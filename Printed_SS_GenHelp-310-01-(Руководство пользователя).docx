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F6F" w:rsidRPr="00022A35" w:rsidRDefault="00845F6F" w:rsidP="00845F6F">
      <w:pPr>
        <w:pStyle w:val="ChapterLabel"/>
        <w:framePr w:wrap="notBeside"/>
        <w:rPr>
          <w:lang w:val="ru-RU"/>
        </w:rPr>
      </w:pPr>
      <w:bookmarkStart w:id="0" w:name="GH_PRT_title_pages"/>
      <w:bookmarkStart w:id="1" w:name="_Toc346638532"/>
      <w:r w:rsidRPr="00022A35">
        <w:rPr>
          <w:lang w:val="ru-RU"/>
        </w:rPr>
        <w:t>Версия</w:t>
      </w:r>
    </w:p>
    <w:p w:rsidR="00845F6F" w:rsidRPr="00022A35" w:rsidRDefault="00845F6F" w:rsidP="00845F6F">
      <w:pPr>
        <w:pStyle w:val="ChapterNumber"/>
        <w:framePr w:wrap="notBeside"/>
        <w:rPr>
          <w:lang w:val="ru-RU"/>
        </w:rPr>
      </w:pPr>
      <w:r w:rsidRPr="00022A35">
        <w:rPr>
          <w:lang w:val="ru-RU"/>
        </w:rPr>
        <w:t>1</w:t>
      </w:r>
    </w:p>
    <w:tbl>
      <w:tblPr>
        <w:tblW w:w="9923" w:type="dxa"/>
        <w:tblInd w:w="-34" w:type="dxa"/>
        <w:tblLayout w:type="fixed"/>
        <w:tblLook w:val="0000" w:firstRow="0" w:lastRow="0" w:firstColumn="0" w:lastColumn="0" w:noHBand="0" w:noVBand="0"/>
      </w:tblPr>
      <w:tblGrid>
        <w:gridCol w:w="4678"/>
        <w:gridCol w:w="5245"/>
      </w:tblGrid>
      <w:tr w:rsidR="00845F6F" w:rsidRPr="00022A35" w:rsidTr="00F94DED">
        <w:trPr>
          <w:trHeight w:hRule="exact" w:val="948"/>
        </w:trPr>
        <w:tc>
          <w:tcPr>
            <w:tcW w:w="4678" w:type="dxa"/>
          </w:tcPr>
          <w:p w:rsidR="00845F6F" w:rsidRPr="00022A35" w:rsidRDefault="00CD18A1" w:rsidP="00F94DED">
            <w:pPr>
              <w:pStyle w:val="a"/>
            </w:pPr>
            <w:r w:rsidRPr="00022A35">
              <w:rPr>
                <w:noProof/>
              </w:rPr>
              <w:drawing>
                <wp:inline distT="0" distB="0" distL="0" distR="0" wp14:anchorId="0E4B93B2" wp14:editId="046DD05C">
                  <wp:extent cx="2827655" cy="492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655" cy="492125"/>
                          </a:xfrm>
                          <a:prstGeom prst="rect">
                            <a:avLst/>
                          </a:prstGeom>
                          <a:noFill/>
                          <a:ln>
                            <a:noFill/>
                          </a:ln>
                        </pic:spPr>
                      </pic:pic>
                    </a:graphicData>
                  </a:graphic>
                </wp:inline>
              </w:drawing>
            </w:r>
          </w:p>
        </w:tc>
        <w:tc>
          <w:tcPr>
            <w:tcW w:w="5245" w:type="dxa"/>
          </w:tcPr>
          <w:p w:rsidR="00845F6F" w:rsidRPr="00022A35" w:rsidRDefault="00845F6F" w:rsidP="00F94DED">
            <w:pPr>
              <w:pStyle w:val="CoverCompany"/>
              <w:rPr>
                <w:lang w:val="ru-RU"/>
              </w:rPr>
            </w:pPr>
            <w:r w:rsidRPr="00022A35">
              <w:rPr>
                <w:lang w:val="ru-RU"/>
              </w:rPr>
              <w:t>luxoft company</w:t>
            </w:r>
          </w:p>
        </w:tc>
      </w:tr>
    </w:tbl>
    <w:p w:rsidR="00845F6F" w:rsidRPr="00022A35" w:rsidRDefault="00845F6F" w:rsidP="00845F6F">
      <w:pPr>
        <w:jc w:val="left"/>
      </w:pPr>
    </w:p>
    <w:p w:rsidR="00845F6F" w:rsidRPr="00022A35" w:rsidRDefault="00845F6F" w:rsidP="00845F6F">
      <w:pPr>
        <w:pStyle w:val="CoverSubtitle"/>
        <w:rPr>
          <w:lang w:val="ru-RU"/>
        </w:rPr>
      </w:pPr>
      <w:r w:rsidRPr="00022A35">
        <w:rPr>
          <w:lang w:val="ru-RU"/>
        </w:rPr>
        <w:fldChar w:fldCharType="begin"/>
      </w:r>
      <w:r w:rsidRPr="00022A35">
        <w:rPr>
          <w:lang w:val="ru-RU"/>
        </w:rPr>
        <w:instrText xml:space="preserve"> SUBJECT  \* MERGEFORMAT </w:instrText>
      </w:r>
      <w:r w:rsidRPr="00022A35">
        <w:rPr>
          <w:lang w:val="ru-RU"/>
        </w:rPr>
        <w:fldChar w:fldCharType="separate"/>
      </w:r>
      <w:r w:rsidR="00C731A1" w:rsidRPr="00022A35">
        <w:rPr>
          <w:lang w:val="ru-RU"/>
        </w:rPr>
        <w:t>Руководство пользователя</w:t>
      </w:r>
      <w:r w:rsidRPr="00022A35">
        <w:rPr>
          <w:lang w:val="ru-RU"/>
        </w:rPr>
        <w:fldChar w:fldCharType="end"/>
      </w:r>
    </w:p>
    <w:p w:rsidR="00845F6F" w:rsidRPr="00022A35" w:rsidRDefault="00C731A1" w:rsidP="00E35A36">
      <w:pPr>
        <w:pStyle w:val="CoverTitle"/>
        <w:rPr>
          <w:lang w:val="ru-RU"/>
        </w:rPr>
      </w:pPr>
      <w:fldSimple w:instr=" TITLE  \* MERGEFORMAT ">
        <w:r w:rsidRPr="00022A35">
          <w:t>GenHelp</w:t>
        </w:r>
      </w:fldSimple>
    </w:p>
    <w:p w:rsidR="00845F6F" w:rsidRPr="00022A35" w:rsidRDefault="00845F6F" w:rsidP="00845F6F">
      <w:pPr>
        <w:pStyle w:val="CoverSubtitle"/>
        <w:outlineLvl w:val="0"/>
        <w:rPr>
          <w:lang w:val="ru-RU"/>
        </w:rPr>
        <w:sectPr w:rsidR="00845F6F" w:rsidRPr="00022A35" w:rsidSect="00845F6F">
          <w:footerReference w:type="default" r:id="rId10"/>
          <w:headerReference w:type="first" r:id="rId11"/>
          <w:footerReference w:type="first" r:id="rId12"/>
          <w:type w:val="continuous"/>
          <w:pgSz w:w="11907" w:h="16840" w:code="9"/>
          <w:pgMar w:top="958" w:right="567" w:bottom="958" w:left="567" w:header="0" w:footer="0" w:gutter="1134"/>
          <w:pgNumType w:start="0"/>
          <w:cols w:space="720"/>
          <w:titlePg/>
        </w:sectPr>
      </w:pPr>
    </w:p>
    <w:p w:rsidR="00845F6F" w:rsidRPr="00022A35" w:rsidRDefault="00845F6F" w:rsidP="00845F6F">
      <w:pPr>
        <w:pStyle w:val="Subtitle"/>
        <w:rPr>
          <w:lang w:val="ru-RU"/>
        </w:rPr>
      </w:pPr>
      <w:r w:rsidRPr="00022A35">
        <w:rPr>
          <w:lang w:val="ru-RU"/>
        </w:rPr>
        <w:lastRenderedPageBreak/>
        <w:fldChar w:fldCharType="begin"/>
      </w:r>
      <w:r w:rsidRPr="00022A35">
        <w:rPr>
          <w:lang w:val="ru-RU"/>
        </w:rPr>
        <w:instrText xml:space="preserve"> SUBJECT  \* MERGEFORMAT </w:instrText>
      </w:r>
      <w:r w:rsidRPr="00022A35">
        <w:rPr>
          <w:lang w:val="ru-RU"/>
        </w:rPr>
        <w:fldChar w:fldCharType="separate"/>
      </w:r>
      <w:r w:rsidR="00C731A1" w:rsidRPr="00022A35">
        <w:rPr>
          <w:lang w:val="ru-RU"/>
        </w:rPr>
        <w:t>Руководство пользователя</w:t>
      </w:r>
      <w:r w:rsidRPr="00022A35">
        <w:rPr>
          <w:lang w:val="ru-RU"/>
        </w:rPr>
        <w:fldChar w:fldCharType="end"/>
      </w:r>
    </w:p>
    <w:p w:rsidR="00845F6F" w:rsidRPr="00022A35" w:rsidRDefault="00C731A1" w:rsidP="00E35A36">
      <w:pPr>
        <w:pStyle w:val="Title"/>
        <w:rPr>
          <w:lang w:val="ru-RU"/>
        </w:rPr>
      </w:pPr>
      <w:fldSimple w:instr=" TITLE  \* MERGEFORMAT ">
        <w:r w:rsidRPr="00022A35">
          <w:t>GenHelp</w:t>
        </w:r>
      </w:fldSimple>
    </w:p>
    <w:p w:rsidR="00845F6F" w:rsidRPr="00022A35" w:rsidRDefault="00845F6F" w:rsidP="00845F6F">
      <w:pPr>
        <w:pStyle w:val="Subtitle"/>
      </w:pPr>
      <w:r w:rsidRPr="00022A35">
        <w:t>GENHELP</w:t>
      </w:r>
    </w:p>
    <w:p w:rsidR="00845F6F" w:rsidRPr="00022A35" w:rsidRDefault="00845F6F" w:rsidP="00845F6F">
      <w:pPr>
        <w:pStyle w:val="TitleCompany"/>
      </w:pPr>
    </w:p>
    <w:p w:rsidR="00845F6F" w:rsidRPr="00022A35" w:rsidRDefault="00845F6F" w:rsidP="00845F6F">
      <w:pPr>
        <w:pStyle w:val="TitleCompany"/>
      </w:pPr>
    </w:p>
    <w:p w:rsidR="00845F6F" w:rsidRPr="00022A35" w:rsidRDefault="00DE6FCB" w:rsidP="00845F6F">
      <w:pPr>
        <w:pStyle w:val="TitleCompany"/>
        <w:rPr>
          <w:lang w:val="ru-RU"/>
        </w:rPr>
      </w:pPr>
      <w:r w:rsidRPr="00022A35">
        <w:t>4.</w:t>
      </w:r>
      <w:r w:rsidRPr="00022A35">
        <w:rPr>
          <w:lang w:val="ru-RU"/>
        </w:rPr>
        <w:t>10</w:t>
      </w:r>
    </w:p>
    <w:p w:rsidR="00845F6F" w:rsidRPr="00022A35" w:rsidRDefault="00845F6F" w:rsidP="00845F6F">
      <w:pPr>
        <w:pStyle w:val="TitleCompany"/>
      </w:pPr>
    </w:p>
    <w:p w:rsidR="00845F6F" w:rsidRPr="00022A35" w:rsidRDefault="00DE6FCB" w:rsidP="00845F6F">
      <w:pPr>
        <w:pStyle w:val="TitleCompany"/>
        <w:rPr>
          <w:lang w:val="ru-RU"/>
        </w:rPr>
      </w:pPr>
      <w:r w:rsidRPr="00022A35">
        <w:rPr>
          <w:lang w:val="ru-RU"/>
        </w:rPr>
        <w:t xml:space="preserve">Март </w:t>
      </w:r>
      <w:r w:rsidR="00845F6F" w:rsidRPr="00022A35">
        <w:t>20</w:t>
      </w:r>
      <w:r w:rsidR="00845F6F" w:rsidRPr="00022A35">
        <w:rPr>
          <w:lang w:val="ru-RU"/>
        </w:rPr>
        <w:t>1</w:t>
      </w:r>
      <w:r w:rsidRPr="00022A35">
        <w:rPr>
          <w:lang w:val="ru-RU"/>
        </w:rPr>
        <w:t>7</w:t>
      </w:r>
    </w:p>
    <w:p w:rsidR="00845F6F" w:rsidRPr="00022A35" w:rsidRDefault="00845F6F" w:rsidP="00845F6F">
      <w:pPr>
        <w:pStyle w:val="TitleCompany"/>
      </w:pPr>
    </w:p>
    <w:p w:rsidR="00845F6F" w:rsidRPr="00022A35" w:rsidRDefault="00845F6F" w:rsidP="00845F6F">
      <w:pPr>
        <w:pStyle w:val="TitleCompany"/>
      </w:pPr>
    </w:p>
    <w:p w:rsidR="00845F6F" w:rsidRPr="00022A35" w:rsidRDefault="00845F6F" w:rsidP="00845F6F">
      <w:pPr>
        <w:pStyle w:val="TitleCompany"/>
      </w:pPr>
    </w:p>
    <w:p w:rsidR="00845F6F" w:rsidRPr="00022A35" w:rsidRDefault="00845F6F" w:rsidP="00845F6F">
      <w:pPr>
        <w:pStyle w:val="TitleCompany"/>
      </w:pPr>
    </w:p>
    <w:p w:rsidR="00845F6F" w:rsidRPr="00022A35" w:rsidRDefault="00845F6F" w:rsidP="00845F6F">
      <w:pPr>
        <w:pStyle w:val="TitleCompany"/>
      </w:pPr>
      <w:r w:rsidRPr="00022A35">
        <w:rPr>
          <w:lang w:val="ru-RU"/>
        </w:rPr>
        <w:lastRenderedPageBreak/>
        <w:sym w:font="Symbol" w:char="F0E3"/>
      </w:r>
      <w:r w:rsidRPr="00022A35">
        <w:t xml:space="preserve"> Copyright 2003-20</w:t>
      </w:r>
      <w:r w:rsidR="003658E3" w:rsidRPr="00022A35">
        <w:rPr>
          <w:lang w:val="ru-RU"/>
        </w:rPr>
        <w:t>1</w:t>
      </w:r>
      <w:r w:rsidR="00DE6FCB" w:rsidRPr="00022A35">
        <w:rPr>
          <w:lang w:val="ru-RU"/>
        </w:rPr>
        <w:t>7</w:t>
      </w:r>
      <w:r w:rsidRPr="00022A35">
        <w:t xml:space="preserve"> </w:t>
      </w:r>
      <w:r w:rsidR="00DE6FCB" w:rsidRPr="00022A35">
        <w:t>Luxoft Professional, LLC</w:t>
      </w:r>
    </w:p>
    <w:p w:rsidR="00845F6F" w:rsidRPr="00022A35" w:rsidRDefault="00845F6F" w:rsidP="00845F6F">
      <w:pPr>
        <w:pStyle w:val="TitleCompany"/>
      </w:pPr>
      <w:r w:rsidRPr="00022A35">
        <w:t>All rights reserved</w:t>
      </w:r>
    </w:p>
    <w:p w:rsidR="00845F6F" w:rsidRPr="00022A35" w:rsidRDefault="00845F6F" w:rsidP="00845F6F">
      <w:pPr>
        <w:pStyle w:val="TitleCompany"/>
      </w:pPr>
    </w:p>
    <w:p w:rsidR="00845F6F" w:rsidRPr="00022A35" w:rsidRDefault="00DE6FCB" w:rsidP="00DE6FCB">
      <w:pPr>
        <w:pStyle w:val="TitleAddress"/>
      </w:pPr>
      <w:r w:rsidRPr="00022A35">
        <w:t>1-st Volokolamskiy pr-d, 10 123060</w:t>
      </w:r>
      <w:r w:rsidR="00845F6F" w:rsidRPr="00022A35">
        <w:t xml:space="preserve">, GSP, </w:t>
      </w:r>
      <w:smartTag w:uri="urn:schemas-microsoft-com:office:smarttags" w:element="place">
        <w:smartTag w:uri="urn:schemas-microsoft-com:office:smarttags" w:element="country-region">
          <w:r w:rsidR="00845F6F" w:rsidRPr="00022A35">
            <w:t>Russia</w:t>
          </w:r>
        </w:smartTag>
      </w:smartTag>
    </w:p>
    <w:p w:rsidR="00845F6F" w:rsidRPr="00022A35" w:rsidRDefault="00845F6F" w:rsidP="00845F6F"/>
    <w:p w:rsidR="00845F6F" w:rsidRPr="00022A35" w:rsidRDefault="00845F6F" w:rsidP="00845F6F">
      <w:pPr>
        <w:sectPr w:rsidR="00845F6F" w:rsidRPr="00022A35">
          <w:footerReference w:type="first" r:id="rId13"/>
          <w:pgSz w:w="11907" w:h="16840" w:code="9"/>
          <w:pgMar w:top="1797" w:right="567" w:bottom="1797" w:left="567" w:header="958" w:footer="958" w:gutter="1134"/>
          <w:pgNumType w:fmt="lowerRoman" w:start="1"/>
          <w:cols w:space="720"/>
          <w:titlePg/>
        </w:sectPr>
      </w:pPr>
    </w:p>
    <w:p w:rsidR="00845F6F" w:rsidRPr="00022A35" w:rsidRDefault="00845F6F" w:rsidP="00845F6F">
      <w:pPr>
        <w:pStyle w:val="Heading1"/>
        <w:pageBreakBefore/>
        <w:rPr>
          <w:lang w:val="ru-RU"/>
        </w:rPr>
      </w:pPr>
      <w:bookmarkStart w:id="2" w:name="_Toc476839320"/>
      <w:r w:rsidRPr="00022A35">
        <w:rPr>
          <w:lang w:val="ru-RU"/>
        </w:rPr>
        <w:lastRenderedPageBreak/>
        <w:t>Содержание</w:t>
      </w:r>
      <w:bookmarkEnd w:id="2"/>
    </w:p>
    <w:p w:rsidR="00C731A1" w:rsidRPr="00022A35" w:rsidRDefault="00845F6F">
      <w:pPr>
        <w:pStyle w:val="TOC1"/>
        <w:rPr>
          <w:rFonts w:asciiTheme="minorHAnsi" w:eastAsiaTheme="minorEastAsia" w:hAnsiTheme="minorHAnsi" w:cstheme="minorBidi"/>
          <w:b w:val="0"/>
          <w:noProof/>
          <w:spacing w:val="0"/>
          <w:sz w:val="22"/>
          <w:szCs w:val="22"/>
          <w:lang w:val="ru-RU" w:eastAsia="ru-RU"/>
        </w:rPr>
      </w:pPr>
      <w:r w:rsidRPr="00022A35">
        <w:rPr>
          <w:lang w:val="ru-RU"/>
        </w:rPr>
        <w:fldChar w:fldCharType="begin"/>
      </w:r>
      <w:r w:rsidRPr="00022A35">
        <w:rPr>
          <w:lang w:val="ru-RU"/>
        </w:rPr>
        <w:instrText xml:space="preserve"> TOC \o "1-3" </w:instrText>
      </w:r>
      <w:r w:rsidRPr="00022A35">
        <w:rPr>
          <w:lang w:val="ru-RU"/>
        </w:rPr>
        <w:fldChar w:fldCharType="separate"/>
      </w:r>
      <w:r w:rsidR="00C731A1" w:rsidRPr="00022A35">
        <w:rPr>
          <w:noProof/>
          <w:lang w:val="ru-RU"/>
        </w:rPr>
        <w:t>Содержание</w:t>
      </w:r>
      <w:r w:rsidR="00C731A1" w:rsidRPr="00022A35">
        <w:rPr>
          <w:noProof/>
        </w:rPr>
        <w:tab/>
      </w:r>
      <w:r w:rsidR="00C731A1" w:rsidRPr="00022A35">
        <w:rPr>
          <w:noProof/>
        </w:rPr>
        <w:fldChar w:fldCharType="begin"/>
      </w:r>
      <w:r w:rsidR="00C731A1" w:rsidRPr="00022A35">
        <w:rPr>
          <w:noProof/>
        </w:rPr>
        <w:instrText xml:space="preserve"> PAGEREF _Toc476839320 \h </w:instrText>
      </w:r>
      <w:r w:rsidR="00C731A1" w:rsidRPr="00022A35">
        <w:rPr>
          <w:noProof/>
        </w:rPr>
      </w:r>
      <w:r w:rsidR="00C731A1" w:rsidRPr="00022A35">
        <w:rPr>
          <w:noProof/>
        </w:rPr>
        <w:fldChar w:fldCharType="separate"/>
      </w:r>
      <w:r w:rsidR="00C731A1" w:rsidRPr="00022A35">
        <w:rPr>
          <w:noProof/>
        </w:rPr>
        <w:t>3</w:t>
      </w:r>
      <w:r w:rsidR="00C731A1"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lang w:val="ru-RU"/>
        </w:rPr>
        <w:t>Список изменений</w:t>
      </w:r>
      <w:r w:rsidRPr="00022A35">
        <w:rPr>
          <w:noProof/>
        </w:rPr>
        <w:tab/>
      </w:r>
      <w:r w:rsidRPr="00022A35">
        <w:rPr>
          <w:noProof/>
        </w:rPr>
        <w:fldChar w:fldCharType="begin"/>
      </w:r>
      <w:r w:rsidRPr="00022A35">
        <w:rPr>
          <w:noProof/>
        </w:rPr>
        <w:instrText xml:space="preserve"> PAGEREF _Toc476839321 \h </w:instrText>
      </w:r>
      <w:r w:rsidRPr="00022A35">
        <w:rPr>
          <w:noProof/>
        </w:rPr>
      </w:r>
      <w:r w:rsidRPr="00022A35">
        <w:rPr>
          <w:noProof/>
        </w:rPr>
        <w:fldChar w:fldCharType="separate"/>
      </w:r>
      <w:r w:rsidRPr="00022A35">
        <w:rPr>
          <w:noProof/>
        </w:rPr>
        <w:t>5</w:t>
      </w:r>
      <w:r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lang w:val="ru-RU"/>
        </w:rPr>
        <w:t>Введение</w:t>
      </w:r>
      <w:r w:rsidRPr="00022A35">
        <w:rPr>
          <w:noProof/>
        </w:rPr>
        <w:tab/>
      </w:r>
      <w:r w:rsidRPr="00022A35">
        <w:rPr>
          <w:noProof/>
        </w:rPr>
        <w:fldChar w:fldCharType="begin"/>
      </w:r>
      <w:r w:rsidRPr="00022A35">
        <w:rPr>
          <w:noProof/>
        </w:rPr>
        <w:instrText xml:space="preserve"> PAGEREF _Toc476839322 \h </w:instrText>
      </w:r>
      <w:r w:rsidRPr="00022A35">
        <w:rPr>
          <w:noProof/>
        </w:rPr>
      </w:r>
      <w:r w:rsidRPr="00022A35">
        <w:rPr>
          <w:noProof/>
        </w:rPr>
        <w:fldChar w:fldCharType="separate"/>
      </w:r>
      <w:r w:rsidRPr="00022A35">
        <w:rPr>
          <w:noProof/>
        </w:rPr>
        <w:t>10</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Другая документация</w:t>
      </w:r>
      <w:r w:rsidRPr="00022A35">
        <w:rPr>
          <w:noProof/>
        </w:rPr>
        <w:tab/>
      </w:r>
      <w:r w:rsidRPr="00022A35">
        <w:rPr>
          <w:noProof/>
        </w:rPr>
        <w:fldChar w:fldCharType="begin"/>
      </w:r>
      <w:r w:rsidRPr="00022A35">
        <w:rPr>
          <w:noProof/>
        </w:rPr>
        <w:instrText xml:space="preserve"> PAGEREF _Toc476839323 \h </w:instrText>
      </w:r>
      <w:r w:rsidRPr="00022A35">
        <w:rPr>
          <w:noProof/>
        </w:rPr>
      </w:r>
      <w:r w:rsidRPr="00022A35">
        <w:rPr>
          <w:noProof/>
        </w:rPr>
        <w:fldChar w:fldCharType="separate"/>
      </w:r>
      <w:r w:rsidRPr="00022A35">
        <w:rPr>
          <w:noProof/>
        </w:rPr>
        <w:t>10</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Обзор руководства</w:t>
      </w:r>
      <w:r w:rsidRPr="00022A35">
        <w:rPr>
          <w:noProof/>
        </w:rPr>
        <w:tab/>
      </w:r>
      <w:r w:rsidRPr="00022A35">
        <w:rPr>
          <w:noProof/>
        </w:rPr>
        <w:fldChar w:fldCharType="begin"/>
      </w:r>
      <w:r w:rsidRPr="00022A35">
        <w:rPr>
          <w:noProof/>
        </w:rPr>
        <w:instrText xml:space="preserve"> PAGEREF _Toc476839324 \h </w:instrText>
      </w:r>
      <w:r w:rsidRPr="00022A35">
        <w:rPr>
          <w:noProof/>
        </w:rPr>
      </w:r>
      <w:r w:rsidRPr="00022A35">
        <w:rPr>
          <w:noProof/>
        </w:rPr>
        <w:fldChar w:fldCharType="separate"/>
      </w:r>
      <w:r w:rsidRPr="00022A35">
        <w:rPr>
          <w:noProof/>
        </w:rPr>
        <w:t>10</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Соглашения</w:t>
      </w:r>
      <w:r w:rsidRPr="00022A35">
        <w:rPr>
          <w:noProof/>
        </w:rPr>
        <w:tab/>
      </w:r>
      <w:r w:rsidRPr="00022A35">
        <w:rPr>
          <w:noProof/>
        </w:rPr>
        <w:fldChar w:fldCharType="begin"/>
      </w:r>
      <w:r w:rsidRPr="00022A35">
        <w:rPr>
          <w:noProof/>
        </w:rPr>
        <w:instrText xml:space="preserve"> PAGEREF _Toc476839325 \h </w:instrText>
      </w:r>
      <w:r w:rsidRPr="00022A35">
        <w:rPr>
          <w:noProof/>
        </w:rPr>
      </w:r>
      <w:r w:rsidRPr="00022A35">
        <w:rPr>
          <w:noProof/>
        </w:rPr>
        <w:fldChar w:fldCharType="separate"/>
      </w:r>
      <w:r w:rsidRPr="00022A35">
        <w:rPr>
          <w:noProof/>
        </w:rPr>
        <w:t>11</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Терминология</w:t>
      </w:r>
      <w:r w:rsidRPr="00022A35">
        <w:rPr>
          <w:noProof/>
        </w:rPr>
        <w:tab/>
      </w:r>
      <w:r w:rsidRPr="00022A35">
        <w:rPr>
          <w:noProof/>
        </w:rPr>
        <w:fldChar w:fldCharType="begin"/>
      </w:r>
      <w:r w:rsidRPr="00022A35">
        <w:rPr>
          <w:noProof/>
        </w:rPr>
        <w:instrText xml:space="preserve"> PAGEREF _Toc476839326 \h </w:instrText>
      </w:r>
      <w:r w:rsidRPr="00022A35">
        <w:rPr>
          <w:noProof/>
        </w:rPr>
      </w:r>
      <w:r w:rsidRPr="00022A35">
        <w:rPr>
          <w:noProof/>
        </w:rPr>
        <w:fldChar w:fldCharType="separate"/>
      </w:r>
      <w:r w:rsidRPr="00022A35">
        <w:rPr>
          <w:noProof/>
        </w:rPr>
        <w:t>11</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Список сокращений</w:t>
      </w:r>
      <w:r w:rsidRPr="00022A35">
        <w:rPr>
          <w:noProof/>
        </w:rPr>
        <w:tab/>
      </w:r>
      <w:r w:rsidRPr="00022A35">
        <w:rPr>
          <w:noProof/>
        </w:rPr>
        <w:fldChar w:fldCharType="begin"/>
      </w:r>
      <w:r w:rsidRPr="00022A35">
        <w:rPr>
          <w:noProof/>
        </w:rPr>
        <w:instrText xml:space="preserve"> PAGEREF _Toc476839327 \h </w:instrText>
      </w:r>
      <w:r w:rsidRPr="00022A35">
        <w:rPr>
          <w:noProof/>
        </w:rPr>
      </w:r>
      <w:r w:rsidRPr="00022A35">
        <w:rPr>
          <w:noProof/>
        </w:rPr>
        <w:fldChar w:fldCharType="separate"/>
      </w:r>
      <w:r w:rsidRPr="00022A35">
        <w:rPr>
          <w:noProof/>
        </w:rPr>
        <w:t>12</w:t>
      </w:r>
      <w:r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rPr>
        <w:t>Введение в GenHelp</w:t>
      </w:r>
      <w:r w:rsidRPr="00022A35">
        <w:rPr>
          <w:noProof/>
        </w:rPr>
        <w:tab/>
      </w:r>
      <w:r w:rsidRPr="00022A35">
        <w:rPr>
          <w:noProof/>
        </w:rPr>
        <w:fldChar w:fldCharType="begin"/>
      </w:r>
      <w:r w:rsidRPr="00022A35">
        <w:rPr>
          <w:noProof/>
        </w:rPr>
        <w:instrText xml:space="preserve"> PAGEREF _Toc476839328 \h </w:instrText>
      </w:r>
      <w:r w:rsidRPr="00022A35">
        <w:rPr>
          <w:noProof/>
        </w:rPr>
      </w:r>
      <w:r w:rsidRPr="00022A35">
        <w:rPr>
          <w:noProof/>
        </w:rPr>
        <w:fldChar w:fldCharType="separate"/>
      </w:r>
      <w:r w:rsidRPr="00022A35">
        <w:rPr>
          <w:noProof/>
        </w:rPr>
        <w:t>13</w:t>
      </w:r>
      <w:r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lang w:val="ru-RU"/>
        </w:rPr>
        <w:t>Начало работы</w:t>
      </w:r>
      <w:r w:rsidRPr="00022A35">
        <w:rPr>
          <w:noProof/>
        </w:rPr>
        <w:tab/>
      </w:r>
      <w:r w:rsidRPr="00022A35">
        <w:rPr>
          <w:noProof/>
        </w:rPr>
        <w:fldChar w:fldCharType="begin"/>
      </w:r>
      <w:r w:rsidRPr="00022A35">
        <w:rPr>
          <w:noProof/>
        </w:rPr>
        <w:instrText xml:space="preserve"> PAGEREF _Toc476839329 \h </w:instrText>
      </w:r>
      <w:r w:rsidRPr="00022A35">
        <w:rPr>
          <w:noProof/>
        </w:rPr>
      </w:r>
      <w:r w:rsidRPr="00022A35">
        <w:rPr>
          <w:noProof/>
        </w:rPr>
        <w:fldChar w:fldCharType="separate"/>
      </w:r>
      <w:r w:rsidRPr="00022A35">
        <w:rPr>
          <w:noProof/>
        </w:rPr>
        <w:t>14</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Основные возможности GenHelp</w:t>
      </w:r>
      <w:r w:rsidRPr="00022A35">
        <w:rPr>
          <w:noProof/>
        </w:rPr>
        <w:tab/>
      </w:r>
      <w:r w:rsidRPr="00022A35">
        <w:rPr>
          <w:noProof/>
        </w:rPr>
        <w:fldChar w:fldCharType="begin"/>
      </w:r>
      <w:r w:rsidRPr="00022A35">
        <w:rPr>
          <w:noProof/>
        </w:rPr>
        <w:instrText xml:space="preserve"> PAGEREF _Toc476839330 \h </w:instrText>
      </w:r>
      <w:r w:rsidRPr="00022A35">
        <w:rPr>
          <w:noProof/>
        </w:rPr>
      </w:r>
      <w:r w:rsidRPr="00022A35">
        <w:rPr>
          <w:noProof/>
        </w:rPr>
        <w:fldChar w:fldCharType="separate"/>
      </w:r>
      <w:r w:rsidRPr="00022A35">
        <w:rPr>
          <w:noProof/>
        </w:rPr>
        <w:t>14</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Условия использования GenHelp</w:t>
      </w:r>
      <w:r w:rsidRPr="00022A35">
        <w:rPr>
          <w:noProof/>
        </w:rPr>
        <w:tab/>
      </w:r>
      <w:r w:rsidRPr="00022A35">
        <w:rPr>
          <w:noProof/>
        </w:rPr>
        <w:fldChar w:fldCharType="begin"/>
      </w:r>
      <w:r w:rsidRPr="00022A35">
        <w:rPr>
          <w:noProof/>
        </w:rPr>
        <w:instrText xml:space="preserve"> PAGEREF _Toc476839331 \h </w:instrText>
      </w:r>
      <w:r w:rsidRPr="00022A35">
        <w:rPr>
          <w:noProof/>
        </w:rPr>
      </w:r>
      <w:r w:rsidRPr="00022A35">
        <w:rPr>
          <w:noProof/>
        </w:rPr>
        <w:fldChar w:fldCharType="separate"/>
      </w:r>
      <w:r w:rsidRPr="00022A35">
        <w:rPr>
          <w:noProof/>
        </w:rPr>
        <w:t>16</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Установка GenHelp</w:t>
      </w:r>
      <w:r w:rsidRPr="00022A35">
        <w:rPr>
          <w:noProof/>
        </w:rPr>
        <w:tab/>
      </w:r>
      <w:r w:rsidRPr="00022A35">
        <w:rPr>
          <w:noProof/>
        </w:rPr>
        <w:fldChar w:fldCharType="begin"/>
      </w:r>
      <w:r w:rsidRPr="00022A35">
        <w:rPr>
          <w:noProof/>
        </w:rPr>
        <w:instrText xml:space="preserve"> PAGEREF _Toc476839332 \h </w:instrText>
      </w:r>
      <w:r w:rsidRPr="00022A35">
        <w:rPr>
          <w:noProof/>
        </w:rPr>
      </w:r>
      <w:r w:rsidRPr="00022A35">
        <w:rPr>
          <w:noProof/>
        </w:rPr>
        <w:fldChar w:fldCharType="separate"/>
      </w:r>
      <w:r w:rsidRPr="00022A35">
        <w:rPr>
          <w:noProof/>
        </w:rPr>
        <w:t>16</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Назначение файлов GenHelp</w:t>
      </w:r>
      <w:r w:rsidRPr="00022A35">
        <w:rPr>
          <w:noProof/>
        </w:rPr>
        <w:tab/>
      </w:r>
      <w:r w:rsidRPr="00022A35">
        <w:rPr>
          <w:noProof/>
        </w:rPr>
        <w:fldChar w:fldCharType="begin"/>
      </w:r>
      <w:r w:rsidRPr="00022A35">
        <w:rPr>
          <w:noProof/>
        </w:rPr>
        <w:instrText xml:space="preserve"> PAGEREF _Toc476839333 \h </w:instrText>
      </w:r>
      <w:r w:rsidRPr="00022A35">
        <w:rPr>
          <w:noProof/>
        </w:rPr>
      </w:r>
      <w:r w:rsidRPr="00022A35">
        <w:rPr>
          <w:noProof/>
        </w:rPr>
        <w:fldChar w:fldCharType="separate"/>
      </w:r>
      <w:r w:rsidRPr="00022A35">
        <w:rPr>
          <w:noProof/>
        </w:rPr>
        <w:t>20</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Папка </w:t>
      </w:r>
      <w:r w:rsidRPr="00022A35">
        <w:rPr>
          <w:rFonts w:ascii="Lucida Console" w:hAnsi="Lucida Console"/>
          <w:noProof/>
          <w:w w:val="80"/>
          <w:lang w:val="ru-RU"/>
        </w:rPr>
        <w:t>App</w:t>
      </w:r>
      <w:r w:rsidRPr="00022A35">
        <w:rPr>
          <w:noProof/>
        </w:rPr>
        <w:tab/>
      </w:r>
      <w:r w:rsidRPr="00022A35">
        <w:rPr>
          <w:noProof/>
        </w:rPr>
        <w:fldChar w:fldCharType="begin"/>
      </w:r>
      <w:r w:rsidRPr="00022A35">
        <w:rPr>
          <w:noProof/>
        </w:rPr>
        <w:instrText xml:space="preserve"> PAGEREF _Toc476839334 \h </w:instrText>
      </w:r>
      <w:r w:rsidRPr="00022A35">
        <w:rPr>
          <w:noProof/>
        </w:rPr>
      </w:r>
      <w:r w:rsidRPr="00022A35">
        <w:rPr>
          <w:noProof/>
        </w:rPr>
        <w:fldChar w:fldCharType="separate"/>
      </w:r>
      <w:r w:rsidRPr="00022A35">
        <w:rPr>
          <w:noProof/>
        </w:rPr>
        <w:t>21</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Папка </w:t>
      </w:r>
      <w:r w:rsidRPr="00022A35">
        <w:rPr>
          <w:noProof/>
        </w:rPr>
        <w:t>Project</w:t>
      </w:r>
      <w:r w:rsidRPr="00022A35">
        <w:rPr>
          <w:noProof/>
          <w:lang w:val="ru-RU"/>
        </w:rPr>
        <w:t>_0000</w:t>
      </w:r>
      <w:r w:rsidRPr="00022A35">
        <w:rPr>
          <w:noProof/>
        </w:rPr>
        <w:tab/>
      </w:r>
      <w:r w:rsidRPr="00022A35">
        <w:rPr>
          <w:noProof/>
        </w:rPr>
        <w:fldChar w:fldCharType="begin"/>
      </w:r>
      <w:r w:rsidRPr="00022A35">
        <w:rPr>
          <w:noProof/>
        </w:rPr>
        <w:instrText xml:space="preserve"> PAGEREF _Toc476839335 \h </w:instrText>
      </w:r>
      <w:r w:rsidRPr="00022A35">
        <w:rPr>
          <w:noProof/>
        </w:rPr>
      </w:r>
      <w:r w:rsidRPr="00022A35">
        <w:rPr>
          <w:noProof/>
        </w:rPr>
        <w:fldChar w:fldCharType="separate"/>
      </w:r>
      <w:r w:rsidRPr="00022A35">
        <w:rPr>
          <w:noProof/>
        </w:rPr>
        <w:t>22</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Папка </w:t>
      </w:r>
      <w:r w:rsidRPr="00022A35">
        <w:rPr>
          <w:noProof/>
        </w:rPr>
        <w:t>Filter</w:t>
      </w:r>
      <w:r w:rsidRPr="00022A35">
        <w:rPr>
          <w:noProof/>
        </w:rPr>
        <w:tab/>
      </w:r>
      <w:r w:rsidRPr="00022A35">
        <w:rPr>
          <w:noProof/>
        </w:rPr>
        <w:fldChar w:fldCharType="begin"/>
      </w:r>
      <w:r w:rsidRPr="00022A35">
        <w:rPr>
          <w:noProof/>
        </w:rPr>
        <w:instrText xml:space="preserve"> PAGEREF _Toc476839336 \h </w:instrText>
      </w:r>
      <w:r w:rsidRPr="00022A35">
        <w:rPr>
          <w:noProof/>
        </w:rPr>
      </w:r>
      <w:r w:rsidRPr="00022A35">
        <w:rPr>
          <w:noProof/>
        </w:rPr>
        <w:fldChar w:fldCharType="separate"/>
      </w:r>
      <w:r w:rsidRPr="00022A35">
        <w:rPr>
          <w:noProof/>
        </w:rPr>
        <w:t>23</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Папка </w:t>
      </w:r>
      <w:r w:rsidRPr="00022A35">
        <w:rPr>
          <w:noProof/>
        </w:rPr>
        <w:t>Skins</w:t>
      </w:r>
      <w:r w:rsidRPr="00022A35">
        <w:rPr>
          <w:noProof/>
        </w:rPr>
        <w:tab/>
      </w:r>
      <w:r w:rsidRPr="00022A35">
        <w:rPr>
          <w:noProof/>
        </w:rPr>
        <w:fldChar w:fldCharType="begin"/>
      </w:r>
      <w:r w:rsidRPr="00022A35">
        <w:rPr>
          <w:noProof/>
        </w:rPr>
        <w:instrText xml:space="preserve"> PAGEREF _Toc476839337 \h </w:instrText>
      </w:r>
      <w:r w:rsidRPr="00022A35">
        <w:rPr>
          <w:noProof/>
        </w:rPr>
      </w:r>
      <w:r w:rsidRPr="00022A35">
        <w:rPr>
          <w:noProof/>
        </w:rPr>
        <w:fldChar w:fldCharType="separate"/>
      </w:r>
      <w:r w:rsidRPr="00022A35">
        <w:rPr>
          <w:noProof/>
        </w:rPr>
        <w:t>23</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Папка </w:t>
      </w:r>
      <w:r w:rsidRPr="00022A35">
        <w:rPr>
          <w:noProof/>
        </w:rPr>
        <w:t>HHW</w:t>
      </w:r>
      <w:r w:rsidRPr="00022A35">
        <w:rPr>
          <w:noProof/>
        </w:rPr>
        <w:tab/>
      </w:r>
      <w:r w:rsidRPr="00022A35">
        <w:rPr>
          <w:noProof/>
        </w:rPr>
        <w:fldChar w:fldCharType="begin"/>
      </w:r>
      <w:r w:rsidRPr="00022A35">
        <w:rPr>
          <w:noProof/>
        </w:rPr>
        <w:instrText xml:space="preserve"> PAGEREF _Toc476839338 \h </w:instrText>
      </w:r>
      <w:r w:rsidRPr="00022A35">
        <w:rPr>
          <w:noProof/>
        </w:rPr>
      </w:r>
      <w:r w:rsidRPr="00022A35">
        <w:rPr>
          <w:noProof/>
        </w:rPr>
        <w:fldChar w:fldCharType="separate"/>
      </w:r>
      <w:r w:rsidRPr="00022A35">
        <w:rPr>
          <w:noProof/>
        </w:rPr>
        <w:t>25</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Папка </w:t>
      </w:r>
      <w:r w:rsidRPr="00022A35">
        <w:rPr>
          <w:noProof/>
        </w:rPr>
        <w:t>GenHelp</w:t>
      </w:r>
      <w:r w:rsidRPr="00022A35">
        <w:rPr>
          <w:noProof/>
          <w:lang w:val="ru-RU"/>
        </w:rPr>
        <w:t>_</w:t>
      </w:r>
      <w:r w:rsidRPr="00022A35">
        <w:rPr>
          <w:noProof/>
        </w:rPr>
        <w:t>Documentation</w:t>
      </w:r>
      <w:r w:rsidRPr="00022A35">
        <w:rPr>
          <w:noProof/>
          <w:lang w:val="ru-RU"/>
        </w:rPr>
        <w:t>_</w:t>
      </w:r>
      <w:r w:rsidRPr="00022A35">
        <w:rPr>
          <w:noProof/>
        </w:rPr>
        <w:t>rus</w:t>
      </w:r>
      <w:r w:rsidRPr="00022A35">
        <w:rPr>
          <w:noProof/>
        </w:rPr>
        <w:tab/>
      </w:r>
      <w:r w:rsidRPr="00022A35">
        <w:rPr>
          <w:noProof/>
        </w:rPr>
        <w:fldChar w:fldCharType="begin"/>
      </w:r>
      <w:r w:rsidRPr="00022A35">
        <w:rPr>
          <w:noProof/>
        </w:rPr>
        <w:instrText xml:space="preserve"> PAGEREF _Toc476839339 \h </w:instrText>
      </w:r>
      <w:r w:rsidRPr="00022A35">
        <w:rPr>
          <w:noProof/>
        </w:rPr>
      </w:r>
      <w:r w:rsidRPr="00022A35">
        <w:rPr>
          <w:noProof/>
        </w:rPr>
        <w:fldChar w:fldCharType="separate"/>
      </w:r>
      <w:r w:rsidRPr="00022A35">
        <w:rPr>
          <w:noProof/>
        </w:rPr>
        <w:t>25</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Папка </w:t>
      </w:r>
      <w:r w:rsidRPr="00022A35">
        <w:rPr>
          <w:noProof/>
        </w:rPr>
        <w:t>GenHelp</w:t>
      </w:r>
      <w:r w:rsidRPr="00022A35">
        <w:rPr>
          <w:noProof/>
          <w:lang w:val="ru-RU"/>
        </w:rPr>
        <w:t>_</w:t>
      </w:r>
      <w:r w:rsidRPr="00022A35">
        <w:rPr>
          <w:noProof/>
        </w:rPr>
        <w:t>Documentation</w:t>
      </w:r>
      <w:r w:rsidRPr="00022A35">
        <w:rPr>
          <w:noProof/>
          <w:lang w:val="ru-RU"/>
        </w:rPr>
        <w:t>_</w:t>
      </w:r>
      <w:r w:rsidRPr="00022A35">
        <w:rPr>
          <w:noProof/>
        </w:rPr>
        <w:t>eng</w:t>
      </w:r>
      <w:r w:rsidRPr="00022A35">
        <w:rPr>
          <w:noProof/>
        </w:rPr>
        <w:tab/>
      </w:r>
      <w:r w:rsidRPr="00022A35">
        <w:rPr>
          <w:noProof/>
        </w:rPr>
        <w:fldChar w:fldCharType="begin"/>
      </w:r>
      <w:r w:rsidRPr="00022A35">
        <w:rPr>
          <w:noProof/>
        </w:rPr>
        <w:instrText xml:space="preserve"> PAGEREF _Toc476839340 \h </w:instrText>
      </w:r>
      <w:r w:rsidRPr="00022A35">
        <w:rPr>
          <w:noProof/>
        </w:rPr>
      </w:r>
      <w:r w:rsidRPr="00022A35">
        <w:rPr>
          <w:noProof/>
        </w:rPr>
        <w:fldChar w:fldCharType="separate"/>
      </w:r>
      <w:r w:rsidRPr="00022A35">
        <w:rPr>
          <w:noProof/>
        </w:rPr>
        <w:t>25</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Настройка и локализация</w:t>
      </w:r>
      <w:r w:rsidRPr="00022A35">
        <w:rPr>
          <w:noProof/>
        </w:rPr>
        <w:tab/>
      </w:r>
      <w:r w:rsidRPr="00022A35">
        <w:rPr>
          <w:noProof/>
        </w:rPr>
        <w:fldChar w:fldCharType="begin"/>
      </w:r>
      <w:r w:rsidRPr="00022A35">
        <w:rPr>
          <w:noProof/>
        </w:rPr>
        <w:instrText xml:space="preserve"> PAGEREF _Toc476839341 \h </w:instrText>
      </w:r>
      <w:r w:rsidRPr="00022A35">
        <w:rPr>
          <w:noProof/>
        </w:rPr>
      </w:r>
      <w:r w:rsidRPr="00022A35">
        <w:rPr>
          <w:noProof/>
        </w:rPr>
        <w:fldChar w:fldCharType="separate"/>
      </w:r>
      <w:r w:rsidRPr="00022A35">
        <w:rPr>
          <w:noProof/>
        </w:rPr>
        <w:t>25</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Настройка браузера</w:t>
      </w:r>
      <w:r w:rsidRPr="00022A35">
        <w:rPr>
          <w:noProof/>
        </w:rPr>
        <w:tab/>
      </w:r>
      <w:r w:rsidRPr="00022A35">
        <w:rPr>
          <w:noProof/>
        </w:rPr>
        <w:fldChar w:fldCharType="begin"/>
      </w:r>
      <w:r w:rsidRPr="00022A35">
        <w:rPr>
          <w:noProof/>
        </w:rPr>
        <w:instrText xml:space="preserve"> PAGEREF _Toc476839342 \h </w:instrText>
      </w:r>
      <w:r w:rsidRPr="00022A35">
        <w:rPr>
          <w:noProof/>
        </w:rPr>
      </w:r>
      <w:r w:rsidRPr="00022A35">
        <w:rPr>
          <w:noProof/>
        </w:rPr>
        <w:fldChar w:fldCharType="separate"/>
      </w:r>
      <w:r w:rsidRPr="00022A35">
        <w:rPr>
          <w:noProof/>
        </w:rPr>
        <w:t>26</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Запуск</w:t>
      </w:r>
      <w:r w:rsidRPr="00022A35">
        <w:rPr>
          <w:noProof/>
        </w:rPr>
        <w:t xml:space="preserve"> GenHelp</w:t>
      </w:r>
      <w:r w:rsidRPr="00022A35">
        <w:rPr>
          <w:noProof/>
        </w:rPr>
        <w:tab/>
      </w:r>
      <w:r w:rsidRPr="00022A35">
        <w:rPr>
          <w:noProof/>
        </w:rPr>
        <w:fldChar w:fldCharType="begin"/>
      </w:r>
      <w:r w:rsidRPr="00022A35">
        <w:rPr>
          <w:noProof/>
        </w:rPr>
        <w:instrText xml:space="preserve"> PAGEREF _Toc476839343 \h </w:instrText>
      </w:r>
      <w:r w:rsidRPr="00022A35">
        <w:rPr>
          <w:noProof/>
        </w:rPr>
      </w:r>
      <w:r w:rsidRPr="00022A35">
        <w:rPr>
          <w:noProof/>
        </w:rPr>
        <w:fldChar w:fldCharType="separate"/>
      </w:r>
      <w:r w:rsidRPr="00022A35">
        <w:rPr>
          <w:noProof/>
        </w:rPr>
        <w:t>26</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Порядок разработки ЭС</w:t>
      </w:r>
      <w:r w:rsidRPr="00022A35">
        <w:rPr>
          <w:noProof/>
        </w:rPr>
        <w:tab/>
      </w:r>
      <w:r w:rsidRPr="00022A35">
        <w:rPr>
          <w:noProof/>
        </w:rPr>
        <w:fldChar w:fldCharType="begin"/>
      </w:r>
      <w:r w:rsidRPr="00022A35">
        <w:rPr>
          <w:noProof/>
        </w:rPr>
        <w:instrText xml:space="preserve"> PAGEREF _Toc476839344 \h </w:instrText>
      </w:r>
      <w:r w:rsidRPr="00022A35">
        <w:rPr>
          <w:noProof/>
        </w:rPr>
      </w:r>
      <w:r w:rsidRPr="00022A35">
        <w:rPr>
          <w:noProof/>
        </w:rPr>
        <w:fldChar w:fldCharType="separate"/>
      </w:r>
      <w:r w:rsidRPr="00022A35">
        <w:rPr>
          <w:noProof/>
        </w:rPr>
        <w:t>27</w:t>
      </w:r>
      <w:r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lang w:val="ru-RU"/>
        </w:rPr>
        <w:t>Подготовка исходного документа</w:t>
      </w:r>
      <w:r w:rsidRPr="00022A35">
        <w:rPr>
          <w:noProof/>
        </w:rPr>
        <w:tab/>
      </w:r>
      <w:r w:rsidRPr="00022A35">
        <w:rPr>
          <w:noProof/>
        </w:rPr>
        <w:fldChar w:fldCharType="begin"/>
      </w:r>
      <w:r w:rsidRPr="00022A35">
        <w:rPr>
          <w:noProof/>
        </w:rPr>
        <w:instrText xml:space="preserve"> PAGEREF _Toc476839345 \h </w:instrText>
      </w:r>
      <w:r w:rsidRPr="00022A35">
        <w:rPr>
          <w:noProof/>
        </w:rPr>
      </w:r>
      <w:r w:rsidRPr="00022A35">
        <w:rPr>
          <w:noProof/>
        </w:rPr>
        <w:fldChar w:fldCharType="separate"/>
      </w:r>
      <w:r w:rsidRPr="00022A35">
        <w:rPr>
          <w:noProof/>
        </w:rPr>
        <w:t>28</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Реализация концепции единого первоисточника</w:t>
      </w:r>
      <w:r w:rsidRPr="00022A35">
        <w:rPr>
          <w:noProof/>
        </w:rPr>
        <w:tab/>
      </w:r>
      <w:r w:rsidRPr="00022A35">
        <w:rPr>
          <w:noProof/>
        </w:rPr>
        <w:fldChar w:fldCharType="begin"/>
      </w:r>
      <w:r w:rsidRPr="00022A35">
        <w:rPr>
          <w:noProof/>
        </w:rPr>
        <w:instrText xml:space="preserve"> PAGEREF _Toc476839346 \h </w:instrText>
      </w:r>
      <w:r w:rsidRPr="00022A35">
        <w:rPr>
          <w:noProof/>
        </w:rPr>
      </w:r>
      <w:r w:rsidRPr="00022A35">
        <w:rPr>
          <w:noProof/>
        </w:rPr>
        <w:fldChar w:fldCharType="separate"/>
      </w:r>
      <w:r w:rsidRPr="00022A35">
        <w:rPr>
          <w:noProof/>
        </w:rPr>
        <w:t>28</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Требования к первоисточнику</w:t>
      </w:r>
      <w:r w:rsidRPr="00022A35">
        <w:rPr>
          <w:noProof/>
        </w:rPr>
        <w:tab/>
      </w:r>
      <w:r w:rsidRPr="00022A35">
        <w:rPr>
          <w:noProof/>
        </w:rPr>
        <w:fldChar w:fldCharType="begin"/>
      </w:r>
      <w:r w:rsidRPr="00022A35">
        <w:rPr>
          <w:noProof/>
        </w:rPr>
        <w:instrText xml:space="preserve"> PAGEREF _Toc476839347 \h </w:instrText>
      </w:r>
      <w:r w:rsidRPr="00022A35">
        <w:rPr>
          <w:noProof/>
        </w:rPr>
      </w:r>
      <w:r w:rsidRPr="00022A35">
        <w:rPr>
          <w:noProof/>
        </w:rPr>
        <w:fldChar w:fldCharType="separate"/>
      </w:r>
      <w:r w:rsidRPr="00022A35">
        <w:rPr>
          <w:noProof/>
        </w:rPr>
        <w:t>28</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Подготовка первоисточника</w:t>
      </w:r>
      <w:r w:rsidRPr="00022A35">
        <w:rPr>
          <w:noProof/>
        </w:rPr>
        <w:tab/>
      </w:r>
      <w:r w:rsidRPr="00022A35">
        <w:rPr>
          <w:noProof/>
        </w:rPr>
        <w:fldChar w:fldCharType="begin"/>
      </w:r>
      <w:r w:rsidRPr="00022A35">
        <w:rPr>
          <w:noProof/>
        </w:rPr>
        <w:instrText xml:space="preserve"> PAGEREF _Toc476839348 \h </w:instrText>
      </w:r>
      <w:r w:rsidRPr="00022A35">
        <w:rPr>
          <w:noProof/>
        </w:rPr>
      </w:r>
      <w:r w:rsidRPr="00022A35">
        <w:rPr>
          <w:noProof/>
        </w:rPr>
        <w:fldChar w:fldCharType="separate"/>
      </w:r>
      <w:r w:rsidRPr="00022A35">
        <w:rPr>
          <w:noProof/>
        </w:rPr>
        <w:t>30</w:t>
      </w:r>
      <w:r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lang w:val="ru-RU"/>
        </w:rPr>
        <w:t>Работа с GenHelp</w:t>
      </w:r>
      <w:r w:rsidRPr="00022A35">
        <w:rPr>
          <w:noProof/>
        </w:rPr>
        <w:tab/>
      </w:r>
      <w:r w:rsidRPr="00022A35">
        <w:rPr>
          <w:noProof/>
        </w:rPr>
        <w:fldChar w:fldCharType="begin"/>
      </w:r>
      <w:r w:rsidRPr="00022A35">
        <w:rPr>
          <w:noProof/>
        </w:rPr>
        <w:instrText xml:space="preserve"> PAGEREF _Toc476839349 \h </w:instrText>
      </w:r>
      <w:r w:rsidRPr="00022A35">
        <w:rPr>
          <w:noProof/>
        </w:rPr>
      </w:r>
      <w:r w:rsidRPr="00022A35">
        <w:rPr>
          <w:noProof/>
        </w:rPr>
        <w:fldChar w:fldCharType="separate"/>
      </w:r>
      <w:r w:rsidRPr="00022A35">
        <w:rPr>
          <w:noProof/>
        </w:rPr>
        <w:t>33</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Создание нового проекта</w:t>
      </w:r>
      <w:r w:rsidRPr="00022A35">
        <w:rPr>
          <w:noProof/>
        </w:rPr>
        <w:tab/>
      </w:r>
      <w:r w:rsidRPr="00022A35">
        <w:rPr>
          <w:noProof/>
        </w:rPr>
        <w:fldChar w:fldCharType="begin"/>
      </w:r>
      <w:r w:rsidRPr="00022A35">
        <w:rPr>
          <w:noProof/>
        </w:rPr>
        <w:instrText xml:space="preserve"> PAGEREF _Toc476839350 \h </w:instrText>
      </w:r>
      <w:r w:rsidRPr="00022A35">
        <w:rPr>
          <w:noProof/>
        </w:rPr>
      </w:r>
      <w:r w:rsidRPr="00022A35">
        <w:rPr>
          <w:noProof/>
        </w:rPr>
        <w:fldChar w:fldCharType="separate"/>
      </w:r>
      <w:r w:rsidRPr="00022A35">
        <w:rPr>
          <w:noProof/>
        </w:rPr>
        <w:t>33</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Выбор существующего проекта</w:t>
      </w:r>
      <w:r w:rsidRPr="00022A35">
        <w:rPr>
          <w:noProof/>
        </w:rPr>
        <w:tab/>
      </w:r>
      <w:r w:rsidRPr="00022A35">
        <w:rPr>
          <w:noProof/>
        </w:rPr>
        <w:fldChar w:fldCharType="begin"/>
      </w:r>
      <w:r w:rsidRPr="00022A35">
        <w:rPr>
          <w:noProof/>
        </w:rPr>
        <w:instrText xml:space="preserve"> PAGEREF _Toc476839351 \h </w:instrText>
      </w:r>
      <w:r w:rsidRPr="00022A35">
        <w:rPr>
          <w:noProof/>
        </w:rPr>
      </w:r>
      <w:r w:rsidRPr="00022A35">
        <w:rPr>
          <w:noProof/>
        </w:rPr>
        <w:fldChar w:fldCharType="separate"/>
      </w:r>
      <w:r w:rsidRPr="00022A35">
        <w:rPr>
          <w:noProof/>
        </w:rPr>
        <w:t>37</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Настройка параметров генерации проекта</w:t>
      </w:r>
      <w:r w:rsidRPr="00022A35">
        <w:rPr>
          <w:noProof/>
        </w:rPr>
        <w:tab/>
      </w:r>
      <w:r w:rsidRPr="00022A35">
        <w:rPr>
          <w:noProof/>
        </w:rPr>
        <w:fldChar w:fldCharType="begin"/>
      </w:r>
      <w:r w:rsidRPr="00022A35">
        <w:rPr>
          <w:noProof/>
        </w:rPr>
        <w:instrText xml:space="preserve"> PAGEREF _Toc476839352 \h </w:instrText>
      </w:r>
      <w:r w:rsidRPr="00022A35">
        <w:rPr>
          <w:noProof/>
        </w:rPr>
      </w:r>
      <w:r w:rsidRPr="00022A35">
        <w:rPr>
          <w:noProof/>
        </w:rPr>
        <w:fldChar w:fldCharType="separate"/>
      </w:r>
      <w:r w:rsidRPr="00022A35">
        <w:rPr>
          <w:noProof/>
        </w:rPr>
        <w:t>39</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lastRenderedPageBreak/>
        <w:t>Генерация ЭС</w:t>
      </w:r>
      <w:r w:rsidRPr="00022A35">
        <w:rPr>
          <w:noProof/>
        </w:rPr>
        <w:tab/>
      </w:r>
      <w:r w:rsidRPr="00022A35">
        <w:rPr>
          <w:noProof/>
        </w:rPr>
        <w:fldChar w:fldCharType="begin"/>
      </w:r>
      <w:r w:rsidRPr="00022A35">
        <w:rPr>
          <w:noProof/>
        </w:rPr>
        <w:instrText xml:space="preserve"> PAGEREF _Toc476839353 \h </w:instrText>
      </w:r>
      <w:r w:rsidRPr="00022A35">
        <w:rPr>
          <w:noProof/>
        </w:rPr>
      </w:r>
      <w:r w:rsidRPr="00022A35">
        <w:rPr>
          <w:noProof/>
        </w:rPr>
        <w:fldChar w:fldCharType="separate"/>
      </w:r>
      <w:r w:rsidRPr="00022A35">
        <w:rPr>
          <w:noProof/>
        </w:rPr>
        <w:t>45</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Этапы генерации ЭС в формате HTML</w:t>
      </w:r>
      <w:r w:rsidRPr="00022A35">
        <w:rPr>
          <w:noProof/>
        </w:rPr>
        <w:tab/>
      </w:r>
      <w:r w:rsidRPr="00022A35">
        <w:rPr>
          <w:noProof/>
        </w:rPr>
        <w:fldChar w:fldCharType="begin"/>
      </w:r>
      <w:r w:rsidRPr="00022A35">
        <w:rPr>
          <w:noProof/>
        </w:rPr>
        <w:instrText xml:space="preserve"> PAGEREF _Toc476839354 \h </w:instrText>
      </w:r>
      <w:r w:rsidRPr="00022A35">
        <w:rPr>
          <w:noProof/>
        </w:rPr>
      </w:r>
      <w:r w:rsidRPr="00022A35">
        <w:rPr>
          <w:noProof/>
        </w:rPr>
        <w:fldChar w:fldCharType="separate"/>
      </w:r>
      <w:r w:rsidRPr="00022A35">
        <w:rPr>
          <w:noProof/>
        </w:rPr>
        <w:t>45</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Создание ЭС в формате CHM</w:t>
      </w:r>
      <w:r w:rsidRPr="00022A35">
        <w:rPr>
          <w:noProof/>
        </w:rPr>
        <w:tab/>
      </w:r>
      <w:r w:rsidRPr="00022A35">
        <w:rPr>
          <w:noProof/>
        </w:rPr>
        <w:fldChar w:fldCharType="begin"/>
      </w:r>
      <w:r w:rsidRPr="00022A35">
        <w:rPr>
          <w:noProof/>
        </w:rPr>
        <w:instrText xml:space="preserve"> PAGEREF _Toc476839355 \h </w:instrText>
      </w:r>
      <w:r w:rsidRPr="00022A35">
        <w:rPr>
          <w:noProof/>
        </w:rPr>
      </w:r>
      <w:r w:rsidRPr="00022A35">
        <w:rPr>
          <w:noProof/>
        </w:rPr>
        <w:fldChar w:fldCharType="separate"/>
      </w:r>
      <w:r w:rsidRPr="00022A35">
        <w:rPr>
          <w:noProof/>
        </w:rPr>
        <w:t>52</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Получение документа в формате DOC</w:t>
      </w:r>
      <w:r w:rsidRPr="00022A35">
        <w:rPr>
          <w:noProof/>
        </w:rPr>
        <w:tab/>
      </w:r>
      <w:r w:rsidRPr="00022A35">
        <w:rPr>
          <w:noProof/>
        </w:rPr>
        <w:fldChar w:fldCharType="begin"/>
      </w:r>
      <w:r w:rsidRPr="00022A35">
        <w:rPr>
          <w:noProof/>
        </w:rPr>
        <w:instrText xml:space="preserve"> PAGEREF _Toc476839356 \h </w:instrText>
      </w:r>
      <w:r w:rsidRPr="00022A35">
        <w:rPr>
          <w:noProof/>
        </w:rPr>
      </w:r>
      <w:r w:rsidRPr="00022A35">
        <w:rPr>
          <w:noProof/>
        </w:rPr>
        <w:fldChar w:fldCharType="separate"/>
      </w:r>
      <w:r w:rsidRPr="00022A35">
        <w:rPr>
          <w:noProof/>
        </w:rPr>
        <w:t>52</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Построение контекстно-зависимой ЭС</w:t>
      </w:r>
      <w:r w:rsidRPr="00022A35">
        <w:rPr>
          <w:noProof/>
        </w:rPr>
        <w:tab/>
      </w:r>
      <w:r w:rsidRPr="00022A35">
        <w:rPr>
          <w:noProof/>
        </w:rPr>
        <w:fldChar w:fldCharType="begin"/>
      </w:r>
      <w:r w:rsidRPr="00022A35">
        <w:rPr>
          <w:noProof/>
        </w:rPr>
        <w:instrText xml:space="preserve"> PAGEREF _Toc476839357 \h </w:instrText>
      </w:r>
      <w:r w:rsidRPr="00022A35">
        <w:rPr>
          <w:noProof/>
        </w:rPr>
      </w:r>
      <w:r w:rsidRPr="00022A35">
        <w:rPr>
          <w:noProof/>
        </w:rPr>
        <w:fldChar w:fldCharType="separate"/>
      </w:r>
      <w:r w:rsidRPr="00022A35">
        <w:rPr>
          <w:noProof/>
        </w:rPr>
        <w:t>54</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Работа с готовой ЭС в формате HTML</w:t>
      </w:r>
      <w:r w:rsidRPr="00022A35">
        <w:rPr>
          <w:noProof/>
        </w:rPr>
        <w:tab/>
      </w:r>
      <w:r w:rsidRPr="00022A35">
        <w:rPr>
          <w:noProof/>
        </w:rPr>
        <w:fldChar w:fldCharType="begin"/>
      </w:r>
      <w:r w:rsidRPr="00022A35">
        <w:rPr>
          <w:noProof/>
        </w:rPr>
        <w:instrText xml:space="preserve"> PAGEREF _Toc476839358 \h </w:instrText>
      </w:r>
      <w:r w:rsidRPr="00022A35">
        <w:rPr>
          <w:noProof/>
        </w:rPr>
      </w:r>
      <w:r w:rsidRPr="00022A35">
        <w:rPr>
          <w:noProof/>
        </w:rPr>
        <w:fldChar w:fldCharType="separate"/>
      </w:r>
      <w:r w:rsidRPr="00022A35">
        <w:rPr>
          <w:noProof/>
        </w:rPr>
        <w:t>55</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Содержание ЭС</w:t>
      </w:r>
      <w:r w:rsidRPr="00022A35">
        <w:rPr>
          <w:noProof/>
        </w:rPr>
        <w:tab/>
      </w:r>
      <w:r w:rsidRPr="00022A35">
        <w:rPr>
          <w:noProof/>
        </w:rPr>
        <w:fldChar w:fldCharType="begin"/>
      </w:r>
      <w:r w:rsidRPr="00022A35">
        <w:rPr>
          <w:noProof/>
        </w:rPr>
        <w:instrText xml:space="preserve"> PAGEREF _Toc476839359 \h </w:instrText>
      </w:r>
      <w:r w:rsidRPr="00022A35">
        <w:rPr>
          <w:noProof/>
        </w:rPr>
      </w:r>
      <w:r w:rsidRPr="00022A35">
        <w:rPr>
          <w:noProof/>
        </w:rPr>
        <w:fldChar w:fldCharType="separate"/>
      </w:r>
      <w:r w:rsidRPr="00022A35">
        <w:rPr>
          <w:noProof/>
        </w:rPr>
        <w:t>57</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Предметный Указатель ЭС</w:t>
      </w:r>
      <w:r w:rsidRPr="00022A35">
        <w:rPr>
          <w:noProof/>
        </w:rPr>
        <w:tab/>
      </w:r>
      <w:r w:rsidRPr="00022A35">
        <w:rPr>
          <w:noProof/>
        </w:rPr>
        <w:fldChar w:fldCharType="begin"/>
      </w:r>
      <w:r w:rsidRPr="00022A35">
        <w:rPr>
          <w:noProof/>
        </w:rPr>
        <w:instrText xml:space="preserve"> PAGEREF _Toc476839360 \h </w:instrText>
      </w:r>
      <w:r w:rsidRPr="00022A35">
        <w:rPr>
          <w:noProof/>
        </w:rPr>
      </w:r>
      <w:r w:rsidRPr="00022A35">
        <w:rPr>
          <w:noProof/>
        </w:rPr>
        <w:fldChar w:fldCharType="separate"/>
      </w:r>
      <w:r w:rsidRPr="00022A35">
        <w:rPr>
          <w:noProof/>
        </w:rPr>
        <w:t>58</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Поиск информации средствами ЭС</w:t>
      </w:r>
      <w:r w:rsidRPr="00022A35">
        <w:rPr>
          <w:noProof/>
        </w:rPr>
        <w:tab/>
      </w:r>
      <w:r w:rsidRPr="00022A35">
        <w:rPr>
          <w:noProof/>
        </w:rPr>
        <w:fldChar w:fldCharType="begin"/>
      </w:r>
      <w:r w:rsidRPr="00022A35">
        <w:rPr>
          <w:noProof/>
        </w:rPr>
        <w:instrText xml:space="preserve"> PAGEREF _Toc476839361 \h </w:instrText>
      </w:r>
      <w:r w:rsidRPr="00022A35">
        <w:rPr>
          <w:noProof/>
        </w:rPr>
      </w:r>
      <w:r w:rsidRPr="00022A35">
        <w:rPr>
          <w:noProof/>
        </w:rPr>
        <w:fldChar w:fldCharType="separate"/>
      </w:r>
      <w:r w:rsidRPr="00022A35">
        <w:rPr>
          <w:noProof/>
        </w:rPr>
        <w:t>58</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Работа с готовой ЭС в формате CHM</w:t>
      </w:r>
      <w:r w:rsidRPr="00022A35">
        <w:rPr>
          <w:noProof/>
        </w:rPr>
        <w:tab/>
      </w:r>
      <w:r w:rsidRPr="00022A35">
        <w:rPr>
          <w:noProof/>
        </w:rPr>
        <w:fldChar w:fldCharType="begin"/>
      </w:r>
      <w:r w:rsidRPr="00022A35">
        <w:rPr>
          <w:noProof/>
        </w:rPr>
        <w:instrText xml:space="preserve"> PAGEREF _Toc476839362 \h </w:instrText>
      </w:r>
      <w:r w:rsidRPr="00022A35">
        <w:rPr>
          <w:noProof/>
        </w:rPr>
      </w:r>
      <w:r w:rsidRPr="00022A35">
        <w:rPr>
          <w:noProof/>
        </w:rPr>
        <w:fldChar w:fldCharType="separate"/>
      </w:r>
      <w:r w:rsidRPr="00022A35">
        <w:rPr>
          <w:noProof/>
        </w:rPr>
        <w:t>59</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Настройка внешнего вида ЭС в формате HTML</w:t>
      </w:r>
      <w:r w:rsidRPr="00022A35">
        <w:rPr>
          <w:noProof/>
        </w:rPr>
        <w:tab/>
      </w:r>
      <w:r w:rsidRPr="00022A35">
        <w:rPr>
          <w:noProof/>
        </w:rPr>
        <w:fldChar w:fldCharType="begin"/>
      </w:r>
      <w:r w:rsidRPr="00022A35">
        <w:rPr>
          <w:noProof/>
        </w:rPr>
        <w:instrText xml:space="preserve"> PAGEREF _Toc476839363 \h </w:instrText>
      </w:r>
      <w:r w:rsidRPr="00022A35">
        <w:rPr>
          <w:noProof/>
        </w:rPr>
      </w:r>
      <w:r w:rsidRPr="00022A35">
        <w:rPr>
          <w:noProof/>
        </w:rPr>
        <w:fldChar w:fldCharType="separate"/>
      </w:r>
      <w:r w:rsidRPr="00022A35">
        <w:rPr>
          <w:noProof/>
        </w:rPr>
        <w:t>59</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Возможности настройки</w:t>
      </w:r>
      <w:r w:rsidRPr="00022A35">
        <w:rPr>
          <w:noProof/>
        </w:rPr>
        <w:tab/>
      </w:r>
      <w:r w:rsidRPr="00022A35">
        <w:rPr>
          <w:noProof/>
        </w:rPr>
        <w:fldChar w:fldCharType="begin"/>
      </w:r>
      <w:r w:rsidRPr="00022A35">
        <w:rPr>
          <w:noProof/>
        </w:rPr>
        <w:instrText xml:space="preserve"> PAGEREF _Toc476839364 \h </w:instrText>
      </w:r>
      <w:r w:rsidRPr="00022A35">
        <w:rPr>
          <w:noProof/>
        </w:rPr>
      </w:r>
      <w:r w:rsidRPr="00022A35">
        <w:rPr>
          <w:noProof/>
        </w:rPr>
        <w:fldChar w:fldCharType="separate"/>
      </w:r>
      <w:r w:rsidRPr="00022A35">
        <w:rPr>
          <w:noProof/>
        </w:rPr>
        <w:t>60</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 xml:space="preserve">Файл </w:t>
      </w:r>
      <w:r w:rsidRPr="00022A35">
        <w:rPr>
          <w:rFonts w:ascii="Lucida Console" w:hAnsi="Lucida Console"/>
          <w:noProof/>
          <w:w w:val="80"/>
          <w:lang w:val="ru-RU"/>
        </w:rPr>
        <w:t>complete.bat</w:t>
      </w:r>
      <w:r w:rsidRPr="00022A35">
        <w:rPr>
          <w:noProof/>
        </w:rPr>
        <w:tab/>
      </w:r>
      <w:r w:rsidRPr="00022A35">
        <w:rPr>
          <w:noProof/>
        </w:rPr>
        <w:fldChar w:fldCharType="begin"/>
      </w:r>
      <w:r w:rsidRPr="00022A35">
        <w:rPr>
          <w:noProof/>
        </w:rPr>
        <w:instrText xml:space="preserve"> PAGEREF _Toc476839365 \h </w:instrText>
      </w:r>
      <w:r w:rsidRPr="00022A35">
        <w:rPr>
          <w:noProof/>
        </w:rPr>
      </w:r>
      <w:r w:rsidRPr="00022A35">
        <w:rPr>
          <w:noProof/>
        </w:rPr>
        <w:fldChar w:fldCharType="separate"/>
      </w:r>
      <w:r w:rsidRPr="00022A35">
        <w:rPr>
          <w:noProof/>
        </w:rPr>
        <w:t>60</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Стилевые файлы</w:t>
      </w:r>
      <w:r w:rsidRPr="00022A35">
        <w:rPr>
          <w:noProof/>
        </w:rPr>
        <w:tab/>
      </w:r>
      <w:r w:rsidRPr="00022A35">
        <w:rPr>
          <w:noProof/>
        </w:rPr>
        <w:fldChar w:fldCharType="begin"/>
      </w:r>
      <w:r w:rsidRPr="00022A35">
        <w:rPr>
          <w:noProof/>
        </w:rPr>
        <w:instrText xml:space="preserve"> PAGEREF _Toc476839366 \h </w:instrText>
      </w:r>
      <w:r w:rsidRPr="00022A35">
        <w:rPr>
          <w:noProof/>
        </w:rPr>
      </w:r>
      <w:r w:rsidRPr="00022A35">
        <w:rPr>
          <w:noProof/>
        </w:rPr>
        <w:fldChar w:fldCharType="separate"/>
      </w:r>
      <w:r w:rsidRPr="00022A35">
        <w:rPr>
          <w:noProof/>
        </w:rPr>
        <w:t>61</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Порядок настройки внешнего вида ЭС</w:t>
      </w:r>
      <w:r w:rsidRPr="00022A35">
        <w:rPr>
          <w:noProof/>
        </w:rPr>
        <w:tab/>
      </w:r>
      <w:r w:rsidRPr="00022A35">
        <w:rPr>
          <w:noProof/>
        </w:rPr>
        <w:fldChar w:fldCharType="begin"/>
      </w:r>
      <w:r w:rsidRPr="00022A35">
        <w:rPr>
          <w:noProof/>
        </w:rPr>
        <w:instrText xml:space="preserve"> PAGEREF _Toc476839367 \h </w:instrText>
      </w:r>
      <w:r w:rsidRPr="00022A35">
        <w:rPr>
          <w:noProof/>
        </w:rPr>
      </w:r>
      <w:r w:rsidRPr="00022A35">
        <w:rPr>
          <w:noProof/>
        </w:rPr>
        <w:fldChar w:fldCharType="separate"/>
      </w:r>
      <w:r w:rsidRPr="00022A35">
        <w:rPr>
          <w:noProof/>
        </w:rPr>
        <w:t>62</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Как создать новый скин</w:t>
      </w:r>
      <w:r w:rsidRPr="00022A35">
        <w:rPr>
          <w:noProof/>
        </w:rPr>
        <w:tab/>
      </w:r>
      <w:r w:rsidRPr="00022A35">
        <w:rPr>
          <w:noProof/>
        </w:rPr>
        <w:fldChar w:fldCharType="begin"/>
      </w:r>
      <w:r w:rsidRPr="00022A35">
        <w:rPr>
          <w:noProof/>
        </w:rPr>
        <w:instrText xml:space="preserve"> PAGEREF _Toc476839368 \h </w:instrText>
      </w:r>
      <w:r w:rsidRPr="00022A35">
        <w:rPr>
          <w:noProof/>
        </w:rPr>
      </w:r>
      <w:r w:rsidRPr="00022A35">
        <w:rPr>
          <w:noProof/>
        </w:rPr>
        <w:fldChar w:fldCharType="separate"/>
      </w:r>
      <w:r w:rsidRPr="00022A35">
        <w:rPr>
          <w:noProof/>
        </w:rPr>
        <w:t>63</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Выполнение GenHelp в пакетном режиме</w:t>
      </w:r>
      <w:r w:rsidRPr="00022A35">
        <w:rPr>
          <w:noProof/>
        </w:rPr>
        <w:tab/>
      </w:r>
      <w:r w:rsidRPr="00022A35">
        <w:rPr>
          <w:noProof/>
        </w:rPr>
        <w:fldChar w:fldCharType="begin"/>
      </w:r>
      <w:r w:rsidRPr="00022A35">
        <w:rPr>
          <w:noProof/>
        </w:rPr>
        <w:instrText xml:space="preserve"> PAGEREF _Toc476839369 \h </w:instrText>
      </w:r>
      <w:r w:rsidRPr="00022A35">
        <w:rPr>
          <w:noProof/>
        </w:rPr>
      </w:r>
      <w:r w:rsidRPr="00022A35">
        <w:rPr>
          <w:noProof/>
        </w:rPr>
        <w:fldChar w:fldCharType="separate"/>
      </w:r>
      <w:r w:rsidRPr="00022A35">
        <w:rPr>
          <w:noProof/>
        </w:rPr>
        <w:t>65</w:t>
      </w:r>
      <w:r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lang w:val="ru-RU"/>
        </w:rPr>
        <w:t>Приложения</w:t>
      </w:r>
      <w:r w:rsidRPr="00022A35">
        <w:rPr>
          <w:noProof/>
        </w:rPr>
        <w:tab/>
      </w:r>
      <w:r w:rsidRPr="00022A35">
        <w:rPr>
          <w:noProof/>
        </w:rPr>
        <w:fldChar w:fldCharType="begin"/>
      </w:r>
      <w:r w:rsidRPr="00022A35">
        <w:rPr>
          <w:noProof/>
        </w:rPr>
        <w:instrText xml:space="preserve"> PAGEREF _Toc476839370 \h </w:instrText>
      </w:r>
      <w:r w:rsidRPr="00022A35">
        <w:rPr>
          <w:noProof/>
        </w:rPr>
      </w:r>
      <w:r w:rsidRPr="00022A35">
        <w:rPr>
          <w:noProof/>
        </w:rPr>
        <w:fldChar w:fldCharType="separate"/>
      </w:r>
      <w:r w:rsidRPr="00022A35">
        <w:rPr>
          <w:noProof/>
        </w:rPr>
        <w:t>66</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rPr>
        <w:t>Настройки окружения GenHelp</w:t>
      </w:r>
      <w:r w:rsidRPr="00022A35">
        <w:rPr>
          <w:noProof/>
        </w:rPr>
        <w:tab/>
      </w:r>
      <w:r w:rsidRPr="00022A35">
        <w:rPr>
          <w:noProof/>
        </w:rPr>
        <w:fldChar w:fldCharType="begin"/>
      </w:r>
      <w:r w:rsidRPr="00022A35">
        <w:rPr>
          <w:noProof/>
        </w:rPr>
        <w:instrText xml:space="preserve"> PAGEREF _Toc476839371 \h </w:instrText>
      </w:r>
      <w:r w:rsidRPr="00022A35">
        <w:rPr>
          <w:noProof/>
        </w:rPr>
      </w:r>
      <w:r w:rsidRPr="00022A35">
        <w:rPr>
          <w:noProof/>
        </w:rPr>
        <w:fldChar w:fldCharType="separate"/>
      </w:r>
      <w:r w:rsidRPr="00022A35">
        <w:rPr>
          <w:noProof/>
        </w:rPr>
        <w:t>66</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Переменные</w:t>
      </w:r>
      <w:r w:rsidRPr="00022A35">
        <w:rPr>
          <w:noProof/>
        </w:rPr>
        <w:tab/>
      </w:r>
      <w:r w:rsidRPr="00022A35">
        <w:rPr>
          <w:noProof/>
        </w:rPr>
        <w:fldChar w:fldCharType="begin"/>
      </w:r>
      <w:r w:rsidRPr="00022A35">
        <w:rPr>
          <w:noProof/>
        </w:rPr>
        <w:instrText xml:space="preserve"> PAGEREF _Toc476839372 \h </w:instrText>
      </w:r>
      <w:r w:rsidRPr="00022A35">
        <w:rPr>
          <w:noProof/>
        </w:rPr>
      </w:r>
      <w:r w:rsidRPr="00022A35">
        <w:rPr>
          <w:noProof/>
        </w:rPr>
        <w:fldChar w:fldCharType="separate"/>
      </w:r>
      <w:r w:rsidRPr="00022A35">
        <w:rPr>
          <w:noProof/>
        </w:rPr>
        <w:t>66</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Шаблоны</w:t>
      </w:r>
      <w:r w:rsidRPr="00022A35">
        <w:rPr>
          <w:noProof/>
        </w:rPr>
        <w:tab/>
      </w:r>
      <w:r w:rsidRPr="00022A35">
        <w:rPr>
          <w:noProof/>
        </w:rPr>
        <w:fldChar w:fldCharType="begin"/>
      </w:r>
      <w:r w:rsidRPr="00022A35">
        <w:rPr>
          <w:noProof/>
        </w:rPr>
        <w:instrText xml:space="preserve"> PAGEREF _Toc476839373 \h </w:instrText>
      </w:r>
      <w:r w:rsidRPr="00022A35">
        <w:rPr>
          <w:noProof/>
        </w:rPr>
      </w:r>
      <w:r w:rsidRPr="00022A35">
        <w:rPr>
          <w:noProof/>
        </w:rPr>
        <w:fldChar w:fldCharType="separate"/>
      </w:r>
      <w:r w:rsidRPr="00022A35">
        <w:rPr>
          <w:noProof/>
        </w:rPr>
        <w:t>66</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Файлы замен</w:t>
      </w:r>
      <w:r w:rsidRPr="00022A35">
        <w:rPr>
          <w:noProof/>
        </w:rPr>
        <w:tab/>
      </w:r>
      <w:r w:rsidRPr="00022A35">
        <w:rPr>
          <w:noProof/>
        </w:rPr>
        <w:fldChar w:fldCharType="begin"/>
      </w:r>
      <w:r w:rsidRPr="00022A35">
        <w:rPr>
          <w:noProof/>
        </w:rPr>
        <w:instrText xml:space="preserve"> PAGEREF _Toc476839374 \h </w:instrText>
      </w:r>
      <w:r w:rsidRPr="00022A35">
        <w:rPr>
          <w:noProof/>
        </w:rPr>
      </w:r>
      <w:r w:rsidRPr="00022A35">
        <w:rPr>
          <w:noProof/>
        </w:rPr>
        <w:fldChar w:fldCharType="separate"/>
      </w:r>
      <w:r w:rsidRPr="00022A35">
        <w:rPr>
          <w:noProof/>
        </w:rPr>
        <w:t>67</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rPr>
        <w:t>Генерируемые и определяемые переменные</w:t>
      </w:r>
      <w:r w:rsidRPr="00022A35">
        <w:rPr>
          <w:noProof/>
        </w:rPr>
        <w:tab/>
      </w:r>
      <w:r w:rsidRPr="00022A35">
        <w:rPr>
          <w:noProof/>
        </w:rPr>
        <w:fldChar w:fldCharType="begin"/>
      </w:r>
      <w:r w:rsidRPr="00022A35">
        <w:rPr>
          <w:noProof/>
        </w:rPr>
        <w:instrText xml:space="preserve"> PAGEREF _Toc476839375 \h </w:instrText>
      </w:r>
      <w:r w:rsidRPr="00022A35">
        <w:rPr>
          <w:noProof/>
        </w:rPr>
      </w:r>
      <w:r w:rsidRPr="00022A35">
        <w:rPr>
          <w:noProof/>
        </w:rPr>
        <w:fldChar w:fldCharType="separate"/>
      </w:r>
      <w:r w:rsidRPr="00022A35">
        <w:rPr>
          <w:noProof/>
        </w:rPr>
        <w:t>67</w:t>
      </w:r>
      <w:r w:rsidRPr="00022A35">
        <w:rPr>
          <w:noProof/>
        </w:rPr>
        <w:fldChar w:fldCharType="end"/>
      </w:r>
    </w:p>
    <w:p w:rsidR="00C731A1" w:rsidRPr="00022A35" w:rsidRDefault="00C731A1">
      <w:pPr>
        <w:pStyle w:val="TOC3"/>
        <w:rPr>
          <w:rFonts w:asciiTheme="minorHAnsi" w:eastAsiaTheme="minorEastAsia" w:hAnsiTheme="minorHAnsi" w:cstheme="minorBidi"/>
          <w:b w:val="0"/>
          <w:noProof/>
          <w:spacing w:val="0"/>
          <w:sz w:val="22"/>
          <w:szCs w:val="22"/>
          <w:lang w:val="ru-RU" w:eastAsia="ru-RU"/>
        </w:rPr>
      </w:pPr>
      <w:r w:rsidRPr="00022A35">
        <w:rPr>
          <w:noProof/>
          <w:lang w:val="ru-RU"/>
        </w:rPr>
        <w:t>Пример файла замен, настроенного пользователем</w:t>
      </w:r>
      <w:r w:rsidRPr="00022A35">
        <w:rPr>
          <w:noProof/>
        </w:rPr>
        <w:tab/>
      </w:r>
      <w:r w:rsidRPr="00022A35">
        <w:rPr>
          <w:noProof/>
        </w:rPr>
        <w:fldChar w:fldCharType="begin"/>
      </w:r>
      <w:r w:rsidRPr="00022A35">
        <w:rPr>
          <w:noProof/>
        </w:rPr>
        <w:instrText xml:space="preserve"> PAGEREF _Toc476839376 \h </w:instrText>
      </w:r>
      <w:r w:rsidRPr="00022A35">
        <w:rPr>
          <w:noProof/>
        </w:rPr>
      </w:r>
      <w:r w:rsidRPr="00022A35">
        <w:rPr>
          <w:noProof/>
        </w:rPr>
        <w:fldChar w:fldCharType="separate"/>
      </w:r>
      <w:r w:rsidRPr="00022A35">
        <w:rPr>
          <w:noProof/>
        </w:rPr>
        <w:t>71</w:t>
      </w:r>
      <w:r w:rsidRPr="00022A35">
        <w:rPr>
          <w:noProof/>
        </w:rPr>
        <w:fldChar w:fldCharType="end"/>
      </w:r>
    </w:p>
    <w:p w:rsidR="00C731A1" w:rsidRPr="00022A35" w:rsidRDefault="00C731A1">
      <w:pPr>
        <w:pStyle w:val="TOC2"/>
        <w:rPr>
          <w:rFonts w:asciiTheme="minorHAnsi" w:eastAsiaTheme="minorEastAsia" w:hAnsiTheme="minorHAnsi" w:cstheme="minorBidi"/>
          <w:b w:val="0"/>
          <w:noProof/>
          <w:spacing w:val="0"/>
          <w:sz w:val="22"/>
          <w:szCs w:val="22"/>
          <w:lang w:val="ru-RU" w:eastAsia="ru-RU"/>
        </w:rPr>
      </w:pPr>
      <w:r w:rsidRPr="00022A35">
        <w:rPr>
          <w:noProof/>
          <w:lang w:val="ru-RU"/>
        </w:rPr>
        <w:t>ЧАВО (часто задаваемые вопросы)</w:t>
      </w:r>
      <w:r w:rsidRPr="00022A35">
        <w:rPr>
          <w:noProof/>
        </w:rPr>
        <w:tab/>
      </w:r>
      <w:r w:rsidRPr="00022A35">
        <w:rPr>
          <w:noProof/>
        </w:rPr>
        <w:fldChar w:fldCharType="begin"/>
      </w:r>
      <w:r w:rsidRPr="00022A35">
        <w:rPr>
          <w:noProof/>
        </w:rPr>
        <w:instrText xml:space="preserve"> PAGEREF _Toc476839377 \h </w:instrText>
      </w:r>
      <w:r w:rsidRPr="00022A35">
        <w:rPr>
          <w:noProof/>
        </w:rPr>
      </w:r>
      <w:r w:rsidRPr="00022A35">
        <w:rPr>
          <w:noProof/>
        </w:rPr>
        <w:fldChar w:fldCharType="separate"/>
      </w:r>
      <w:r w:rsidRPr="00022A35">
        <w:rPr>
          <w:noProof/>
        </w:rPr>
        <w:t>73</w:t>
      </w:r>
      <w:r w:rsidRPr="00022A35">
        <w:rPr>
          <w:noProof/>
        </w:rPr>
        <w:fldChar w:fldCharType="end"/>
      </w:r>
    </w:p>
    <w:p w:rsidR="00C731A1" w:rsidRPr="00022A35" w:rsidRDefault="00C731A1">
      <w:pPr>
        <w:pStyle w:val="TOC1"/>
        <w:rPr>
          <w:rFonts w:asciiTheme="minorHAnsi" w:eastAsiaTheme="minorEastAsia" w:hAnsiTheme="minorHAnsi" w:cstheme="minorBidi"/>
          <w:b w:val="0"/>
          <w:noProof/>
          <w:spacing w:val="0"/>
          <w:sz w:val="22"/>
          <w:szCs w:val="22"/>
          <w:lang w:val="ru-RU" w:eastAsia="ru-RU"/>
        </w:rPr>
      </w:pPr>
      <w:r w:rsidRPr="00022A35">
        <w:rPr>
          <w:noProof/>
          <w:lang w:val="ru-RU"/>
        </w:rPr>
        <w:t>Предметный указатель</w:t>
      </w:r>
      <w:r w:rsidRPr="00022A35">
        <w:rPr>
          <w:noProof/>
        </w:rPr>
        <w:tab/>
      </w:r>
      <w:r w:rsidRPr="00022A35">
        <w:rPr>
          <w:noProof/>
        </w:rPr>
        <w:fldChar w:fldCharType="begin"/>
      </w:r>
      <w:r w:rsidRPr="00022A35">
        <w:rPr>
          <w:noProof/>
        </w:rPr>
        <w:instrText xml:space="preserve"> PAGEREF _Toc476839378 \h </w:instrText>
      </w:r>
      <w:r w:rsidRPr="00022A35">
        <w:rPr>
          <w:noProof/>
        </w:rPr>
      </w:r>
      <w:r w:rsidRPr="00022A35">
        <w:rPr>
          <w:noProof/>
        </w:rPr>
        <w:fldChar w:fldCharType="separate"/>
      </w:r>
      <w:r w:rsidRPr="00022A35">
        <w:rPr>
          <w:noProof/>
        </w:rPr>
        <w:t>81</w:t>
      </w:r>
      <w:r w:rsidRPr="00022A35">
        <w:rPr>
          <w:noProof/>
        </w:rPr>
        <w:fldChar w:fldCharType="end"/>
      </w:r>
    </w:p>
    <w:p w:rsidR="00845F6F" w:rsidRPr="00022A35" w:rsidRDefault="00845F6F" w:rsidP="00845F6F">
      <w:r w:rsidRPr="00022A35">
        <w:rPr>
          <w:rFonts w:ascii="Arial" w:hAnsi="Arial"/>
        </w:rPr>
        <w:fldChar w:fldCharType="end"/>
      </w:r>
    </w:p>
    <w:p w:rsidR="00845F6F" w:rsidRPr="00022A35" w:rsidRDefault="00845F6F" w:rsidP="00845F6F">
      <w:pPr>
        <w:sectPr w:rsidR="00845F6F" w:rsidRPr="00022A35">
          <w:headerReference w:type="default" r:id="rId14"/>
          <w:footerReference w:type="default" r:id="rId15"/>
          <w:type w:val="continuous"/>
          <w:pgSz w:w="11907" w:h="16840" w:code="9"/>
          <w:pgMar w:top="1800" w:right="567" w:bottom="1800" w:left="2280" w:header="960" w:footer="960" w:gutter="0"/>
          <w:cols w:space="720"/>
        </w:sectPr>
      </w:pPr>
    </w:p>
    <w:p w:rsidR="00845F6F" w:rsidRPr="00022A35" w:rsidRDefault="00845F6F" w:rsidP="00845F6F">
      <w:pPr>
        <w:pStyle w:val="Heading1"/>
        <w:pageBreakBefore/>
        <w:rPr>
          <w:lang w:val="ru-RU"/>
        </w:rPr>
      </w:pPr>
      <w:bookmarkStart w:id="6" w:name="_Toc476839321"/>
      <w:r w:rsidRPr="00022A35">
        <w:rPr>
          <w:lang w:val="ru-RU"/>
        </w:rPr>
        <w:lastRenderedPageBreak/>
        <w:t>Список изменений</w:t>
      </w:r>
      <w:bookmarkEnd w:id="6"/>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418"/>
        <w:gridCol w:w="4394"/>
        <w:gridCol w:w="1559"/>
      </w:tblGrid>
      <w:tr w:rsidR="00845F6F" w:rsidRPr="00022A35" w:rsidTr="00F94DED">
        <w:trPr>
          <w:cantSplit/>
          <w:trHeight w:hRule="exact" w:val="300"/>
          <w:tblHeader/>
        </w:trPr>
        <w:tc>
          <w:tcPr>
            <w:tcW w:w="817" w:type="dxa"/>
            <w:shd w:val="pct20" w:color="auto" w:fill="auto"/>
          </w:tcPr>
          <w:p w:rsidR="00845F6F" w:rsidRPr="00022A35" w:rsidRDefault="00845F6F" w:rsidP="00F94DED">
            <w:pPr>
              <w:pStyle w:val="TableTitle"/>
              <w:rPr>
                <w:lang w:val="ru-RU"/>
              </w:rPr>
            </w:pPr>
            <w:r w:rsidRPr="00022A35">
              <w:rPr>
                <w:lang w:val="ru-RU"/>
              </w:rPr>
              <w:t>Версия</w:t>
            </w:r>
          </w:p>
        </w:tc>
        <w:tc>
          <w:tcPr>
            <w:tcW w:w="1418" w:type="dxa"/>
            <w:shd w:val="pct20" w:color="auto" w:fill="auto"/>
          </w:tcPr>
          <w:p w:rsidR="00845F6F" w:rsidRPr="00022A35" w:rsidRDefault="00845F6F" w:rsidP="00F94DED">
            <w:pPr>
              <w:pStyle w:val="TableTitle"/>
              <w:rPr>
                <w:lang w:val="ru-RU"/>
              </w:rPr>
            </w:pPr>
            <w:r w:rsidRPr="00022A35">
              <w:rPr>
                <w:lang w:val="ru-RU"/>
              </w:rPr>
              <w:t>Дата</w:t>
            </w:r>
          </w:p>
        </w:tc>
        <w:tc>
          <w:tcPr>
            <w:tcW w:w="4394" w:type="dxa"/>
            <w:shd w:val="pct20" w:color="auto" w:fill="auto"/>
          </w:tcPr>
          <w:p w:rsidR="00845F6F" w:rsidRPr="00022A35" w:rsidRDefault="00845F6F" w:rsidP="00F94DED">
            <w:pPr>
              <w:pStyle w:val="TableTitle"/>
              <w:rPr>
                <w:lang w:val="ru-RU"/>
              </w:rPr>
            </w:pPr>
            <w:r w:rsidRPr="00022A35">
              <w:rPr>
                <w:lang w:val="ru-RU"/>
              </w:rPr>
              <w:t>Изменение</w:t>
            </w:r>
          </w:p>
        </w:tc>
        <w:tc>
          <w:tcPr>
            <w:tcW w:w="1559" w:type="dxa"/>
            <w:shd w:val="pct20" w:color="auto" w:fill="auto"/>
          </w:tcPr>
          <w:p w:rsidR="00845F6F" w:rsidRPr="00022A35" w:rsidRDefault="00845F6F" w:rsidP="00F94DED">
            <w:pPr>
              <w:pStyle w:val="TableTitle"/>
              <w:rPr>
                <w:lang w:val="ru-RU"/>
              </w:rPr>
            </w:pPr>
            <w:r w:rsidRPr="00022A35">
              <w:rPr>
                <w:lang w:val="ru-RU"/>
              </w:rPr>
              <w:t>Кто сделал</w:t>
            </w:r>
          </w:p>
        </w:tc>
      </w:tr>
      <w:tr w:rsidR="00845F6F" w:rsidRPr="00022A35" w:rsidTr="00F94DED">
        <w:trPr>
          <w:cantSplit/>
        </w:trPr>
        <w:tc>
          <w:tcPr>
            <w:tcW w:w="817" w:type="dxa"/>
          </w:tcPr>
          <w:p w:rsidR="00845F6F" w:rsidRPr="00022A35" w:rsidRDefault="00845F6F" w:rsidP="003633EE">
            <w:pPr>
              <w:pStyle w:val="TableNormal0"/>
            </w:pPr>
            <w:r w:rsidRPr="00022A35">
              <w:t>0.01</w:t>
            </w:r>
          </w:p>
        </w:tc>
        <w:tc>
          <w:tcPr>
            <w:tcW w:w="1418" w:type="dxa"/>
          </w:tcPr>
          <w:p w:rsidR="00845F6F" w:rsidRPr="00022A35" w:rsidRDefault="00845F6F" w:rsidP="003633EE">
            <w:pPr>
              <w:pStyle w:val="TableNormal0"/>
            </w:pPr>
            <w:r w:rsidRPr="00022A35">
              <w:t>15.08.2003</w:t>
            </w:r>
          </w:p>
        </w:tc>
        <w:tc>
          <w:tcPr>
            <w:tcW w:w="4394" w:type="dxa"/>
          </w:tcPr>
          <w:p w:rsidR="00845F6F" w:rsidRPr="00022A35" w:rsidRDefault="00845F6F" w:rsidP="003633EE">
            <w:pPr>
              <w:pStyle w:val="TableNormal0"/>
            </w:pPr>
            <w:r w:rsidRPr="00022A35">
              <w:t>Черновик</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0.02</w:t>
            </w:r>
          </w:p>
        </w:tc>
        <w:tc>
          <w:tcPr>
            <w:tcW w:w="1418" w:type="dxa"/>
          </w:tcPr>
          <w:p w:rsidR="00845F6F" w:rsidRPr="00022A35" w:rsidRDefault="00845F6F" w:rsidP="003633EE">
            <w:pPr>
              <w:pStyle w:val="TableNormal0"/>
            </w:pPr>
            <w:r w:rsidRPr="00022A35">
              <w:t>24.09.2003</w:t>
            </w:r>
          </w:p>
        </w:tc>
        <w:tc>
          <w:tcPr>
            <w:tcW w:w="4394" w:type="dxa"/>
          </w:tcPr>
          <w:p w:rsidR="00845F6F" w:rsidRPr="00022A35" w:rsidRDefault="00845F6F" w:rsidP="003633EE">
            <w:pPr>
              <w:pStyle w:val="TableNormal0"/>
            </w:pPr>
            <w:r w:rsidRPr="00022A35">
              <w:t>Документ переработан по состоянию GenHelp на 24.09.2003. Описаны сообщения.</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0.03</w:t>
            </w:r>
          </w:p>
        </w:tc>
        <w:tc>
          <w:tcPr>
            <w:tcW w:w="1418" w:type="dxa"/>
          </w:tcPr>
          <w:p w:rsidR="00845F6F" w:rsidRPr="00022A35" w:rsidRDefault="00845F6F" w:rsidP="003633EE">
            <w:pPr>
              <w:pStyle w:val="TableNormal0"/>
            </w:pPr>
            <w:r w:rsidRPr="00022A35">
              <w:t>25.09.2003</w:t>
            </w:r>
          </w:p>
        </w:tc>
        <w:tc>
          <w:tcPr>
            <w:tcW w:w="4394" w:type="dxa"/>
          </w:tcPr>
          <w:p w:rsidR="00845F6F" w:rsidRPr="00022A35" w:rsidRDefault="00845F6F" w:rsidP="003633EE">
            <w:pPr>
              <w:pStyle w:val="TableNormal0"/>
            </w:pPr>
            <w:r w:rsidRPr="00022A35">
              <w:t>Создан черновик индекса.</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bookmarkStart w:id="7" w:name="_Toc439498510"/>
            <w:bookmarkEnd w:id="0"/>
            <w:r w:rsidRPr="00022A35">
              <w:t>0.04</w:t>
            </w:r>
          </w:p>
        </w:tc>
        <w:tc>
          <w:tcPr>
            <w:tcW w:w="1418" w:type="dxa"/>
          </w:tcPr>
          <w:p w:rsidR="00845F6F" w:rsidRPr="00022A35" w:rsidRDefault="00845F6F" w:rsidP="003633EE">
            <w:pPr>
              <w:pStyle w:val="TableNormal0"/>
            </w:pPr>
            <w:r w:rsidRPr="00022A35">
              <w:t>10.10.2003</w:t>
            </w:r>
          </w:p>
        </w:tc>
        <w:tc>
          <w:tcPr>
            <w:tcW w:w="4394" w:type="dxa"/>
          </w:tcPr>
          <w:p w:rsidR="00845F6F" w:rsidRPr="00022A35" w:rsidRDefault="00845F6F" w:rsidP="003633EE">
            <w:pPr>
              <w:pStyle w:val="TableNormal0"/>
            </w:pPr>
            <w:r w:rsidRPr="00022A35">
              <w:t>Создана программа genh_sr и ее описание.</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1.00</w:t>
            </w:r>
          </w:p>
        </w:tc>
        <w:tc>
          <w:tcPr>
            <w:tcW w:w="1418" w:type="dxa"/>
          </w:tcPr>
          <w:p w:rsidR="00845F6F" w:rsidRPr="00022A35" w:rsidRDefault="00845F6F" w:rsidP="003633EE">
            <w:pPr>
              <w:pStyle w:val="TableNormal0"/>
            </w:pPr>
            <w:r w:rsidRPr="00022A35">
              <w:t>13.10.2003</w:t>
            </w:r>
          </w:p>
        </w:tc>
        <w:tc>
          <w:tcPr>
            <w:tcW w:w="4394" w:type="dxa"/>
          </w:tcPr>
          <w:p w:rsidR="00845F6F" w:rsidRPr="00022A35" w:rsidRDefault="00845F6F" w:rsidP="003633EE">
            <w:pPr>
              <w:pStyle w:val="TableNormal0"/>
            </w:pPr>
            <w:r w:rsidRPr="00022A35">
              <w:t>Версия 1.0 - сформирован дистрибутив.</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1.01</w:t>
            </w:r>
          </w:p>
        </w:tc>
        <w:tc>
          <w:tcPr>
            <w:tcW w:w="1418" w:type="dxa"/>
          </w:tcPr>
          <w:p w:rsidR="00845F6F" w:rsidRPr="00022A35" w:rsidRDefault="00845F6F" w:rsidP="003633EE">
            <w:pPr>
              <w:pStyle w:val="TableNormal0"/>
            </w:pPr>
            <w:r w:rsidRPr="00022A35">
              <w:t>26.12.2003</w:t>
            </w:r>
          </w:p>
        </w:tc>
        <w:tc>
          <w:tcPr>
            <w:tcW w:w="4394" w:type="dxa"/>
          </w:tcPr>
          <w:p w:rsidR="00845F6F" w:rsidRPr="00022A35" w:rsidRDefault="00845F6F" w:rsidP="003633EE">
            <w:pPr>
              <w:pStyle w:val="TableNormal0"/>
            </w:pPr>
            <w:r w:rsidRPr="00022A35">
              <w:t>Внесены поправки и добавления:</w:t>
            </w:r>
          </w:p>
          <w:p w:rsidR="00845F6F" w:rsidRPr="00022A35" w:rsidRDefault="00845F6F" w:rsidP="003633EE">
            <w:pPr>
              <w:pStyle w:val="TableNormal0"/>
            </w:pPr>
            <w:r w:rsidRPr="00022A35">
              <w:t>Появились новые кнопки Favorites и при генерации системы помощи.</w:t>
            </w:r>
          </w:p>
          <w:p w:rsidR="00845F6F" w:rsidRPr="00022A35" w:rsidRDefault="00845F6F" w:rsidP="003633EE">
            <w:pPr>
              <w:pStyle w:val="TableNormal0"/>
            </w:pPr>
            <w:r w:rsidRPr="00022A35">
              <w:t>Появилась древовидная структура содержания.</w:t>
            </w:r>
          </w:p>
          <w:p w:rsidR="00845F6F" w:rsidRPr="00022A35" w:rsidRDefault="00845F6F" w:rsidP="003633EE">
            <w:pPr>
              <w:pStyle w:val="TableNormal0"/>
            </w:pPr>
            <w:r w:rsidRPr="00022A35">
              <w:t>Кнопки со стрелками перешли со страниц на главную панель.</w:t>
            </w:r>
          </w:p>
          <w:p w:rsidR="00845F6F" w:rsidRPr="00022A35" w:rsidRDefault="00845F6F" w:rsidP="003633EE">
            <w:pPr>
              <w:pStyle w:val="TableNormal0"/>
            </w:pPr>
            <w:r w:rsidRPr="00022A35">
              <w:t>Появились новые возможности у поиска.</w:t>
            </w:r>
          </w:p>
          <w:p w:rsidR="00845F6F" w:rsidRPr="00022A35" w:rsidRDefault="00845F6F" w:rsidP="003633EE">
            <w:pPr>
              <w:pStyle w:val="TableNormal0"/>
            </w:pPr>
            <w:r w:rsidRPr="00022A35">
              <w:t>Описаны новые файлы в Project0000</w:t>
            </w:r>
          </w:p>
        </w:tc>
        <w:tc>
          <w:tcPr>
            <w:tcW w:w="1559" w:type="dxa"/>
          </w:tcPr>
          <w:p w:rsidR="00845F6F" w:rsidRPr="00022A35" w:rsidRDefault="00845F6F" w:rsidP="003633EE">
            <w:pPr>
              <w:pStyle w:val="TableNormal0"/>
            </w:pPr>
            <w:r w:rsidRPr="00022A35">
              <w:t>О. Гринь</w:t>
            </w:r>
          </w:p>
        </w:tc>
      </w:tr>
      <w:tr w:rsidR="00845F6F" w:rsidRPr="00022A35" w:rsidTr="00F94DED">
        <w:trPr>
          <w:cantSplit/>
        </w:trPr>
        <w:tc>
          <w:tcPr>
            <w:tcW w:w="817" w:type="dxa"/>
          </w:tcPr>
          <w:p w:rsidR="00845F6F" w:rsidRPr="00022A35" w:rsidRDefault="00845F6F" w:rsidP="003633EE">
            <w:pPr>
              <w:pStyle w:val="TableNormal0"/>
            </w:pPr>
            <w:r w:rsidRPr="00022A35">
              <w:t xml:space="preserve">1.02 </w:t>
            </w:r>
          </w:p>
        </w:tc>
        <w:tc>
          <w:tcPr>
            <w:tcW w:w="1418" w:type="dxa"/>
          </w:tcPr>
          <w:p w:rsidR="00845F6F" w:rsidRPr="00022A35" w:rsidRDefault="00845F6F" w:rsidP="003633EE">
            <w:pPr>
              <w:pStyle w:val="TableNormal0"/>
            </w:pPr>
            <w:r w:rsidRPr="00022A35">
              <w:t>29.12.2003</w:t>
            </w:r>
          </w:p>
        </w:tc>
        <w:tc>
          <w:tcPr>
            <w:tcW w:w="4394" w:type="dxa"/>
          </w:tcPr>
          <w:p w:rsidR="00845F6F" w:rsidRPr="00022A35" w:rsidRDefault="00845F6F" w:rsidP="003633EE">
            <w:pPr>
              <w:pStyle w:val="TableNormal0"/>
              <w:rPr>
                <w:noProof/>
              </w:rPr>
            </w:pPr>
            <w:r w:rsidRPr="00022A35">
              <w:t xml:space="preserve">Убраны ссылки на </w:t>
            </w:r>
            <w:r w:rsidRPr="00022A35">
              <w:rPr>
                <w:noProof/>
              </w:rPr>
              <w:t>ReplaceTextInHTML.</w:t>
            </w:r>
          </w:p>
          <w:p w:rsidR="00845F6F" w:rsidRPr="00022A35" w:rsidRDefault="00845F6F" w:rsidP="003633EE">
            <w:pPr>
              <w:pStyle w:val="TableNormal0"/>
            </w:pPr>
            <w:r w:rsidRPr="00022A35">
              <w:t>Даны рекомендации по поводу построения индекса.</w:t>
            </w:r>
          </w:p>
          <w:p w:rsidR="00845F6F" w:rsidRPr="00022A35" w:rsidRDefault="00845F6F" w:rsidP="003633EE">
            <w:pPr>
              <w:pStyle w:val="TableNormal0"/>
            </w:pPr>
            <w:r w:rsidRPr="00022A35">
              <w:t>Даны рекомендации по поводу размерности картинок.</w:t>
            </w:r>
          </w:p>
          <w:p w:rsidR="00845F6F" w:rsidRPr="00022A35" w:rsidRDefault="00845F6F" w:rsidP="003633EE">
            <w:pPr>
              <w:pStyle w:val="TableNormal0"/>
            </w:pPr>
            <w:r w:rsidRPr="00022A35">
              <w:t>Даны рекомендации по поводу настроек Автокоррекции в Word.</w:t>
            </w:r>
          </w:p>
          <w:p w:rsidR="00845F6F" w:rsidRPr="00022A35" w:rsidRDefault="00845F6F" w:rsidP="003633EE">
            <w:pPr>
              <w:pStyle w:val="TableNormal0"/>
            </w:pPr>
            <w:r w:rsidRPr="00022A35">
              <w:t>Обновлены скриншоты, содержащие новые кнопки.</w:t>
            </w:r>
          </w:p>
          <w:p w:rsidR="00845F6F" w:rsidRPr="00022A35" w:rsidRDefault="00845F6F" w:rsidP="003633EE">
            <w:pPr>
              <w:pStyle w:val="TableNormal0"/>
            </w:pPr>
            <w:r w:rsidRPr="00022A35">
              <w:t>Описаны настройки браузера для корректной работы с системой помощи.</w:t>
            </w:r>
          </w:p>
        </w:tc>
        <w:tc>
          <w:tcPr>
            <w:tcW w:w="1559" w:type="dxa"/>
          </w:tcPr>
          <w:p w:rsidR="00845F6F" w:rsidRPr="00022A35" w:rsidRDefault="00845F6F" w:rsidP="003633EE">
            <w:pPr>
              <w:pStyle w:val="TableNormal0"/>
            </w:pPr>
            <w:r w:rsidRPr="00022A35">
              <w:t>О. Гринь</w:t>
            </w:r>
          </w:p>
        </w:tc>
      </w:tr>
      <w:tr w:rsidR="00845F6F" w:rsidRPr="00022A35" w:rsidTr="00F94DED">
        <w:trPr>
          <w:cantSplit/>
        </w:trPr>
        <w:tc>
          <w:tcPr>
            <w:tcW w:w="817" w:type="dxa"/>
          </w:tcPr>
          <w:p w:rsidR="00845F6F" w:rsidRPr="00022A35" w:rsidRDefault="00845F6F" w:rsidP="003633EE">
            <w:pPr>
              <w:pStyle w:val="TableNormal0"/>
            </w:pPr>
            <w:r w:rsidRPr="00022A35">
              <w:t>2.00</w:t>
            </w:r>
          </w:p>
        </w:tc>
        <w:tc>
          <w:tcPr>
            <w:tcW w:w="1418" w:type="dxa"/>
          </w:tcPr>
          <w:p w:rsidR="00845F6F" w:rsidRPr="00022A35" w:rsidRDefault="00845F6F" w:rsidP="003633EE">
            <w:pPr>
              <w:pStyle w:val="TableNormal0"/>
            </w:pPr>
            <w:r w:rsidRPr="00022A35">
              <w:t>30.12.2003</w:t>
            </w:r>
          </w:p>
        </w:tc>
        <w:tc>
          <w:tcPr>
            <w:tcW w:w="4394" w:type="dxa"/>
          </w:tcPr>
          <w:p w:rsidR="00845F6F" w:rsidRPr="00022A35" w:rsidRDefault="00845F6F" w:rsidP="003633EE">
            <w:pPr>
              <w:pStyle w:val="TableNormal0"/>
            </w:pPr>
            <w:r w:rsidRPr="00022A35">
              <w:t xml:space="preserve">Добавлен раздел описания Индекса. Отлажен индекс. </w:t>
            </w:r>
          </w:p>
        </w:tc>
        <w:tc>
          <w:tcPr>
            <w:tcW w:w="1559" w:type="dxa"/>
          </w:tcPr>
          <w:p w:rsidR="00845F6F" w:rsidRPr="00022A35" w:rsidRDefault="00845F6F" w:rsidP="003633EE">
            <w:pPr>
              <w:pStyle w:val="TableNormal0"/>
            </w:pPr>
            <w:r w:rsidRPr="00022A35">
              <w:t>О. Гринь</w:t>
            </w:r>
          </w:p>
        </w:tc>
      </w:tr>
      <w:tr w:rsidR="00845F6F" w:rsidRPr="00022A35" w:rsidTr="00F94DED">
        <w:trPr>
          <w:cantSplit/>
        </w:trPr>
        <w:tc>
          <w:tcPr>
            <w:tcW w:w="817" w:type="dxa"/>
          </w:tcPr>
          <w:p w:rsidR="00845F6F" w:rsidRPr="00022A35" w:rsidRDefault="00845F6F" w:rsidP="003633EE">
            <w:pPr>
              <w:pStyle w:val="TableNormal0"/>
            </w:pPr>
            <w:r w:rsidRPr="00022A35">
              <w:t xml:space="preserve">2.01 </w:t>
            </w:r>
          </w:p>
        </w:tc>
        <w:tc>
          <w:tcPr>
            <w:tcW w:w="1418" w:type="dxa"/>
          </w:tcPr>
          <w:p w:rsidR="00845F6F" w:rsidRPr="00022A35" w:rsidRDefault="00845F6F" w:rsidP="003633EE">
            <w:pPr>
              <w:pStyle w:val="TableNormal0"/>
            </w:pPr>
            <w:r w:rsidRPr="00022A35">
              <w:t>8.01.2004</w:t>
            </w:r>
          </w:p>
        </w:tc>
        <w:tc>
          <w:tcPr>
            <w:tcW w:w="4394" w:type="dxa"/>
          </w:tcPr>
          <w:p w:rsidR="00845F6F" w:rsidRPr="00022A35" w:rsidRDefault="00845F6F" w:rsidP="003633EE">
            <w:pPr>
              <w:pStyle w:val="TableNormal0"/>
            </w:pPr>
            <w:r w:rsidRPr="00022A35">
              <w:t>Внесены дополнения и исправления.</w:t>
            </w:r>
          </w:p>
        </w:tc>
        <w:tc>
          <w:tcPr>
            <w:tcW w:w="1559" w:type="dxa"/>
          </w:tcPr>
          <w:p w:rsidR="00845F6F" w:rsidRPr="00022A35" w:rsidRDefault="00845F6F" w:rsidP="003633EE">
            <w:pPr>
              <w:pStyle w:val="TableNormal0"/>
            </w:pPr>
            <w:r w:rsidRPr="00022A35">
              <w:t xml:space="preserve">О. Гринь </w:t>
            </w:r>
          </w:p>
        </w:tc>
      </w:tr>
      <w:tr w:rsidR="00845F6F" w:rsidRPr="00022A35" w:rsidTr="00F94DED">
        <w:trPr>
          <w:cantSplit/>
        </w:trPr>
        <w:tc>
          <w:tcPr>
            <w:tcW w:w="817" w:type="dxa"/>
          </w:tcPr>
          <w:p w:rsidR="00845F6F" w:rsidRPr="00022A35" w:rsidRDefault="00845F6F" w:rsidP="003633EE">
            <w:pPr>
              <w:pStyle w:val="TableNormal0"/>
            </w:pPr>
            <w:r w:rsidRPr="00022A35">
              <w:t>2.02</w:t>
            </w:r>
          </w:p>
        </w:tc>
        <w:tc>
          <w:tcPr>
            <w:tcW w:w="1418" w:type="dxa"/>
          </w:tcPr>
          <w:p w:rsidR="00845F6F" w:rsidRPr="00022A35" w:rsidRDefault="00845F6F" w:rsidP="003633EE">
            <w:pPr>
              <w:pStyle w:val="TableNormal0"/>
            </w:pPr>
            <w:r w:rsidRPr="00022A35">
              <w:t>9.01.2004</w:t>
            </w:r>
          </w:p>
        </w:tc>
        <w:tc>
          <w:tcPr>
            <w:tcW w:w="4394" w:type="dxa"/>
          </w:tcPr>
          <w:p w:rsidR="00845F6F" w:rsidRPr="00022A35" w:rsidRDefault="00845F6F" w:rsidP="003633EE">
            <w:pPr>
              <w:pStyle w:val="TableNormal0"/>
            </w:pPr>
            <w:r w:rsidRPr="00022A35">
              <w:t xml:space="preserve">Внесены поправки в текст и индекс. </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2.03</w:t>
            </w:r>
          </w:p>
        </w:tc>
        <w:tc>
          <w:tcPr>
            <w:tcW w:w="1418" w:type="dxa"/>
          </w:tcPr>
          <w:p w:rsidR="00845F6F" w:rsidRPr="00022A35" w:rsidRDefault="00845F6F" w:rsidP="003633EE">
            <w:pPr>
              <w:pStyle w:val="TableNormal0"/>
            </w:pPr>
            <w:r w:rsidRPr="00022A35">
              <w:t>13.01.2004</w:t>
            </w:r>
          </w:p>
        </w:tc>
        <w:tc>
          <w:tcPr>
            <w:tcW w:w="4394" w:type="dxa"/>
          </w:tcPr>
          <w:p w:rsidR="00845F6F" w:rsidRPr="00022A35" w:rsidRDefault="00845F6F" w:rsidP="003633EE">
            <w:pPr>
              <w:pStyle w:val="TableNormal0"/>
            </w:pPr>
            <w:r w:rsidRPr="00022A35">
              <w:t>Внесены поправки в раздел особенностей генерации ЭС в формате CHM.</w:t>
            </w:r>
          </w:p>
          <w:p w:rsidR="00845F6F" w:rsidRPr="00022A35" w:rsidRDefault="00845F6F" w:rsidP="003633EE">
            <w:pPr>
              <w:pStyle w:val="TableNormal0"/>
            </w:pPr>
            <w:r w:rsidRPr="00022A35">
              <w:t>Проведена генерация ЭС в форматах CHM и HTML.</w:t>
            </w:r>
          </w:p>
          <w:p w:rsidR="00845F6F" w:rsidRPr="00022A35" w:rsidRDefault="00845F6F" w:rsidP="003633EE">
            <w:pPr>
              <w:pStyle w:val="TableNormal0"/>
            </w:pPr>
            <w:r w:rsidRPr="00022A35">
              <w:t>Сформирован дистрибутив GenHelp 2.0.</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2.04</w:t>
            </w:r>
          </w:p>
        </w:tc>
        <w:tc>
          <w:tcPr>
            <w:tcW w:w="1418" w:type="dxa"/>
          </w:tcPr>
          <w:p w:rsidR="00845F6F" w:rsidRPr="00022A35" w:rsidRDefault="00845F6F" w:rsidP="003633EE">
            <w:pPr>
              <w:pStyle w:val="TableNormal0"/>
            </w:pPr>
            <w:r w:rsidRPr="00022A35">
              <w:t>15.01.2004</w:t>
            </w:r>
          </w:p>
        </w:tc>
        <w:tc>
          <w:tcPr>
            <w:tcW w:w="4394" w:type="dxa"/>
          </w:tcPr>
          <w:p w:rsidR="00845F6F" w:rsidRPr="00022A35" w:rsidRDefault="00845F6F" w:rsidP="003633EE">
            <w:pPr>
              <w:pStyle w:val="TableNormal0"/>
            </w:pPr>
            <w:r w:rsidRPr="00022A35">
              <w:t xml:space="preserve">Внесены поправки в раздел особенностей генерации ЭС в формате CHM и разделы </w:t>
            </w:r>
            <w:r w:rsidR="0048581C" w:rsidRPr="00022A35">
              <w:t>"</w:t>
            </w:r>
            <w:r w:rsidRPr="00022A35">
              <w:t>Порядок настройки внешнего вида ЭС</w:t>
            </w:r>
            <w:r w:rsidR="0048581C" w:rsidRPr="00022A35">
              <w:t>"</w:t>
            </w:r>
            <w:r w:rsidRPr="00022A35">
              <w:t xml:space="preserve">, </w:t>
            </w:r>
            <w:r w:rsidR="0048581C" w:rsidRPr="00022A35">
              <w:t>"</w:t>
            </w:r>
            <w:r w:rsidRPr="00022A35">
              <w:t>Запуск GenHelp</w:t>
            </w:r>
            <w:r w:rsidR="0048581C" w:rsidRPr="00022A35">
              <w:t>"</w:t>
            </w:r>
            <w:r w:rsidRPr="00022A35">
              <w:t>.</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2.10</w:t>
            </w:r>
          </w:p>
        </w:tc>
        <w:tc>
          <w:tcPr>
            <w:tcW w:w="1418" w:type="dxa"/>
          </w:tcPr>
          <w:p w:rsidR="00845F6F" w:rsidRPr="00022A35" w:rsidRDefault="00845F6F" w:rsidP="003633EE">
            <w:pPr>
              <w:pStyle w:val="TableNormal0"/>
            </w:pPr>
            <w:r w:rsidRPr="00022A35">
              <w:t>02.03.2004</w:t>
            </w:r>
          </w:p>
        </w:tc>
        <w:tc>
          <w:tcPr>
            <w:tcW w:w="4394" w:type="dxa"/>
          </w:tcPr>
          <w:p w:rsidR="00845F6F" w:rsidRPr="00022A35" w:rsidRDefault="00845F6F" w:rsidP="003633EE">
            <w:pPr>
              <w:pStyle w:val="TableNormal0"/>
            </w:pPr>
            <w:r w:rsidRPr="00022A35">
              <w:t>Документ обновлен. Описаны новые возможности программы genh_sr.</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lastRenderedPageBreak/>
              <w:t>2.20</w:t>
            </w:r>
          </w:p>
        </w:tc>
        <w:tc>
          <w:tcPr>
            <w:tcW w:w="1418" w:type="dxa"/>
          </w:tcPr>
          <w:p w:rsidR="00845F6F" w:rsidRPr="00022A35" w:rsidRDefault="00845F6F" w:rsidP="003633EE">
            <w:pPr>
              <w:pStyle w:val="TableNormal0"/>
            </w:pPr>
            <w:r w:rsidRPr="00022A35">
              <w:t>18.10.2004</w:t>
            </w:r>
          </w:p>
        </w:tc>
        <w:tc>
          <w:tcPr>
            <w:tcW w:w="4394" w:type="dxa"/>
          </w:tcPr>
          <w:p w:rsidR="00845F6F" w:rsidRPr="00022A35" w:rsidRDefault="00845F6F" w:rsidP="003633EE">
            <w:pPr>
              <w:pStyle w:val="TableNormal0"/>
            </w:pPr>
            <w:r w:rsidRPr="00022A35">
              <w:t>Документ обновлен. Учтены следующие изменения в системе.</w:t>
            </w:r>
          </w:p>
          <w:p w:rsidR="00845F6F" w:rsidRPr="00022A35" w:rsidRDefault="00845F6F" w:rsidP="00F94DED">
            <w:pPr>
              <w:pStyle w:val="ListBullet"/>
              <w:numPr>
                <w:ilvl w:val="0"/>
                <w:numId w:val="1"/>
              </w:numPr>
              <w:ind w:left="714" w:hanging="357"/>
            </w:pPr>
            <w:r w:rsidRPr="00022A35">
              <w:t>Устранена ошибка, возникавшая из-за неправильной обработки в имени топика символов "[", "]", "!".</w:t>
            </w:r>
          </w:p>
          <w:p w:rsidR="00845F6F" w:rsidRPr="00022A35" w:rsidRDefault="00845F6F" w:rsidP="00F94DED">
            <w:pPr>
              <w:pStyle w:val="ListBullet"/>
              <w:numPr>
                <w:ilvl w:val="0"/>
                <w:numId w:val="1"/>
              </w:numPr>
              <w:ind w:left="714" w:hanging="357"/>
            </w:pPr>
            <w:r w:rsidRPr="00022A35">
              <w:t>Добавлена возможность синхронизации содержания при переходе к просмотру любого топика в режиме навигации. Синхронизация не производится в режиме поиска.</w:t>
            </w:r>
          </w:p>
          <w:p w:rsidR="00845F6F" w:rsidRPr="00022A35" w:rsidRDefault="00845F6F" w:rsidP="00F94DED">
            <w:pPr>
              <w:pStyle w:val="ListBullet"/>
              <w:numPr>
                <w:ilvl w:val="0"/>
                <w:numId w:val="1"/>
              </w:numPr>
              <w:ind w:left="714" w:hanging="357"/>
            </w:pPr>
            <w:r w:rsidRPr="00022A35">
              <w:t xml:space="preserve">Добавлено сохранение пользовательских настроек Word перед запуском GenHelp и их восстановление после его завершения. </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3.00</w:t>
            </w:r>
          </w:p>
        </w:tc>
        <w:tc>
          <w:tcPr>
            <w:tcW w:w="1418" w:type="dxa"/>
          </w:tcPr>
          <w:p w:rsidR="00845F6F" w:rsidRPr="00022A35" w:rsidRDefault="00845F6F" w:rsidP="003633EE">
            <w:pPr>
              <w:pStyle w:val="TableNormal0"/>
            </w:pPr>
            <w:r w:rsidRPr="00022A35">
              <w:t>01.07.2005</w:t>
            </w:r>
          </w:p>
        </w:tc>
        <w:tc>
          <w:tcPr>
            <w:tcW w:w="4394" w:type="dxa"/>
          </w:tcPr>
          <w:p w:rsidR="00845F6F" w:rsidRPr="00022A35" w:rsidRDefault="00845F6F" w:rsidP="003633EE">
            <w:pPr>
              <w:pStyle w:val="TableNormal0"/>
            </w:pPr>
            <w:r w:rsidRPr="00022A35">
              <w:t>Документ обновлен. Изменения в GenHelp связи с выходом версии 3.00:</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 xml:space="preserve">При создании проекта разработки Help пользователь может выбрать </w:t>
            </w:r>
            <w:r w:rsidRPr="00022A35">
              <w:rPr>
                <w:rStyle w:val="Emphasis"/>
              </w:rPr>
              <w:t>скин</w:t>
            </w:r>
            <w:r w:rsidRPr="00022A35">
              <w:t xml:space="preserve">. Это отделяемая от контента настройка внешнего вида Help, реализованная в виде комплекта html- и js- файлов. Разработано 4 начальных скина: </w:t>
            </w:r>
            <w:r w:rsidRPr="00022A35">
              <w:rPr>
                <w:rStyle w:val="FileNameUnix"/>
              </w:rPr>
              <w:t>GenHelp_rus, GenHelp_eng, Titanium_rus, Titanium_eng</w:t>
            </w:r>
            <w:r w:rsidRPr="00022A35">
              <w:t>. В дальнейшем планируется разработка дополнительных скинов, прежде всего ориентированных на Help для бизнес-приложений. Наличие возможности выбора скина позволяет сократить время на проектирование Help.</w:t>
            </w: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 xml:space="preserve">В связи с появлением скинов сокращен состав папки </w:t>
            </w:r>
            <w:r w:rsidRPr="00022A35">
              <w:rPr>
                <w:rStyle w:val="FileNameUnix"/>
              </w:rPr>
              <w:t>Project_0000</w:t>
            </w:r>
            <w:r w:rsidRPr="00022A35">
              <w:t xml:space="preserve"> — теперь там находятся только скин-независимые файлы. Файлы локализации (русификации) перенесены в скины.</w:t>
            </w: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 xml:space="preserve">Изменен порядок замещения файлов в готовом Help. Теперь запуск файла </w:t>
            </w:r>
            <w:r w:rsidRPr="00022A35">
              <w:rPr>
                <w:rStyle w:val="FileNameUnix"/>
              </w:rPr>
              <w:t>complete.bat</w:t>
            </w:r>
            <w:r w:rsidRPr="00022A35">
              <w:t xml:space="preserve"> является обязательным в процессе создания Help. Порядок пост-обработки стандартного Help теперь определяется файлом </w:t>
            </w:r>
            <w:r w:rsidRPr="00022A35">
              <w:rPr>
                <w:rStyle w:val="FileNameUnix"/>
              </w:rPr>
              <w:t>complete.bat</w:t>
            </w:r>
            <w:r w:rsidRPr="00022A35">
              <w:t>.</w:t>
            </w: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 xml:space="preserve">Папка обновления </w:t>
            </w:r>
            <w:r w:rsidRPr="00022A35">
              <w:rPr>
                <w:rStyle w:val="FileNameUnix"/>
              </w:rPr>
              <w:t>Update</w:t>
            </w:r>
            <w:r w:rsidRPr="00022A35">
              <w:t xml:space="preserve"> теперь в обязательном порядке содержит файл </w:t>
            </w:r>
            <w:r w:rsidRPr="00022A35">
              <w:rPr>
                <w:rStyle w:val="FileNameUnix"/>
              </w:rPr>
              <w:t>complete.bat</w:t>
            </w:r>
            <w:r w:rsidRPr="00022A35">
              <w:t xml:space="preserve">, папку </w:t>
            </w:r>
            <w:r w:rsidRPr="00022A35">
              <w:rPr>
                <w:rStyle w:val="DFN"/>
              </w:rPr>
              <w:t>Replace</w:t>
            </w:r>
            <w:r w:rsidRPr="00022A35">
              <w:t xml:space="preserve"> (для заменяемых файлов), папку </w:t>
            </w:r>
            <w:r w:rsidRPr="00022A35">
              <w:rPr>
                <w:rStyle w:val="DFN"/>
              </w:rPr>
              <w:t>Skin</w:t>
            </w:r>
            <w:r w:rsidRPr="00022A35">
              <w:t xml:space="preserve"> (содержит файлы выбранного скина) и прочие файлы (по-прежнему все файлы из </w:t>
            </w:r>
            <w:r w:rsidRPr="00022A35">
              <w:rPr>
                <w:rStyle w:val="FileNameUnix"/>
              </w:rPr>
              <w:t>Update</w:t>
            </w:r>
            <w:r w:rsidRPr="00022A35">
              <w:t xml:space="preserve"> переписываются в папку </w:t>
            </w:r>
            <w:r w:rsidRPr="00022A35">
              <w:rPr>
                <w:rStyle w:val="FileNameUnix"/>
              </w:rPr>
              <w:t>Output</w:t>
            </w:r>
            <w:r w:rsidRPr="00022A35">
              <w:t xml:space="preserve">). Порядок замещения файлов (из </w:t>
            </w:r>
            <w:r w:rsidRPr="00022A35">
              <w:rPr>
                <w:rStyle w:val="FileNameUnix"/>
              </w:rPr>
              <w:t>Update\Replace</w:t>
            </w:r>
            <w:r w:rsidRPr="00022A35">
              <w:t xml:space="preserve"> в </w:t>
            </w:r>
            <w:r w:rsidRPr="00022A35">
              <w:rPr>
                <w:rStyle w:val="FileNameUnix"/>
              </w:rPr>
              <w:t>Output</w:t>
            </w:r>
            <w:r w:rsidRPr="00022A35">
              <w:t xml:space="preserve">) определяется файлом </w:t>
            </w:r>
            <w:r w:rsidRPr="00022A35">
              <w:rPr>
                <w:rStyle w:val="FileNameUnix"/>
              </w:rPr>
              <w:t>complete.bat</w:t>
            </w:r>
            <w:r w:rsidRPr="00022A35">
              <w:t xml:space="preserve">, а обработка скина - файлом </w:t>
            </w:r>
            <w:r w:rsidRPr="00022A35">
              <w:rPr>
                <w:rStyle w:val="FileNameUnix"/>
              </w:rPr>
              <w:t>Skin.bat</w:t>
            </w:r>
            <w:r w:rsidRPr="00022A35">
              <w:t xml:space="preserve">, размещенным в папке </w:t>
            </w:r>
            <w:r w:rsidRPr="00022A35">
              <w:rPr>
                <w:rStyle w:val="FileNameUnix"/>
              </w:rPr>
              <w:t>Update\Skins</w:t>
            </w:r>
            <w:r w:rsidRPr="00022A35">
              <w:t>.</w:t>
            </w:r>
          </w:p>
          <w:p w:rsidR="00845F6F" w:rsidRPr="00022A35" w:rsidRDefault="00845F6F" w:rsidP="003633EE">
            <w:pPr>
              <w:pStyle w:val="TableNormal0"/>
            </w:pP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 xml:space="preserve">Изменена программа </w:t>
            </w:r>
            <w:r w:rsidRPr="00022A35">
              <w:rPr>
                <w:rStyle w:val="FileNameUnix"/>
              </w:rPr>
              <w:t>genh_sr.</w:t>
            </w:r>
            <w:r w:rsidRPr="00022A35">
              <w:t xml:space="preserve"> Теперь имеется возможность не только удаления/замещения контекстов, но также и их копирования/вырезки/перемещения с целью обеспечения более широких возможностей изменения сгенерированных файлов Help. В программе исправлены прежние дефекты.</w:t>
            </w:r>
          </w:p>
          <w:p w:rsidR="00845F6F" w:rsidRPr="00022A35" w:rsidRDefault="00845F6F" w:rsidP="003633EE">
            <w:pPr>
              <w:pStyle w:val="TableNormal0"/>
            </w:pP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 xml:space="preserve">Разработана возможность запуска макроса завершающей обработки текста для формата DOC (макрос </w:t>
            </w:r>
            <w:r w:rsidRPr="00022A35">
              <w:rPr>
                <w:rStyle w:val="DFN"/>
              </w:rPr>
              <w:t>GH_complete_doc</w:t>
            </w:r>
            <w:r w:rsidRPr="00022A35">
              <w:t>).</w:t>
            </w: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Исправлены погрешности в предыдущей версии руководства. Добавлены разделы "Порядок разработки ЭС", "Ограничения" и новые приложения ("ЧАВО - часто задаваемые вопросы)", "Как разработать скин", "Как реализовать всплывающие подсказки").</w:t>
            </w: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p>
        </w:tc>
        <w:tc>
          <w:tcPr>
            <w:tcW w:w="1418" w:type="dxa"/>
          </w:tcPr>
          <w:p w:rsidR="00845F6F" w:rsidRPr="00022A35" w:rsidRDefault="00845F6F" w:rsidP="003633EE">
            <w:pPr>
              <w:pStyle w:val="TableNormal0"/>
            </w:pPr>
          </w:p>
        </w:tc>
        <w:tc>
          <w:tcPr>
            <w:tcW w:w="4394" w:type="dxa"/>
          </w:tcPr>
          <w:p w:rsidR="00845F6F" w:rsidRPr="00022A35" w:rsidRDefault="00845F6F" w:rsidP="00F94DED">
            <w:pPr>
              <w:pStyle w:val="ListBullet"/>
              <w:numPr>
                <w:ilvl w:val="0"/>
                <w:numId w:val="1"/>
              </w:numPr>
              <w:ind w:left="714" w:hanging="357"/>
            </w:pPr>
            <w:r w:rsidRPr="00022A35">
              <w:t>Внесены изменения в английский вариант документации, собраны электронные версии руководств в формате CHM.</w:t>
            </w:r>
          </w:p>
        </w:tc>
        <w:tc>
          <w:tcPr>
            <w:tcW w:w="1559" w:type="dxa"/>
          </w:tcPr>
          <w:p w:rsidR="00845F6F" w:rsidRPr="00022A35" w:rsidRDefault="00845F6F" w:rsidP="003633EE">
            <w:pPr>
              <w:pStyle w:val="TableNormal0"/>
            </w:pPr>
          </w:p>
        </w:tc>
      </w:tr>
      <w:tr w:rsidR="00845F6F" w:rsidRPr="00022A35" w:rsidTr="00F94DED">
        <w:trPr>
          <w:cantSplit/>
        </w:trPr>
        <w:tc>
          <w:tcPr>
            <w:tcW w:w="817" w:type="dxa"/>
          </w:tcPr>
          <w:p w:rsidR="00845F6F" w:rsidRPr="00022A35" w:rsidRDefault="00845F6F" w:rsidP="003633EE">
            <w:pPr>
              <w:pStyle w:val="TableNormal0"/>
            </w:pPr>
            <w:r w:rsidRPr="00022A35">
              <w:t>3.1</w:t>
            </w:r>
          </w:p>
        </w:tc>
        <w:tc>
          <w:tcPr>
            <w:tcW w:w="1418" w:type="dxa"/>
          </w:tcPr>
          <w:p w:rsidR="00845F6F" w:rsidRPr="00022A35" w:rsidRDefault="00845F6F" w:rsidP="003633EE">
            <w:pPr>
              <w:pStyle w:val="TableNormal0"/>
            </w:pPr>
            <w:r w:rsidRPr="00022A35">
              <w:t>25.07.2005</w:t>
            </w:r>
          </w:p>
        </w:tc>
        <w:tc>
          <w:tcPr>
            <w:tcW w:w="4394" w:type="dxa"/>
          </w:tcPr>
          <w:p w:rsidR="00845F6F" w:rsidRPr="00022A35" w:rsidRDefault="00845F6F" w:rsidP="003633EE">
            <w:pPr>
              <w:pStyle w:val="TableNormal0"/>
            </w:pPr>
            <w:r w:rsidRPr="00022A35">
              <w:t>Введено лицензирование программы GenHelp. Теперь программа корректно исполняется лишь при наличии в папке исполняемой программы файла лицензии, получаемого от разработчика программы.</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lastRenderedPageBreak/>
              <w:t>3.20</w:t>
            </w:r>
          </w:p>
        </w:tc>
        <w:tc>
          <w:tcPr>
            <w:tcW w:w="1418" w:type="dxa"/>
          </w:tcPr>
          <w:p w:rsidR="00845F6F" w:rsidRPr="00022A35" w:rsidRDefault="00845F6F" w:rsidP="003633EE">
            <w:pPr>
              <w:pStyle w:val="TableNormal0"/>
            </w:pPr>
            <w:r w:rsidRPr="00022A35">
              <w:t>06.12.2005</w:t>
            </w:r>
          </w:p>
        </w:tc>
        <w:tc>
          <w:tcPr>
            <w:tcW w:w="4394" w:type="dxa"/>
          </w:tcPr>
          <w:p w:rsidR="00845F6F" w:rsidRPr="00022A35" w:rsidRDefault="00845F6F" w:rsidP="003633EE">
            <w:pPr>
              <w:pStyle w:val="TableNormal0"/>
            </w:pPr>
            <w:r w:rsidRPr="00022A35">
              <w:t>Переработаны и унифицированы скины и структура скинов. Файлы скина распределены по папкам.</w:t>
            </w:r>
          </w:p>
          <w:p w:rsidR="00845F6F" w:rsidRPr="00022A35" w:rsidRDefault="00845F6F" w:rsidP="003633EE">
            <w:pPr>
              <w:pStyle w:val="TableNormal0"/>
            </w:pPr>
            <w:r w:rsidRPr="00022A35">
              <w:t>Стартовый файл ЭС изменен: теперь это CHM_html_start. Добавлен также файл CHM_html_prepare_frames_and_history.htm для определения формата и размеров стартового окна ЭС (ЭС теперь стартует в отдельном модальном окне). Изменен порядок вызова контекстной ЭС. Добавлены кнопки движения по истории просмотра страниц ЭС. Список избранных страниц теперь не сохраняется (механизм поддержки cookies теперь отключен).</w:t>
            </w:r>
          </w:p>
          <w:p w:rsidR="00845F6F" w:rsidRPr="00022A35" w:rsidRDefault="00845F6F" w:rsidP="003633EE">
            <w:pPr>
              <w:pStyle w:val="TableNormal0"/>
            </w:pPr>
            <w:r w:rsidRPr="00022A35">
              <w:t>Добавлена возможность синхронизации содержания ЭС по текущему разделу, отображаемому в режиме поиска.</w:t>
            </w:r>
          </w:p>
          <w:p w:rsidR="00845F6F" w:rsidRPr="00022A35" w:rsidRDefault="00845F6F" w:rsidP="003633EE">
            <w:pPr>
              <w:pStyle w:val="TableNormal0"/>
            </w:pPr>
            <w:r w:rsidRPr="00022A35">
              <w:t>Удален скины Titanium_rus, Titanium_eng. Вместо них разработаны скины Mars_rus, Mars_eng.</w:t>
            </w:r>
          </w:p>
          <w:p w:rsidR="00845F6F" w:rsidRPr="00022A35" w:rsidRDefault="00845F6F" w:rsidP="003633EE">
            <w:pPr>
              <w:pStyle w:val="TableNormal0"/>
            </w:pPr>
            <w:r w:rsidRPr="00022A35">
              <w:t xml:space="preserve">При выборе проекта теперь отображается комментарий с параметрами проекта. </w:t>
            </w:r>
          </w:p>
          <w:p w:rsidR="00845F6F" w:rsidRPr="00022A35" w:rsidRDefault="00845F6F" w:rsidP="003633EE">
            <w:pPr>
              <w:pStyle w:val="TableNormal0"/>
            </w:pPr>
            <w:r w:rsidRPr="00022A35">
              <w:t>Добавлена генерация подсказок в содержание Help. Изменена обработка кавычек. Изменена заглушка обработки сбоя по лицензии</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3.21</w:t>
            </w:r>
          </w:p>
        </w:tc>
        <w:tc>
          <w:tcPr>
            <w:tcW w:w="1418" w:type="dxa"/>
          </w:tcPr>
          <w:p w:rsidR="00845F6F" w:rsidRPr="00022A35" w:rsidRDefault="00845F6F" w:rsidP="003633EE">
            <w:pPr>
              <w:pStyle w:val="TableNormal0"/>
            </w:pPr>
            <w:r w:rsidRPr="00022A35">
              <w:t>15.02.2006</w:t>
            </w:r>
          </w:p>
        </w:tc>
        <w:tc>
          <w:tcPr>
            <w:tcW w:w="4394" w:type="dxa"/>
          </w:tcPr>
          <w:p w:rsidR="00845F6F" w:rsidRPr="00022A35" w:rsidRDefault="00845F6F" w:rsidP="003633EE">
            <w:pPr>
              <w:pStyle w:val="TableNormal0"/>
            </w:pPr>
            <w:r w:rsidRPr="00022A35">
              <w:t>Внесены мелкие исправления в код и стили скинов.</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3.30</w:t>
            </w:r>
          </w:p>
        </w:tc>
        <w:tc>
          <w:tcPr>
            <w:tcW w:w="1418" w:type="dxa"/>
          </w:tcPr>
          <w:p w:rsidR="00845F6F" w:rsidRPr="00022A35" w:rsidRDefault="00845F6F" w:rsidP="003633EE">
            <w:pPr>
              <w:pStyle w:val="TableNormal0"/>
            </w:pPr>
            <w:r w:rsidRPr="00022A35">
              <w:t>16.05.2008</w:t>
            </w:r>
          </w:p>
        </w:tc>
        <w:tc>
          <w:tcPr>
            <w:tcW w:w="4394" w:type="dxa"/>
          </w:tcPr>
          <w:p w:rsidR="00845F6F" w:rsidRPr="00022A35" w:rsidRDefault="00845F6F" w:rsidP="003633EE">
            <w:pPr>
              <w:pStyle w:val="TableNormal0"/>
            </w:pPr>
            <w:r w:rsidRPr="00022A35">
              <w:t>Проведено ревью кода, исправлены мелкие ошибки.</w:t>
            </w:r>
          </w:p>
          <w:p w:rsidR="00845F6F" w:rsidRPr="00022A35" w:rsidRDefault="00845F6F" w:rsidP="003633EE">
            <w:pPr>
              <w:pStyle w:val="TableNormal0"/>
            </w:pPr>
            <w:r w:rsidRPr="00022A35">
              <w:t xml:space="preserve">В состав скинов внесены новые стилевые рнешения для соответствия стилей стилям Word из шаблона </w:t>
            </w:r>
            <w:r w:rsidRPr="00022A35">
              <w:rPr>
                <w:rStyle w:val="FileNameUnix"/>
              </w:rPr>
              <w:t>Luxoft_tw_manual.dot</w:t>
            </w:r>
            <w:r w:rsidRPr="00022A35">
              <w:t xml:space="preserve"> </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3.40</w:t>
            </w:r>
          </w:p>
        </w:tc>
        <w:tc>
          <w:tcPr>
            <w:tcW w:w="1418" w:type="dxa"/>
          </w:tcPr>
          <w:p w:rsidR="00845F6F" w:rsidRPr="00022A35" w:rsidRDefault="00845F6F" w:rsidP="003633EE">
            <w:pPr>
              <w:pStyle w:val="TableNormal0"/>
            </w:pPr>
            <w:r w:rsidRPr="00022A35">
              <w:t>19.06.2008</w:t>
            </w:r>
          </w:p>
        </w:tc>
        <w:tc>
          <w:tcPr>
            <w:tcW w:w="4394" w:type="dxa"/>
          </w:tcPr>
          <w:p w:rsidR="00845F6F" w:rsidRPr="00022A35" w:rsidRDefault="00845F6F" w:rsidP="003633EE">
            <w:pPr>
              <w:pStyle w:val="TableNormal0"/>
            </w:pPr>
            <w:r w:rsidRPr="00022A35">
              <w:t>Изменена схема шифрования для лицензирования (введена внешняя утилита шифрования).</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3.52</w:t>
            </w:r>
          </w:p>
        </w:tc>
        <w:tc>
          <w:tcPr>
            <w:tcW w:w="1418" w:type="dxa"/>
          </w:tcPr>
          <w:p w:rsidR="00845F6F" w:rsidRPr="00022A35" w:rsidRDefault="00845F6F" w:rsidP="003633EE">
            <w:pPr>
              <w:pStyle w:val="TableNormal0"/>
            </w:pPr>
            <w:r w:rsidRPr="00022A35">
              <w:t>02.11.2012</w:t>
            </w:r>
          </w:p>
        </w:tc>
        <w:tc>
          <w:tcPr>
            <w:tcW w:w="4394" w:type="dxa"/>
          </w:tcPr>
          <w:p w:rsidR="00845F6F" w:rsidRPr="00022A35" w:rsidRDefault="00845F6F" w:rsidP="003633EE">
            <w:pPr>
              <w:pStyle w:val="TableNormal0"/>
            </w:pPr>
            <w:r w:rsidRPr="00022A35">
              <w:t>Отменено лицензирование</w:t>
            </w:r>
          </w:p>
        </w:tc>
        <w:tc>
          <w:tcPr>
            <w:tcW w:w="1559" w:type="dxa"/>
          </w:tcPr>
          <w:p w:rsidR="00845F6F" w:rsidRPr="00022A35" w:rsidRDefault="00845F6F" w:rsidP="003633EE">
            <w:pPr>
              <w:pStyle w:val="TableNormal0"/>
            </w:pPr>
            <w:r w:rsidRPr="00022A35">
              <w:t>Ю.Шиндин</w:t>
            </w:r>
          </w:p>
        </w:tc>
      </w:tr>
      <w:tr w:rsidR="00845F6F" w:rsidRPr="00022A35" w:rsidTr="00F94DED">
        <w:trPr>
          <w:cantSplit/>
        </w:trPr>
        <w:tc>
          <w:tcPr>
            <w:tcW w:w="817" w:type="dxa"/>
          </w:tcPr>
          <w:p w:rsidR="00845F6F" w:rsidRPr="00022A35" w:rsidRDefault="00845F6F" w:rsidP="003633EE">
            <w:pPr>
              <w:pStyle w:val="TableNormal0"/>
            </w:pPr>
            <w:r w:rsidRPr="00022A35">
              <w:t>4.00</w:t>
            </w:r>
          </w:p>
        </w:tc>
        <w:tc>
          <w:tcPr>
            <w:tcW w:w="1418" w:type="dxa"/>
          </w:tcPr>
          <w:p w:rsidR="00845F6F" w:rsidRPr="00022A35" w:rsidRDefault="00845F6F" w:rsidP="003633EE">
            <w:pPr>
              <w:pStyle w:val="TableNormal0"/>
            </w:pPr>
            <w:r w:rsidRPr="00022A35">
              <w:t>23.02.2012</w:t>
            </w:r>
          </w:p>
        </w:tc>
        <w:tc>
          <w:tcPr>
            <w:tcW w:w="4394" w:type="dxa"/>
          </w:tcPr>
          <w:p w:rsidR="00845F6F" w:rsidRPr="00022A35" w:rsidRDefault="00845F6F" w:rsidP="003633EE">
            <w:pPr>
              <w:pStyle w:val="TableNormal0"/>
            </w:pPr>
            <w:r w:rsidRPr="00022A35">
              <w:t>Переработан механизм генерации. Введены html-шаблоны хелпа. Разработаны новые скины. Скин введен параметром генерации.</w:t>
            </w:r>
          </w:p>
        </w:tc>
        <w:tc>
          <w:tcPr>
            <w:tcW w:w="1559" w:type="dxa"/>
          </w:tcPr>
          <w:p w:rsidR="00845F6F" w:rsidRPr="00022A35" w:rsidRDefault="00845F6F" w:rsidP="003633EE">
            <w:pPr>
              <w:pStyle w:val="TableNormal0"/>
            </w:pPr>
            <w:r w:rsidRPr="00022A35">
              <w:t>Ю.Шиндин</w:t>
            </w:r>
          </w:p>
        </w:tc>
      </w:tr>
      <w:tr w:rsidR="002F3417" w:rsidRPr="00022A35" w:rsidTr="00F94DED">
        <w:trPr>
          <w:cantSplit/>
        </w:trPr>
        <w:tc>
          <w:tcPr>
            <w:tcW w:w="817" w:type="dxa"/>
          </w:tcPr>
          <w:p w:rsidR="002F3417" w:rsidRPr="00022A35" w:rsidRDefault="002F3417" w:rsidP="003633EE">
            <w:pPr>
              <w:pStyle w:val="TableNormal0"/>
            </w:pPr>
            <w:r w:rsidRPr="00022A35">
              <w:t>4.03</w:t>
            </w:r>
          </w:p>
        </w:tc>
        <w:tc>
          <w:tcPr>
            <w:tcW w:w="1418" w:type="dxa"/>
          </w:tcPr>
          <w:p w:rsidR="002F3417" w:rsidRPr="00022A35" w:rsidRDefault="002F3417" w:rsidP="003633EE">
            <w:pPr>
              <w:pStyle w:val="TableNormal0"/>
            </w:pPr>
            <w:r w:rsidRPr="00022A35">
              <w:t>17.05.2012</w:t>
            </w:r>
          </w:p>
        </w:tc>
        <w:tc>
          <w:tcPr>
            <w:tcW w:w="4394" w:type="dxa"/>
          </w:tcPr>
          <w:p w:rsidR="002F3417" w:rsidRPr="00022A35" w:rsidRDefault="002F3417" w:rsidP="002F3417">
            <w:pPr>
              <w:pStyle w:val="TableNormal0"/>
              <w:rPr>
                <w:lang w:val="ru-RU"/>
              </w:rPr>
            </w:pPr>
            <w:r w:rsidRPr="00022A35">
              <w:rPr>
                <w:lang w:val="ru-RU"/>
              </w:rPr>
              <w:t>В версиях 4.01</w:t>
            </w:r>
            <w:r w:rsidRPr="00022A35">
              <w:rPr>
                <w:lang w:val="ru-RU"/>
              </w:rPr>
              <w:noBreakHyphen/>
              <w:t xml:space="preserve">4.03 </w:t>
            </w:r>
            <w:r w:rsidR="00885512" w:rsidRPr="00022A35">
              <w:t>d</w:t>
            </w:r>
            <w:r w:rsidRPr="00022A35">
              <w:rPr>
                <w:lang w:val="ru-RU"/>
              </w:rPr>
              <w:t>несены мелкие правки и добавления в документацию</w:t>
            </w:r>
          </w:p>
        </w:tc>
        <w:tc>
          <w:tcPr>
            <w:tcW w:w="1559" w:type="dxa"/>
          </w:tcPr>
          <w:p w:rsidR="002F3417" w:rsidRPr="00022A35" w:rsidRDefault="00750C53" w:rsidP="003633EE">
            <w:pPr>
              <w:pStyle w:val="TableNormal0"/>
            </w:pPr>
            <w:r w:rsidRPr="00022A35">
              <w:t>Ю.Шиндин</w:t>
            </w:r>
          </w:p>
        </w:tc>
      </w:tr>
      <w:tr w:rsidR="00750C53" w:rsidRPr="00022A35" w:rsidTr="00F94DED">
        <w:trPr>
          <w:cantSplit/>
        </w:trPr>
        <w:tc>
          <w:tcPr>
            <w:tcW w:w="817" w:type="dxa"/>
          </w:tcPr>
          <w:p w:rsidR="00750C53" w:rsidRPr="00022A35" w:rsidRDefault="00750C53" w:rsidP="003633EE">
            <w:pPr>
              <w:pStyle w:val="TableNormal0"/>
            </w:pPr>
            <w:r w:rsidRPr="00022A35">
              <w:t>4.04</w:t>
            </w:r>
          </w:p>
        </w:tc>
        <w:tc>
          <w:tcPr>
            <w:tcW w:w="1418" w:type="dxa"/>
          </w:tcPr>
          <w:p w:rsidR="00750C53" w:rsidRPr="00022A35" w:rsidRDefault="00750C53" w:rsidP="003633EE">
            <w:pPr>
              <w:pStyle w:val="TableNormal0"/>
            </w:pPr>
            <w:r w:rsidRPr="00022A35">
              <w:t>04.06.2013</w:t>
            </w:r>
          </w:p>
        </w:tc>
        <w:tc>
          <w:tcPr>
            <w:tcW w:w="4394" w:type="dxa"/>
          </w:tcPr>
          <w:p w:rsidR="00750C53" w:rsidRPr="00022A35" w:rsidRDefault="00750C53" w:rsidP="00750C53">
            <w:pPr>
              <w:pStyle w:val="TableNormal0"/>
            </w:pPr>
            <w:r w:rsidRPr="00022A35">
              <w:t xml:space="preserve">Добавлена возможность указания опций обработки </w:t>
            </w:r>
          </w:p>
          <w:p w:rsidR="00750C53" w:rsidRPr="00022A35" w:rsidRDefault="00750C53" w:rsidP="00750C53">
            <w:pPr>
              <w:pStyle w:val="TableNormal0"/>
            </w:pPr>
            <w:r w:rsidRPr="00022A35">
              <w:t xml:space="preserve">по регулярным выражениям для </w:t>
            </w:r>
            <w:r w:rsidRPr="00022A35">
              <w:rPr>
                <w:lang w:val="ru-RU"/>
              </w:rPr>
              <w:t xml:space="preserve">программ </w:t>
            </w:r>
            <w:r w:rsidRPr="00022A35">
              <w:t>ufrex и GenHelp  (включая стандартные и опцию REVERSE). Описание опций приведено в документации по ufrex.</w:t>
            </w:r>
          </w:p>
        </w:tc>
        <w:tc>
          <w:tcPr>
            <w:tcW w:w="1559" w:type="dxa"/>
          </w:tcPr>
          <w:p w:rsidR="00750C53" w:rsidRPr="00022A35" w:rsidRDefault="00750C53" w:rsidP="003633EE">
            <w:pPr>
              <w:pStyle w:val="TableNormal0"/>
            </w:pPr>
            <w:r w:rsidRPr="00022A35">
              <w:t>Ю.Шиндин</w:t>
            </w:r>
          </w:p>
        </w:tc>
      </w:tr>
      <w:tr w:rsidR="003658E3" w:rsidRPr="00022A35" w:rsidTr="00F94DED">
        <w:trPr>
          <w:cantSplit/>
        </w:trPr>
        <w:tc>
          <w:tcPr>
            <w:tcW w:w="817" w:type="dxa"/>
          </w:tcPr>
          <w:p w:rsidR="003658E3" w:rsidRPr="00022A35" w:rsidRDefault="003658E3" w:rsidP="003633EE">
            <w:pPr>
              <w:pStyle w:val="TableNormal0"/>
            </w:pPr>
            <w:r w:rsidRPr="00022A35">
              <w:t>4.05</w:t>
            </w:r>
          </w:p>
        </w:tc>
        <w:tc>
          <w:tcPr>
            <w:tcW w:w="1418" w:type="dxa"/>
          </w:tcPr>
          <w:p w:rsidR="003658E3" w:rsidRPr="00022A35" w:rsidRDefault="003658E3" w:rsidP="003633EE">
            <w:pPr>
              <w:pStyle w:val="TableNormal0"/>
            </w:pPr>
            <w:r w:rsidRPr="00022A35">
              <w:t>13.06.2013</w:t>
            </w:r>
          </w:p>
        </w:tc>
        <w:tc>
          <w:tcPr>
            <w:tcW w:w="4394" w:type="dxa"/>
          </w:tcPr>
          <w:p w:rsidR="003658E3" w:rsidRPr="00022A35" w:rsidRDefault="003658E3" w:rsidP="003658E3">
            <w:pPr>
              <w:pStyle w:val="TableNormal0"/>
              <w:rPr>
                <w:lang w:val="ru-RU"/>
              </w:rPr>
            </w:pPr>
            <w:r w:rsidRPr="00022A35">
              <w:rPr>
                <w:lang w:val="ru-RU"/>
              </w:rPr>
              <w:t>Добавлен пример комплексной пользовательской настройки проекта, требующий внесения изменений в исходный текст и описатели поиска/замены.</w:t>
            </w:r>
          </w:p>
        </w:tc>
        <w:tc>
          <w:tcPr>
            <w:tcW w:w="1559" w:type="dxa"/>
          </w:tcPr>
          <w:p w:rsidR="003658E3" w:rsidRPr="00022A35" w:rsidRDefault="003658E3" w:rsidP="003633EE">
            <w:pPr>
              <w:pStyle w:val="TableNormal0"/>
            </w:pPr>
            <w:r w:rsidRPr="00022A35">
              <w:t>Ю.Шиндин</w:t>
            </w:r>
          </w:p>
        </w:tc>
      </w:tr>
      <w:tr w:rsidR="0015013A" w:rsidRPr="00022A35" w:rsidTr="00F94DED">
        <w:trPr>
          <w:cantSplit/>
        </w:trPr>
        <w:tc>
          <w:tcPr>
            <w:tcW w:w="817" w:type="dxa"/>
          </w:tcPr>
          <w:p w:rsidR="0015013A" w:rsidRPr="00022A35" w:rsidRDefault="0015013A" w:rsidP="003633EE">
            <w:pPr>
              <w:pStyle w:val="TableNormal0"/>
            </w:pPr>
            <w:r w:rsidRPr="00022A35">
              <w:lastRenderedPageBreak/>
              <w:t>4.10</w:t>
            </w:r>
          </w:p>
        </w:tc>
        <w:tc>
          <w:tcPr>
            <w:tcW w:w="1418" w:type="dxa"/>
          </w:tcPr>
          <w:p w:rsidR="0015013A" w:rsidRPr="00022A35" w:rsidRDefault="0015013A" w:rsidP="003633EE">
            <w:pPr>
              <w:pStyle w:val="TableNormal0"/>
            </w:pPr>
            <w:r w:rsidRPr="00022A35">
              <w:t>07.03.2017</w:t>
            </w:r>
          </w:p>
        </w:tc>
        <w:tc>
          <w:tcPr>
            <w:tcW w:w="4394" w:type="dxa"/>
          </w:tcPr>
          <w:p w:rsidR="0015013A" w:rsidRPr="00022A35" w:rsidRDefault="0015013A" w:rsidP="00B03F59">
            <w:pPr>
              <w:pStyle w:val="TableNormal0"/>
              <w:rPr>
                <w:lang w:val="ru-RU"/>
              </w:rPr>
            </w:pPr>
            <w:r w:rsidRPr="00022A35">
              <w:rPr>
                <w:lang w:val="ru-RU"/>
              </w:rPr>
              <w:t xml:space="preserve">Добавлено описание настройки пользовательской переменной </w:t>
            </w:r>
            <w:r w:rsidRPr="00022A35">
              <w:rPr>
                <w:rStyle w:val="Code0"/>
                <w:lang w:val="ru-RU"/>
              </w:rPr>
              <w:t xml:space="preserve">BMKHLINKPREF </w:t>
            </w:r>
            <w:r w:rsidRPr="00022A35">
              <w:rPr>
                <w:lang w:val="ru-RU"/>
              </w:rPr>
              <w:t xml:space="preserve">документа-первоисточника для отображения в ЭС значения глоссарной стать при наведении курсора на ссылку к этой </w:t>
            </w:r>
            <w:r w:rsidR="004276F4" w:rsidRPr="00022A35">
              <w:rPr>
                <w:lang w:val="ru-RU"/>
              </w:rPr>
              <w:t xml:space="preserve">глоссарной </w:t>
            </w:r>
            <w:r w:rsidRPr="00022A35">
              <w:rPr>
                <w:lang w:val="ru-RU"/>
              </w:rPr>
              <w:t>статье.</w:t>
            </w:r>
          </w:p>
        </w:tc>
        <w:tc>
          <w:tcPr>
            <w:tcW w:w="1559" w:type="dxa"/>
          </w:tcPr>
          <w:p w:rsidR="0015013A" w:rsidRPr="00022A35" w:rsidRDefault="0015013A" w:rsidP="003633EE">
            <w:pPr>
              <w:pStyle w:val="TableNormal0"/>
            </w:pPr>
            <w:r w:rsidRPr="00022A35">
              <w:t>Ю.Шиндин</w:t>
            </w:r>
          </w:p>
        </w:tc>
      </w:tr>
    </w:tbl>
    <w:p w:rsidR="00845F6F" w:rsidRPr="00022A35" w:rsidRDefault="00845F6F" w:rsidP="00845F6F"/>
    <w:p w:rsidR="00845F6F" w:rsidRPr="00022A35" w:rsidRDefault="00845F6F" w:rsidP="00845F6F">
      <w:pPr>
        <w:pStyle w:val="ChapterLabel"/>
        <w:framePr w:wrap="notBeside"/>
        <w:rPr>
          <w:lang w:val="ru-RU"/>
        </w:rPr>
      </w:pPr>
    </w:p>
    <w:p w:rsidR="00845F6F" w:rsidRPr="00022A35" w:rsidRDefault="00845F6F" w:rsidP="00845F6F">
      <w:pPr>
        <w:pStyle w:val="ChapterNumber"/>
        <w:framePr w:wrap="notBeside"/>
        <w:rPr>
          <w:lang w:val="ru-RU"/>
        </w:rPr>
      </w:pPr>
      <w:r w:rsidRPr="00022A35">
        <w:rPr>
          <w:lang w:val="ru-RU"/>
        </w:rPr>
        <w:sym w:font="Wingdings" w:char="F026"/>
      </w:r>
    </w:p>
    <w:p w:rsidR="005B236E" w:rsidRPr="00022A35" w:rsidRDefault="005B236E">
      <w:pPr>
        <w:pStyle w:val="Heading1"/>
        <w:rPr>
          <w:lang w:val="ru-RU"/>
        </w:rPr>
      </w:pPr>
      <w:bookmarkStart w:id="8" w:name="_Toc476839322"/>
      <w:bookmarkEnd w:id="7"/>
      <w:r w:rsidRPr="00022A35">
        <w:rPr>
          <w:lang w:val="ru-RU"/>
        </w:rPr>
        <w:t>Введение</w:t>
      </w:r>
      <w:bookmarkEnd w:id="1"/>
      <w:bookmarkEnd w:id="8"/>
    </w:p>
    <w:p w:rsidR="005B236E" w:rsidRPr="00022A35" w:rsidRDefault="005B236E">
      <w:r w:rsidRPr="00022A35">
        <w:t xml:space="preserve">Данное руководство описывает программное обеспечение </w:t>
      </w:r>
      <w:r w:rsidRPr="00022A35">
        <w:rPr>
          <w:rStyle w:val="DFN"/>
        </w:rPr>
        <w:t xml:space="preserve">LUXOFT Generic Help Workshop </w:t>
      </w:r>
      <w:r w:rsidRPr="00022A35">
        <w:t xml:space="preserve">(далее в документе для краткости именуемое </w:t>
      </w:r>
      <w:r w:rsidRPr="00022A35">
        <w:rPr>
          <w:rStyle w:val="Emphasis"/>
        </w:rPr>
        <w:t>GenHelp</w:t>
      </w:r>
      <w:r w:rsidRPr="00022A35">
        <w:t>). Описаны назначение, возможности и применение программы.</w:t>
      </w:r>
    </w:p>
    <w:p w:rsidR="005B236E" w:rsidRPr="00022A35" w:rsidRDefault="005B236E">
      <w:pPr>
        <w:pStyle w:val="Heading2"/>
        <w:rPr>
          <w:lang w:val="ru-RU"/>
        </w:rPr>
      </w:pPr>
      <w:bookmarkStart w:id="9" w:name="_Toc472328555"/>
      <w:bookmarkStart w:id="10" w:name="_Toc346638533"/>
      <w:bookmarkStart w:id="11" w:name="_Toc476839323"/>
      <w:r w:rsidRPr="00022A35">
        <w:rPr>
          <w:lang w:val="ru-RU"/>
        </w:rPr>
        <w:t>Другая документация</w:t>
      </w:r>
      <w:bookmarkEnd w:id="9"/>
      <w:bookmarkEnd w:id="10"/>
      <w:bookmarkEnd w:id="11"/>
    </w:p>
    <w:p w:rsidR="005B236E" w:rsidRPr="00022A35" w:rsidRDefault="005B236E">
      <w:pPr>
        <w:keepNext/>
      </w:pPr>
      <w:r w:rsidRPr="00022A35">
        <w:t>Это руководство является частью комплекта документации по GenHelp:. Оно содержит ссылки на другие документы LUXOFT, в которых читатель (технический писатель компании) сможет найти дополнительную информацию:</w:t>
      </w:r>
    </w:p>
    <w:p w:rsidR="005B236E" w:rsidRPr="00022A35" w:rsidRDefault="005B236E">
      <w:pPr>
        <w:pStyle w:val="ListBullet"/>
        <w:numPr>
          <w:ilvl w:val="0"/>
          <w:numId w:val="1"/>
        </w:numPr>
        <w:ind w:left="714" w:hanging="357"/>
        <w:jc w:val="left"/>
      </w:pPr>
      <w:r w:rsidRPr="00022A35">
        <w:rPr>
          <w:rStyle w:val="FileNameUnix"/>
        </w:rPr>
        <w:t>PSTD-DOC-03-(Правила_Разработки_Глоссария)</w:t>
      </w:r>
      <w:r w:rsidRPr="00022A35">
        <w:t> — документ содержит корпоративные требования к глоссарию.</w:t>
      </w:r>
    </w:p>
    <w:p w:rsidR="005B236E" w:rsidRPr="00022A35" w:rsidRDefault="005B236E">
      <w:pPr>
        <w:pStyle w:val="ListBullet"/>
        <w:numPr>
          <w:ilvl w:val="0"/>
          <w:numId w:val="1"/>
        </w:numPr>
        <w:ind w:left="714" w:hanging="357"/>
        <w:jc w:val="left"/>
      </w:pPr>
      <w:r w:rsidRPr="00022A35">
        <w:rPr>
          <w:rStyle w:val="FileNameUnix"/>
        </w:rPr>
        <w:t>PSTD-DOC-04-(Правила_Разработки_ПУ)</w:t>
      </w:r>
      <w:r w:rsidRPr="00022A35">
        <w:t> — документ содержит корпоративные требования к предметному указателю и правила разработки предметного указателя.</w:t>
      </w:r>
    </w:p>
    <w:p w:rsidR="005B236E" w:rsidRPr="00022A35" w:rsidRDefault="001F17EC" w:rsidP="001F17EC">
      <w:pPr>
        <w:pStyle w:val="ListBullet"/>
        <w:numPr>
          <w:ilvl w:val="0"/>
          <w:numId w:val="1"/>
        </w:numPr>
        <w:jc w:val="left"/>
        <w:rPr>
          <w:rStyle w:val="FileNameUnix"/>
        </w:rPr>
      </w:pPr>
      <w:r w:rsidRPr="00022A35">
        <w:rPr>
          <w:rStyle w:val="FileNameUnix"/>
        </w:rPr>
        <w:t xml:space="preserve">PSTD-CFG-05~01-(ESP).doc </w:t>
      </w:r>
      <w:r w:rsidR="005B236E" w:rsidRPr="00022A35">
        <w:rPr>
          <w:rStyle w:val="FileNameUnix"/>
        </w:rPr>
        <w:t xml:space="preserve">— </w:t>
      </w:r>
      <w:r w:rsidR="005B236E" w:rsidRPr="00022A35">
        <w:t xml:space="preserve">документ содержит </w:t>
      </w:r>
      <w:r w:rsidRPr="00022A35">
        <w:t>описание расширенного стилевого пакета документирования, включающего инструменты, используемые для подготовки/сборки файла единого источника</w:t>
      </w:r>
      <w:r w:rsidR="005B236E" w:rsidRPr="00022A35">
        <w:t>.</w:t>
      </w:r>
    </w:p>
    <w:p w:rsidR="005B236E" w:rsidRPr="00022A35" w:rsidRDefault="005B236E">
      <w:pPr>
        <w:pStyle w:val="ListBullet"/>
        <w:numPr>
          <w:ilvl w:val="0"/>
          <w:numId w:val="1"/>
        </w:numPr>
        <w:ind w:left="714" w:hanging="357"/>
        <w:jc w:val="left"/>
      </w:pPr>
      <w:r w:rsidRPr="00022A35">
        <w:rPr>
          <w:rStyle w:val="FileNameUnix"/>
        </w:rPr>
        <w:t>GenHelp.chm</w:t>
      </w:r>
      <w:r w:rsidRPr="00022A35">
        <w:t> — файл электронной справки, входящий в дистрибутивный комплект системы и являющийся электронной справкой настоящего руководства.</w:t>
      </w:r>
    </w:p>
    <w:p w:rsidR="005B236E" w:rsidRPr="00022A35" w:rsidRDefault="005B236E" w:rsidP="00BF3B9C">
      <w:pPr>
        <w:pStyle w:val="Gap"/>
      </w:pPr>
    </w:p>
    <w:p w:rsidR="005B236E" w:rsidRPr="00022A35" w:rsidRDefault="005B236E">
      <w:pPr>
        <w:pStyle w:val="Heading2"/>
        <w:rPr>
          <w:lang w:val="ru-RU"/>
        </w:rPr>
      </w:pPr>
      <w:bookmarkStart w:id="12" w:name="_Toc346638534"/>
      <w:bookmarkStart w:id="13" w:name="_Toc476839324"/>
      <w:r w:rsidRPr="00022A35">
        <w:rPr>
          <w:lang w:val="ru-RU"/>
        </w:rPr>
        <w:t>Обзор руководства</w:t>
      </w:r>
      <w:bookmarkEnd w:id="12"/>
      <w:bookmarkEnd w:id="13"/>
    </w:p>
    <w:p w:rsidR="005B236E" w:rsidRPr="00022A35" w:rsidRDefault="005B236E">
      <w:bookmarkStart w:id="14" w:name="_Toc439498513"/>
      <w:r w:rsidRPr="00022A35">
        <w:t>Руководство содержит следующие разделы:</w:t>
      </w:r>
    </w:p>
    <w:tbl>
      <w:tblPr>
        <w:tblW w:w="8188" w:type="dxa"/>
        <w:tblLayout w:type="fixed"/>
        <w:tblLook w:val="0000" w:firstRow="0" w:lastRow="0" w:firstColumn="0" w:lastColumn="0" w:noHBand="0" w:noVBand="0"/>
      </w:tblPr>
      <w:tblGrid>
        <w:gridCol w:w="959"/>
        <w:gridCol w:w="7229"/>
      </w:tblGrid>
      <w:tr w:rsidR="005B236E" w:rsidRPr="00022A35">
        <w:tc>
          <w:tcPr>
            <w:tcW w:w="959" w:type="dxa"/>
          </w:tcPr>
          <w:p w:rsidR="005B236E" w:rsidRPr="00022A35" w:rsidRDefault="005B236E">
            <w:pPr>
              <w:rPr>
                <w:rStyle w:val="DFN"/>
              </w:rPr>
            </w:pPr>
            <w:r w:rsidRPr="00022A35">
              <w:rPr>
                <w:rStyle w:val="DFN"/>
              </w:rPr>
              <w:t xml:space="preserve">Часть 1. </w:t>
            </w:r>
          </w:p>
        </w:tc>
        <w:tc>
          <w:tcPr>
            <w:tcW w:w="7229" w:type="dxa"/>
          </w:tcPr>
          <w:p w:rsidR="005B236E" w:rsidRPr="00022A35" w:rsidRDefault="005B236E">
            <w:r w:rsidRPr="00022A35">
              <w:t>Содержит общие сведения о возможностях GenHelp</w:t>
            </w:r>
          </w:p>
        </w:tc>
      </w:tr>
      <w:tr w:rsidR="005B236E" w:rsidRPr="00022A35">
        <w:tc>
          <w:tcPr>
            <w:tcW w:w="959" w:type="dxa"/>
          </w:tcPr>
          <w:p w:rsidR="005B236E" w:rsidRPr="00022A35" w:rsidRDefault="005B236E">
            <w:pPr>
              <w:rPr>
                <w:rStyle w:val="DFN"/>
              </w:rPr>
            </w:pPr>
            <w:r w:rsidRPr="00022A35">
              <w:rPr>
                <w:rStyle w:val="DFN"/>
              </w:rPr>
              <w:t xml:space="preserve">Часть 2. </w:t>
            </w:r>
          </w:p>
        </w:tc>
        <w:tc>
          <w:tcPr>
            <w:tcW w:w="7229" w:type="dxa"/>
          </w:tcPr>
          <w:p w:rsidR="005B236E" w:rsidRPr="00022A35" w:rsidRDefault="005B236E">
            <w:r w:rsidRPr="00022A35">
              <w:t>Освещает установку, настройку GenHelp</w:t>
            </w:r>
          </w:p>
        </w:tc>
      </w:tr>
      <w:tr w:rsidR="005B236E" w:rsidRPr="00022A35">
        <w:tc>
          <w:tcPr>
            <w:tcW w:w="959" w:type="dxa"/>
          </w:tcPr>
          <w:p w:rsidR="005B236E" w:rsidRPr="00022A35" w:rsidRDefault="005B236E">
            <w:pPr>
              <w:rPr>
                <w:rStyle w:val="DFN"/>
              </w:rPr>
            </w:pPr>
            <w:r w:rsidRPr="00022A35">
              <w:rPr>
                <w:rStyle w:val="DFN"/>
              </w:rPr>
              <w:t xml:space="preserve">Часть 3. </w:t>
            </w:r>
          </w:p>
        </w:tc>
        <w:tc>
          <w:tcPr>
            <w:tcW w:w="7229" w:type="dxa"/>
          </w:tcPr>
          <w:p w:rsidR="005B236E" w:rsidRPr="00022A35" w:rsidRDefault="005B236E">
            <w:r w:rsidRPr="00022A35">
              <w:t>Описывает концепцию единого первоисточника и процессы подготовки его к работе с GenHelp.</w:t>
            </w:r>
          </w:p>
        </w:tc>
      </w:tr>
      <w:tr w:rsidR="005B236E" w:rsidRPr="00022A35">
        <w:tc>
          <w:tcPr>
            <w:tcW w:w="959" w:type="dxa"/>
          </w:tcPr>
          <w:p w:rsidR="005B236E" w:rsidRPr="00022A35" w:rsidRDefault="005B236E">
            <w:pPr>
              <w:rPr>
                <w:rStyle w:val="DFN"/>
              </w:rPr>
            </w:pPr>
            <w:r w:rsidRPr="00022A35">
              <w:rPr>
                <w:rStyle w:val="DFN"/>
              </w:rPr>
              <w:t xml:space="preserve">Часть 4. </w:t>
            </w:r>
          </w:p>
        </w:tc>
        <w:tc>
          <w:tcPr>
            <w:tcW w:w="7229" w:type="dxa"/>
          </w:tcPr>
          <w:p w:rsidR="005B236E" w:rsidRPr="00022A35" w:rsidRDefault="005B236E">
            <w:r w:rsidRPr="00022A35">
              <w:t>Описывает работу с GenHelp в диалоговом и пакетном режимах.</w:t>
            </w:r>
          </w:p>
        </w:tc>
      </w:tr>
      <w:tr w:rsidR="005B236E" w:rsidRPr="00022A35">
        <w:tc>
          <w:tcPr>
            <w:tcW w:w="959" w:type="dxa"/>
          </w:tcPr>
          <w:p w:rsidR="005B236E" w:rsidRPr="00022A35" w:rsidRDefault="005B236E">
            <w:pPr>
              <w:rPr>
                <w:rStyle w:val="DFN"/>
              </w:rPr>
            </w:pPr>
            <w:r w:rsidRPr="00022A35">
              <w:rPr>
                <w:rStyle w:val="DFN"/>
              </w:rPr>
              <w:t xml:space="preserve">Часть 5. </w:t>
            </w:r>
          </w:p>
        </w:tc>
        <w:tc>
          <w:tcPr>
            <w:tcW w:w="7229" w:type="dxa"/>
          </w:tcPr>
          <w:p w:rsidR="005B236E" w:rsidRPr="00022A35" w:rsidRDefault="005B236E">
            <w:r w:rsidRPr="00022A35">
              <w:t>Описывает сообщения программ GenHelp и Genh_sr.</w:t>
            </w:r>
          </w:p>
        </w:tc>
      </w:tr>
      <w:tr w:rsidR="005B236E" w:rsidRPr="00022A35">
        <w:tc>
          <w:tcPr>
            <w:tcW w:w="959" w:type="dxa"/>
          </w:tcPr>
          <w:p w:rsidR="005B236E" w:rsidRPr="00022A35" w:rsidRDefault="005B236E">
            <w:pPr>
              <w:keepNext/>
              <w:rPr>
                <w:rStyle w:val="DFN"/>
              </w:rPr>
            </w:pPr>
            <w:r w:rsidRPr="00022A35">
              <w:rPr>
                <w:rStyle w:val="DFN"/>
              </w:rPr>
              <w:t xml:space="preserve">Часть 6. </w:t>
            </w:r>
          </w:p>
        </w:tc>
        <w:tc>
          <w:tcPr>
            <w:tcW w:w="7229" w:type="dxa"/>
          </w:tcPr>
          <w:p w:rsidR="005B236E" w:rsidRPr="00022A35" w:rsidRDefault="005B236E">
            <w:pPr>
              <w:keepNext/>
            </w:pPr>
            <w:r w:rsidRPr="00022A35">
              <w:t>Приложения: описание программы Genh_sr и форматы файлов.</w:t>
            </w:r>
          </w:p>
        </w:tc>
      </w:tr>
    </w:tbl>
    <w:p w:rsidR="005B236E" w:rsidRPr="00022A35" w:rsidRDefault="005B236E" w:rsidP="00BF3B9C">
      <w:pPr>
        <w:pStyle w:val="Gap"/>
      </w:pPr>
      <w:bookmarkStart w:id="15" w:name="_Toc62826"/>
      <w:bookmarkStart w:id="16" w:name="_Toc6829862"/>
      <w:bookmarkStart w:id="17" w:name="_Toc9760618"/>
    </w:p>
    <w:p w:rsidR="005B236E" w:rsidRPr="00022A35" w:rsidRDefault="005B236E">
      <w:pPr>
        <w:pStyle w:val="Heading2"/>
        <w:rPr>
          <w:lang w:val="ru-RU"/>
        </w:rPr>
      </w:pPr>
      <w:bookmarkStart w:id="18" w:name="_Соглашения"/>
      <w:bookmarkStart w:id="19" w:name="_Toc346638535"/>
      <w:bookmarkStart w:id="20" w:name="_Toc476839325"/>
      <w:bookmarkEnd w:id="18"/>
      <w:r w:rsidRPr="00022A35">
        <w:rPr>
          <w:lang w:val="ru-RU"/>
        </w:rPr>
        <w:lastRenderedPageBreak/>
        <w:t>Соглашения</w:t>
      </w:r>
      <w:bookmarkEnd w:id="15"/>
      <w:bookmarkEnd w:id="16"/>
      <w:bookmarkEnd w:id="17"/>
      <w:bookmarkEnd w:id="19"/>
      <w:bookmarkEnd w:id="20"/>
    </w:p>
    <w:p w:rsidR="005B236E" w:rsidRPr="00022A35" w:rsidRDefault="005B236E">
      <w:pPr>
        <w:keepNext/>
      </w:pPr>
      <w:r w:rsidRPr="00022A35">
        <w:t>В настоящем документе используется следующая система обозначений.</w:t>
      </w:r>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812"/>
      </w:tblGrid>
      <w:tr w:rsidR="005B236E" w:rsidRPr="00022A35">
        <w:trPr>
          <w:cantSplit/>
          <w:tblHeader/>
        </w:trPr>
        <w:tc>
          <w:tcPr>
            <w:tcW w:w="2410" w:type="dxa"/>
            <w:shd w:val="clear" w:color="auto" w:fill="CCCCCC"/>
          </w:tcPr>
          <w:p w:rsidR="005B236E" w:rsidRPr="00022A35" w:rsidRDefault="005B236E">
            <w:pPr>
              <w:pStyle w:val="TableTitle"/>
              <w:rPr>
                <w:lang w:val="ru-RU"/>
              </w:rPr>
            </w:pPr>
            <w:r w:rsidRPr="00022A35">
              <w:rPr>
                <w:lang w:val="ru-RU"/>
              </w:rPr>
              <w:t>Обозначение</w:t>
            </w:r>
          </w:p>
        </w:tc>
        <w:tc>
          <w:tcPr>
            <w:tcW w:w="5812" w:type="dxa"/>
            <w:shd w:val="clear" w:color="auto" w:fill="CCCCCC"/>
          </w:tcPr>
          <w:p w:rsidR="005B236E" w:rsidRPr="00022A35" w:rsidRDefault="005B236E">
            <w:pPr>
              <w:pStyle w:val="TableTitle"/>
              <w:rPr>
                <w:lang w:val="ru-RU"/>
              </w:rPr>
            </w:pPr>
            <w:r w:rsidRPr="00022A35">
              <w:rPr>
                <w:lang w:val="ru-RU"/>
              </w:rPr>
              <w:t>Назначение</w:t>
            </w:r>
          </w:p>
        </w:tc>
      </w:tr>
      <w:tr w:rsidR="005B236E" w:rsidRPr="00022A35">
        <w:trPr>
          <w:cantSplit/>
        </w:trPr>
        <w:tc>
          <w:tcPr>
            <w:tcW w:w="2410" w:type="dxa"/>
          </w:tcPr>
          <w:p w:rsidR="005B236E" w:rsidRPr="00022A35" w:rsidRDefault="005B236E" w:rsidP="003633EE">
            <w:pPr>
              <w:pStyle w:val="TableNormal0"/>
            </w:pPr>
            <w:r w:rsidRPr="00022A35">
              <w:rPr>
                <w:rStyle w:val="CODE"/>
                <w:lang w:val="ru-RU"/>
              </w:rPr>
              <w:t>Данные</w:t>
            </w:r>
          </w:p>
        </w:tc>
        <w:tc>
          <w:tcPr>
            <w:tcW w:w="5812" w:type="dxa"/>
          </w:tcPr>
          <w:p w:rsidR="005B236E" w:rsidRPr="00022A35" w:rsidRDefault="005B236E" w:rsidP="003633EE">
            <w:pPr>
              <w:pStyle w:val="TableNormal0"/>
            </w:pPr>
            <w:r w:rsidRPr="00022A35">
              <w:t>Данные, выводимые системой (сообщения, вывод статистики); данные, вводимые пользователем; элементы программного интерфейса.</w:t>
            </w:r>
          </w:p>
        </w:tc>
      </w:tr>
      <w:tr w:rsidR="005B236E" w:rsidRPr="00022A35">
        <w:trPr>
          <w:cantSplit/>
        </w:trPr>
        <w:tc>
          <w:tcPr>
            <w:tcW w:w="2410" w:type="dxa"/>
          </w:tcPr>
          <w:p w:rsidR="005B236E" w:rsidRPr="00022A35" w:rsidRDefault="005B236E" w:rsidP="003633EE">
            <w:pPr>
              <w:pStyle w:val="TableNormal0"/>
              <w:rPr>
                <w:rStyle w:val="FileNameUnix"/>
              </w:rPr>
            </w:pPr>
            <w:r w:rsidRPr="00022A35">
              <w:rPr>
                <w:rStyle w:val="FileNameUnix"/>
              </w:rPr>
              <w:t>ABC.txt</w:t>
            </w:r>
          </w:p>
        </w:tc>
        <w:tc>
          <w:tcPr>
            <w:tcW w:w="5812" w:type="dxa"/>
          </w:tcPr>
          <w:p w:rsidR="005B236E" w:rsidRPr="00022A35" w:rsidRDefault="005B236E" w:rsidP="003633EE">
            <w:pPr>
              <w:pStyle w:val="TableNormal0"/>
            </w:pPr>
            <w:r w:rsidRPr="00022A35">
              <w:t>Имена файлов и папок (директорий).</w:t>
            </w:r>
          </w:p>
        </w:tc>
      </w:tr>
      <w:tr w:rsidR="005B236E" w:rsidRPr="00022A35">
        <w:trPr>
          <w:cantSplit/>
        </w:trPr>
        <w:tc>
          <w:tcPr>
            <w:tcW w:w="2410" w:type="dxa"/>
          </w:tcPr>
          <w:p w:rsidR="005B236E" w:rsidRPr="00022A35" w:rsidRDefault="005B236E" w:rsidP="003633EE">
            <w:pPr>
              <w:pStyle w:val="TableNormal0"/>
            </w:pPr>
            <w:r w:rsidRPr="00022A35">
              <w:rPr>
                <w:rStyle w:val="DFN"/>
                <w:lang w:val="ru-RU"/>
              </w:rPr>
              <w:t>Кнопка1</w:t>
            </w:r>
          </w:p>
        </w:tc>
        <w:tc>
          <w:tcPr>
            <w:tcW w:w="5812" w:type="dxa"/>
          </w:tcPr>
          <w:p w:rsidR="005B236E" w:rsidRPr="00022A35" w:rsidRDefault="005B236E" w:rsidP="003633EE">
            <w:pPr>
              <w:pStyle w:val="TableNormal0"/>
            </w:pPr>
            <w:r w:rsidRPr="00022A35">
              <w:t>Наименования элементов пользовательского интерфейса; клавиш на клавиатуре, наименования подпунктов в разделах (меток).</w:t>
            </w:r>
          </w:p>
        </w:tc>
      </w:tr>
      <w:tr w:rsidR="005B236E" w:rsidRPr="00022A35">
        <w:trPr>
          <w:cantSplit/>
        </w:trPr>
        <w:tc>
          <w:tcPr>
            <w:tcW w:w="2410" w:type="dxa"/>
          </w:tcPr>
          <w:p w:rsidR="005B236E" w:rsidRPr="00022A35" w:rsidRDefault="005B236E" w:rsidP="003633EE">
            <w:pPr>
              <w:pStyle w:val="TableNormal0"/>
            </w:pPr>
            <w:r w:rsidRPr="00022A35">
              <w:rPr>
                <w:rStyle w:val="DFN"/>
                <w:lang w:val="ru-RU"/>
              </w:rPr>
              <w:t xml:space="preserve">МенюА &gt; Пункт1 &gt; </w:t>
            </w:r>
            <w:r w:rsidRPr="00022A35">
              <w:rPr>
                <w:rStyle w:val="DFN"/>
                <w:noProof/>
                <w:lang w:val="ru-RU"/>
              </w:rPr>
              <w:br/>
            </w:r>
            <w:r w:rsidRPr="00022A35">
              <w:rPr>
                <w:rStyle w:val="DFN"/>
                <w:lang w:val="ru-RU"/>
              </w:rPr>
              <w:t>Пункт2</w:t>
            </w:r>
          </w:p>
        </w:tc>
        <w:tc>
          <w:tcPr>
            <w:tcW w:w="5812" w:type="dxa"/>
          </w:tcPr>
          <w:p w:rsidR="005B236E" w:rsidRPr="00022A35" w:rsidRDefault="005B236E" w:rsidP="003633EE">
            <w:pPr>
              <w:pStyle w:val="TableNormal0"/>
            </w:pPr>
            <w:r w:rsidRPr="00022A35">
              <w:t>Цепочка команд, последовательно выбираемых пользователем из меню программы или вводимых с клавиатуры.</w:t>
            </w:r>
          </w:p>
        </w:tc>
      </w:tr>
      <w:tr w:rsidR="005B236E" w:rsidRPr="00022A35">
        <w:trPr>
          <w:cantSplit/>
        </w:trPr>
        <w:tc>
          <w:tcPr>
            <w:tcW w:w="2410" w:type="dxa"/>
          </w:tcPr>
          <w:p w:rsidR="005B236E" w:rsidRPr="00022A35" w:rsidRDefault="005B236E" w:rsidP="003633EE">
            <w:pPr>
              <w:pStyle w:val="TableNormal0"/>
            </w:pPr>
            <w:r w:rsidRPr="00022A35">
              <w:rPr>
                <w:rStyle w:val="DFN"/>
                <w:lang w:val="ru-RU"/>
              </w:rPr>
              <w:t>&lt;Ctrl-A&gt;</w:t>
            </w:r>
          </w:p>
        </w:tc>
        <w:tc>
          <w:tcPr>
            <w:tcW w:w="5812" w:type="dxa"/>
          </w:tcPr>
          <w:p w:rsidR="005B236E" w:rsidRPr="00022A35" w:rsidRDefault="005B236E" w:rsidP="003633EE">
            <w:pPr>
              <w:pStyle w:val="TableNormal0"/>
            </w:pPr>
            <w:r w:rsidRPr="00022A35">
              <w:t xml:space="preserve">Комбинация клавиатурных клавиш. В данном случае: нажать клавишу </w:t>
            </w:r>
            <w:r w:rsidRPr="00022A35">
              <w:rPr>
                <w:rStyle w:val="DFN"/>
                <w:lang w:val="ru-RU"/>
              </w:rPr>
              <w:t>Ctrl</w:t>
            </w:r>
            <w:r w:rsidRPr="00022A35">
              <w:t xml:space="preserve">, и удерживая ее, нажать клавишу </w:t>
            </w:r>
            <w:r w:rsidRPr="00022A35">
              <w:rPr>
                <w:rStyle w:val="DFN"/>
                <w:lang w:val="ru-RU"/>
              </w:rPr>
              <w:t>A</w:t>
            </w:r>
            <w:r w:rsidRPr="00022A35">
              <w:t>. По умолчанию считается, что используется английская раскладка. Использование русской раскладки оговаривается дополнительно (напр., &lt;</w:t>
            </w:r>
            <w:r w:rsidRPr="00022A35">
              <w:rPr>
                <w:rStyle w:val="DFN"/>
                <w:lang w:val="ru-RU"/>
              </w:rPr>
              <w:t xml:space="preserve"> Ctrl-A</w:t>
            </w:r>
            <w:r w:rsidRPr="00022A35">
              <w:t xml:space="preserve"> рус.&gt;) </w:t>
            </w:r>
          </w:p>
        </w:tc>
      </w:tr>
      <w:tr w:rsidR="005B236E" w:rsidRPr="00022A35">
        <w:trPr>
          <w:cantSplit/>
        </w:trPr>
        <w:tc>
          <w:tcPr>
            <w:tcW w:w="2410" w:type="dxa"/>
          </w:tcPr>
          <w:p w:rsidR="005B236E" w:rsidRPr="00022A35" w:rsidRDefault="005B236E" w:rsidP="003633EE">
            <w:pPr>
              <w:pStyle w:val="TableNormal0"/>
            </w:pPr>
            <w:r w:rsidRPr="00022A35">
              <w:rPr>
                <w:rStyle w:val="Emphasis1"/>
                <w:lang w:val="ru-RU"/>
              </w:rPr>
              <w:t>Выделение</w:t>
            </w:r>
          </w:p>
        </w:tc>
        <w:tc>
          <w:tcPr>
            <w:tcW w:w="5812" w:type="dxa"/>
          </w:tcPr>
          <w:p w:rsidR="005B236E" w:rsidRPr="00022A35" w:rsidRDefault="005B236E" w:rsidP="003633EE">
            <w:pPr>
              <w:pStyle w:val="TableNormal0"/>
            </w:pPr>
            <w:r w:rsidRPr="00022A35">
              <w:t>Выделение текста курсивом для привлечения внимания читателя.</w:t>
            </w:r>
          </w:p>
        </w:tc>
      </w:tr>
      <w:tr w:rsidR="005B236E" w:rsidRPr="00022A35">
        <w:trPr>
          <w:cantSplit/>
        </w:trPr>
        <w:tc>
          <w:tcPr>
            <w:tcW w:w="2410" w:type="dxa"/>
          </w:tcPr>
          <w:p w:rsidR="005B236E" w:rsidRPr="00022A35" w:rsidRDefault="005B236E" w:rsidP="003633EE">
            <w:pPr>
              <w:pStyle w:val="TableNormal0"/>
              <w:rPr>
                <w:rStyle w:val="Strong1"/>
                <w:lang w:val="ru-RU"/>
              </w:rPr>
            </w:pPr>
            <w:r w:rsidRPr="00022A35">
              <w:rPr>
                <w:rStyle w:val="Strong1"/>
                <w:lang w:val="ru-RU"/>
              </w:rPr>
              <w:t>Термин</w:t>
            </w:r>
          </w:p>
        </w:tc>
        <w:tc>
          <w:tcPr>
            <w:tcW w:w="5812" w:type="dxa"/>
          </w:tcPr>
          <w:p w:rsidR="005B236E" w:rsidRPr="00022A35" w:rsidRDefault="005B236E" w:rsidP="003633EE">
            <w:pPr>
              <w:pStyle w:val="TableNormal0"/>
            </w:pPr>
            <w:r w:rsidRPr="00022A35">
              <w:t>Наименование определяемого термина или особенное выделение наименования элемента пользовательского интерфейса; клавиши на клавиатуре или подпункта в разделе (метки)</w:t>
            </w:r>
          </w:p>
        </w:tc>
      </w:tr>
      <w:tr w:rsidR="00971660" w:rsidRPr="00022A35">
        <w:trPr>
          <w:cantSplit/>
        </w:trPr>
        <w:tc>
          <w:tcPr>
            <w:tcW w:w="2410" w:type="dxa"/>
          </w:tcPr>
          <w:p w:rsidR="00971660" w:rsidRPr="00022A35" w:rsidRDefault="00971660" w:rsidP="003633EE">
            <w:pPr>
              <w:pStyle w:val="TableNormal0"/>
              <w:rPr>
                <w:rStyle w:val="Code0"/>
                <w:lang w:val="ru-RU"/>
              </w:rPr>
            </w:pPr>
            <w:r w:rsidRPr="00022A35">
              <w:rPr>
                <w:rStyle w:val="Code0"/>
              </w:rPr>
              <w:t>&lt;&lt;Переменная</w:t>
            </w:r>
            <w:r w:rsidRPr="00022A35">
              <w:rPr>
                <w:rStyle w:val="Code0"/>
                <w:lang w:val="ru-RU"/>
              </w:rPr>
              <w:t>&gt;&gt;</w:t>
            </w:r>
          </w:p>
        </w:tc>
        <w:tc>
          <w:tcPr>
            <w:tcW w:w="5812" w:type="dxa"/>
          </w:tcPr>
          <w:p w:rsidR="00971660" w:rsidRPr="00022A35" w:rsidRDefault="00971660" w:rsidP="003633EE">
            <w:pPr>
              <w:pStyle w:val="TableNormal0"/>
            </w:pPr>
            <w:r w:rsidRPr="00022A35">
              <w:t>Для корректной генерации ЭС из текста настоящего документа названия генерируемых и определяемых переменных GenHelp приведены в парах угловых скобок (на самом деле в шаблонах и файлах замены они должны быть представлены в фигурных скобках).</w:t>
            </w:r>
          </w:p>
        </w:tc>
      </w:tr>
    </w:tbl>
    <w:p w:rsidR="005B236E" w:rsidRPr="00022A35" w:rsidRDefault="005B236E"/>
    <w:p w:rsidR="005B236E" w:rsidRPr="00022A35" w:rsidRDefault="005B236E">
      <w:r w:rsidRPr="00022A35">
        <w:rPr>
          <w:rStyle w:val="DFN"/>
        </w:rPr>
        <w:t>Примечание.</w:t>
      </w:r>
      <w:r w:rsidRPr="00022A35">
        <w:t xml:space="preserve"> Наименования пунктов меню Word, приводимые в документе, соответствуют английской версии Word.</w:t>
      </w:r>
    </w:p>
    <w:p w:rsidR="005B236E" w:rsidRPr="00022A35" w:rsidRDefault="005B236E">
      <w:pPr>
        <w:pStyle w:val="Heading2"/>
        <w:rPr>
          <w:lang w:val="ru-RU"/>
        </w:rPr>
      </w:pPr>
      <w:bookmarkStart w:id="21" w:name="_Toc20657105"/>
      <w:bookmarkStart w:id="22" w:name="_Toc31177504"/>
      <w:bookmarkStart w:id="23" w:name="_Toc42510969"/>
      <w:bookmarkStart w:id="24" w:name="_Toc346638536"/>
      <w:bookmarkStart w:id="25" w:name="_Toc476839326"/>
      <w:r w:rsidRPr="00022A35">
        <w:rPr>
          <w:lang w:val="ru-RU"/>
        </w:rPr>
        <w:t>Терминология</w:t>
      </w:r>
      <w:bookmarkEnd w:id="21"/>
      <w:bookmarkEnd w:id="22"/>
      <w:bookmarkEnd w:id="23"/>
      <w:bookmarkEnd w:id="24"/>
      <w:bookmarkEnd w:id="25"/>
    </w:p>
    <w:p w:rsidR="005B236E" w:rsidRPr="00022A35" w:rsidRDefault="005B236E">
      <w:r w:rsidRPr="00022A35">
        <w:t xml:space="preserve">В таблице приведено описание терминов, встречающихся в документе. </w:t>
      </w:r>
      <w:r w:rsidR="00C731A1" w:rsidRPr="00022A35">
        <w:fldChar w:fldCharType="begin"/>
      </w:r>
      <w:r w:rsidR="00C731A1" w:rsidRPr="00022A35">
        <w:instrText xml:space="preserve"> XE "Термин:Терминология" </w:instrText>
      </w:r>
      <w:r w:rsidR="00C731A1" w:rsidRPr="00022A35">
        <w:fldChar w:fldCharType="end"/>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5953"/>
      </w:tblGrid>
      <w:tr w:rsidR="005B236E" w:rsidRPr="00022A35">
        <w:trPr>
          <w:cantSplit/>
          <w:tblHeader/>
        </w:trPr>
        <w:tc>
          <w:tcPr>
            <w:tcW w:w="2235" w:type="dxa"/>
            <w:shd w:val="clear" w:color="auto" w:fill="CCCCCC"/>
          </w:tcPr>
          <w:p w:rsidR="005B236E" w:rsidRPr="00022A35" w:rsidRDefault="005B236E">
            <w:pPr>
              <w:pStyle w:val="TableTitle"/>
              <w:rPr>
                <w:lang w:val="ru-RU"/>
              </w:rPr>
            </w:pPr>
            <w:r w:rsidRPr="00022A35">
              <w:rPr>
                <w:lang w:val="ru-RU"/>
              </w:rPr>
              <w:t>Термин</w:t>
            </w:r>
          </w:p>
        </w:tc>
        <w:tc>
          <w:tcPr>
            <w:tcW w:w="5953" w:type="dxa"/>
            <w:shd w:val="clear" w:color="auto" w:fill="CCCCCC"/>
          </w:tcPr>
          <w:p w:rsidR="005B236E" w:rsidRPr="00022A35" w:rsidRDefault="005B236E">
            <w:pPr>
              <w:pStyle w:val="TableTitle"/>
              <w:rPr>
                <w:lang w:val="ru-RU"/>
              </w:rPr>
            </w:pPr>
            <w:r w:rsidRPr="00022A35">
              <w:rPr>
                <w:lang w:val="ru-RU"/>
              </w:rPr>
              <w:t>Описание</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Ввести, указать</w:t>
            </w:r>
          </w:p>
        </w:tc>
        <w:tc>
          <w:tcPr>
            <w:tcW w:w="5953" w:type="dxa"/>
          </w:tcPr>
          <w:p w:rsidR="005B236E" w:rsidRPr="00022A35" w:rsidRDefault="005B236E" w:rsidP="003633EE">
            <w:pPr>
              <w:pStyle w:val="TableNormal0"/>
            </w:pPr>
            <w:r w:rsidRPr="00022A35">
              <w:t>Напечатать текст или номер.</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Выбрать</w:t>
            </w:r>
          </w:p>
        </w:tc>
        <w:tc>
          <w:tcPr>
            <w:tcW w:w="5953" w:type="dxa"/>
          </w:tcPr>
          <w:p w:rsidR="005B236E" w:rsidRPr="00022A35" w:rsidRDefault="005B236E" w:rsidP="003633EE">
            <w:pPr>
              <w:pStyle w:val="TableNormal0"/>
            </w:pPr>
            <w:r w:rsidRPr="00022A35">
              <w:t>Выбрать команду меню, командную кнопку, элемент списка.</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Выделить</w:t>
            </w:r>
          </w:p>
        </w:tc>
        <w:tc>
          <w:tcPr>
            <w:tcW w:w="5953" w:type="dxa"/>
          </w:tcPr>
          <w:p w:rsidR="005B236E" w:rsidRPr="00022A35" w:rsidRDefault="005B236E" w:rsidP="003633EE">
            <w:pPr>
              <w:pStyle w:val="TableNormal0"/>
            </w:pPr>
            <w:r w:rsidRPr="00022A35">
              <w:t>Выделить текст в поле ввода или строку в списке записей.</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Индекс</w:t>
            </w:r>
          </w:p>
        </w:tc>
        <w:tc>
          <w:tcPr>
            <w:tcW w:w="5953" w:type="dxa"/>
          </w:tcPr>
          <w:p w:rsidR="005B236E" w:rsidRPr="00022A35" w:rsidRDefault="00C731A1" w:rsidP="003633EE">
            <w:pPr>
              <w:pStyle w:val="TableNormal0"/>
            </w:pPr>
            <w:r w:rsidRPr="00022A35">
              <w:fldChar w:fldCharType="begin"/>
            </w:r>
            <w:r w:rsidRPr="00022A35">
              <w:instrText xml:space="preserve"> XE "Индекс:Термин Индекс" </w:instrText>
            </w:r>
            <w:r w:rsidRPr="00022A35">
              <w:fldChar w:fldCharType="end"/>
            </w:r>
            <w:r w:rsidRPr="00022A35">
              <w:fldChar w:fldCharType="begin"/>
            </w:r>
            <w:r w:rsidRPr="00022A35">
              <w:instrText xml:space="preserve"> XE "Термин:Термин Индекс" </w:instrText>
            </w:r>
            <w:r w:rsidRPr="00022A35">
              <w:fldChar w:fldCharType="end"/>
            </w:r>
            <w:r w:rsidR="005B236E" w:rsidRPr="00022A35">
              <w:t xml:space="preserve">Синоним термина </w:t>
            </w:r>
            <w:r w:rsidR="0048581C" w:rsidRPr="00022A35">
              <w:t>"</w:t>
            </w:r>
            <w:r w:rsidR="005B236E" w:rsidRPr="00022A35">
              <w:t>Предметный указатель</w:t>
            </w:r>
            <w:r w:rsidR="0048581C" w:rsidRPr="00022A35">
              <w:t>"</w:t>
            </w:r>
            <w:r w:rsidR="005B236E" w:rsidRPr="00022A35">
              <w:t>. Содержит список терминов (индексных статей), встречающихся в документе со ссылками на соответствующие разделы или страницы документа.</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Открыть</w:t>
            </w:r>
          </w:p>
        </w:tc>
        <w:tc>
          <w:tcPr>
            <w:tcW w:w="5953" w:type="dxa"/>
          </w:tcPr>
          <w:p w:rsidR="005B236E" w:rsidRPr="00022A35" w:rsidRDefault="005B236E" w:rsidP="003633EE">
            <w:pPr>
              <w:pStyle w:val="TableNormal0"/>
            </w:pPr>
            <w:r w:rsidRPr="00022A35">
              <w:t>Открыть список.</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Отменить, снять отметку</w:t>
            </w:r>
          </w:p>
        </w:tc>
        <w:tc>
          <w:tcPr>
            <w:tcW w:w="5953" w:type="dxa"/>
          </w:tcPr>
          <w:p w:rsidR="005B236E" w:rsidRPr="00022A35" w:rsidRDefault="005B236E" w:rsidP="003633EE">
            <w:pPr>
              <w:pStyle w:val="TableNormal0"/>
            </w:pPr>
            <w:r w:rsidRPr="00022A35">
              <w:t>Отменить установку флажка или выделение текста.</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lastRenderedPageBreak/>
              <w:t>Параграф</w:t>
            </w:r>
          </w:p>
        </w:tc>
        <w:tc>
          <w:tcPr>
            <w:tcW w:w="5953" w:type="dxa"/>
          </w:tcPr>
          <w:p w:rsidR="005B236E" w:rsidRPr="00022A35" w:rsidRDefault="00C731A1" w:rsidP="003633EE">
            <w:pPr>
              <w:pStyle w:val="TableNormal0"/>
            </w:pPr>
            <w:r w:rsidRPr="00022A35">
              <w:fldChar w:fldCharType="begin"/>
            </w:r>
            <w:r w:rsidRPr="00022A35">
              <w:instrText xml:space="preserve"> XE "Параграф:Термин Параграф" </w:instrText>
            </w:r>
            <w:r w:rsidRPr="00022A35">
              <w:fldChar w:fldCharType="end"/>
            </w:r>
            <w:r w:rsidRPr="00022A35">
              <w:fldChar w:fldCharType="begin"/>
            </w:r>
            <w:r w:rsidRPr="00022A35">
              <w:instrText xml:space="preserve"> XE "Термин:Термин Параграф" </w:instrText>
            </w:r>
            <w:r w:rsidRPr="00022A35">
              <w:fldChar w:fldCharType="end"/>
            </w:r>
            <w:r w:rsidR="005B236E" w:rsidRPr="00022A35">
              <w:t xml:space="preserve">Синоним термина </w:t>
            </w:r>
            <w:r w:rsidR="0048581C" w:rsidRPr="00022A35">
              <w:t>"</w:t>
            </w:r>
            <w:r w:rsidR="005B236E" w:rsidRPr="00022A35">
              <w:t>абзац</w:t>
            </w:r>
            <w:r w:rsidR="0048581C" w:rsidRPr="00022A35">
              <w:t>"</w:t>
            </w:r>
            <w:r w:rsidR="005B236E" w:rsidRPr="00022A35">
              <w:t>. В применении к Word параграф включает собственно текст и символ конца параграфа.</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 xml:space="preserve">Раздел </w:t>
            </w:r>
          </w:p>
        </w:tc>
        <w:tc>
          <w:tcPr>
            <w:tcW w:w="5953" w:type="dxa"/>
          </w:tcPr>
          <w:p w:rsidR="005B236E" w:rsidRPr="00022A35" w:rsidRDefault="00C731A1" w:rsidP="003633EE">
            <w:pPr>
              <w:pStyle w:val="TableNormal0"/>
            </w:pPr>
            <w:r w:rsidRPr="00022A35">
              <w:fldChar w:fldCharType="begin"/>
            </w:r>
            <w:r w:rsidRPr="00022A35">
              <w:instrText xml:space="preserve"> XE "Раздел:Термин Раздел" </w:instrText>
            </w:r>
            <w:r w:rsidRPr="00022A35">
              <w:fldChar w:fldCharType="end"/>
            </w:r>
            <w:r w:rsidRPr="00022A35">
              <w:fldChar w:fldCharType="begin"/>
            </w:r>
            <w:r w:rsidRPr="00022A35">
              <w:instrText xml:space="preserve"> XE "Термин:Термин Раздел" </w:instrText>
            </w:r>
            <w:r w:rsidRPr="00022A35">
              <w:fldChar w:fldCharType="end"/>
            </w:r>
            <w:r w:rsidR="005B236E" w:rsidRPr="00022A35">
              <w:t>Текст, расположенный между соседними параграфами, являющимися заголовками. В этот текст входят заголовок раздела и все параграфы раздела.</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Установить, отметить</w:t>
            </w:r>
          </w:p>
        </w:tc>
        <w:tc>
          <w:tcPr>
            <w:tcW w:w="5953" w:type="dxa"/>
          </w:tcPr>
          <w:p w:rsidR="005B236E" w:rsidRPr="00022A35" w:rsidRDefault="005B236E" w:rsidP="003633EE">
            <w:pPr>
              <w:pStyle w:val="TableNormal0"/>
            </w:pPr>
            <w:r w:rsidRPr="00022A35">
              <w:t>Установить флажок, переключатель.</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Щелкнуть</w:t>
            </w:r>
          </w:p>
        </w:tc>
        <w:tc>
          <w:tcPr>
            <w:tcW w:w="5953" w:type="dxa"/>
          </w:tcPr>
          <w:p w:rsidR="005B236E" w:rsidRPr="00022A35" w:rsidRDefault="005B236E" w:rsidP="003633EE">
            <w:pPr>
              <w:pStyle w:val="TableNormal0"/>
            </w:pPr>
            <w:r w:rsidRPr="00022A35">
              <w:t>Нажать и тут же отпустить кнопку мыши (по умолчанию — левую).</w:t>
            </w:r>
          </w:p>
        </w:tc>
      </w:tr>
      <w:tr w:rsidR="005B236E" w:rsidRPr="00022A35">
        <w:trPr>
          <w:cantSplit/>
        </w:trPr>
        <w:tc>
          <w:tcPr>
            <w:tcW w:w="2235" w:type="dxa"/>
          </w:tcPr>
          <w:p w:rsidR="005B236E" w:rsidRPr="00022A35" w:rsidRDefault="005B236E" w:rsidP="003633EE">
            <w:pPr>
              <w:pStyle w:val="TableNormal0"/>
              <w:rPr>
                <w:rStyle w:val="DFN"/>
                <w:lang w:val="ru-RU"/>
              </w:rPr>
            </w:pPr>
            <w:r w:rsidRPr="00022A35">
              <w:rPr>
                <w:rStyle w:val="DFN"/>
                <w:lang w:val="ru-RU"/>
              </w:rPr>
              <w:t>Щелкнуть дважды</w:t>
            </w:r>
          </w:p>
        </w:tc>
        <w:tc>
          <w:tcPr>
            <w:tcW w:w="5953" w:type="dxa"/>
          </w:tcPr>
          <w:p w:rsidR="005B236E" w:rsidRPr="00022A35" w:rsidRDefault="005B236E" w:rsidP="003633EE">
            <w:pPr>
              <w:pStyle w:val="TableNormal0"/>
            </w:pPr>
            <w:r w:rsidRPr="00022A35">
              <w:t>Дважды быстро нажать и отпустить кнопку мыши (по умолчанию - левую)</w:t>
            </w:r>
          </w:p>
        </w:tc>
      </w:tr>
    </w:tbl>
    <w:p w:rsidR="005B236E" w:rsidRPr="00022A35" w:rsidRDefault="005B236E"/>
    <w:p w:rsidR="005B236E" w:rsidRPr="00022A35" w:rsidRDefault="005B236E">
      <w:pPr>
        <w:pStyle w:val="Heading2"/>
        <w:rPr>
          <w:lang w:val="ru-RU"/>
        </w:rPr>
      </w:pPr>
      <w:bookmarkStart w:id="26" w:name="_Toc346638537"/>
      <w:bookmarkStart w:id="27" w:name="_Toc476839327"/>
      <w:r w:rsidRPr="00022A35">
        <w:rPr>
          <w:lang w:val="ru-RU"/>
        </w:rPr>
        <w:t>Список сокращений</w:t>
      </w:r>
      <w:bookmarkEnd w:id="26"/>
      <w:bookmarkEnd w:id="27"/>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000"/>
      </w:tblGrid>
      <w:tr w:rsidR="005B236E" w:rsidRPr="00022A35">
        <w:trPr>
          <w:tblHeader/>
        </w:trPr>
        <w:tc>
          <w:tcPr>
            <w:tcW w:w="1188" w:type="dxa"/>
            <w:shd w:val="clear" w:color="auto" w:fill="CCCCCC"/>
          </w:tcPr>
          <w:p w:rsidR="005B236E" w:rsidRPr="00022A35" w:rsidRDefault="005B236E">
            <w:pPr>
              <w:pStyle w:val="TableTitle"/>
              <w:rPr>
                <w:lang w:val="ru-RU"/>
              </w:rPr>
            </w:pPr>
            <w:r w:rsidRPr="00022A35">
              <w:rPr>
                <w:lang w:val="ru-RU"/>
              </w:rPr>
              <w:t>Термин</w:t>
            </w:r>
          </w:p>
        </w:tc>
        <w:tc>
          <w:tcPr>
            <w:tcW w:w="7000" w:type="dxa"/>
            <w:shd w:val="clear" w:color="auto" w:fill="CCCCCC"/>
          </w:tcPr>
          <w:p w:rsidR="005B236E" w:rsidRPr="00022A35" w:rsidRDefault="005B236E">
            <w:pPr>
              <w:pStyle w:val="TableTitle"/>
            </w:pPr>
            <w:r w:rsidRPr="00022A35">
              <w:rPr>
                <w:lang w:val="ru-RU"/>
              </w:rPr>
              <w:t>Описание</w:t>
            </w:r>
          </w:p>
        </w:tc>
      </w:tr>
      <w:tr w:rsidR="005B236E" w:rsidRPr="00022A35">
        <w:tc>
          <w:tcPr>
            <w:tcW w:w="1188" w:type="dxa"/>
          </w:tcPr>
          <w:p w:rsidR="005B236E" w:rsidRPr="00022A35" w:rsidRDefault="005B236E" w:rsidP="003633EE">
            <w:pPr>
              <w:pStyle w:val="TableNormal0"/>
              <w:rPr>
                <w:rStyle w:val="DFN"/>
              </w:rPr>
            </w:pPr>
            <w:r w:rsidRPr="00022A35">
              <w:rPr>
                <w:rStyle w:val="DFN"/>
              </w:rPr>
              <w:t>CHM</w:t>
            </w:r>
          </w:p>
        </w:tc>
        <w:tc>
          <w:tcPr>
            <w:tcW w:w="7000" w:type="dxa"/>
          </w:tcPr>
          <w:p w:rsidR="005B236E" w:rsidRPr="00022A35" w:rsidRDefault="005B236E" w:rsidP="003633EE">
            <w:pPr>
              <w:pStyle w:val="TableNormal0"/>
            </w:pPr>
            <w:r w:rsidRPr="00022A35">
              <w:t>Compiled Help Module</w:t>
            </w:r>
          </w:p>
        </w:tc>
      </w:tr>
      <w:tr w:rsidR="005B236E" w:rsidRPr="00022A35">
        <w:tc>
          <w:tcPr>
            <w:tcW w:w="1188" w:type="dxa"/>
          </w:tcPr>
          <w:p w:rsidR="005B236E" w:rsidRPr="00022A35" w:rsidRDefault="005B236E" w:rsidP="003633EE">
            <w:pPr>
              <w:pStyle w:val="TableNormal0"/>
              <w:rPr>
                <w:rStyle w:val="DFN"/>
              </w:rPr>
            </w:pPr>
            <w:r w:rsidRPr="00022A35">
              <w:rPr>
                <w:rStyle w:val="DFN"/>
              </w:rPr>
              <w:t>DOM</w:t>
            </w:r>
          </w:p>
        </w:tc>
        <w:tc>
          <w:tcPr>
            <w:tcW w:w="7000" w:type="dxa"/>
          </w:tcPr>
          <w:p w:rsidR="005B236E" w:rsidRPr="00022A35" w:rsidRDefault="005B236E" w:rsidP="003633EE">
            <w:pPr>
              <w:pStyle w:val="TableNormal0"/>
            </w:pPr>
            <w:r w:rsidRPr="00022A35">
              <w:t>Document Object Model</w:t>
            </w:r>
          </w:p>
        </w:tc>
      </w:tr>
      <w:tr w:rsidR="005B236E" w:rsidRPr="00022A35">
        <w:tc>
          <w:tcPr>
            <w:tcW w:w="1188" w:type="dxa"/>
          </w:tcPr>
          <w:p w:rsidR="005B236E" w:rsidRPr="00022A35" w:rsidRDefault="005B236E" w:rsidP="003633EE">
            <w:pPr>
              <w:pStyle w:val="TableNormal0"/>
              <w:rPr>
                <w:rStyle w:val="DFN"/>
              </w:rPr>
            </w:pPr>
            <w:r w:rsidRPr="00022A35">
              <w:rPr>
                <w:rStyle w:val="DFN"/>
              </w:rPr>
              <w:t>HTML</w:t>
            </w:r>
          </w:p>
        </w:tc>
        <w:tc>
          <w:tcPr>
            <w:tcW w:w="7000" w:type="dxa"/>
          </w:tcPr>
          <w:p w:rsidR="005B236E" w:rsidRPr="00022A35" w:rsidRDefault="005B236E" w:rsidP="003633EE">
            <w:pPr>
              <w:pStyle w:val="TableNormal0"/>
            </w:pPr>
            <w:r w:rsidRPr="00022A35">
              <w:t>Hypertext Markup Language</w:t>
            </w:r>
          </w:p>
        </w:tc>
      </w:tr>
      <w:tr w:rsidR="005B236E" w:rsidRPr="00022A35">
        <w:tc>
          <w:tcPr>
            <w:tcW w:w="1188" w:type="dxa"/>
          </w:tcPr>
          <w:p w:rsidR="005B236E" w:rsidRPr="00022A35" w:rsidRDefault="005B236E" w:rsidP="003633EE">
            <w:pPr>
              <w:pStyle w:val="TableNormal0"/>
              <w:rPr>
                <w:rStyle w:val="DFN"/>
              </w:rPr>
            </w:pPr>
            <w:r w:rsidRPr="00022A35">
              <w:rPr>
                <w:rStyle w:val="DFN"/>
              </w:rPr>
              <w:t>IE</w:t>
            </w:r>
          </w:p>
        </w:tc>
        <w:tc>
          <w:tcPr>
            <w:tcW w:w="7000" w:type="dxa"/>
          </w:tcPr>
          <w:p w:rsidR="005B236E" w:rsidRPr="00022A35" w:rsidRDefault="005B236E" w:rsidP="003633EE">
            <w:pPr>
              <w:pStyle w:val="TableNormal0"/>
            </w:pPr>
            <w:r w:rsidRPr="00022A35">
              <w:t>Microsoft Internet Explorer</w:t>
            </w:r>
          </w:p>
        </w:tc>
      </w:tr>
      <w:tr w:rsidR="005B236E" w:rsidRPr="00022A35">
        <w:tc>
          <w:tcPr>
            <w:tcW w:w="1188" w:type="dxa"/>
          </w:tcPr>
          <w:p w:rsidR="005B236E" w:rsidRPr="00022A35" w:rsidRDefault="005B236E" w:rsidP="003633EE">
            <w:pPr>
              <w:pStyle w:val="TableNormal0"/>
              <w:rPr>
                <w:rStyle w:val="DFN"/>
              </w:rPr>
            </w:pPr>
            <w:r w:rsidRPr="00022A35">
              <w:rPr>
                <w:rStyle w:val="DFN"/>
              </w:rPr>
              <w:t>NN</w:t>
            </w:r>
          </w:p>
        </w:tc>
        <w:tc>
          <w:tcPr>
            <w:tcW w:w="7000" w:type="dxa"/>
          </w:tcPr>
          <w:p w:rsidR="005B236E" w:rsidRPr="00022A35" w:rsidRDefault="005B236E" w:rsidP="003633EE">
            <w:pPr>
              <w:pStyle w:val="TableNormal0"/>
            </w:pPr>
            <w:r w:rsidRPr="00022A35">
              <w:t>Netscape Navigator</w:t>
            </w:r>
          </w:p>
        </w:tc>
      </w:tr>
      <w:tr w:rsidR="005B236E" w:rsidRPr="00022A35">
        <w:tc>
          <w:tcPr>
            <w:tcW w:w="1188" w:type="dxa"/>
          </w:tcPr>
          <w:p w:rsidR="005B236E" w:rsidRPr="00022A35" w:rsidRDefault="005B236E" w:rsidP="003633EE">
            <w:pPr>
              <w:pStyle w:val="TableNormal0"/>
              <w:rPr>
                <w:rStyle w:val="DFN"/>
                <w:lang w:val="ru-RU"/>
              </w:rPr>
            </w:pPr>
            <w:r w:rsidRPr="00022A35">
              <w:rPr>
                <w:rStyle w:val="DFN"/>
                <w:lang w:val="ru-RU"/>
              </w:rPr>
              <w:t>ПУ</w:t>
            </w:r>
          </w:p>
        </w:tc>
        <w:tc>
          <w:tcPr>
            <w:tcW w:w="7000" w:type="dxa"/>
          </w:tcPr>
          <w:p w:rsidR="005B236E" w:rsidRPr="00022A35" w:rsidRDefault="005B236E" w:rsidP="003633EE">
            <w:pPr>
              <w:pStyle w:val="TableNormal0"/>
            </w:pPr>
            <w:r w:rsidRPr="00022A35">
              <w:t>Предметный указатель (или Индекс)</w:t>
            </w:r>
          </w:p>
        </w:tc>
      </w:tr>
      <w:tr w:rsidR="005B236E" w:rsidRPr="00022A35">
        <w:tc>
          <w:tcPr>
            <w:tcW w:w="1188" w:type="dxa"/>
          </w:tcPr>
          <w:p w:rsidR="005B236E" w:rsidRPr="00022A35" w:rsidRDefault="005B236E" w:rsidP="003633EE">
            <w:pPr>
              <w:pStyle w:val="TableNormal0"/>
              <w:rPr>
                <w:rStyle w:val="DFN"/>
                <w:lang w:val="ru-RU"/>
              </w:rPr>
            </w:pPr>
            <w:r w:rsidRPr="00022A35">
              <w:rPr>
                <w:rStyle w:val="DFN"/>
                <w:lang w:val="ru-RU"/>
              </w:rPr>
              <w:t>ЭС</w:t>
            </w:r>
          </w:p>
        </w:tc>
        <w:tc>
          <w:tcPr>
            <w:tcW w:w="7000" w:type="dxa"/>
          </w:tcPr>
          <w:p w:rsidR="005B236E" w:rsidRPr="00022A35" w:rsidRDefault="005B236E" w:rsidP="003633EE">
            <w:pPr>
              <w:pStyle w:val="TableNormal0"/>
            </w:pPr>
            <w:r w:rsidRPr="00022A35">
              <w:t>Электронная справка</w:t>
            </w:r>
          </w:p>
        </w:tc>
      </w:tr>
    </w:tbl>
    <w:p w:rsidR="005B236E" w:rsidRPr="00022A35" w:rsidRDefault="005B236E"/>
    <w:p w:rsidR="005B236E" w:rsidRPr="00022A35" w:rsidRDefault="005B236E">
      <w:pPr>
        <w:pStyle w:val="ChapterLabel"/>
        <w:framePr w:wrap="notBeside"/>
        <w:rPr>
          <w:lang w:val="ru-RU"/>
        </w:rPr>
      </w:pPr>
      <w:bookmarkStart w:id="28" w:name="GH_PRT_part1_label"/>
      <w:bookmarkEnd w:id="14"/>
      <w:r w:rsidRPr="00022A35">
        <w:rPr>
          <w:lang w:val="ru-RU"/>
        </w:rPr>
        <w:lastRenderedPageBreak/>
        <w:t>Часть</w:t>
      </w:r>
    </w:p>
    <w:p w:rsidR="005B236E" w:rsidRPr="00022A35" w:rsidRDefault="005B236E">
      <w:pPr>
        <w:pStyle w:val="ChapterNumber"/>
        <w:framePr w:wrap="notBeside"/>
        <w:rPr>
          <w:lang w:val="ru-RU"/>
        </w:rPr>
      </w:pPr>
      <w:r w:rsidRPr="00022A35">
        <w:rPr>
          <w:lang w:val="ru-RU"/>
        </w:rPr>
        <w:t>1</w:t>
      </w:r>
    </w:p>
    <w:p w:rsidR="002B7F59" w:rsidRPr="00022A35" w:rsidRDefault="002B7F59" w:rsidP="002B7F59">
      <w:pPr>
        <w:pStyle w:val="Heading1"/>
      </w:pPr>
      <w:bookmarkStart w:id="29" w:name="_Toc346638539"/>
      <w:bookmarkStart w:id="30" w:name="_Toc476839328"/>
      <w:bookmarkEnd w:id="28"/>
      <w:r w:rsidRPr="00022A35">
        <w:t>Введение в GenHelp</w:t>
      </w:r>
      <w:bookmarkEnd w:id="29"/>
      <w:bookmarkEnd w:id="30"/>
    </w:p>
    <w:p w:rsidR="005B236E" w:rsidRPr="00022A35" w:rsidRDefault="005B236E">
      <w:r w:rsidRPr="00022A35">
        <w:t xml:space="preserve">Программа </w:t>
      </w:r>
      <w:r w:rsidRPr="00022A35">
        <w:rPr>
          <w:rStyle w:val="DFN"/>
        </w:rPr>
        <w:t>GenHelp</w:t>
      </w:r>
      <w:r w:rsidR="00C731A1" w:rsidRPr="00022A35">
        <w:fldChar w:fldCharType="begin"/>
      </w:r>
      <w:r w:rsidR="00C731A1" w:rsidRPr="00022A35">
        <w:instrText xml:space="preserve"> XE "Программа:Программа GenHelp" </w:instrText>
      </w:r>
      <w:r w:rsidR="00C731A1" w:rsidRPr="00022A35">
        <w:fldChar w:fldCharType="end"/>
      </w:r>
      <w:r w:rsidRPr="00022A35">
        <w:t xml:space="preserve"> является пакетом программного обеспечения, предназначенного для автоматизированного преобразования исходно</w:t>
      </w:r>
      <w:r w:rsidR="001F17EC" w:rsidRPr="00022A35">
        <w:t>го документа в формате Word-2007</w:t>
      </w:r>
      <w:r w:rsidRPr="00022A35">
        <w:t xml:space="preserve"> (</w:t>
      </w:r>
      <w:r w:rsidR="001F17EC" w:rsidRPr="00022A35">
        <w:t>.</w:t>
      </w:r>
      <w:r w:rsidRPr="00022A35">
        <w:t>DOC</w:t>
      </w:r>
      <w:r w:rsidR="001F17EC" w:rsidRPr="00022A35">
        <w:t>, .DOCX</w:t>
      </w:r>
      <w:r w:rsidRPr="00022A35">
        <w:t xml:space="preserve">) в набор </w:t>
      </w:r>
      <w:r w:rsidR="001F17EC" w:rsidRPr="00022A35">
        <w:t>html-</w:t>
      </w:r>
      <w:r w:rsidRPr="00022A35">
        <w:t xml:space="preserve">файлов, </w:t>
      </w:r>
      <w:r w:rsidR="001F17EC" w:rsidRPr="00022A35">
        <w:t>представляющим собой комплект электронного варианта документации</w:t>
      </w:r>
      <w:r w:rsidRPr="00022A35">
        <w:t xml:space="preserve">. Целевой пользователь пакета — технический писатель, хорошо владеющий Word и имеющий навыки разработки HTML-страниц. </w:t>
      </w:r>
    </w:p>
    <w:p w:rsidR="005B236E" w:rsidRPr="00022A35" w:rsidRDefault="005B236E">
      <w:r w:rsidRPr="00022A35">
        <w:t xml:space="preserve">Файлы, получаемые в результате работы GenHelp, могут быть </w:t>
      </w:r>
      <w:r w:rsidR="001F17EC" w:rsidRPr="00022A35">
        <w:t xml:space="preserve">как использованы непосредственно, так и </w:t>
      </w:r>
      <w:r w:rsidRPr="00022A35">
        <w:t>далее использованы в проектах Microsoft HTML Help Workshop</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r w:rsidRPr="00022A35">
        <w:t xml:space="preserve"> (для разработки CHM-файла) и в промышленных системах создания Online Help, например, в таких, как RoboHELP. В состав набора HTML-файлов, получаемых в результате работы GenHelp, входит подмножество файлов, реализующих простую готовую оболочку электронной справки (в дальнейшем — </w:t>
      </w:r>
      <w:r w:rsidRPr="00022A35">
        <w:rPr>
          <w:rStyle w:val="Emphasis"/>
        </w:rPr>
        <w:t>Online Help</w:t>
      </w:r>
      <w:r w:rsidRPr="00022A35">
        <w:t xml:space="preserve"> или </w:t>
      </w:r>
      <w:r w:rsidRPr="00022A35">
        <w:rPr>
          <w:rStyle w:val="Emphasis"/>
        </w:rPr>
        <w:t>ЭС</w:t>
      </w:r>
      <w:r w:rsidRPr="00022A35">
        <w:t>) с возможностями поиска и построения предметного указателя. Такая ЭС во многом отвечает требованиям, предъявляемым к системам онлайновой помощи.</w:t>
      </w:r>
    </w:p>
    <w:p w:rsidR="005B236E" w:rsidRPr="00022A35" w:rsidRDefault="005B236E">
      <w:r w:rsidRPr="00022A35">
        <w:t xml:space="preserve">Продукт работает на платформе Microsoft Windows </w:t>
      </w:r>
      <w:r w:rsidR="001F17EC" w:rsidRPr="00022A35">
        <w:t xml:space="preserve">XP и более современных версиях Windows </w:t>
      </w:r>
      <w:r w:rsidR="00C731A1" w:rsidRPr="00022A35">
        <w:fldChar w:fldCharType="begin"/>
      </w:r>
      <w:r w:rsidR="00C731A1" w:rsidRPr="00022A35">
        <w:instrText xml:space="preserve"> XE "Microsoft:Microsoft Windows XP" </w:instrText>
      </w:r>
      <w:r w:rsidR="00C731A1" w:rsidRPr="00022A35">
        <w:fldChar w:fldCharType="end"/>
      </w:r>
      <w:r w:rsidR="00C731A1" w:rsidRPr="00022A35">
        <w:fldChar w:fldCharType="begin"/>
      </w:r>
      <w:r w:rsidR="00C731A1" w:rsidRPr="00022A35">
        <w:instrText xml:space="preserve"> XE "Windows:Microsoft Windows XP" </w:instrText>
      </w:r>
      <w:r w:rsidR="00C731A1" w:rsidRPr="00022A35">
        <w:fldChar w:fldCharType="end"/>
      </w:r>
      <w:r w:rsidRPr="00022A35">
        <w:t xml:space="preserve"> </w:t>
      </w:r>
      <w:r w:rsidR="001F17EC" w:rsidRPr="00022A35">
        <w:t xml:space="preserve">и в Microsoft Word-2007 и более поздних версиях </w:t>
      </w:r>
      <w:r w:rsidR="00C731A1" w:rsidRPr="00022A35">
        <w:fldChar w:fldCharType="begin"/>
      </w:r>
      <w:r w:rsidR="00C731A1" w:rsidRPr="00022A35">
        <w:instrText xml:space="preserve"> XE "Microsoft:Microsoft Word 2000" </w:instrText>
      </w:r>
      <w:r w:rsidR="00C731A1" w:rsidRPr="00022A35">
        <w:fldChar w:fldCharType="end"/>
      </w:r>
      <w:r w:rsidR="00C731A1" w:rsidRPr="00022A35">
        <w:fldChar w:fldCharType="begin"/>
      </w:r>
      <w:r w:rsidR="00C731A1" w:rsidRPr="00022A35">
        <w:instrText xml:space="preserve"> XE "Word:Microsoft Word 2000" </w:instrText>
      </w:r>
      <w:r w:rsidR="00C731A1" w:rsidRPr="00022A35">
        <w:fldChar w:fldCharType="end"/>
      </w:r>
      <w:r w:rsidRPr="00022A35">
        <w:t xml:space="preserve"> (в дальнейшем — </w:t>
      </w:r>
      <w:r w:rsidRPr="00022A35">
        <w:rPr>
          <w:rStyle w:val="Emphasis"/>
        </w:rPr>
        <w:t>Word</w:t>
      </w:r>
      <w:r w:rsidRPr="00022A35">
        <w:t>). GenHelp поддерживает преобразование документов, как на английском, так и на русском языке. Имена пунктов меню Word, используемые в настоящем руководстве, соответст</w:t>
      </w:r>
      <w:r w:rsidR="001F17EC" w:rsidRPr="00022A35">
        <w:t>вуют английской версии Word 2007</w:t>
      </w:r>
      <w:r w:rsidRPr="00022A35">
        <w:t>.</w:t>
      </w:r>
    </w:p>
    <w:p w:rsidR="005B236E" w:rsidRPr="00022A35" w:rsidRDefault="005B236E">
      <w:r w:rsidRPr="00022A35">
        <w:t>Для создания и просмотра файлов формата CHM на вашей рабочей станции Windows должен быть установлен продукт Microsoft HTML Help Workshop (версии 4.74 и выше). Вы также будете использовать этот продукт для построения ЭС в формате CHM с использованием файлов, сгенерированных программой GenHelp.</w:t>
      </w:r>
    </w:p>
    <w:p w:rsidR="002B7F59" w:rsidRPr="00022A35" w:rsidRDefault="002B7F59">
      <w:pPr>
        <w:rPr>
          <w:rStyle w:val="DFN"/>
        </w:rPr>
      </w:pPr>
      <w:r w:rsidRPr="00022A35">
        <w:rPr>
          <w:rStyle w:val="DFN"/>
        </w:rPr>
        <w:t>Примечание.</w:t>
      </w:r>
    </w:p>
    <w:p w:rsidR="002B7F59" w:rsidRPr="00022A35" w:rsidRDefault="002B7F59">
      <w:pPr>
        <w:rPr>
          <w:rStyle w:val="DFN"/>
        </w:rPr>
      </w:pPr>
      <w:r w:rsidRPr="00022A35">
        <w:t>Наименования элементов интерфейса, сообщения программы и сгенерированной ЭС, приводимые в настоящем документе, указаны на английском языке. Программа поддерживает возможность адаптации интерфейса и сообщений на другие языки.</w:t>
      </w:r>
    </w:p>
    <w:p w:rsidR="005B236E" w:rsidRPr="00022A35" w:rsidRDefault="005B236E">
      <w:pPr>
        <w:pStyle w:val="ChapterLabel"/>
        <w:framePr w:wrap="notBeside"/>
        <w:rPr>
          <w:lang w:val="ru-RU"/>
        </w:rPr>
      </w:pPr>
      <w:bookmarkStart w:id="31" w:name="_del_chm20030422151258"/>
      <w:bookmarkStart w:id="32" w:name="_del_chm20030422151200"/>
      <w:bookmarkStart w:id="33" w:name="GH_PRT_part2_label"/>
      <w:r w:rsidRPr="00022A35">
        <w:rPr>
          <w:lang w:val="ru-RU"/>
        </w:rPr>
        <w:lastRenderedPageBreak/>
        <w:t>Часть</w:t>
      </w:r>
    </w:p>
    <w:p w:rsidR="005B236E" w:rsidRPr="00022A35" w:rsidRDefault="005B236E">
      <w:pPr>
        <w:pStyle w:val="ChapterNumber"/>
        <w:framePr w:wrap="notBeside"/>
        <w:rPr>
          <w:lang w:val="ru-RU"/>
        </w:rPr>
      </w:pPr>
      <w:r w:rsidRPr="00022A35">
        <w:rPr>
          <w:lang w:val="ru-RU"/>
        </w:rPr>
        <w:t>2</w:t>
      </w:r>
    </w:p>
    <w:p w:rsidR="005B236E" w:rsidRPr="00022A35" w:rsidRDefault="005B236E">
      <w:pPr>
        <w:pStyle w:val="Heading1"/>
        <w:rPr>
          <w:lang w:val="ru-RU"/>
        </w:rPr>
      </w:pPr>
      <w:bookmarkStart w:id="34" w:name="_Toc536504194"/>
      <w:bookmarkStart w:id="35" w:name="_Toc346638540"/>
      <w:bookmarkStart w:id="36" w:name="_Toc476839329"/>
      <w:bookmarkEnd w:id="31"/>
      <w:bookmarkEnd w:id="32"/>
      <w:bookmarkEnd w:id="33"/>
      <w:r w:rsidRPr="00022A35">
        <w:rPr>
          <w:lang w:val="ru-RU"/>
        </w:rPr>
        <w:t>Начало работы</w:t>
      </w:r>
      <w:bookmarkEnd w:id="34"/>
      <w:bookmarkEnd w:id="35"/>
      <w:bookmarkEnd w:id="36"/>
    </w:p>
    <w:p w:rsidR="005B236E" w:rsidRPr="00022A35" w:rsidRDefault="005B236E">
      <w:pPr>
        <w:keepNext/>
      </w:pPr>
      <w:r w:rsidRPr="00022A35">
        <w:t>Эта часть документа содержит следующие разделы.</w:t>
      </w:r>
    </w:p>
    <w:p w:rsidR="005B236E" w:rsidRPr="00022A35" w:rsidRDefault="00022A35">
      <w:pPr>
        <w:pStyle w:val="ListBullet"/>
        <w:numPr>
          <w:ilvl w:val="0"/>
          <w:numId w:val="1"/>
        </w:numPr>
        <w:ind w:left="714" w:hanging="357"/>
      </w:pPr>
      <w:hyperlink w:anchor="_Основные_возможности_GenHelp" w:history="1">
        <w:r w:rsidR="00670406" w:rsidRPr="00022A35">
          <w:rPr>
            <w:rStyle w:val="Hyperlink"/>
            <w:color w:val="auto"/>
            <w:u w:val="none"/>
          </w:rPr>
          <w:t>Основные возможности GenHelp</w:t>
        </w:r>
      </w:hyperlink>
    </w:p>
    <w:p w:rsidR="005B236E" w:rsidRPr="00022A35" w:rsidRDefault="00022A35">
      <w:pPr>
        <w:pStyle w:val="ListBullet"/>
        <w:numPr>
          <w:ilvl w:val="0"/>
          <w:numId w:val="1"/>
        </w:numPr>
        <w:ind w:left="714" w:hanging="357"/>
      </w:pPr>
      <w:hyperlink w:anchor="_Установка_GenHelp" w:history="1">
        <w:r w:rsidR="00E35A36" w:rsidRPr="00022A35">
          <w:rPr>
            <w:rStyle w:val="Hyperlink"/>
            <w:color w:val="auto"/>
            <w:u w:val="none"/>
          </w:rPr>
          <w:t>Установка GenHelp</w:t>
        </w:r>
      </w:hyperlink>
    </w:p>
    <w:p w:rsidR="005B236E" w:rsidRPr="00022A35" w:rsidRDefault="00022A35">
      <w:pPr>
        <w:pStyle w:val="ListBullet"/>
        <w:numPr>
          <w:ilvl w:val="0"/>
          <w:numId w:val="1"/>
        </w:numPr>
        <w:ind w:left="714" w:hanging="357"/>
      </w:pPr>
      <w:hyperlink w:anchor="_Назначение_файлов_GenHelp" w:history="1">
        <w:r w:rsidR="00E35A36" w:rsidRPr="00022A35">
          <w:rPr>
            <w:rStyle w:val="Hyperlink"/>
            <w:color w:val="auto"/>
            <w:u w:val="none"/>
          </w:rPr>
          <w:t>Назначение файлов GenHelp</w:t>
        </w:r>
      </w:hyperlink>
    </w:p>
    <w:p w:rsidR="005B236E" w:rsidRPr="00022A35" w:rsidRDefault="00022A35">
      <w:pPr>
        <w:pStyle w:val="ListBullet"/>
        <w:numPr>
          <w:ilvl w:val="0"/>
          <w:numId w:val="1"/>
        </w:numPr>
        <w:ind w:left="714" w:hanging="357"/>
      </w:pPr>
      <w:hyperlink w:anchor="_Настройка_и_локализация" w:history="1">
        <w:r w:rsidR="00E35A36" w:rsidRPr="00022A35">
          <w:rPr>
            <w:rStyle w:val="Hyperlink"/>
            <w:color w:val="auto"/>
            <w:u w:val="none"/>
          </w:rPr>
          <w:t>Настройка и локализация</w:t>
        </w:r>
      </w:hyperlink>
    </w:p>
    <w:p w:rsidR="005B236E" w:rsidRPr="00022A35" w:rsidRDefault="00022A35">
      <w:pPr>
        <w:pStyle w:val="ListBullet"/>
        <w:numPr>
          <w:ilvl w:val="0"/>
          <w:numId w:val="1"/>
        </w:numPr>
        <w:ind w:left="714" w:hanging="357"/>
      </w:pPr>
      <w:hyperlink w:anchor="_Настройка_браузера_1" w:history="1">
        <w:r w:rsidR="00E35A36" w:rsidRPr="00022A35">
          <w:rPr>
            <w:rStyle w:val="Hyperlink"/>
            <w:color w:val="auto"/>
            <w:u w:val="none"/>
          </w:rPr>
          <w:t>Настройка браузера</w:t>
        </w:r>
      </w:hyperlink>
    </w:p>
    <w:p w:rsidR="005B236E" w:rsidRPr="00022A35" w:rsidRDefault="00022A35">
      <w:pPr>
        <w:pStyle w:val="ListBullet"/>
        <w:numPr>
          <w:ilvl w:val="0"/>
          <w:numId w:val="1"/>
        </w:numPr>
        <w:ind w:left="714" w:hanging="357"/>
      </w:pPr>
      <w:hyperlink w:anchor="_Запуск_GenHelp" w:history="1">
        <w:r w:rsidR="00E35A36" w:rsidRPr="00022A35">
          <w:rPr>
            <w:rStyle w:val="Hyperlink"/>
            <w:color w:val="auto"/>
            <w:u w:val="none"/>
          </w:rPr>
          <w:t>Запуск GenHelp</w:t>
        </w:r>
      </w:hyperlink>
    </w:p>
    <w:p w:rsidR="005B236E" w:rsidRPr="00022A35" w:rsidRDefault="00022A35">
      <w:pPr>
        <w:pStyle w:val="ListBullet"/>
        <w:numPr>
          <w:ilvl w:val="0"/>
          <w:numId w:val="1"/>
        </w:numPr>
        <w:ind w:left="714" w:hanging="357"/>
      </w:pPr>
      <w:hyperlink w:anchor="_Порядок_разработки_ЭС" w:history="1">
        <w:r w:rsidR="00E35A36" w:rsidRPr="00022A35">
          <w:rPr>
            <w:rStyle w:val="Hyperlink"/>
            <w:color w:val="auto"/>
            <w:u w:val="none"/>
          </w:rPr>
          <w:t>Порядок разработки ЭС</w:t>
        </w:r>
      </w:hyperlink>
    </w:p>
    <w:p w:rsidR="005B236E" w:rsidRPr="00022A35" w:rsidRDefault="005B236E" w:rsidP="00BF3B9C">
      <w:pPr>
        <w:pStyle w:val="Gap"/>
      </w:pPr>
    </w:p>
    <w:p w:rsidR="005B236E" w:rsidRPr="00022A35" w:rsidRDefault="005B236E">
      <w:pPr>
        <w:pStyle w:val="Heading2"/>
        <w:rPr>
          <w:lang w:val="ru-RU"/>
        </w:rPr>
      </w:pPr>
      <w:bookmarkStart w:id="37" w:name="_Основные_возможности_GenHelp"/>
      <w:bookmarkStart w:id="38" w:name="_Toc346638541"/>
      <w:bookmarkStart w:id="39" w:name="_Toc476839330"/>
      <w:bookmarkStart w:id="40" w:name="_Toc536504195"/>
      <w:bookmarkEnd w:id="37"/>
      <w:r w:rsidRPr="00022A35">
        <w:rPr>
          <w:lang w:val="ru-RU"/>
        </w:rPr>
        <w:t>Основные возможности GenHelp</w:t>
      </w:r>
      <w:bookmarkEnd w:id="38"/>
      <w:bookmarkEnd w:id="39"/>
    </w:p>
    <w:p w:rsidR="005B236E" w:rsidRPr="00022A35" w:rsidRDefault="00C731A1">
      <w:r w:rsidRPr="00022A35">
        <w:fldChar w:fldCharType="begin"/>
      </w:r>
      <w:r w:rsidRPr="00022A35">
        <w:instrText xml:space="preserve"> XE "GenHelp:Возможности GenHelp" </w:instrText>
      </w:r>
      <w:r w:rsidRPr="00022A35">
        <w:fldChar w:fldCharType="end"/>
      </w:r>
      <w:r w:rsidR="005B236E" w:rsidRPr="00022A35">
        <w:t>GenHelp представляет собой простое в использовании средство создания HTML-версии документа, изначально подготовленного в Word. Полученные HTML-файлы могут быть путем простых, легко автоматизируемых операций преобразованы из некоторого стандартного вида к виду, требуемого пользователю. Кроме того, проведя некоторую настройку файла проекта, пользователь может создать ЭС в формате .</w:t>
      </w:r>
      <w:r w:rsidR="005B236E" w:rsidRPr="00022A35">
        <w:rPr>
          <w:rStyle w:val="FileNameUnix"/>
        </w:rPr>
        <w:t>chm</w:t>
      </w:r>
      <w:r w:rsidR="005B236E" w:rsidRPr="00022A35">
        <w:t>.</w:t>
      </w:r>
    </w:p>
    <w:p w:rsidR="005B236E" w:rsidRPr="00022A35" w:rsidRDefault="005B236E">
      <w:pPr>
        <w:keepNext/>
      </w:pPr>
      <w:r w:rsidRPr="00022A35">
        <w:t>Необходимо отметить следующие особенности продукта:</w:t>
      </w:r>
    </w:p>
    <w:p w:rsidR="005B236E" w:rsidRPr="00022A35" w:rsidRDefault="005B236E">
      <w:pPr>
        <w:pStyle w:val="ListBullet"/>
        <w:numPr>
          <w:ilvl w:val="0"/>
          <w:numId w:val="1"/>
        </w:numPr>
        <w:ind w:left="714" w:hanging="357"/>
      </w:pPr>
      <w:r w:rsidRPr="00022A35">
        <w:t xml:space="preserve">GenHelp поддерживает </w:t>
      </w:r>
      <w:r w:rsidRPr="00022A35">
        <w:rPr>
          <w:rStyle w:val="Emphasis"/>
        </w:rPr>
        <w:t>концепцию единого первоисточника</w:t>
      </w:r>
      <w:r w:rsidR="00C731A1" w:rsidRPr="00022A35">
        <w:fldChar w:fldCharType="begin"/>
      </w:r>
      <w:r w:rsidR="00C731A1" w:rsidRPr="00022A35">
        <w:instrText xml:space="preserve"> XE "Первоисточник:Концепция единого первоисточника" </w:instrText>
      </w:r>
      <w:r w:rsidR="00C731A1" w:rsidRPr="00022A35">
        <w:fldChar w:fldCharType="end"/>
      </w:r>
      <w:r w:rsidRPr="00022A35">
        <w:t xml:space="preserve"> (single source concepts), то есть единого источника данных (базового документа) для создания ЭС в различных форматах. В данном случае роль этого единого первоисточника играет документ, подготовленный в среде Word. В настоящее время имеется два выходных формата Help: HTML и CHM. Первый формат в основном используется в Web-приложениях, второй (предложенный Microsoft и поддерживаемый с помощью бесплатного средства разработки Microsoft HTML Workshop</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r w:rsidRPr="00022A35">
        <w:t xml:space="preserve">) — в приложениях, имеющих GUI-интерфейс Windows. Также GenHelp обеспечивает генерацию документа в формате </w:t>
      </w:r>
      <w:r w:rsidR="00470FD1" w:rsidRPr="00022A35">
        <w:t>.</w:t>
      </w:r>
      <w:r w:rsidRPr="00022A35">
        <w:t>DOC (печатный вариант документации).</w:t>
      </w:r>
    </w:p>
    <w:p w:rsidR="005B236E" w:rsidRPr="00022A35" w:rsidRDefault="005B236E" w:rsidP="002B7F59">
      <w:pPr>
        <w:pStyle w:val="ListBullet"/>
      </w:pPr>
      <w:r w:rsidRPr="00022A35">
        <w:t xml:space="preserve">ЭС, получаемая в результате работы GenHelp, имеет некий стандартный вид, соответствующий выбранному </w:t>
      </w:r>
      <w:r w:rsidRPr="00022A35">
        <w:rPr>
          <w:rStyle w:val="Emphasis"/>
        </w:rPr>
        <w:t>скину</w:t>
      </w:r>
      <w:r w:rsidRPr="00022A35">
        <w:t xml:space="preserve">. С помощью команд ОС или утилит </w:t>
      </w:r>
      <w:r w:rsidRPr="00022A35">
        <w:lastRenderedPageBreak/>
        <w:t>командной строки, включенных пользователем в подготовленный bat-файл может быть проведена автоматическая доработка ЭС к виду, необходимому пользователю.</w:t>
      </w:r>
    </w:p>
    <w:p w:rsidR="005B236E" w:rsidRPr="00022A35" w:rsidRDefault="005B236E" w:rsidP="002B7F59">
      <w:pPr>
        <w:pStyle w:val="ListContinue"/>
      </w:pPr>
      <w:r w:rsidRPr="00022A35">
        <w:t>Начиная с версии 3.00, пользователю предоставлена возможность выбрать скин при создании проекта GenHelp. Скин содержит в себе настройки внешнего вида ЭС (в формате HTML) и средства локализации ЭС (в формате HTML). В настоящее руководство включен материал, описывающий порядок создания скина.</w:t>
      </w:r>
    </w:p>
    <w:p w:rsidR="00470FD1" w:rsidRPr="00022A35" w:rsidRDefault="00470FD1" w:rsidP="002B7F59">
      <w:pPr>
        <w:pStyle w:val="ListContinue"/>
      </w:pPr>
      <w:r w:rsidRPr="00022A35">
        <w:t xml:space="preserve">В версии </w:t>
      </w:r>
      <w:r w:rsidRPr="00022A35">
        <w:rPr>
          <w:lang w:val="en-US"/>
        </w:rPr>
        <w:t xml:space="preserve">4.00 </w:t>
      </w:r>
      <w:r w:rsidRPr="00022A35">
        <w:t>скин является одним из параметров генерации, что подразумевает возможную смену скина перед генерацией.</w:t>
      </w:r>
    </w:p>
    <w:p w:rsidR="00470FD1" w:rsidRPr="00022A35" w:rsidRDefault="00470FD1" w:rsidP="00470FD1">
      <w:pPr>
        <w:pStyle w:val="ListContinue"/>
        <w:rPr>
          <w:lang w:val="en-US"/>
        </w:rPr>
      </w:pPr>
      <w:r w:rsidRPr="00022A35">
        <w:t xml:space="preserve">Начиная с версии 4.00, состав скина изменен. Основная идея скина - применение шаблонов различных частей хелпа, генерация </w:t>
      </w:r>
      <w:r w:rsidRPr="00022A35">
        <w:rPr>
          <w:rStyle w:val="Emphasis"/>
        </w:rPr>
        <w:t>переменных</w:t>
      </w:r>
      <w:r w:rsidRPr="00022A35">
        <w:t xml:space="preserve"> и описание замен, которые необходимо выполнить в файлах, полученных в результате экспорта из </w:t>
      </w:r>
      <w:r w:rsidRPr="00022A35">
        <w:rPr>
          <w:lang w:val="en-US"/>
        </w:rPr>
        <w:t xml:space="preserve">Word </w:t>
      </w:r>
      <w:r w:rsidRPr="00022A35">
        <w:t xml:space="preserve">в </w:t>
      </w:r>
      <w:r w:rsidRPr="00022A35">
        <w:rPr>
          <w:lang w:val="en-US"/>
        </w:rPr>
        <w:t>HTML.</w:t>
      </w:r>
    </w:p>
    <w:p w:rsidR="005B236E" w:rsidRPr="00022A35" w:rsidRDefault="005B236E">
      <w:pPr>
        <w:pStyle w:val="ListBullet"/>
        <w:numPr>
          <w:ilvl w:val="0"/>
          <w:numId w:val="1"/>
        </w:numPr>
        <w:ind w:left="714" w:hanging="357"/>
      </w:pPr>
      <w:r w:rsidRPr="00022A35">
        <w:t xml:space="preserve">Получаемая ЭС работает в различных </w:t>
      </w:r>
      <w:r w:rsidR="00470FD1" w:rsidRPr="00022A35">
        <w:t xml:space="preserve">современных </w:t>
      </w:r>
      <w:r w:rsidRPr="00022A35">
        <w:t>браузерах</w:t>
      </w:r>
      <w:r w:rsidR="00C731A1" w:rsidRPr="00022A35">
        <w:fldChar w:fldCharType="begin"/>
      </w:r>
      <w:r w:rsidR="00C731A1" w:rsidRPr="00022A35">
        <w:instrText xml:space="preserve"> XE "Браузер:Совместимость с браузерами" </w:instrText>
      </w:r>
      <w:r w:rsidR="00C731A1" w:rsidRPr="00022A35">
        <w:fldChar w:fldCharType="end"/>
      </w:r>
      <w:r w:rsidRPr="00022A35">
        <w:t>, поддерживающих модель DOM.</w:t>
      </w:r>
      <w:r w:rsidR="00470FD1" w:rsidRPr="00022A35">
        <w:t xml:space="preserve"> Часть функций хелп реализована на базе кросс-браузерной </w:t>
      </w:r>
      <w:r w:rsidR="00470FD1" w:rsidRPr="00022A35">
        <w:rPr>
          <w:lang w:val="en-US"/>
        </w:rPr>
        <w:t>JavaScript-</w:t>
      </w:r>
      <w:r w:rsidR="00470FD1" w:rsidRPr="00022A35">
        <w:t xml:space="preserve">библиотеки </w:t>
      </w:r>
      <w:r w:rsidR="00470FD1" w:rsidRPr="00022A35">
        <w:rPr>
          <w:lang w:val="en-US"/>
        </w:rPr>
        <w:t xml:space="preserve">JQuery </w:t>
      </w:r>
      <w:r w:rsidR="00470FD1" w:rsidRPr="00022A35">
        <w:t xml:space="preserve">(предполагается, что применяемый браузер поддерживает </w:t>
      </w:r>
      <w:r w:rsidR="00470FD1" w:rsidRPr="00022A35">
        <w:rPr>
          <w:lang w:val="en-US"/>
        </w:rPr>
        <w:t>JQuery).</w:t>
      </w:r>
    </w:p>
    <w:p w:rsidR="005B236E" w:rsidRPr="00022A35" w:rsidRDefault="005B236E">
      <w:pPr>
        <w:pStyle w:val="ListBullet"/>
        <w:numPr>
          <w:ilvl w:val="0"/>
          <w:numId w:val="1"/>
        </w:numPr>
        <w:ind w:left="714" w:hanging="357"/>
      </w:pPr>
      <w:r w:rsidRPr="00022A35">
        <w:t>Полученные HTML-страницы могут быть вызваны из приложения с учетом контекстной зависимости (то есть, может быть реализовано такое требование к</w:t>
      </w:r>
      <w:r w:rsidR="00470FD1" w:rsidRPr="00022A35">
        <w:t xml:space="preserve"> ЭС, когда нажатие гиперссылки </w:t>
      </w:r>
      <w:r w:rsidRPr="00022A35">
        <w:rPr>
          <w:rStyle w:val="DFN"/>
        </w:rPr>
        <w:t>Help</w:t>
      </w:r>
      <w:r w:rsidRPr="00022A35">
        <w:t xml:space="preserve"> в приложении может вызвать ту страницу ЭС, которая соответствует текущему экрану приложения).</w:t>
      </w:r>
    </w:p>
    <w:p w:rsidR="005B236E" w:rsidRPr="00022A35" w:rsidRDefault="005B236E">
      <w:pPr>
        <w:pStyle w:val="ListBullet"/>
        <w:numPr>
          <w:ilvl w:val="0"/>
          <w:numId w:val="1"/>
        </w:numPr>
        <w:ind w:left="714" w:hanging="357"/>
      </w:pPr>
      <w:r w:rsidRPr="00022A35">
        <w:t>В процессе сканирования исходного текста имеется широкая возможность предварительной обработки текста: удаление размеченного заранее теста в соответствии с форматом выходного Help. Имеется возможность подключения разработанного пользователем макроса предварительной обработки текста, а также макроса завершающей обработки текста в формате DOC.</w:t>
      </w:r>
    </w:p>
    <w:p w:rsidR="005B236E" w:rsidRPr="00022A35" w:rsidRDefault="005B236E">
      <w:pPr>
        <w:pStyle w:val="ListBullet"/>
        <w:numPr>
          <w:ilvl w:val="0"/>
          <w:numId w:val="1"/>
        </w:numPr>
        <w:ind w:left="714" w:hanging="357"/>
      </w:pPr>
      <w:r w:rsidRPr="00022A35">
        <w:t xml:space="preserve">Страницы HTML после их экспорта из Word подвергаются очистке от избыточных HTML-тэгов с помощью свободно распространяемой программы Microsoft </w:t>
      </w:r>
      <w:r w:rsidRPr="00022A35">
        <w:rPr>
          <w:rStyle w:val="FileNameUnix"/>
        </w:rPr>
        <w:t>filter</w:t>
      </w:r>
      <w:r w:rsidR="00C731A1" w:rsidRPr="00022A35">
        <w:fldChar w:fldCharType="begin"/>
      </w:r>
      <w:r w:rsidR="00C731A1" w:rsidRPr="00022A35">
        <w:instrText xml:space="preserve"> XE "Microsoft:Microsoft Filter" </w:instrText>
      </w:r>
      <w:r w:rsidR="00C731A1" w:rsidRPr="00022A35">
        <w:fldChar w:fldCharType="end"/>
      </w:r>
      <w:r w:rsidR="00C731A1" w:rsidRPr="00022A35">
        <w:fldChar w:fldCharType="begin"/>
      </w:r>
      <w:r w:rsidR="00C731A1" w:rsidRPr="00022A35">
        <w:instrText xml:space="preserve"> XE "Filter:Microsoft Filter" </w:instrText>
      </w:r>
      <w:r w:rsidR="00C731A1" w:rsidRPr="00022A35">
        <w:fldChar w:fldCharType="end"/>
      </w:r>
      <w:r w:rsidR="00C731A1" w:rsidRPr="00022A35">
        <w:fldChar w:fldCharType="begin"/>
      </w:r>
      <w:r w:rsidR="00C731A1" w:rsidRPr="00022A35">
        <w:instrText xml:space="preserve"> XE "Программа:Microsoft Filter" </w:instrText>
      </w:r>
      <w:r w:rsidR="00C731A1" w:rsidRPr="00022A35">
        <w:fldChar w:fldCharType="end"/>
      </w:r>
      <w:r w:rsidRPr="00022A35">
        <w:rPr>
          <w:rStyle w:val="FileNameUnix"/>
        </w:rPr>
        <w:t>.exe</w:t>
      </w:r>
      <w:r w:rsidRPr="00022A35">
        <w:t>.</w:t>
      </w:r>
    </w:p>
    <w:p w:rsidR="005B236E" w:rsidRPr="00022A35" w:rsidRDefault="005B236E">
      <w:pPr>
        <w:pStyle w:val="ListBullet"/>
        <w:numPr>
          <w:ilvl w:val="0"/>
          <w:numId w:val="1"/>
        </w:numPr>
        <w:ind w:left="714" w:hanging="357"/>
      </w:pPr>
      <w:r w:rsidRPr="00022A35">
        <w:t xml:space="preserve">GenHelp поддерживает индексные поля Word, присутствующие в исходном документе первоисточника и генерирует предметный указатель (далее — </w:t>
      </w:r>
      <w:r w:rsidRPr="00022A35">
        <w:rPr>
          <w:rStyle w:val="Emphasis"/>
        </w:rPr>
        <w:t>Индекс</w:t>
      </w:r>
      <w:r w:rsidRPr="00022A35">
        <w:t xml:space="preserve"> или </w:t>
      </w:r>
      <w:r w:rsidRPr="00022A35">
        <w:rPr>
          <w:rStyle w:val="Emphasis"/>
        </w:rPr>
        <w:t>ПУ</w:t>
      </w:r>
      <w:r w:rsidRPr="00022A35">
        <w:t>) в составе ЭС.</w:t>
      </w:r>
    </w:p>
    <w:p w:rsidR="005B236E" w:rsidRPr="00022A35" w:rsidRDefault="005B236E">
      <w:pPr>
        <w:pStyle w:val="ListBullet"/>
        <w:numPr>
          <w:ilvl w:val="0"/>
          <w:numId w:val="1"/>
        </w:numPr>
        <w:ind w:left="714" w:hanging="357"/>
      </w:pPr>
      <w:r w:rsidRPr="00022A35">
        <w:t>GenHelp автоматически создает переходы между смежными страницами ЭС по специально генерируемым гиперссылкам.</w:t>
      </w:r>
    </w:p>
    <w:p w:rsidR="005B236E" w:rsidRPr="00022A35" w:rsidRDefault="005B236E">
      <w:pPr>
        <w:pStyle w:val="ListBullet"/>
        <w:numPr>
          <w:ilvl w:val="0"/>
          <w:numId w:val="1"/>
        </w:numPr>
        <w:ind w:left="714" w:hanging="357"/>
      </w:pPr>
      <w:r w:rsidRPr="00022A35">
        <w:t>GenHelp автоматически создает систему поиска информации в полученных HTML-страницах с подсветкой результатов поиска на отображаемой странице.</w:t>
      </w:r>
    </w:p>
    <w:p w:rsidR="005102B2" w:rsidRPr="00022A35" w:rsidRDefault="005102B2" w:rsidP="005102B2">
      <w:pPr>
        <w:pStyle w:val="ListBullet"/>
        <w:numPr>
          <w:ilvl w:val="0"/>
          <w:numId w:val="1"/>
        </w:numPr>
        <w:ind w:left="714" w:hanging="357"/>
      </w:pPr>
      <w:r w:rsidRPr="00022A35">
        <w:t>GenHelp поддерживает разработку и применение Help на русском языке, в отличие от многих промышленных систем разработки Help (поддерживается поиск на русском языке). При создании HTML-файлов используются имена разделов документа (русские названия разделов транслитерируются в английские имена файлов).</w:t>
      </w:r>
    </w:p>
    <w:p w:rsidR="005B236E" w:rsidRPr="00022A35" w:rsidRDefault="005B236E" w:rsidP="005102B2">
      <w:pPr>
        <w:pStyle w:val="ListBullet"/>
        <w:numPr>
          <w:ilvl w:val="0"/>
          <w:numId w:val="1"/>
        </w:numPr>
      </w:pPr>
      <w:r w:rsidRPr="00022A35">
        <w:lastRenderedPageBreak/>
        <w:t>GenHelp поддерживает каскадные стили CSS, что позволяет легко настраивать шрифты и стили готовой ЭС.</w:t>
      </w:r>
      <w:r w:rsidR="005102B2" w:rsidRPr="00022A35">
        <w:t xml:space="preserve"> Начиная с версии 4.00 стили разрабатываются в формате </w:t>
      </w:r>
      <w:r w:rsidR="005102B2" w:rsidRPr="00022A35">
        <w:rPr>
          <w:lang w:val="en-US"/>
        </w:rPr>
        <w:t xml:space="preserve">.less </w:t>
      </w:r>
      <w:r w:rsidR="005102B2" w:rsidRPr="00022A35">
        <w:t xml:space="preserve">с автоматисекой компиляцией в формат </w:t>
      </w:r>
      <w:r w:rsidR="005102B2" w:rsidRPr="00022A35">
        <w:rPr>
          <w:lang w:val="en-US"/>
        </w:rPr>
        <w:t xml:space="preserve">.css во </w:t>
      </w:r>
      <w:r w:rsidR="005102B2" w:rsidRPr="00022A35">
        <w:t>время генерации.</w:t>
      </w:r>
    </w:p>
    <w:p w:rsidR="005B236E" w:rsidRPr="00022A35" w:rsidRDefault="005B236E">
      <w:pPr>
        <w:pStyle w:val="ListBullet"/>
        <w:numPr>
          <w:ilvl w:val="0"/>
          <w:numId w:val="1"/>
        </w:numPr>
        <w:ind w:left="714" w:hanging="357"/>
      </w:pPr>
      <w:r w:rsidRPr="00022A35">
        <w:t xml:space="preserve">GenHelp содержит </w:t>
      </w:r>
      <w:r w:rsidR="005102B2" w:rsidRPr="00022A35">
        <w:t>шаблон</w:t>
      </w:r>
      <w:r w:rsidRPr="00022A35">
        <w:t xml:space="preserve"> готового CHM-проекта для Microsoft HTML Workshop, что позволяет легко получить из сгенерированных HTML-страниц ЭС в формате CHM</w:t>
      </w:r>
      <w:r w:rsidRPr="00022A35">
        <w:rPr>
          <w:rStyle w:val="FileNameUnix"/>
        </w:rPr>
        <w:t>.</w:t>
      </w:r>
    </w:p>
    <w:p w:rsidR="005B236E" w:rsidRPr="00022A35" w:rsidRDefault="005B236E" w:rsidP="005102B2">
      <w:pPr>
        <w:pStyle w:val="ListBullet"/>
        <w:numPr>
          <w:ilvl w:val="0"/>
          <w:numId w:val="1"/>
        </w:numPr>
      </w:pPr>
      <w:r w:rsidRPr="00022A35">
        <w:t>В состав GenHelp включен</w:t>
      </w:r>
      <w:r w:rsidR="005102B2" w:rsidRPr="00022A35">
        <w:t>ы</w:t>
      </w:r>
      <w:r w:rsidRPr="00022A35">
        <w:t xml:space="preserve"> утилит</w:t>
      </w:r>
      <w:r w:rsidR="005102B2" w:rsidRPr="00022A35">
        <w:t>ы</w:t>
      </w:r>
      <w:r w:rsidRPr="00022A35">
        <w:t xml:space="preserve"> командной строки </w:t>
      </w:r>
      <w:r w:rsidR="005102B2" w:rsidRPr="00022A35">
        <w:rPr>
          <w:rStyle w:val="FileNameUnix"/>
        </w:rPr>
        <w:t xml:space="preserve">ufrex </w:t>
      </w:r>
      <w:r w:rsidR="005102B2" w:rsidRPr="00022A35">
        <w:t>и</w:t>
      </w:r>
      <w:r w:rsidR="005102B2" w:rsidRPr="00022A35">
        <w:rPr>
          <w:lang w:val="en-US"/>
        </w:rPr>
        <w:t xml:space="preserve"> </w:t>
      </w:r>
      <w:r w:rsidRPr="00022A35">
        <w:rPr>
          <w:rStyle w:val="FileNameUnix"/>
        </w:rPr>
        <w:t>genh_sr</w:t>
      </w:r>
      <w:r w:rsidRPr="00022A35">
        <w:t>, с помощью котор</w:t>
      </w:r>
      <w:r w:rsidR="005102B2" w:rsidRPr="00022A35">
        <w:t>ых</w:t>
      </w:r>
      <w:r w:rsidRPr="00022A35">
        <w:t xml:space="preserve"> разработчик Help может провести поиск/замену контекстов в сгенерированных файлах Help</w:t>
      </w:r>
      <w:r w:rsidR="005102B2" w:rsidRPr="00022A35">
        <w:t xml:space="preserve"> (в том числе с применением регулярных выражений)</w:t>
      </w:r>
      <w:r w:rsidRPr="00022A35">
        <w:t>, а также провести их перемещение внутри файла.</w:t>
      </w:r>
    </w:p>
    <w:p w:rsidR="005B236E" w:rsidRPr="00022A35" w:rsidRDefault="005B236E"/>
    <w:p w:rsidR="005B236E" w:rsidRPr="00022A35" w:rsidRDefault="005B236E">
      <w:pPr>
        <w:pStyle w:val="Heading2"/>
        <w:rPr>
          <w:lang w:val="ru-RU"/>
        </w:rPr>
      </w:pPr>
      <w:bookmarkStart w:id="41" w:name="_Условия_использования_GenHelp"/>
      <w:bookmarkStart w:id="42" w:name="_Toc346638542"/>
      <w:bookmarkStart w:id="43" w:name="_Toc476839331"/>
      <w:bookmarkEnd w:id="41"/>
      <w:r w:rsidRPr="00022A35">
        <w:rPr>
          <w:lang w:val="ru-RU"/>
        </w:rPr>
        <w:t>Условия использования GenHelp</w:t>
      </w:r>
      <w:bookmarkEnd w:id="42"/>
      <w:bookmarkEnd w:id="43"/>
    </w:p>
    <w:p w:rsidR="005B236E" w:rsidRPr="00022A35" w:rsidRDefault="00C731A1">
      <w:r w:rsidRPr="00022A35">
        <w:fldChar w:fldCharType="begin"/>
      </w:r>
      <w:r w:rsidRPr="00022A35">
        <w:instrText xml:space="preserve"> XE "GenHelp:Условия использования GenHelp" </w:instrText>
      </w:r>
      <w:r w:rsidRPr="00022A35">
        <w:fldChar w:fldCharType="end"/>
      </w:r>
      <w:r w:rsidR="005B236E" w:rsidRPr="00022A35">
        <w:t xml:space="preserve">Программа LUXOFT Generic Help Workshop program (GenHelp) разрешена к использованию </w:t>
      </w:r>
      <w:r w:rsidR="00B57DFA" w:rsidRPr="00022A35">
        <w:t xml:space="preserve">для технических писателей компании </w:t>
      </w:r>
      <w:r w:rsidR="00B57DFA" w:rsidRPr="00022A35">
        <w:rPr>
          <w:lang w:val="en-US"/>
        </w:rPr>
        <w:t xml:space="preserve">Luxoft </w:t>
      </w:r>
      <w:r w:rsidR="00B57DFA" w:rsidRPr="00022A35">
        <w:t xml:space="preserve">или для лиц, прошедших обучение на курсе для технических писателей в учебном центре </w:t>
      </w:r>
      <w:r w:rsidR="00B57DFA" w:rsidRPr="00022A35">
        <w:rPr>
          <w:lang w:val="en-US"/>
        </w:rPr>
        <w:t>Luxoft.</w:t>
      </w:r>
    </w:p>
    <w:p w:rsidR="005B236E" w:rsidRPr="00022A35" w:rsidRDefault="005B236E">
      <w:pPr>
        <w:keepNext/>
      </w:pPr>
      <w:r w:rsidRPr="00022A35">
        <w:t>Для работы с программой пользователь должен иметь следующие навыки, владение которыми характерно для технических писателей:</w:t>
      </w:r>
    </w:p>
    <w:p w:rsidR="005B236E" w:rsidRPr="00022A35" w:rsidRDefault="005B236E">
      <w:pPr>
        <w:pStyle w:val="ListBullet"/>
        <w:numPr>
          <w:ilvl w:val="0"/>
          <w:numId w:val="1"/>
        </w:numPr>
        <w:ind w:left="714" w:hanging="357"/>
      </w:pPr>
      <w:r w:rsidRPr="00022A35">
        <w:t>знать основы HTML и JavaScript;</w:t>
      </w:r>
    </w:p>
    <w:p w:rsidR="005B236E" w:rsidRPr="00022A35" w:rsidRDefault="005B236E">
      <w:pPr>
        <w:pStyle w:val="ListBullet"/>
        <w:numPr>
          <w:ilvl w:val="0"/>
          <w:numId w:val="1"/>
        </w:numPr>
        <w:ind w:left="714" w:hanging="357"/>
      </w:pPr>
      <w:r w:rsidRPr="00022A35">
        <w:t>уметь кодировать вызов утилит командной строки и команд ОС в bat-файлах;</w:t>
      </w:r>
    </w:p>
    <w:p w:rsidR="005B236E" w:rsidRPr="00022A35" w:rsidRDefault="005B236E">
      <w:pPr>
        <w:pStyle w:val="ListBullet"/>
        <w:numPr>
          <w:ilvl w:val="0"/>
          <w:numId w:val="1"/>
        </w:numPr>
        <w:ind w:left="714" w:hanging="357"/>
      </w:pPr>
      <w:r w:rsidRPr="00022A35">
        <w:t>уметь работать с популярными пакетами графики (например, программа Microsoft Visio</w:t>
      </w:r>
      <w:r w:rsidR="00C731A1" w:rsidRPr="00022A35">
        <w:fldChar w:fldCharType="begin"/>
      </w:r>
      <w:r w:rsidR="00C731A1" w:rsidRPr="00022A35">
        <w:instrText xml:space="preserve"> XE "Microsoft:Microsoft Visio" </w:instrText>
      </w:r>
      <w:r w:rsidR="00C731A1" w:rsidRPr="00022A35">
        <w:fldChar w:fldCharType="end"/>
      </w:r>
      <w:r w:rsidR="00C731A1" w:rsidRPr="00022A35">
        <w:fldChar w:fldCharType="begin"/>
      </w:r>
      <w:r w:rsidR="00C731A1" w:rsidRPr="00022A35">
        <w:instrText xml:space="preserve"> XE "Visio:Microsoft Visio" </w:instrText>
      </w:r>
      <w:r w:rsidR="00C731A1" w:rsidRPr="00022A35">
        <w:fldChar w:fldCharType="end"/>
      </w:r>
      <w:r w:rsidRPr="00022A35">
        <w:t xml:space="preserve"> удобна для разработки графических элементов управления Help, таких, как кнопка </w:t>
      </w:r>
      <w:r w:rsidRPr="00022A35">
        <w:rPr>
          <w:rStyle w:val="DFN"/>
        </w:rPr>
        <w:t>Contents</w:t>
      </w:r>
      <w:r w:rsidRPr="00022A35">
        <w:t>).</w:t>
      </w:r>
    </w:p>
    <w:p w:rsidR="005B236E" w:rsidRPr="00022A35" w:rsidRDefault="005B236E" w:rsidP="00B57DFA">
      <w:pPr>
        <w:pStyle w:val="Gap"/>
      </w:pPr>
    </w:p>
    <w:p w:rsidR="005B236E" w:rsidRPr="00022A35" w:rsidRDefault="005B236E">
      <w:pPr>
        <w:pStyle w:val="Heading2"/>
        <w:rPr>
          <w:rStyle w:val="Emphasis1"/>
          <w:lang w:val="ru-RU"/>
        </w:rPr>
      </w:pPr>
      <w:bookmarkStart w:id="44" w:name="_Установка_GenHelp"/>
      <w:bookmarkStart w:id="45" w:name="_Toc346638543"/>
      <w:bookmarkStart w:id="46" w:name="_Toc476839332"/>
      <w:bookmarkEnd w:id="44"/>
      <w:r w:rsidRPr="00022A35">
        <w:rPr>
          <w:lang w:val="ru-RU"/>
        </w:rPr>
        <w:t>Установка GenHelp</w:t>
      </w:r>
      <w:bookmarkEnd w:id="40"/>
      <w:bookmarkEnd w:id="45"/>
      <w:bookmarkEnd w:id="46"/>
    </w:p>
    <w:p w:rsidR="005B236E" w:rsidRPr="00022A35" w:rsidRDefault="00C731A1">
      <w:pPr>
        <w:rPr>
          <w:rStyle w:val="DFN"/>
        </w:rPr>
      </w:pPr>
      <w:r w:rsidRPr="00022A35">
        <w:fldChar w:fldCharType="begin"/>
      </w:r>
      <w:r w:rsidRPr="00022A35">
        <w:instrText xml:space="preserve"> XE "GenHelp:Установка GenHelp" </w:instrText>
      </w:r>
      <w:r w:rsidRPr="00022A35">
        <w:fldChar w:fldCharType="end"/>
      </w:r>
      <w:r w:rsidR="005B236E" w:rsidRPr="00022A35">
        <w:t>Для начала работы с GenHelp необходимо провести ее установку на рабочее место пользователя. Также необходима установка Microsoft HTML Help Workshop (см. ниже).</w:t>
      </w:r>
    </w:p>
    <w:p w:rsidR="005B236E" w:rsidRPr="00022A35" w:rsidRDefault="005B236E">
      <w:pPr>
        <w:keepNext/>
        <w:rPr>
          <w:rStyle w:val="DFN"/>
        </w:rPr>
      </w:pPr>
      <w:r w:rsidRPr="00022A35">
        <w:rPr>
          <w:rStyle w:val="DFN"/>
        </w:rPr>
        <w:t>Установите Microsoft HTML Help Workshop</w:t>
      </w:r>
    </w:p>
    <w:p w:rsidR="005B236E" w:rsidRPr="00022A35" w:rsidRDefault="005B236E">
      <w:pPr>
        <w:rPr>
          <w:lang w:val="en-US"/>
        </w:rPr>
      </w:pPr>
      <w:r w:rsidRPr="00022A35">
        <w:t>Обычно эта программа уже установлена на компьютере технического писателя. Этот продукт свободно распространяется Microsoft</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r w:rsidRPr="00022A35">
        <w:t xml:space="preserve">. Установочный файл </w:t>
      </w:r>
      <w:r w:rsidRPr="00022A35">
        <w:rPr>
          <w:rStyle w:val="FileNameUnix"/>
        </w:rPr>
        <w:t>htmlhelp.exe</w:t>
      </w:r>
      <w:r w:rsidRPr="00022A35">
        <w:t xml:space="preserve"> можно скачать по адресу </w:t>
      </w:r>
      <w:hyperlink r:id="rId16" w:history="1">
        <w:r w:rsidRPr="00022A35">
          <w:rPr>
            <w:rStyle w:val="Hyperlink"/>
            <w:color w:val="auto"/>
            <w:u w:val="none"/>
          </w:rPr>
          <w:t>http://go.microsoft.com/fwlink/?LinkId=14188</w:t>
        </w:r>
      </w:hyperlink>
      <w:r w:rsidRPr="00022A35">
        <w:t>. Пакет GenHelp проверялся совместно с HTML Help Workshop</w:t>
      </w:r>
      <w:r w:rsidRPr="00022A35">
        <w:rPr>
          <w:rStyle w:val="DFN"/>
        </w:rPr>
        <w:t xml:space="preserve"> </w:t>
      </w:r>
      <w:r w:rsidRPr="00022A35">
        <w:t>1.3</w:t>
      </w:r>
      <w:r w:rsidRPr="00022A35">
        <w:rPr>
          <w:rStyle w:val="DFN"/>
        </w:rPr>
        <w:t xml:space="preserve"> (</w:t>
      </w:r>
      <w:r w:rsidRPr="00022A35">
        <w:t>версия продукта 4.74). Дистрибутив этой программы также включен в дистрибутив GenHelp. Если у вас еще не установлен HTML Help Workshop, то вы можете провести установку этой программы сразу после установки GenHelp.</w:t>
      </w:r>
    </w:p>
    <w:p w:rsidR="00B57DFA" w:rsidRPr="00022A35" w:rsidRDefault="00B57DFA" w:rsidP="00B57DFA">
      <w:pPr>
        <w:keepNext/>
        <w:rPr>
          <w:rStyle w:val="DFN"/>
        </w:rPr>
      </w:pPr>
      <w:r w:rsidRPr="00022A35">
        <w:rPr>
          <w:rStyle w:val="DFN"/>
        </w:rPr>
        <w:lastRenderedPageBreak/>
        <w:t>Примечание</w:t>
      </w:r>
    </w:p>
    <w:p w:rsidR="00B57DFA" w:rsidRPr="00022A35" w:rsidRDefault="00B57DFA" w:rsidP="00B57DFA">
      <w:r w:rsidRPr="00022A35">
        <w:t xml:space="preserve">Совместная работа с GenHelp требует, чтобы программа HTML Help Workshop была установлена в папку </w:t>
      </w:r>
      <w:r w:rsidRPr="00022A35">
        <w:rPr>
          <w:rStyle w:val="FileNameUnix"/>
        </w:rPr>
        <w:t>C:\Program Files\HTML Help Workshop</w:t>
      </w:r>
      <w:r w:rsidRPr="00022A35">
        <w:t>. Во время своей работы GenHelp вызывает из этой папки программу компиляции в формат CHM</w:t>
      </w:r>
      <w:r w:rsidR="00C731A1" w:rsidRPr="00022A35">
        <w:fldChar w:fldCharType="begin"/>
      </w:r>
      <w:r w:rsidR="00C731A1" w:rsidRPr="00022A35">
        <w:instrText xml:space="preserve"> XE "Format:Формат CHM" </w:instrText>
      </w:r>
      <w:r w:rsidR="00C731A1" w:rsidRPr="00022A35">
        <w:fldChar w:fldCharType="end"/>
      </w:r>
      <w:r w:rsidR="00C731A1" w:rsidRPr="00022A35">
        <w:fldChar w:fldCharType="begin"/>
      </w:r>
      <w:r w:rsidR="00C731A1" w:rsidRPr="00022A35">
        <w:instrText xml:space="preserve"> XE "CHM:Формат CHM" </w:instrText>
      </w:r>
      <w:r w:rsidR="00C731A1" w:rsidRPr="00022A35">
        <w:fldChar w:fldCharType="end"/>
      </w:r>
      <w:r w:rsidRPr="00022A35">
        <w:t xml:space="preserve"> (</w:t>
      </w:r>
      <w:r w:rsidRPr="00022A35">
        <w:rPr>
          <w:rStyle w:val="FileNameUnix"/>
        </w:rPr>
        <w:t>hhc.exe</w:t>
      </w:r>
      <w:r w:rsidR="00C731A1" w:rsidRPr="00022A35">
        <w:fldChar w:fldCharType="begin"/>
      </w:r>
      <w:r w:rsidR="00C731A1" w:rsidRPr="00022A35">
        <w:instrText xml:space="preserve"> XE "Программа:Программа hhc.exe" </w:instrText>
      </w:r>
      <w:r w:rsidR="00C731A1" w:rsidRPr="00022A35">
        <w:fldChar w:fldCharType="end"/>
      </w:r>
      <w:r w:rsidRPr="00022A35">
        <w:t>).</w:t>
      </w:r>
    </w:p>
    <w:p w:rsidR="005B236E" w:rsidRPr="00022A35" w:rsidRDefault="005B236E">
      <w:pPr>
        <w:keepNext/>
        <w:rPr>
          <w:rStyle w:val="DFN"/>
        </w:rPr>
      </w:pPr>
      <w:r w:rsidRPr="00022A35">
        <w:rPr>
          <w:rStyle w:val="DFN"/>
        </w:rPr>
        <w:t>Установите GenHelp в следующей последовательности:</w:t>
      </w:r>
    </w:p>
    <w:p w:rsidR="005B236E" w:rsidRPr="00022A35" w:rsidRDefault="005B236E">
      <w:pPr>
        <w:rPr>
          <w:rStyle w:val="DFN"/>
        </w:rPr>
      </w:pPr>
      <w:r w:rsidRPr="00022A35">
        <w:t>Если на вашем ПК установлена предыдущая версия GenHelp и вам необходим файл текущих проектов GenHelp (</w:t>
      </w:r>
      <w:r w:rsidRPr="00022A35">
        <w:rPr>
          <w:rStyle w:val="FileNameUnix"/>
        </w:rPr>
        <w:t>Projects.ini</w:t>
      </w:r>
      <w:r w:rsidRPr="00022A35">
        <w:t>), оставшийся от предыдущей версии программы, то перед установкой GenHelp сделайте копию этого файла.</w:t>
      </w:r>
    </w:p>
    <w:p w:rsidR="005B236E" w:rsidRPr="00022A35" w:rsidRDefault="005B236E" w:rsidP="00086936">
      <w:pPr>
        <w:pStyle w:val="ListNumber"/>
      </w:pPr>
      <w:r w:rsidRPr="00022A35">
        <w:t>Деинсталлируйте предыдущую версию GenHelp, если она у вас установлена.</w:t>
      </w:r>
    </w:p>
    <w:p w:rsidR="005B236E" w:rsidRPr="00022A35" w:rsidRDefault="005B236E" w:rsidP="00086936">
      <w:pPr>
        <w:pStyle w:val="ListNumber"/>
      </w:pPr>
      <w:r w:rsidRPr="00022A35">
        <w:t xml:space="preserve">Запустите файл-инсталлятор </w:t>
      </w:r>
      <w:r w:rsidRPr="00022A35">
        <w:rPr>
          <w:rStyle w:val="FileNameUnix"/>
        </w:rPr>
        <w:t>GenHelpSetup.exe</w:t>
      </w:r>
      <w:r w:rsidR="008F77B7" w:rsidRPr="00022A35">
        <w:t>.</w:t>
      </w:r>
    </w:p>
    <w:tbl>
      <w:tblPr>
        <w:tblW w:w="0" w:type="auto"/>
        <w:tblLook w:val="04A0" w:firstRow="1" w:lastRow="0" w:firstColumn="1" w:lastColumn="0" w:noHBand="0" w:noVBand="1"/>
      </w:tblPr>
      <w:tblGrid>
        <w:gridCol w:w="7553"/>
      </w:tblGrid>
      <w:tr w:rsidR="00086936" w:rsidRPr="00022A35" w:rsidTr="009719A2">
        <w:tc>
          <w:tcPr>
            <w:tcW w:w="754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086936" w:rsidRPr="00022A35" w:rsidRDefault="00CD18A1" w:rsidP="003633EE">
            <w:pPr>
              <w:pStyle w:val="TableImageBody"/>
            </w:pPr>
            <w:r w:rsidRPr="00022A35">
              <w:rPr>
                <w:noProof/>
                <w:lang w:val="ru-RU" w:eastAsia="ru-RU"/>
              </w:rPr>
              <w:drawing>
                <wp:inline distT="0" distB="0" distL="0" distR="0" wp14:anchorId="03DF11D9" wp14:editId="1FBC5CB1">
                  <wp:extent cx="4789805" cy="37350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9805" cy="3735070"/>
                          </a:xfrm>
                          <a:prstGeom prst="rect">
                            <a:avLst/>
                          </a:prstGeom>
                          <a:noFill/>
                          <a:ln>
                            <a:noFill/>
                          </a:ln>
                        </pic:spPr>
                      </pic:pic>
                    </a:graphicData>
                  </a:graphic>
                </wp:inline>
              </w:drawing>
            </w:r>
          </w:p>
        </w:tc>
      </w:tr>
      <w:tr w:rsidR="00086936" w:rsidRPr="00022A35" w:rsidTr="009719A2">
        <w:tc>
          <w:tcPr>
            <w:tcW w:w="7548" w:type="dxa"/>
            <w:shd w:val="clear" w:color="auto" w:fill="auto"/>
            <w:tcMar>
              <w:left w:w="0" w:type="dxa"/>
              <w:right w:w="0" w:type="dxa"/>
            </w:tcMar>
          </w:tcPr>
          <w:p w:rsidR="00086936" w:rsidRPr="00022A35" w:rsidRDefault="00086936" w:rsidP="003633EE">
            <w:pPr>
              <w:pStyle w:val="TableImageCaption"/>
              <w:rPr>
                <w:rStyle w:val="Emphasis"/>
              </w:rPr>
            </w:pPr>
            <w:r w:rsidRPr="00022A35">
              <w:rPr>
                <w:rStyle w:val="Emphasis"/>
                <w:lang w:val="ru-RU"/>
              </w:rPr>
              <w:t>Рисунок</w:t>
            </w:r>
            <w:r w:rsidRPr="00022A35">
              <w:rPr>
                <w:rStyle w:val="Emphasis"/>
              </w:rPr>
              <w:t xml:space="preserve">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w:t>
            </w:r>
            <w:r w:rsidRPr="00022A35">
              <w:rPr>
                <w:rStyle w:val="Emphasis"/>
              </w:rPr>
              <w:fldChar w:fldCharType="end"/>
            </w:r>
            <w:r w:rsidRPr="00022A35">
              <w:rPr>
                <w:rStyle w:val="Emphasis"/>
              </w:rPr>
              <w:t xml:space="preserve">. </w:t>
            </w:r>
            <w:r w:rsidRPr="00022A35">
              <w:rPr>
                <w:rStyle w:val="Emphasis"/>
                <w:lang w:val="ru-RU"/>
              </w:rPr>
              <w:t xml:space="preserve">Установка </w:t>
            </w:r>
            <w:r w:rsidRPr="00022A35">
              <w:rPr>
                <w:rStyle w:val="Emphasis"/>
              </w:rPr>
              <w:t>GenHelp</w:t>
            </w:r>
          </w:p>
        </w:tc>
      </w:tr>
    </w:tbl>
    <w:p w:rsidR="00086936" w:rsidRPr="00022A35" w:rsidRDefault="00086936" w:rsidP="00086936">
      <w:pPr>
        <w:pStyle w:val="Gap"/>
      </w:pPr>
    </w:p>
    <w:p w:rsidR="00086936" w:rsidRPr="00022A35" w:rsidRDefault="005B236E" w:rsidP="008F77B7">
      <w:pPr>
        <w:pStyle w:val="ListContinue"/>
        <w:rPr>
          <w:lang w:val="en-US"/>
        </w:rPr>
      </w:pPr>
      <w:r w:rsidRPr="00022A35">
        <w:t xml:space="preserve">Выберите </w:t>
      </w:r>
      <w:r w:rsidRPr="00022A35">
        <w:rPr>
          <w:rStyle w:val="DFN"/>
        </w:rPr>
        <w:t>Next</w:t>
      </w:r>
      <w:r w:rsidRPr="00022A35">
        <w:t xml:space="preserve">. </w:t>
      </w:r>
    </w:p>
    <w:p w:rsidR="005B236E" w:rsidRPr="00022A35" w:rsidRDefault="005B236E" w:rsidP="00086936">
      <w:pPr>
        <w:pStyle w:val="ListNumber"/>
      </w:pPr>
      <w:r w:rsidRPr="00022A35">
        <w:t>Прочтите краткое описание программы и условия использования.</w:t>
      </w:r>
    </w:p>
    <w:tbl>
      <w:tblPr>
        <w:tblW w:w="0" w:type="auto"/>
        <w:tblLook w:val="04A0" w:firstRow="1" w:lastRow="0" w:firstColumn="1" w:lastColumn="0" w:noHBand="0" w:noVBand="1"/>
      </w:tblPr>
      <w:tblGrid>
        <w:gridCol w:w="7553"/>
      </w:tblGrid>
      <w:tr w:rsidR="00086936" w:rsidRPr="00022A35" w:rsidTr="009719A2">
        <w:tc>
          <w:tcPr>
            <w:tcW w:w="754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086936" w:rsidRPr="00022A35" w:rsidRDefault="00CD18A1" w:rsidP="003633EE">
            <w:pPr>
              <w:pStyle w:val="TableImageBody"/>
            </w:pPr>
            <w:r w:rsidRPr="00022A35">
              <w:rPr>
                <w:noProof/>
                <w:lang w:val="ru-RU" w:eastAsia="ru-RU"/>
              </w:rPr>
              <w:lastRenderedPageBreak/>
              <w:drawing>
                <wp:inline distT="0" distB="0" distL="0" distR="0" wp14:anchorId="183CC83F" wp14:editId="6EDAD979">
                  <wp:extent cx="4789805" cy="37350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9805" cy="3735070"/>
                          </a:xfrm>
                          <a:prstGeom prst="rect">
                            <a:avLst/>
                          </a:prstGeom>
                          <a:noFill/>
                          <a:ln>
                            <a:noFill/>
                          </a:ln>
                        </pic:spPr>
                      </pic:pic>
                    </a:graphicData>
                  </a:graphic>
                </wp:inline>
              </w:drawing>
            </w:r>
          </w:p>
        </w:tc>
      </w:tr>
      <w:tr w:rsidR="00086936" w:rsidRPr="00022A35" w:rsidTr="009719A2">
        <w:tc>
          <w:tcPr>
            <w:tcW w:w="7548" w:type="dxa"/>
            <w:shd w:val="clear" w:color="auto" w:fill="auto"/>
            <w:tcMar>
              <w:left w:w="0" w:type="dxa"/>
              <w:right w:w="0" w:type="dxa"/>
            </w:tcMar>
          </w:tcPr>
          <w:p w:rsidR="00086936" w:rsidRPr="00022A35" w:rsidRDefault="00086936"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2</w:t>
            </w:r>
            <w:r w:rsidRPr="00022A35">
              <w:rPr>
                <w:rStyle w:val="Emphasis"/>
              </w:rPr>
              <w:fldChar w:fldCharType="end"/>
            </w:r>
            <w:r w:rsidRPr="00022A35">
              <w:rPr>
                <w:rStyle w:val="Emphasis"/>
              </w:rPr>
              <w:t xml:space="preserve">. </w:t>
            </w:r>
            <w:r w:rsidRPr="00022A35">
              <w:rPr>
                <w:rStyle w:val="Emphasis"/>
                <w:lang w:val="ru-RU"/>
              </w:rPr>
              <w:t>Краткие сведения о программе.</w:t>
            </w:r>
          </w:p>
        </w:tc>
      </w:tr>
    </w:tbl>
    <w:p w:rsidR="00086936" w:rsidRPr="00022A35" w:rsidRDefault="00086936" w:rsidP="00086936">
      <w:pPr>
        <w:pStyle w:val="Gap"/>
        <w:rPr>
          <w:lang w:val="en-US"/>
        </w:rPr>
      </w:pPr>
    </w:p>
    <w:p w:rsidR="005B236E" w:rsidRPr="00022A35" w:rsidRDefault="005B236E" w:rsidP="008F77B7">
      <w:pPr>
        <w:pStyle w:val="ListContinue"/>
      </w:pPr>
      <w:r w:rsidRPr="00022A35">
        <w:t xml:space="preserve">Выберите </w:t>
      </w:r>
      <w:r w:rsidRPr="00022A35">
        <w:rPr>
          <w:rStyle w:val="DFN"/>
        </w:rPr>
        <w:t>Next</w:t>
      </w:r>
      <w:r w:rsidR="00086936" w:rsidRPr="00022A35">
        <w:t>.</w:t>
      </w:r>
    </w:p>
    <w:p w:rsidR="00086936" w:rsidRPr="00022A35" w:rsidRDefault="00086936" w:rsidP="00086936">
      <w:pPr>
        <w:pStyle w:val="ListNumber"/>
        <w:keepNext/>
      </w:pPr>
      <w:r w:rsidRPr="00022A35">
        <w:lastRenderedPageBreak/>
        <w:t>Программа установки просит определить папку, куда необходимо установить программу.</w:t>
      </w:r>
    </w:p>
    <w:tbl>
      <w:tblPr>
        <w:tblW w:w="0" w:type="auto"/>
        <w:tblLook w:val="04A0" w:firstRow="1" w:lastRow="0" w:firstColumn="1" w:lastColumn="0" w:noHBand="0" w:noVBand="1"/>
      </w:tblPr>
      <w:tblGrid>
        <w:gridCol w:w="7553"/>
      </w:tblGrid>
      <w:tr w:rsidR="00086936" w:rsidRPr="00022A35" w:rsidTr="009719A2">
        <w:tc>
          <w:tcPr>
            <w:tcW w:w="754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086936" w:rsidRPr="00022A35" w:rsidRDefault="00CD18A1" w:rsidP="003633EE">
            <w:pPr>
              <w:pStyle w:val="TableImageBody"/>
            </w:pPr>
            <w:r w:rsidRPr="00022A35">
              <w:rPr>
                <w:noProof/>
                <w:lang w:val="ru-RU" w:eastAsia="ru-RU"/>
              </w:rPr>
              <w:drawing>
                <wp:inline distT="0" distB="0" distL="0" distR="0" wp14:anchorId="5CD5E6D3" wp14:editId="15050DD6">
                  <wp:extent cx="4789805" cy="373507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9805" cy="3735070"/>
                          </a:xfrm>
                          <a:prstGeom prst="rect">
                            <a:avLst/>
                          </a:prstGeom>
                          <a:noFill/>
                          <a:ln>
                            <a:noFill/>
                          </a:ln>
                        </pic:spPr>
                      </pic:pic>
                    </a:graphicData>
                  </a:graphic>
                </wp:inline>
              </w:drawing>
            </w:r>
          </w:p>
        </w:tc>
      </w:tr>
      <w:tr w:rsidR="00086936" w:rsidRPr="00022A35" w:rsidTr="009719A2">
        <w:tc>
          <w:tcPr>
            <w:tcW w:w="7548" w:type="dxa"/>
            <w:shd w:val="clear" w:color="auto" w:fill="auto"/>
            <w:tcMar>
              <w:left w:w="0" w:type="dxa"/>
              <w:right w:w="0" w:type="dxa"/>
            </w:tcMar>
          </w:tcPr>
          <w:p w:rsidR="00086936" w:rsidRPr="00022A35" w:rsidRDefault="00086936"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3</w:t>
            </w:r>
            <w:r w:rsidRPr="00022A35">
              <w:rPr>
                <w:rStyle w:val="Emphasis"/>
              </w:rPr>
              <w:fldChar w:fldCharType="end"/>
            </w:r>
            <w:r w:rsidRPr="00022A35">
              <w:rPr>
                <w:rStyle w:val="Emphasis"/>
              </w:rPr>
              <w:t xml:space="preserve">. </w:t>
            </w:r>
            <w:r w:rsidRPr="00022A35">
              <w:rPr>
                <w:rStyle w:val="Emphasis"/>
                <w:lang w:val="ru-RU"/>
              </w:rPr>
              <w:t>Указание папки установки</w:t>
            </w:r>
          </w:p>
        </w:tc>
      </w:tr>
    </w:tbl>
    <w:p w:rsidR="00086936" w:rsidRPr="00022A35" w:rsidRDefault="00086936" w:rsidP="00086936">
      <w:pPr>
        <w:pStyle w:val="Gap"/>
      </w:pPr>
    </w:p>
    <w:p w:rsidR="005B236E" w:rsidRPr="00022A35" w:rsidRDefault="005B236E" w:rsidP="008F77B7">
      <w:pPr>
        <w:pStyle w:val="ListContinue"/>
      </w:pPr>
      <w:r w:rsidRPr="00022A35">
        <w:t xml:space="preserve">По умолчанию, предлагается путь </w:t>
      </w:r>
      <w:r w:rsidRPr="00022A35">
        <w:rPr>
          <w:rStyle w:val="FileNameUnix"/>
        </w:rPr>
        <w:t>C:\Program Files\GenHelp</w:t>
      </w:r>
      <w:r w:rsidRPr="00022A35">
        <w:t>.</w:t>
      </w:r>
      <w:r w:rsidR="008F77B7" w:rsidRPr="00022A35">
        <w:t xml:space="preserve"> </w:t>
      </w:r>
      <w:r w:rsidRPr="00022A35">
        <w:t>Если необходимо, укажите другую папку, выбрав ее в предлагаемом списке.</w:t>
      </w:r>
    </w:p>
    <w:p w:rsidR="00086936" w:rsidRPr="00022A35" w:rsidRDefault="00086936" w:rsidP="008F77B7">
      <w:pPr>
        <w:pStyle w:val="ListContinue"/>
      </w:pPr>
      <w:r w:rsidRPr="00022A35">
        <w:rPr>
          <w:rStyle w:val="DFN"/>
        </w:rPr>
        <w:t>Примечание</w:t>
      </w:r>
      <w:r w:rsidRPr="00022A35">
        <w:t xml:space="preserve">. Далее в документе папку, в которую установлена программа GenHelp, мы будем обозначать </w:t>
      </w:r>
      <w:r w:rsidRPr="00022A35">
        <w:rPr>
          <w:rStyle w:val="FileNameUnix"/>
        </w:rPr>
        <w:t>App</w:t>
      </w:r>
      <w:r w:rsidRPr="00022A35">
        <w:t>.</w:t>
      </w:r>
    </w:p>
    <w:p w:rsidR="005B236E" w:rsidRPr="00022A35" w:rsidRDefault="005B236E" w:rsidP="00086936">
      <w:pPr>
        <w:pStyle w:val="ListContinue"/>
      </w:pPr>
      <w:r w:rsidRPr="00022A35">
        <w:t xml:space="preserve">Далее следуйте инструкциям программы установки, выбирая стандартный вариант ответа (выбирая </w:t>
      </w:r>
      <w:r w:rsidRPr="00022A35">
        <w:rPr>
          <w:rStyle w:val="DFN"/>
        </w:rPr>
        <w:t>Next</w:t>
      </w:r>
      <w:r w:rsidRPr="00022A35">
        <w:t>).</w:t>
      </w:r>
    </w:p>
    <w:p w:rsidR="005B236E" w:rsidRPr="00022A35" w:rsidRDefault="005B236E" w:rsidP="00086936">
      <w:pPr>
        <w:pStyle w:val="ListNumber"/>
        <w:keepNext/>
        <w:rPr>
          <w:rStyle w:val="FileNameUnix"/>
        </w:rPr>
      </w:pPr>
      <w:r w:rsidRPr="00022A35">
        <w:t xml:space="preserve">Программа установки может найти в указанной папке файл </w:t>
      </w:r>
      <w:r w:rsidRPr="00022A35">
        <w:rPr>
          <w:rStyle w:val="FileNameUnix"/>
        </w:rPr>
        <w:t xml:space="preserve">Projects.ini. </w:t>
      </w:r>
      <w:r w:rsidRPr="00022A35">
        <w:t>Ответьте на вопрос программы установки, нужно ли сохранять этот файл</w:t>
      </w:r>
      <w:r w:rsidRPr="00022A35">
        <w:rPr>
          <w:rStyle w:val="FileNameUnix"/>
        </w:rPr>
        <w:t>.</w:t>
      </w:r>
    </w:p>
    <w:p w:rsidR="005B236E" w:rsidRPr="00022A35" w:rsidRDefault="00CD18A1" w:rsidP="00086936">
      <w:pPr>
        <w:pStyle w:val="ListContinue"/>
      </w:pPr>
      <w:r w:rsidRPr="00022A35">
        <w:rPr>
          <w:noProof/>
        </w:rPr>
        <w:drawing>
          <wp:inline distT="0" distB="0" distL="0" distR="0" wp14:anchorId="7DF094C5" wp14:editId="11883517">
            <wp:extent cx="2426970" cy="144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6970" cy="1449070"/>
                    </a:xfrm>
                    <a:prstGeom prst="rect">
                      <a:avLst/>
                    </a:prstGeom>
                    <a:noFill/>
                    <a:ln>
                      <a:noFill/>
                    </a:ln>
                  </pic:spPr>
                </pic:pic>
              </a:graphicData>
            </a:graphic>
          </wp:inline>
        </w:drawing>
      </w:r>
    </w:p>
    <w:p w:rsidR="005B236E" w:rsidRPr="00022A35" w:rsidRDefault="005B236E" w:rsidP="00086936">
      <w:pPr>
        <w:pStyle w:val="ListContinue"/>
      </w:pPr>
      <w:r w:rsidRPr="00022A35">
        <w:t xml:space="preserve">Если вам необходимо сохранить файл, выберите </w:t>
      </w:r>
      <w:r w:rsidRPr="00022A35">
        <w:rPr>
          <w:rStyle w:val="DFN"/>
        </w:rPr>
        <w:t>No</w:t>
      </w:r>
      <w:r w:rsidRPr="00022A35">
        <w:t xml:space="preserve">. Для создания пустого файла выберите </w:t>
      </w:r>
      <w:r w:rsidRPr="00022A35">
        <w:rPr>
          <w:rStyle w:val="DFN"/>
        </w:rPr>
        <w:t>Yes</w:t>
      </w:r>
      <w:r w:rsidRPr="00022A35">
        <w:t>.</w:t>
      </w:r>
    </w:p>
    <w:p w:rsidR="005B236E" w:rsidRPr="00022A35" w:rsidRDefault="005B236E" w:rsidP="00086936">
      <w:pPr>
        <w:pStyle w:val="ListNumber"/>
      </w:pPr>
      <w:r w:rsidRPr="00022A35">
        <w:lastRenderedPageBreak/>
        <w:t>Следуйте инструкциям программы установки, выбирая стандартные варианты ответа.</w:t>
      </w:r>
    </w:p>
    <w:p w:rsidR="005B236E" w:rsidRPr="00022A35" w:rsidRDefault="005B236E" w:rsidP="00086936">
      <w:pPr>
        <w:pStyle w:val="ListNumber"/>
        <w:rPr>
          <w:rStyle w:val="FileNameUnix"/>
        </w:rPr>
      </w:pPr>
      <w:r w:rsidRPr="00022A35">
        <w:t xml:space="preserve">Если у вас еще не установлен HTML Help Workshop, то проведите установку этой программы. Для этого запустите файл </w:t>
      </w:r>
      <w:r w:rsidRPr="00022A35">
        <w:rPr>
          <w:rStyle w:val="FileNameUnix"/>
        </w:rPr>
        <w:t>htmlhelp.EXE</w:t>
      </w:r>
      <w:r w:rsidRPr="00022A35">
        <w:t xml:space="preserve"> из папки </w:t>
      </w:r>
      <w:r w:rsidRPr="00022A35">
        <w:rPr>
          <w:rStyle w:val="FileNameUnix"/>
        </w:rPr>
        <w:t>App\HHW</w:t>
      </w:r>
      <w:r w:rsidRPr="00022A35">
        <w:t xml:space="preserve"> и следуйте указаниям программы установки. В качестве целевой папки установки выберите значение по умолчанию (</w:t>
      </w:r>
      <w:r w:rsidRPr="00022A35">
        <w:rPr>
          <w:rStyle w:val="FileNameUnix"/>
        </w:rPr>
        <w:t>C:\Program Files</w:t>
      </w:r>
      <w:r w:rsidRPr="00022A35">
        <w:t xml:space="preserve">). В этом случае программа установки установит HTML Help Workshop в папку </w:t>
      </w:r>
      <w:r w:rsidRPr="00022A35">
        <w:rPr>
          <w:rStyle w:val="FileNameUnix"/>
        </w:rPr>
        <w:t>C:\Program Files\HTML Help Workshop.</w:t>
      </w:r>
    </w:p>
    <w:p w:rsidR="005B236E" w:rsidRPr="00022A35" w:rsidRDefault="005B236E">
      <w:pPr>
        <w:keepNext/>
      </w:pPr>
      <w:r w:rsidRPr="00022A35">
        <w:t>В результате работы инсталлятора будут установлены следующие папки и файлы:</w:t>
      </w:r>
    </w:p>
    <w:p w:rsidR="005B236E" w:rsidRPr="00022A35" w:rsidRDefault="005B236E" w:rsidP="00086936">
      <w:pPr>
        <w:pStyle w:val="ListBullet"/>
        <w:numPr>
          <w:ilvl w:val="0"/>
          <w:numId w:val="1"/>
        </w:numPr>
      </w:pPr>
      <w:r w:rsidRPr="00022A35">
        <w:t xml:space="preserve">Файлы GenHelp </w:t>
      </w:r>
      <w:r w:rsidR="00086936" w:rsidRPr="00022A35">
        <w:t>и дополнительных программ (</w:t>
      </w:r>
      <w:r w:rsidR="00086936" w:rsidRPr="00022A35">
        <w:rPr>
          <w:rStyle w:val="FileNameUnix"/>
        </w:rPr>
        <w:t>ufrex</w:t>
      </w:r>
      <w:r w:rsidR="00086936" w:rsidRPr="00022A35">
        <w:t xml:space="preserve">, </w:t>
      </w:r>
      <w:r w:rsidR="00086936" w:rsidRPr="00022A35">
        <w:rPr>
          <w:rStyle w:val="FileNameUnix"/>
        </w:rPr>
        <w:t>genh_sr</w:t>
      </w:r>
      <w:r w:rsidR="00086936" w:rsidRPr="00022A35">
        <w:t>)</w:t>
      </w:r>
      <w:r w:rsidR="00086936" w:rsidRPr="00022A35">
        <w:rPr>
          <w:lang w:val="en-US"/>
        </w:rPr>
        <w:t xml:space="preserve"> </w:t>
      </w:r>
      <w:r w:rsidRPr="00022A35">
        <w:t xml:space="preserve">установлены в каталог </w:t>
      </w:r>
      <w:r w:rsidRPr="00022A35">
        <w:rPr>
          <w:rStyle w:val="FileNameUnix"/>
        </w:rPr>
        <w:t>App.</w:t>
      </w:r>
    </w:p>
    <w:p w:rsidR="00086936" w:rsidRPr="00022A35" w:rsidRDefault="00086936" w:rsidP="00086936">
      <w:pPr>
        <w:pStyle w:val="ListBullet"/>
        <w:numPr>
          <w:ilvl w:val="0"/>
          <w:numId w:val="1"/>
        </w:numPr>
        <w:ind w:left="714" w:hanging="357"/>
      </w:pPr>
      <w:r w:rsidRPr="00022A35">
        <w:t xml:space="preserve">Файлы скинов помещены в папку </w:t>
      </w:r>
      <w:r w:rsidRPr="00022A35">
        <w:rPr>
          <w:rStyle w:val="FileNameUnix"/>
        </w:rPr>
        <w:t>App\Skins</w:t>
      </w:r>
      <w:r w:rsidRPr="00022A35">
        <w:rPr>
          <w:lang w:val="en-US"/>
        </w:rPr>
        <w:t>.</w:t>
      </w:r>
    </w:p>
    <w:p w:rsidR="00086936" w:rsidRPr="00022A35" w:rsidRDefault="00086936" w:rsidP="00086936">
      <w:pPr>
        <w:pStyle w:val="ListBullet"/>
        <w:numPr>
          <w:ilvl w:val="0"/>
          <w:numId w:val="1"/>
        </w:numPr>
        <w:ind w:left="714" w:hanging="357"/>
      </w:pPr>
      <w:r w:rsidRPr="00022A35">
        <w:t xml:space="preserve">Файлы стандартного проекта помещены в папку </w:t>
      </w:r>
      <w:r w:rsidRPr="00022A35">
        <w:rPr>
          <w:rStyle w:val="FileNameUnix"/>
        </w:rPr>
        <w:t>App\Project_0000.</w:t>
      </w:r>
      <w:r w:rsidRPr="00022A35">
        <w:t xml:space="preserve"> В нее же помещены файлы, требуемые для всех скинов</w:t>
      </w:r>
      <w:r w:rsidRPr="00022A35">
        <w:rPr>
          <w:rStyle w:val="FileNameUnix"/>
        </w:rPr>
        <w:t>.</w:t>
      </w:r>
    </w:p>
    <w:p w:rsidR="005B236E" w:rsidRPr="00022A35" w:rsidRDefault="005B236E">
      <w:pPr>
        <w:pStyle w:val="ListBullet"/>
        <w:numPr>
          <w:ilvl w:val="0"/>
          <w:numId w:val="1"/>
        </w:numPr>
        <w:ind w:left="714" w:hanging="357"/>
        <w:rPr>
          <w:rStyle w:val="FileNameUnix"/>
        </w:rPr>
      </w:pPr>
      <w:r w:rsidRPr="00022A35">
        <w:t>Файл программы Microsoft Filter (</w:t>
      </w:r>
      <w:r w:rsidRPr="00022A35">
        <w:rPr>
          <w:rStyle w:val="FileNameUnix"/>
        </w:rPr>
        <w:t>filter.exe</w:t>
      </w:r>
      <w:r w:rsidRPr="00022A35">
        <w:t xml:space="preserve">) записан в папку </w:t>
      </w:r>
      <w:r w:rsidRPr="00022A35">
        <w:rPr>
          <w:rStyle w:val="FileNameUnix"/>
        </w:rPr>
        <w:t>App\Filter.</w:t>
      </w:r>
      <w:r w:rsidR="00C731A1" w:rsidRPr="00022A35">
        <w:fldChar w:fldCharType="begin"/>
      </w:r>
      <w:r w:rsidR="00C731A1" w:rsidRPr="00022A35">
        <w:instrText xml:space="preserve"> XE "Microsoft:Microsoft Filter" </w:instrText>
      </w:r>
      <w:r w:rsidR="00C731A1" w:rsidRPr="00022A35">
        <w:fldChar w:fldCharType="end"/>
      </w:r>
      <w:r w:rsidR="00C731A1" w:rsidRPr="00022A35">
        <w:fldChar w:fldCharType="begin"/>
      </w:r>
      <w:r w:rsidR="00C731A1" w:rsidRPr="00022A35">
        <w:instrText xml:space="preserve"> XE "Filter:Microsoft Filter" </w:instrText>
      </w:r>
      <w:r w:rsidR="00C731A1" w:rsidRPr="00022A35">
        <w:fldChar w:fldCharType="end"/>
      </w:r>
      <w:r w:rsidR="00C731A1" w:rsidRPr="00022A35">
        <w:fldChar w:fldCharType="begin"/>
      </w:r>
      <w:r w:rsidR="00C731A1" w:rsidRPr="00022A35">
        <w:instrText xml:space="preserve"> XE "Программа:Microsoft Filter" </w:instrText>
      </w:r>
      <w:r w:rsidR="00C731A1" w:rsidRPr="00022A35">
        <w:fldChar w:fldCharType="end"/>
      </w:r>
    </w:p>
    <w:p w:rsidR="00086936" w:rsidRPr="00022A35" w:rsidRDefault="00086936">
      <w:pPr>
        <w:pStyle w:val="ListBullet"/>
        <w:numPr>
          <w:ilvl w:val="0"/>
          <w:numId w:val="1"/>
        </w:numPr>
        <w:ind w:left="714" w:hanging="357"/>
      </w:pPr>
      <w:r w:rsidRPr="00022A35">
        <w:t xml:space="preserve">Файлы установки HTML Help Workshop помещены в папку </w:t>
      </w:r>
      <w:r w:rsidRPr="00022A35">
        <w:rPr>
          <w:rStyle w:val="FileNameUnix"/>
        </w:rPr>
        <w:t>App\HHW</w:t>
      </w:r>
      <w:r w:rsidRPr="00022A35">
        <w:t>.</w:t>
      </w:r>
    </w:p>
    <w:p w:rsidR="005B236E" w:rsidRPr="00022A35" w:rsidRDefault="005B236E">
      <w:pPr>
        <w:pStyle w:val="ListBullet"/>
        <w:numPr>
          <w:ilvl w:val="0"/>
          <w:numId w:val="1"/>
        </w:numPr>
        <w:ind w:left="714" w:hanging="357"/>
        <w:rPr>
          <w:rStyle w:val="FileNameUnix"/>
        </w:rPr>
      </w:pPr>
      <w:r w:rsidRPr="00022A35">
        <w:t>Файлы поддержки среды исполнения для программ, созданных на языке Visual Basic</w:t>
      </w:r>
      <w:r w:rsidRPr="00022A35">
        <w:rPr>
          <w:rStyle w:val="FileNameUnix"/>
        </w:rPr>
        <w:t xml:space="preserve"> </w:t>
      </w:r>
      <w:r w:rsidRPr="00022A35">
        <w:t xml:space="preserve">будут установлены в системную папку Windows (например, на Windows 2000 это папка </w:t>
      </w:r>
      <w:r w:rsidRPr="00022A35">
        <w:rPr>
          <w:rStyle w:val="FileNameUnix"/>
        </w:rPr>
        <w:t>C:\Winnt\System32</w:t>
      </w:r>
      <w:r w:rsidRPr="00022A35">
        <w:t>).</w:t>
      </w:r>
    </w:p>
    <w:p w:rsidR="005B236E" w:rsidRPr="00022A35" w:rsidRDefault="005B236E" w:rsidP="00086936">
      <w:pPr>
        <w:pStyle w:val="ListContinue"/>
        <w:rPr>
          <w:rStyle w:val="FileNameUnix"/>
        </w:rPr>
      </w:pPr>
      <w:r w:rsidRPr="00022A35">
        <w:rPr>
          <w:rStyle w:val="FileNameUnix"/>
        </w:rPr>
        <w:t>stdole2.tlb, msvbvm60.dll, oleaut32.dll, olepro32.dll, asycfilt.dll, comcat.dll, richtx32.ocx, comdlg32.</w:t>
      </w:r>
    </w:p>
    <w:p w:rsidR="005B236E" w:rsidRPr="00022A35" w:rsidRDefault="005B236E" w:rsidP="00086936">
      <w:pPr>
        <w:pStyle w:val="ListContinue"/>
      </w:pPr>
      <w:r w:rsidRPr="00022A35">
        <w:t>Эти файлы записываются на диск только в том случае, если они не были еще установлены.</w:t>
      </w:r>
    </w:p>
    <w:p w:rsidR="005B236E" w:rsidRPr="00022A35" w:rsidRDefault="005B236E">
      <w:pPr>
        <w:pStyle w:val="ListBullet"/>
        <w:keepNext/>
        <w:numPr>
          <w:ilvl w:val="0"/>
          <w:numId w:val="1"/>
        </w:numPr>
        <w:ind w:left="714" w:hanging="357"/>
        <w:rPr>
          <w:rStyle w:val="FileNameUnix"/>
        </w:rPr>
      </w:pPr>
      <w:r w:rsidRPr="00022A35">
        <w:t xml:space="preserve">Файлы поддержки среды исполнения для программ, созданных на языке Visual Basic for Applications будут установлены в папку </w:t>
      </w:r>
      <w:r w:rsidRPr="00022A35">
        <w:rPr>
          <w:rStyle w:val="FileNameUnix"/>
        </w:rPr>
        <w:t>C:\Program Files\Common Files\Microsoft Shared\Vba\Vba6.</w:t>
      </w:r>
    </w:p>
    <w:p w:rsidR="005B236E" w:rsidRPr="00022A35" w:rsidRDefault="005B236E" w:rsidP="00086936">
      <w:pPr>
        <w:pStyle w:val="ListContinue"/>
        <w:rPr>
          <w:rStyle w:val="FileNameUnix"/>
        </w:rPr>
      </w:pPr>
      <w:r w:rsidRPr="00022A35">
        <w:rPr>
          <w:rStyle w:val="FileNameUnix"/>
        </w:rPr>
        <w:t>Vbacl10.dll, Vbacl10d.dll, Vbacl20d.dll, Vbe6.dll, Vbe6ext.olb.</w:t>
      </w:r>
    </w:p>
    <w:p w:rsidR="005B236E" w:rsidRPr="00022A35" w:rsidRDefault="005B236E" w:rsidP="00086936">
      <w:pPr>
        <w:pStyle w:val="ListContinue"/>
      </w:pPr>
      <w:r w:rsidRPr="00022A35">
        <w:t>Эти файлы записываются на диск только в том случае, если они не были еще установлены.</w:t>
      </w:r>
    </w:p>
    <w:p w:rsidR="005B236E" w:rsidRPr="00022A35" w:rsidRDefault="005B236E">
      <w:pPr>
        <w:pStyle w:val="ListBullet"/>
        <w:numPr>
          <w:ilvl w:val="0"/>
          <w:numId w:val="1"/>
        </w:numPr>
        <w:ind w:left="714" w:hanging="357"/>
      </w:pPr>
      <w:r w:rsidRPr="00022A35">
        <w:t>В системный реестр Windows будет добавлена информация об установленном продукте.</w:t>
      </w:r>
    </w:p>
    <w:p w:rsidR="005B236E" w:rsidRPr="00022A35" w:rsidRDefault="005B236E" w:rsidP="00086936">
      <w:pPr>
        <w:pStyle w:val="Gap"/>
      </w:pPr>
    </w:p>
    <w:p w:rsidR="005B236E" w:rsidRPr="00022A35" w:rsidRDefault="005B236E">
      <w:pPr>
        <w:pStyle w:val="Heading2"/>
        <w:rPr>
          <w:lang w:val="ru-RU"/>
        </w:rPr>
      </w:pPr>
      <w:bookmarkStart w:id="47" w:name="_Назначение_файлов_GenHelp"/>
      <w:bookmarkStart w:id="48" w:name="_Toc346638544"/>
      <w:bookmarkStart w:id="49" w:name="_Toc476839333"/>
      <w:bookmarkEnd w:id="47"/>
      <w:r w:rsidRPr="00022A35">
        <w:rPr>
          <w:lang w:val="ru-RU"/>
        </w:rPr>
        <w:t>Назначение файлов GenHelp</w:t>
      </w:r>
      <w:bookmarkEnd w:id="48"/>
      <w:bookmarkEnd w:id="49"/>
    </w:p>
    <w:p w:rsidR="005B236E" w:rsidRPr="00022A35" w:rsidRDefault="00C731A1">
      <w:r w:rsidRPr="00022A35">
        <w:fldChar w:fldCharType="begin"/>
      </w:r>
      <w:r w:rsidRPr="00022A35">
        <w:instrText xml:space="preserve"> XE "GenHelp:Назначение файлов GenHelp" </w:instrText>
      </w:r>
      <w:r w:rsidRPr="00022A35">
        <w:fldChar w:fldCharType="end"/>
      </w:r>
      <w:r w:rsidRPr="00022A35">
        <w:fldChar w:fldCharType="begin"/>
      </w:r>
      <w:r w:rsidRPr="00022A35">
        <w:instrText xml:space="preserve"> XE "Файл:Назначение файлов GenHelp" </w:instrText>
      </w:r>
      <w:r w:rsidRPr="00022A35">
        <w:fldChar w:fldCharType="end"/>
      </w:r>
      <w:r w:rsidR="005B236E" w:rsidRPr="00022A35">
        <w:t xml:space="preserve">В процессе установки в Windows будет создана группа программ </w:t>
      </w:r>
      <w:r w:rsidR="005B236E" w:rsidRPr="00022A35">
        <w:rPr>
          <w:rStyle w:val="DFN"/>
        </w:rPr>
        <w:t>GenHelp</w:t>
      </w:r>
      <w:r w:rsidR="005B236E" w:rsidRPr="00022A35">
        <w:t>, включающая программу деинсталляции продукта</w:t>
      </w:r>
      <w:r w:rsidR="005B236E" w:rsidRPr="00022A35">
        <w:rPr>
          <w:rStyle w:val="FileNameUnix"/>
        </w:rPr>
        <w:t>.</w:t>
      </w:r>
      <w:r w:rsidR="005B236E" w:rsidRPr="00022A35">
        <w:t xml:space="preserve"> </w:t>
      </w:r>
    </w:p>
    <w:p w:rsidR="005B236E" w:rsidRPr="00022A35" w:rsidRDefault="005B236E">
      <w:pPr>
        <w:rPr>
          <w:lang w:val="en-US"/>
        </w:rPr>
      </w:pPr>
      <w:r w:rsidRPr="00022A35">
        <w:lastRenderedPageBreak/>
        <w:t>В таблицах подразделов приведены названия и назначение внутренних файлов и папок, создаваемых в результате работы инсталлятора GenHelp.</w:t>
      </w:r>
    </w:p>
    <w:p w:rsidR="005B236E" w:rsidRPr="00022A35" w:rsidRDefault="005B236E">
      <w:pPr>
        <w:pStyle w:val="Heading3"/>
        <w:rPr>
          <w:rStyle w:val="FileNameUnix"/>
        </w:rPr>
      </w:pPr>
      <w:bookmarkStart w:id="50" w:name="_Toc346638545"/>
      <w:bookmarkStart w:id="51" w:name="_Toc476839334"/>
      <w:r w:rsidRPr="00022A35">
        <w:rPr>
          <w:lang w:val="ru-RU"/>
        </w:rPr>
        <w:t xml:space="preserve">Папка </w:t>
      </w:r>
      <w:r w:rsidRPr="00022A35">
        <w:rPr>
          <w:rStyle w:val="FileNameUnix"/>
        </w:rPr>
        <w:t>App</w:t>
      </w:r>
      <w:bookmarkEnd w:id="50"/>
      <w:bookmarkEnd w:id="51"/>
    </w:p>
    <w:p w:rsidR="005B236E" w:rsidRPr="00022A35" w:rsidRDefault="005B236E">
      <w:r w:rsidRPr="00022A35">
        <w:rPr>
          <w:rStyle w:val="FileNameUnix"/>
        </w:rPr>
        <w:t>App</w:t>
      </w:r>
      <w:r w:rsidRPr="00022A35">
        <w:t> </w:t>
      </w:r>
      <w:r w:rsidRPr="00022A35">
        <w:noBreakHyphen/>
        <w:t xml:space="preserve">Это папка, в которую установлена программа GenHelp. Папка </w:t>
      </w:r>
      <w:r w:rsidRPr="00022A35">
        <w:rPr>
          <w:rStyle w:val="FileNameUnix"/>
        </w:rPr>
        <w:t>App</w:t>
      </w:r>
      <w:r w:rsidRPr="00022A35">
        <w:t xml:space="preserve"> содержит папки:</w:t>
      </w:r>
    </w:p>
    <w:p w:rsidR="005B236E" w:rsidRPr="00022A35" w:rsidRDefault="00022A35">
      <w:pPr>
        <w:pStyle w:val="ListBullet"/>
        <w:numPr>
          <w:ilvl w:val="0"/>
          <w:numId w:val="1"/>
        </w:numPr>
        <w:ind w:left="714" w:hanging="357"/>
      </w:pPr>
      <w:hyperlink w:anchor="_Папка_Project_0000" w:history="1">
        <w:r w:rsidR="00B3713D" w:rsidRPr="00022A35">
          <w:rPr>
            <w:rStyle w:val="Hyperlink"/>
            <w:rFonts w:ascii="Lucida Console" w:hAnsi="Lucida Console"/>
            <w:color w:val="auto"/>
            <w:w w:val="80"/>
            <w:u w:val="none"/>
          </w:rPr>
          <w:t>Project_0000</w:t>
        </w:r>
      </w:hyperlink>
      <w:r w:rsidR="005B236E" w:rsidRPr="00022A35">
        <w:rPr>
          <w:rStyle w:val="FileNameUnix"/>
        </w:rPr>
        <w:t>;</w:t>
      </w:r>
    </w:p>
    <w:p w:rsidR="005B236E" w:rsidRPr="00022A35" w:rsidRDefault="00022A35">
      <w:pPr>
        <w:pStyle w:val="ListBullet"/>
        <w:numPr>
          <w:ilvl w:val="0"/>
          <w:numId w:val="1"/>
        </w:numPr>
        <w:ind w:left="714" w:hanging="357"/>
      </w:pPr>
      <w:hyperlink w:anchor="_Папка_Filter" w:history="1">
        <w:r w:rsidR="00FF3E19" w:rsidRPr="00022A35">
          <w:rPr>
            <w:rStyle w:val="Hyperlink"/>
            <w:rFonts w:ascii="Lucida Console" w:hAnsi="Lucida Console"/>
            <w:color w:val="auto"/>
            <w:w w:val="80"/>
            <w:u w:val="none"/>
          </w:rPr>
          <w:t>Filter</w:t>
        </w:r>
      </w:hyperlink>
      <w:r w:rsidR="005B236E" w:rsidRPr="00022A35">
        <w:rPr>
          <w:rStyle w:val="FileNameUnix"/>
        </w:rPr>
        <w:t>;</w:t>
      </w:r>
    </w:p>
    <w:p w:rsidR="005B236E" w:rsidRPr="00022A35" w:rsidRDefault="00022A35">
      <w:pPr>
        <w:pStyle w:val="ListBullet"/>
        <w:numPr>
          <w:ilvl w:val="0"/>
          <w:numId w:val="1"/>
        </w:numPr>
        <w:ind w:left="714" w:hanging="357"/>
      </w:pPr>
      <w:hyperlink w:anchor="_Папка_Skins" w:history="1">
        <w:r w:rsidR="00FF3E19" w:rsidRPr="00022A35">
          <w:rPr>
            <w:rStyle w:val="Hyperlink"/>
            <w:rFonts w:ascii="Lucida Console" w:hAnsi="Lucida Console"/>
            <w:color w:val="auto"/>
            <w:w w:val="80"/>
            <w:u w:val="none"/>
          </w:rPr>
          <w:t>Skins</w:t>
        </w:r>
      </w:hyperlink>
      <w:r w:rsidR="005B236E" w:rsidRPr="00022A35">
        <w:rPr>
          <w:rStyle w:val="FileNameUnix"/>
        </w:rPr>
        <w:t>;</w:t>
      </w:r>
    </w:p>
    <w:p w:rsidR="005B236E" w:rsidRPr="00022A35" w:rsidRDefault="00022A35">
      <w:pPr>
        <w:pStyle w:val="ListBullet"/>
        <w:numPr>
          <w:ilvl w:val="0"/>
          <w:numId w:val="1"/>
        </w:numPr>
        <w:ind w:left="714" w:hanging="357"/>
      </w:pPr>
      <w:hyperlink w:anchor="_Папка_HHW" w:history="1">
        <w:r w:rsidR="00FF3E19" w:rsidRPr="00022A35">
          <w:rPr>
            <w:rStyle w:val="Hyperlink"/>
            <w:rFonts w:ascii="Lucida Console" w:hAnsi="Lucida Console"/>
            <w:color w:val="auto"/>
            <w:w w:val="80"/>
            <w:u w:val="none"/>
          </w:rPr>
          <w:t>HHW</w:t>
        </w:r>
      </w:hyperlink>
      <w:r w:rsidR="005B236E" w:rsidRPr="00022A35">
        <w:rPr>
          <w:rStyle w:val="FileNameUnix"/>
        </w:rPr>
        <w:t>;</w:t>
      </w:r>
    </w:p>
    <w:p w:rsidR="005B236E" w:rsidRPr="00022A35" w:rsidRDefault="00022A35">
      <w:pPr>
        <w:pStyle w:val="ListBullet"/>
        <w:numPr>
          <w:ilvl w:val="0"/>
          <w:numId w:val="1"/>
        </w:numPr>
        <w:ind w:left="714" w:hanging="357"/>
      </w:pPr>
      <w:hyperlink w:anchor="_Папка_GenHelp_Documentation_rus" w:history="1">
        <w:r w:rsidR="00FF3E19" w:rsidRPr="00022A35">
          <w:rPr>
            <w:rStyle w:val="Hyperlink"/>
            <w:rFonts w:ascii="Lucida Console" w:hAnsi="Lucida Console"/>
            <w:color w:val="auto"/>
            <w:w w:val="80"/>
            <w:u w:val="none"/>
          </w:rPr>
          <w:t>GenHelp_Documentation_rus</w:t>
        </w:r>
      </w:hyperlink>
      <w:r w:rsidR="005B236E" w:rsidRPr="00022A35">
        <w:rPr>
          <w:rStyle w:val="FileNameUnix"/>
        </w:rPr>
        <w:t>;</w:t>
      </w:r>
    </w:p>
    <w:p w:rsidR="005B236E" w:rsidRPr="00022A35" w:rsidRDefault="00022A35">
      <w:pPr>
        <w:pStyle w:val="ListBullet"/>
        <w:numPr>
          <w:ilvl w:val="0"/>
          <w:numId w:val="1"/>
        </w:numPr>
        <w:ind w:left="714" w:hanging="357"/>
      </w:pPr>
      <w:hyperlink w:anchor="_Папка_GenHelp_Documentation_eng" w:history="1">
        <w:r w:rsidR="00FF3E19" w:rsidRPr="00022A35">
          <w:rPr>
            <w:rStyle w:val="Hyperlink"/>
            <w:rFonts w:ascii="Lucida Console" w:hAnsi="Lucida Console"/>
            <w:color w:val="auto"/>
            <w:w w:val="80"/>
            <w:u w:val="none"/>
          </w:rPr>
          <w:t>GenHelp_Documentation_eng</w:t>
        </w:r>
      </w:hyperlink>
      <w:r w:rsidR="005B236E" w:rsidRPr="00022A35">
        <w:rPr>
          <w:rStyle w:val="FileNameUnix"/>
        </w:rPr>
        <w:t>.</w:t>
      </w:r>
    </w:p>
    <w:tbl>
      <w:tblPr>
        <w:tblW w:w="80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779"/>
      </w:tblGrid>
      <w:tr w:rsidR="005B236E" w:rsidRPr="00022A35">
        <w:trPr>
          <w:cantSplit/>
          <w:tblHeader/>
        </w:trPr>
        <w:tc>
          <w:tcPr>
            <w:tcW w:w="2268" w:type="dxa"/>
            <w:shd w:val="clear" w:color="auto" w:fill="CCCCCC"/>
          </w:tcPr>
          <w:p w:rsidR="005B236E" w:rsidRPr="00022A35" w:rsidRDefault="005B236E">
            <w:pPr>
              <w:pStyle w:val="TableTitle"/>
              <w:rPr>
                <w:lang w:val="ru-RU"/>
              </w:rPr>
            </w:pPr>
            <w:r w:rsidRPr="00022A35">
              <w:rPr>
                <w:lang w:val="ru-RU"/>
              </w:rPr>
              <w:t>Файл</w:t>
            </w:r>
          </w:p>
        </w:tc>
        <w:tc>
          <w:tcPr>
            <w:tcW w:w="5779" w:type="dxa"/>
            <w:shd w:val="clear" w:color="auto" w:fill="CCCCCC"/>
          </w:tcPr>
          <w:p w:rsidR="005B236E" w:rsidRPr="00022A35" w:rsidRDefault="005B236E">
            <w:pPr>
              <w:pStyle w:val="TableTitle"/>
              <w:rPr>
                <w:lang w:val="ru-RU"/>
              </w:rPr>
            </w:pPr>
            <w:r w:rsidRPr="00022A35">
              <w:rPr>
                <w:lang w:val="ru-RU"/>
              </w:rPr>
              <w:t>Назначение</w:t>
            </w:r>
          </w:p>
        </w:tc>
      </w:tr>
      <w:tr w:rsidR="005B236E" w:rsidRPr="00022A35">
        <w:trPr>
          <w:cantSplit/>
        </w:trPr>
        <w:tc>
          <w:tcPr>
            <w:tcW w:w="2268" w:type="dxa"/>
          </w:tcPr>
          <w:p w:rsidR="005B236E" w:rsidRPr="00022A35" w:rsidRDefault="00086936" w:rsidP="00C731A1">
            <w:pPr>
              <w:pStyle w:val="TableNormal0"/>
            </w:pPr>
            <w:r w:rsidRPr="00022A35">
              <w:rPr>
                <w:rStyle w:val="FileNameUnix"/>
              </w:rPr>
              <w:t>GenHelp4.exe</w:t>
            </w:r>
            <w:r w:rsidR="00C731A1" w:rsidRPr="00022A35">
              <w:fldChar w:fldCharType="begin"/>
            </w:r>
            <w:r w:rsidR="00C731A1" w:rsidRPr="00022A35">
              <w:instrText xml:space="preserve"> XE "Файл:Файл GenHelp4.exe" </w:instrText>
            </w:r>
            <w:r w:rsidR="00C731A1" w:rsidRPr="00022A35">
              <w:fldChar w:fldCharType="end"/>
            </w:r>
          </w:p>
        </w:tc>
        <w:tc>
          <w:tcPr>
            <w:tcW w:w="5779" w:type="dxa"/>
          </w:tcPr>
          <w:p w:rsidR="005B236E" w:rsidRPr="00022A35" w:rsidRDefault="005B236E" w:rsidP="003633EE">
            <w:pPr>
              <w:pStyle w:val="TableNormal0"/>
            </w:pPr>
            <w:r w:rsidRPr="00022A35">
              <w:t>Файл исполняемого модуля программы GenHelp.</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GenHelp.ico</w:t>
            </w:r>
            <w:r w:rsidR="00C731A1" w:rsidRPr="00022A35">
              <w:fldChar w:fldCharType="begin"/>
            </w:r>
            <w:r w:rsidR="00C731A1" w:rsidRPr="00022A35">
              <w:instrText xml:space="preserve"> XE "Файл:Файл GenHelp.ico" </w:instrText>
            </w:r>
            <w:r w:rsidR="00C731A1" w:rsidRPr="00022A35">
              <w:fldChar w:fldCharType="end"/>
            </w:r>
          </w:p>
        </w:tc>
        <w:tc>
          <w:tcPr>
            <w:tcW w:w="5779" w:type="dxa"/>
          </w:tcPr>
          <w:p w:rsidR="005B236E" w:rsidRPr="00022A35" w:rsidRDefault="005B236E" w:rsidP="003633EE">
            <w:pPr>
              <w:pStyle w:val="TableNormal0"/>
            </w:pPr>
            <w:r w:rsidRPr="00022A35">
              <w:t>Файл иконки программы GenHelp.</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genhelp_msg.ini</w:t>
            </w:r>
            <w:r w:rsidR="00C731A1" w:rsidRPr="00022A35">
              <w:fldChar w:fldCharType="begin"/>
            </w:r>
            <w:r w:rsidR="00C731A1" w:rsidRPr="00022A35">
              <w:instrText xml:space="preserve"> XE "Файл:Файл Genhelp msg.ini" </w:instrText>
            </w:r>
            <w:r w:rsidR="00C731A1" w:rsidRPr="00022A35">
              <w:fldChar w:fldCharType="end"/>
            </w:r>
          </w:p>
        </w:tc>
        <w:tc>
          <w:tcPr>
            <w:tcW w:w="5779" w:type="dxa"/>
          </w:tcPr>
          <w:p w:rsidR="005B236E" w:rsidRPr="00022A35" w:rsidRDefault="005B236E" w:rsidP="003633EE">
            <w:pPr>
              <w:pStyle w:val="TableNormal0"/>
            </w:pPr>
            <w:r w:rsidRPr="00022A35">
              <w:t>Файл сообщений программы на английском языке.</w:t>
            </w:r>
          </w:p>
        </w:tc>
      </w:tr>
      <w:tr w:rsidR="005B236E" w:rsidRPr="00022A35">
        <w:trPr>
          <w:cantSplit/>
        </w:trPr>
        <w:tc>
          <w:tcPr>
            <w:tcW w:w="2268" w:type="dxa"/>
          </w:tcPr>
          <w:p w:rsidR="005B236E" w:rsidRPr="00022A35" w:rsidRDefault="005B236E" w:rsidP="00C731A1">
            <w:pPr>
              <w:pStyle w:val="TableNormal0"/>
            </w:pPr>
            <w:r w:rsidRPr="00022A35">
              <w:rPr>
                <w:rStyle w:val="FileNameUnix"/>
              </w:rPr>
              <w:t>Projects.ini</w:t>
            </w:r>
            <w:r w:rsidR="00C731A1" w:rsidRPr="00022A35">
              <w:fldChar w:fldCharType="begin"/>
            </w:r>
            <w:r w:rsidR="00C731A1" w:rsidRPr="00022A35">
              <w:instrText xml:space="preserve"> XE "Файл:Файл Projects.ini" </w:instrText>
            </w:r>
            <w:r w:rsidR="00C731A1" w:rsidRPr="00022A35">
              <w:fldChar w:fldCharType="end"/>
            </w:r>
          </w:p>
        </w:tc>
        <w:tc>
          <w:tcPr>
            <w:tcW w:w="5779" w:type="dxa"/>
          </w:tcPr>
          <w:p w:rsidR="005B236E" w:rsidRPr="00022A35" w:rsidRDefault="005B236E" w:rsidP="003633EE">
            <w:pPr>
              <w:pStyle w:val="TableNormal0"/>
            </w:pPr>
            <w:r w:rsidRPr="00022A35">
              <w:t>Файл текущих проектов GenHelp. Вначале это пустой файл.</w:t>
            </w:r>
          </w:p>
        </w:tc>
      </w:tr>
      <w:tr w:rsidR="005B236E" w:rsidRPr="00022A35">
        <w:trPr>
          <w:cantSplit/>
        </w:trPr>
        <w:tc>
          <w:tcPr>
            <w:tcW w:w="2268" w:type="dxa"/>
          </w:tcPr>
          <w:p w:rsidR="005B236E" w:rsidRPr="00022A35" w:rsidRDefault="005B236E" w:rsidP="00C731A1">
            <w:pPr>
              <w:pStyle w:val="TableNormal0"/>
            </w:pPr>
            <w:r w:rsidRPr="00022A35">
              <w:rPr>
                <w:rStyle w:val="FileNameUnix"/>
              </w:rPr>
              <w:t>about.rtf</w:t>
            </w:r>
            <w:r w:rsidR="00C731A1" w:rsidRPr="00022A35">
              <w:fldChar w:fldCharType="begin"/>
            </w:r>
            <w:r w:rsidR="00C731A1" w:rsidRPr="00022A35">
              <w:instrText xml:space="preserve"> XE "Файл:Файл about.rtf" </w:instrText>
            </w:r>
            <w:r w:rsidR="00C731A1" w:rsidRPr="00022A35">
              <w:fldChar w:fldCharType="end"/>
            </w:r>
          </w:p>
        </w:tc>
        <w:tc>
          <w:tcPr>
            <w:tcW w:w="5779" w:type="dxa"/>
          </w:tcPr>
          <w:p w:rsidR="005B236E" w:rsidRPr="00022A35" w:rsidRDefault="005B236E" w:rsidP="003633EE">
            <w:pPr>
              <w:pStyle w:val="TableNormal0"/>
            </w:pPr>
            <w:r w:rsidRPr="00022A35">
              <w:t>Файл краткого описания назначения программы.</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genhelp.ini</w:t>
            </w:r>
            <w:r w:rsidR="00C731A1" w:rsidRPr="00022A35">
              <w:fldChar w:fldCharType="begin"/>
            </w:r>
            <w:r w:rsidR="00C731A1" w:rsidRPr="00022A35">
              <w:instrText xml:space="preserve"> XE "Файл:Файл Genhelp.ini" </w:instrText>
            </w:r>
            <w:r w:rsidR="00C731A1" w:rsidRPr="00022A35">
              <w:fldChar w:fldCharType="end"/>
            </w:r>
          </w:p>
        </w:tc>
        <w:tc>
          <w:tcPr>
            <w:tcW w:w="5779" w:type="dxa"/>
          </w:tcPr>
          <w:p w:rsidR="005B236E" w:rsidRPr="00022A35" w:rsidRDefault="005B236E" w:rsidP="003633EE">
            <w:pPr>
              <w:pStyle w:val="TableNormal0"/>
            </w:pPr>
            <w:r w:rsidRPr="00022A35">
              <w:t>Файл, описывающий состав пакета программ GenHelp.</w:t>
            </w:r>
          </w:p>
        </w:tc>
      </w:tr>
      <w:tr w:rsidR="009C33FA" w:rsidRPr="00022A35">
        <w:trPr>
          <w:cantSplit/>
        </w:trPr>
        <w:tc>
          <w:tcPr>
            <w:tcW w:w="2268" w:type="dxa"/>
          </w:tcPr>
          <w:p w:rsidR="009C33FA" w:rsidRPr="00022A35" w:rsidRDefault="009C33FA" w:rsidP="00C731A1">
            <w:pPr>
              <w:pStyle w:val="TableNormal0"/>
            </w:pPr>
            <w:r w:rsidRPr="00022A35">
              <w:rPr>
                <w:rStyle w:val="FileNameUnix"/>
              </w:rPr>
              <w:t>genhelp_act</w:t>
            </w:r>
            <w:r w:rsidRPr="00022A35">
              <w:rPr>
                <w:rStyle w:val="FileNameUnix"/>
                <w:lang w:val="en-US"/>
              </w:rPr>
              <w:t xml:space="preserve">.txt </w:t>
            </w:r>
            <w:r w:rsidR="00C731A1" w:rsidRPr="00022A35">
              <w:fldChar w:fldCharType="begin"/>
            </w:r>
            <w:r w:rsidR="00C731A1" w:rsidRPr="00022A35">
              <w:instrText xml:space="preserve"> XE "Файл:Файл genhelp act.txt" </w:instrText>
            </w:r>
            <w:r w:rsidR="00C731A1" w:rsidRPr="00022A35">
              <w:fldChar w:fldCharType="end"/>
            </w:r>
          </w:p>
        </w:tc>
        <w:tc>
          <w:tcPr>
            <w:tcW w:w="5779" w:type="dxa"/>
          </w:tcPr>
          <w:p w:rsidR="009C33FA" w:rsidRPr="00022A35" w:rsidRDefault="009C33FA" w:rsidP="003633EE">
            <w:pPr>
              <w:pStyle w:val="TableNormal0"/>
            </w:pPr>
            <w:r w:rsidRPr="00022A35">
              <w:t>Файл, описывающий допустимые символы для формирования полнотекстовой базы поиска в готовой ЭС. В случае разработки ЭС на языках, отличных от русского и английского, в этот файл надо поместить дополнительные символы, отвечающие целевому языку.</w:t>
            </w:r>
          </w:p>
          <w:p w:rsidR="009C33FA" w:rsidRPr="00022A35" w:rsidRDefault="009C33FA" w:rsidP="003633EE">
            <w:pPr>
              <w:pStyle w:val="TableNormal0"/>
            </w:pPr>
            <w:r w:rsidRPr="00022A35">
              <w:t>Файл джолжен иметь кодировку UTF-8.</w:t>
            </w:r>
          </w:p>
        </w:tc>
      </w:tr>
      <w:tr w:rsidR="005B236E" w:rsidRPr="00022A35">
        <w:trPr>
          <w:cantSplit/>
        </w:trPr>
        <w:tc>
          <w:tcPr>
            <w:tcW w:w="2268" w:type="dxa"/>
          </w:tcPr>
          <w:p w:rsidR="005B236E" w:rsidRPr="00022A35" w:rsidRDefault="00095C1E" w:rsidP="00C731A1">
            <w:pPr>
              <w:pStyle w:val="TableNormal0"/>
            </w:pPr>
            <w:r w:rsidRPr="00022A35">
              <w:rPr>
                <w:rStyle w:val="FileNameUnix"/>
                <w:lang w:val="en-US"/>
              </w:rPr>
              <w:lastRenderedPageBreak/>
              <w:t>makepdf</w:t>
            </w:r>
            <w:r w:rsidR="005B236E" w:rsidRPr="00022A35">
              <w:rPr>
                <w:rStyle w:val="FileNameUnix"/>
              </w:rPr>
              <w:t>.dot</w:t>
            </w:r>
            <w:r w:rsidR="00C731A1" w:rsidRPr="00022A35">
              <w:fldChar w:fldCharType="begin"/>
            </w:r>
            <w:r w:rsidR="00C731A1" w:rsidRPr="00022A35">
              <w:instrText xml:space="preserve"> XE "Файл:Файл Gh user.dot" </w:instrText>
            </w:r>
            <w:r w:rsidR="00C731A1" w:rsidRPr="00022A35">
              <w:fldChar w:fldCharType="end"/>
            </w:r>
          </w:p>
        </w:tc>
        <w:tc>
          <w:tcPr>
            <w:tcW w:w="5779" w:type="dxa"/>
          </w:tcPr>
          <w:p w:rsidR="005B236E" w:rsidRPr="00022A35" w:rsidRDefault="005B236E" w:rsidP="003633EE">
            <w:pPr>
              <w:pStyle w:val="TableNormal0"/>
            </w:pPr>
            <w:r w:rsidRPr="00022A35">
              <w:t xml:space="preserve">Пользователь может </w:t>
            </w:r>
            <w:r w:rsidR="00095C1E" w:rsidRPr="00022A35">
              <w:t xml:space="preserve">разработать свой .DOT-файл, в который поместить </w:t>
            </w:r>
            <w:r w:rsidRPr="00022A35">
              <w:t xml:space="preserve">свои макросы для Word, которые будут вызываться после предварительной обработки исходного документа (макрос </w:t>
            </w:r>
            <w:r w:rsidRPr="00022A35">
              <w:rPr>
                <w:rStyle w:val="FileNameUnix"/>
              </w:rPr>
              <w:t>gh_start</w:t>
            </w:r>
            <w:r w:rsidRPr="00022A35">
              <w:t xml:space="preserve">) и в конце обработки всего документа, перед его сохранением в формат DOC (макрос </w:t>
            </w:r>
            <w:r w:rsidRPr="00022A35">
              <w:rPr>
                <w:rStyle w:val="FileNameUnix"/>
              </w:rPr>
              <w:t>gh_complete_doc</w:t>
            </w:r>
            <w:r w:rsidRPr="00022A35">
              <w:t>).</w:t>
            </w:r>
          </w:p>
          <w:p w:rsidR="005B236E" w:rsidRPr="00022A35" w:rsidRDefault="005B236E" w:rsidP="003633EE">
            <w:pPr>
              <w:pStyle w:val="TableNormal0"/>
            </w:pPr>
            <w:r w:rsidRPr="00022A35">
              <w:t xml:space="preserve">В качестве примера представлен </w:t>
            </w:r>
            <w:r w:rsidR="00095C1E" w:rsidRPr="00022A35">
              <w:t>файл</w:t>
            </w:r>
            <w:r w:rsidRPr="00022A35">
              <w:t xml:space="preserve"> </w:t>
            </w:r>
            <w:r w:rsidR="007623B3" w:rsidRPr="00022A35">
              <w:rPr>
                <w:rStyle w:val="FileNameUnix"/>
              </w:rPr>
              <w:t>makepdf.dot</w:t>
            </w:r>
            <w:r w:rsidR="007623B3" w:rsidRPr="00022A35">
              <w:t xml:space="preserve"> </w:t>
            </w:r>
            <w:r w:rsidRPr="00022A35">
              <w:t xml:space="preserve">для </w:t>
            </w:r>
            <w:r w:rsidR="00095C1E" w:rsidRPr="00022A35">
              <w:t xml:space="preserve">экспорта </w:t>
            </w:r>
            <w:r w:rsidR="007623B3" w:rsidRPr="00022A35">
              <w:t xml:space="preserve">сгенерированного </w:t>
            </w:r>
            <w:r w:rsidR="00095C1E" w:rsidRPr="00022A35">
              <w:t xml:space="preserve">печатного варианта документа в формат </w:t>
            </w:r>
            <w:r w:rsidR="007623B3" w:rsidRPr="00022A35">
              <w:t>PDF</w:t>
            </w:r>
            <w:r w:rsidRPr="00022A35">
              <w:t>.</w:t>
            </w:r>
          </w:p>
          <w:p w:rsidR="00095C1E" w:rsidRPr="00022A35" w:rsidRDefault="00095C1E" w:rsidP="003633EE">
            <w:pPr>
              <w:pStyle w:val="TableNormal0"/>
            </w:pPr>
            <w:r w:rsidRPr="00022A35">
              <w:t xml:space="preserve">Подготовленный .DOT-файл пользователь должен поместить в проектную папку </w:t>
            </w:r>
            <w:r w:rsidRPr="00022A35">
              <w:rPr>
                <w:rStyle w:val="FileNameUnix"/>
              </w:rPr>
              <w:t>Update</w:t>
            </w:r>
          </w:p>
        </w:tc>
      </w:tr>
      <w:tr w:rsidR="00856923" w:rsidRPr="00022A35">
        <w:trPr>
          <w:cantSplit/>
        </w:trPr>
        <w:tc>
          <w:tcPr>
            <w:tcW w:w="2268" w:type="dxa"/>
          </w:tcPr>
          <w:p w:rsidR="00856923" w:rsidRPr="00022A35" w:rsidRDefault="00856923" w:rsidP="00C731A1">
            <w:pPr>
              <w:pStyle w:val="TableNormal0"/>
            </w:pPr>
            <w:r w:rsidRPr="00022A35">
              <w:rPr>
                <w:rStyle w:val="FileNameUnix"/>
              </w:rPr>
              <w:t>ufrex.exe</w:t>
            </w:r>
            <w:r w:rsidR="00C731A1" w:rsidRPr="00022A35">
              <w:fldChar w:fldCharType="begin"/>
            </w:r>
            <w:r w:rsidR="00C731A1" w:rsidRPr="00022A35">
              <w:instrText xml:space="preserve"> XE "Файл:Файл ufrex.exe" </w:instrText>
            </w:r>
            <w:r w:rsidR="00C731A1" w:rsidRPr="00022A35">
              <w:fldChar w:fldCharType="end"/>
            </w:r>
          </w:p>
        </w:tc>
        <w:tc>
          <w:tcPr>
            <w:tcW w:w="5779" w:type="dxa"/>
          </w:tcPr>
          <w:p w:rsidR="00856923" w:rsidRPr="00022A35" w:rsidRDefault="006427CA" w:rsidP="003633EE">
            <w:pPr>
              <w:pStyle w:val="TableNormal0"/>
            </w:pPr>
            <w:r w:rsidRPr="00022A35">
              <w:t xml:space="preserve">Программа поиска/замены контекстов </w:t>
            </w:r>
            <w:r w:rsidRPr="00022A35">
              <w:rPr>
                <w:rStyle w:val="FileNameUnix"/>
                <w:lang w:val="en-US"/>
              </w:rPr>
              <w:t>ufrex</w:t>
            </w:r>
            <w:r w:rsidRPr="00022A35">
              <w:t>.</w:t>
            </w:r>
          </w:p>
        </w:tc>
      </w:tr>
      <w:tr w:rsidR="00856923" w:rsidRPr="00022A35">
        <w:trPr>
          <w:cantSplit/>
        </w:trPr>
        <w:tc>
          <w:tcPr>
            <w:tcW w:w="2268" w:type="dxa"/>
          </w:tcPr>
          <w:p w:rsidR="00856923" w:rsidRPr="00022A35" w:rsidRDefault="00856923" w:rsidP="00C731A1">
            <w:pPr>
              <w:pStyle w:val="TableNormal0"/>
            </w:pPr>
            <w:r w:rsidRPr="00022A35">
              <w:rPr>
                <w:rStyle w:val="FileNameUnix"/>
              </w:rPr>
              <w:t>ufrex_msg.ini</w:t>
            </w:r>
            <w:r w:rsidR="00C731A1" w:rsidRPr="00022A35">
              <w:fldChar w:fldCharType="begin"/>
            </w:r>
            <w:r w:rsidR="00C731A1" w:rsidRPr="00022A35">
              <w:instrText xml:space="preserve"> XE "Файл:Файл ufrex msg.ini" </w:instrText>
            </w:r>
            <w:r w:rsidR="00C731A1" w:rsidRPr="00022A35">
              <w:fldChar w:fldCharType="end"/>
            </w:r>
          </w:p>
        </w:tc>
        <w:tc>
          <w:tcPr>
            <w:tcW w:w="5779" w:type="dxa"/>
          </w:tcPr>
          <w:p w:rsidR="00856923" w:rsidRPr="00022A35" w:rsidRDefault="006427CA" w:rsidP="003633EE">
            <w:pPr>
              <w:pStyle w:val="TableNormal0"/>
            </w:pPr>
            <w:r w:rsidRPr="00022A35">
              <w:t xml:space="preserve">Файл сообщений программы </w:t>
            </w:r>
            <w:r w:rsidRPr="00022A35">
              <w:rPr>
                <w:rStyle w:val="FileNameUnix"/>
              </w:rPr>
              <w:t>ufrex</w:t>
            </w:r>
            <w:r w:rsidRPr="00022A35">
              <w:t>.</w:t>
            </w:r>
          </w:p>
        </w:tc>
      </w:tr>
      <w:tr w:rsidR="00856923" w:rsidRPr="00022A35">
        <w:trPr>
          <w:cantSplit/>
        </w:trPr>
        <w:tc>
          <w:tcPr>
            <w:tcW w:w="2268" w:type="dxa"/>
          </w:tcPr>
          <w:p w:rsidR="00856923" w:rsidRPr="00022A35" w:rsidRDefault="00856923" w:rsidP="00C731A1">
            <w:pPr>
              <w:pStyle w:val="TableNormal0"/>
            </w:pPr>
            <w:r w:rsidRPr="00022A35">
              <w:rPr>
                <w:rStyle w:val="FileNameUnix"/>
              </w:rPr>
              <w:t>ufrex_rus.docx</w:t>
            </w:r>
            <w:r w:rsidR="00C731A1" w:rsidRPr="00022A35">
              <w:fldChar w:fldCharType="begin"/>
            </w:r>
            <w:r w:rsidR="00C731A1" w:rsidRPr="00022A35">
              <w:instrText xml:space="preserve"> XE "Файл:Файл ufrex rus.docx" </w:instrText>
            </w:r>
            <w:r w:rsidR="00C731A1" w:rsidRPr="00022A35">
              <w:fldChar w:fldCharType="end"/>
            </w:r>
          </w:p>
        </w:tc>
        <w:tc>
          <w:tcPr>
            <w:tcW w:w="5779" w:type="dxa"/>
          </w:tcPr>
          <w:p w:rsidR="00856923" w:rsidRPr="00022A35" w:rsidRDefault="006427CA" w:rsidP="003633EE">
            <w:pPr>
              <w:pStyle w:val="TableNormal0"/>
            </w:pPr>
            <w:r w:rsidRPr="00022A35">
              <w:t xml:space="preserve">Документация по </w:t>
            </w:r>
            <w:r w:rsidRPr="00022A35">
              <w:rPr>
                <w:rStyle w:val="FileNameUnix"/>
              </w:rPr>
              <w:t>ufrex</w:t>
            </w:r>
            <w:r w:rsidRPr="00022A35">
              <w:t xml:space="preserve"> на русском языке.</w:t>
            </w:r>
          </w:p>
        </w:tc>
      </w:tr>
      <w:tr w:rsidR="00856923" w:rsidRPr="00022A35">
        <w:trPr>
          <w:cantSplit/>
        </w:trPr>
        <w:tc>
          <w:tcPr>
            <w:tcW w:w="2268" w:type="dxa"/>
          </w:tcPr>
          <w:p w:rsidR="00856923" w:rsidRPr="00022A35" w:rsidRDefault="00856923" w:rsidP="00C731A1">
            <w:pPr>
              <w:pStyle w:val="TableNormal0"/>
            </w:pPr>
            <w:r w:rsidRPr="00022A35">
              <w:rPr>
                <w:rStyle w:val="FileNameUnix"/>
              </w:rPr>
              <w:t>ufrex_eng.docx</w:t>
            </w:r>
            <w:r w:rsidR="00C731A1" w:rsidRPr="00022A35">
              <w:fldChar w:fldCharType="begin"/>
            </w:r>
            <w:r w:rsidR="00C731A1" w:rsidRPr="00022A35">
              <w:instrText xml:space="preserve"> XE "Файл:Файл ufrex eng.docx" </w:instrText>
            </w:r>
            <w:r w:rsidR="00C731A1" w:rsidRPr="00022A35">
              <w:fldChar w:fldCharType="end"/>
            </w:r>
          </w:p>
        </w:tc>
        <w:tc>
          <w:tcPr>
            <w:tcW w:w="5779" w:type="dxa"/>
          </w:tcPr>
          <w:p w:rsidR="00856923" w:rsidRPr="00022A35" w:rsidRDefault="006427CA" w:rsidP="003633EE">
            <w:pPr>
              <w:pStyle w:val="TableNormal0"/>
            </w:pPr>
            <w:r w:rsidRPr="00022A35">
              <w:t xml:space="preserve">Документация по </w:t>
            </w:r>
            <w:r w:rsidRPr="00022A35">
              <w:rPr>
                <w:rStyle w:val="FileNameUnix"/>
              </w:rPr>
              <w:t>ufrex</w:t>
            </w:r>
            <w:r w:rsidRPr="00022A35">
              <w:t xml:space="preserve"> на английском языке.</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genhelp_readme_eng.txt</w:t>
            </w:r>
            <w:r w:rsidR="00C731A1" w:rsidRPr="00022A35">
              <w:fldChar w:fldCharType="begin"/>
            </w:r>
            <w:r w:rsidR="00C731A1" w:rsidRPr="00022A35">
              <w:instrText xml:space="preserve"> XE "Файл:Файл genhelp readme eng.txt" </w:instrText>
            </w:r>
            <w:r w:rsidR="00C731A1" w:rsidRPr="00022A35">
              <w:fldChar w:fldCharType="end"/>
            </w:r>
          </w:p>
        </w:tc>
        <w:tc>
          <w:tcPr>
            <w:tcW w:w="5779" w:type="dxa"/>
          </w:tcPr>
          <w:p w:rsidR="005B236E" w:rsidRPr="00022A35" w:rsidRDefault="005B236E" w:rsidP="003633EE">
            <w:pPr>
              <w:pStyle w:val="TableNormal0"/>
            </w:pPr>
            <w:r w:rsidRPr="00022A35">
              <w:t>История изменений программы на английском языке.</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genhelp_readme_rus.txt</w:t>
            </w:r>
            <w:r w:rsidR="00C731A1" w:rsidRPr="00022A35">
              <w:fldChar w:fldCharType="begin"/>
            </w:r>
            <w:r w:rsidR="00C731A1" w:rsidRPr="00022A35">
              <w:instrText xml:space="preserve"> XE "Файл:Файл genhelp readme rus.txt" </w:instrText>
            </w:r>
            <w:r w:rsidR="00C731A1" w:rsidRPr="00022A35">
              <w:fldChar w:fldCharType="end"/>
            </w:r>
          </w:p>
        </w:tc>
        <w:tc>
          <w:tcPr>
            <w:tcW w:w="5779" w:type="dxa"/>
          </w:tcPr>
          <w:p w:rsidR="005B236E" w:rsidRPr="00022A35" w:rsidRDefault="005B236E" w:rsidP="003633EE">
            <w:pPr>
              <w:pStyle w:val="TableNormal0"/>
            </w:pPr>
            <w:r w:rsidRPr="00022A35">
              <w:t>История изменений программы на русском языке.</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Genh_sr.exe</w:t>
            </w:r>
            <w:r w:rsidR="00C731A1" w:rsidRPr="00022A35">
              <w:fldChar w:fldCharType="begin"/>
            </w:r>
            <w:r w:rsidR="00C731A1" w:rsidRPr="00022A35">
              <w:instrText xml:space="preserve"> XE "Файл:Файл Genh sr.exe" </w:instrText>
            </w:r>
            <w:r w:rsidR="00C731A1" w:rsidRPr="00022A35">
              <w:fldChar w:fldCharType="end"/>
            </w:r>
          </w:p>
        </w:tc>
        <w:tc>
          <w:tcPr>
            <w:tcW w:w="5779" w:type="dxa"/>
          </w:tcPr>
          <w:p w:rsidR="005B236E" w:rsidRPr="00022A35" w:rsidRDefault="005B236E" w:rsidP="003633EE">
            <w:pPr>
              <w:pStyle w:val="TableNormal0"/>
            </w:pPr>
            <w:r w:rsidRPr="00022A35">
              <w:t>Программа поиска/замены контекстов</w:t>
            </w:r>
            <w:r w:rsidR="00086936" w:rsidRPr="00022A35">
              <w:t xml:space="preserve"> </w:t>
            </w:r>
            <w:r w:rsidR="00086936" w:rsidRPr="00022A35">
              <w:rPr>
                <w:rStyle w:val="FileNameUnix"/>
              </w:rPr>
              <w:t>genh_sr</w:t>
            </w:r>
            <w:r w:rsidRPr="00022A35">
              <w:t>.</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genh_sr_msg.ini</w:t>
            </w:r>
            <w:r w:rsidR="00C731A1" w:rsidRPr="00022A35">
              <w:fldChar w:fldCharType="begin"/>
            </w:r>
            <w:r w:rsidR="00C731A1" w:rsidRPr="00022A35">
              <w:instrText xml:space="preserve"> XE "Файл:Файл Genh sr msg.ini" </w:instrText>
            </w:r>
            <w:r w:rsidR="00C731A1" w:rsidRPr="00022A35">
              <w:fldChar w:fldCharType="end"/>
            </w:r>
          </w:p>
        </w:tc>
        <w:tc>
          <w:tcPr>
            <w:tcW w:w="5779" w:type="dxa"/>
          </w:tcPr>
          <w:p w:rsidR="005B236E" w:rsidRPr="00022A35" w:rsidRDefault="005B236E" w:rsidP="003633EE">
            <w:pPr>
              <w:pStyle w:val="TableNormal0"/>
            </w:pPr>
            <w:r w:rsidRPr="00022A35">
              <w:t>Файл сообщений программы поиска/замены контекстов на английском языке.</w:t>
            </w:r>
          </w:p>
        </w:tc>
      </w:tr>
      <w:tr w:rsidR="005B236E" w:rsidRPr="00022A35">
        <w:trPr>
          <w:cantSplit/>
        </w:trPr>
        <w:tc>
          <w:tcPr>
            <w:tcW w:w="2268" w:type="dxa"/>
          </w:tcPr>
          <w:p w:rsidR="005B236E" w:rsidRPr="00022A35" w:rsidRDefault="005B236E" w:rsidP="003633EE">
            <w:pPr>
              <w:pStyle w:val="TableNormal0"/>
            </w:pPr>
            <w:r w:rsidRPr="00022A35">
              <w:rPr>
                <w:rStyle w:val="FileNameUnix"/>
              </w:rPr>
              <w:t>genh_sr_rus.txt</w:t>
            </w:r>
            <w:r w:rsidR="00C731A1" w:rsidRPr="00022A35">
              <w:fldChar w:fldCharType="begin"/>
            </w:r>
            <w:r w:rsidR="00C731A1" w:rsidRPr="00022A35">
              <w:instrText xml:space="preserve"> XE "Файл:Файл Genh sr rus.txt" </w:instrText>
            </w:r>
            <w:r w:rsidR="00C731A1" w:rsidRPr="00022A35">
              <w:fldChar w:fldCharType="end"/>
            </w:r>
          </w:p>
          <w:p w:rsidR="005B236E" w:rsidRPr="00022A35" w:rsidRDefault="005B236E" w:rsidP="00C731A1">
            <w:pPr>
              <w:pStyle w:val="TableNormal0"/>
            </w:pPr>
            <w:r w:rsidRPr="00022A35">
              <w:rPr>
                <w:rStyle w:val="FileNameUnix"/>
              </w:rPr>
              <w:t>genh_sr_eng.txt</w:t>
            </w:r>
            <w:r w:rsidR="00C731A1" w:rsidRPr="00022A35">
              <w:fldChar w:fldCharType="begin"/>
            </w:r>
            <w:r w:rsidR="00C731A1" w:rsidRPr="00022A35">
              <w:instrText xml:space="preserve"> XE "Файл:Файл Genh sr rus.txt" </w:instrText>
            </w:r>
            <w:r w:rsidR="00C731A1" w:rsidRPr="00022A35">
              <w:fldChar w:fldCharType="end"/>
            </w:r>
          </w:p>
        </w:tc>
        <w:tc>
          <w:tcPr>
            <w:tcW w:w="5779" w:type="dxa"/>
          </w:tcPr>
          <w:p w:rsidR="005B236E" w:rsidRPr="00022A35" w:rsidRDefault="005B236E" w:rsidP="003633EE">
            <w:pPr>
              <w:pStyle w:val="TableNormal0"/>
            </w:pPr>
            <w:r w:rsidRPr="00022A35">
              <w:t xml:space="preserve">Файлы краткого комментария к программе </w:t>
            </w:r>
            <w:r w:rsidRPr="00022A35">
              <w:rPr>
                <w:rStyle w:val="FileNameUnix"/>
              </w:rPr>
              <w:t>genh_sr (</w:t>
            </w:r>
            <w:r w:rsidRPr="00022A35">
              <w:t>на русском и английском языках</w:t>
            </w:r>
            <w:r w:rsidRPr="00022A35">
              <w:rPr>
                <w:rStyle w:val="FileNameUnix"/>
              </w:rPr>
              <w:t>)</w:t>
            </w:r>
            <w:r w:rsidRPr="00022A35">
              <w:t>.</w:t>
            </w:r>
          </w:p>
        </w:tc>
      </w:tr>
      <w:tr w:rsidR="005B236E" w:rsidRPr="00022A35">
        <w:trPr>
          <w:cantSplit/>
        </w:trPr>
        <w:tc>
          <w:tcPr>
            <w:tcW w:w="2268" w:type="dxa"/>
          </w:tcPr>
          <w:p w:rsidR="005B236E" w:rsidRPr="00022A35" w:rsidRDefault="005B236E" w:rsidP="00C731A1">
            <w:pPr>
              <w:pStyle w:val="TableNormal0"/>
            </w:pPr>
            <w:r w:rsidRPr="00022A35">
              <w:rPr>
                <w:rStyle w:val="FileNameUnix"/>
              </w:rPr>
              <w:t>genh_sr.ini</w:t>
            </w:r>
            <w:r w:rsidR="00C731A1" w:rsidRPr="00022A35">
              <w:fldChar w:fldCharType="begin"/>
            </w:r>
            <w:r w:rsidR="00C731A1" w:rsidRPr="00022A35">
              <w:instrText xml:space="preserve"> XE "Файл:Файл Genh sr.ini" </w:instrText>
            </w:r>
            <w:r w:rsidR="00C731A1" w:rsidRPr="00022A35">
              <w:fldChar w:fldCharType="end"/>
            </w:r>
          </w:p>
        </w:tc>
        <w:tc>
          <w:tcPr>
            <w:tcW w:w="5779" w:type="dxa"/>
          </w:tcPr>
          <w:p w:rsidR="005B236E" w:rsidRPr="00022A35" w:rsidRDefault="005B236E" w:rsidP="003633EE">
            <w:pPr>
              <w:pStyle w:val="TableNormal0"/>
            </w:pPr>
            <w:r w:rsidRPr="00022A35">
              <w:t xml:space="preserve">Шаблон файла настроек для программы </w:t>
            </w:r>
            <w:r w:rsidRPr="00022A35">
              <w:rPr>
                <w:rStyle w:val="FileNameUnix"/>
              </w:rPr>
              <w:t>genh_sr</w:t>
            </w:r>
            <w:r w:rsidRPr="00022A35">
              <w:t>.</w:t>
            </w:r>
          </w:p>
        </w:tc>
      </w:tr>
      <w:tr w:rsidR="005B236E" w:rsidRPr="00022A35">
        <w:trPr>
          <w:cantSplit/>
        </w:trPr>
        <w:tc>
          <w:tcPr>
            <w:tcW w:w="2268" w:type="dxa"/>
          </w:tcPr>
          <w:p w:rsidR="005B236E" w:rsidRPr="00022A35" w:rsidRDefault="005B236E" w:rsidP="003633EE">
            <w:pPr>
              <w:pStyle w:val="TableNormal0"/>
            </w:pPr>
            <w:r w:rsidRPr="00022A35">
              <w:rPr>
                <w:rStyle w:val="FileNameUnix"/>
              </w:rPr>
              <w:t>abc_eng.doc</w:t>
            </w:r>
            <w:r w:rsidR="00C731A1" w:rsidRPr="00022A35">
              <w:fldChar w:fldCharType="begin"/>
            </w:r>
            <w:r w:rsidR="00C731A1" w:rsidRPr="00022A35">
              <w:instrText xml:space="preserve"> XE "Файл:Файл abc eng.doc" </w:instrText>
            </w:r>
            <w:r w:rsidR="00C731A1" w:rsidRPr="00022A35">
              <w:fldChar w:fldCharType="end"/>
            </w:r>
          </w:p>
          <w:p w:rsidR="005B236E" w:rsidRPr="00022A35" w:rsidRDefault="005B236E" w:rsidP="00C731A1">
            <w:pPr>
              <w:pStyle w:val="TableNormal0"/>
            </w:pPr>
            <w:r w:rsidRPr="00022A35">
              <w:rPr>
                <w:rStyle w:val="FileNameUnix"/>
              </w:rPr>
              <w:t>abc_rus.doc</w:t>
            </w:r>
            <w:r w:rsidR="00C731A1" w:rsidRPr="00022A35">
              <w:fldChar w:fldCharType="begin"/>
            </w:r>
            <w:r w:rsidR="00C731A1" w:rsidRPr="00022A35">
              <w:instrText xml:space="preserve"> XE "Файл:Файл abc rus.doc" </w:instrText>
            </w:r>
            <w:r w:rsidR="00C731A1" w:rsidRPr="00022A35">
              <w:fldChar w:fldCharType="end"/>
            </w:r>
          </w:p>
        </w:tc>
        <w:tc>
          <w:tcPr>
            <w:tcW w:w="5779" w:type="dxa"/>
          </w:tcPr>
          <w:p w:rsidR="005B236E" w:rsidRPr="00022A35" w:rsidRDefault="005B236E" w:rsidP="003633EE">
            <w:pPr>
              <w:pStyle w:val="TableNormal0"/>
            </w:pPr>
            <w:r w:rsidRPr="00022A35">
              <w:t>Файлы, на основе которых построены проекты скинов. Содержат учебный текст описания интерфейса некоей системы ABC.</w:t>
            </w:r>
          </w:p>
        </w:tc>
      </w:tr>
      <w:tr w:rsidR="005B236E" w:rsidRPr="00022A35">
        <w:trPr>
          <w:cantSplit/>
        </w:trPr>
        <w:tc>
          <w:tcPr>
            <w:tcW w:w="2268" w:type="dxa"/>
          </w:tcPr>
          <w:p w:rsidR="005B236E" w:rsidRPr="00022A35" w:rsidRDefault="005B236E" w:rsidP="003633EE">
            <w:pPr>
              <w:pStyle w:val="TableNormal0"/>
            </w:pPr>
            <w:r w:rsidRPr="00022A35">
              <w:rPr>
                <w:rStyle w:val="FileNameUnix"/>
              </w:rPr>
              <w:lastRenderedPageBreak/>
              <w:t xml:space="preserve">genhelp_projects.gif </w:t>
            </w:r>
            <w:r w:rsidR="00C731A1" w:rsidRPr="00022A35">
              <w:fldChar w:fldCharType="begin"/>
            </w:r>
            <w:r w:rsidR="00C731A1" w:rsidRPr="00022A35">
              <w:instrText xml:space="preserve"> XE "Файл:Файл genhelp projects.gif" </w:instrText>
            </w:r>
            <w:r w:rsidR="00C731A1" w:rsidRPr="00022A35">
              <w:fldChar w:fldCharType="end"/>
            </w:r>
          </w:p>
          <w:p w:rsidR="005B236E" w:rsidRPr="00022A35" w:rsidRDefault="005B236E" w:rsidP="003633EE">
            <w:pPr>
              <w:pStyle w:val="TableNormal0"/>
            </w:pPr>
            <w:r w:rsidRPr="00022A35">
              <w:rPr>
                <w:rStyle w:val="FileNameUnix"/>
              </w:rPr>
              <w:t>genhelp_bookmarks.gif</w:t>
            </w:r>
            <w:r w:rsidR="00C731A1" w:rsidRPr="00022A35">
              <w:fldChar w:fldCharType="begin"/>
            </w:r>
            <w:r w:rsidR="00C731A1" w:rsidRPr="00022A35">
              <w:instrText xml:space="preserve"> XE "Файл:Файл genhelp bookmarks.gif" </w:instrText>
            </w:r>
            <w:r w:rsidR="00C731A1" w:rsidRPr="00022A35">
              <w:fldChar w:fldCharType="end"/>
            </w:r>
          </w:p>
          <w:p w:rsidR="005B236E" w:rsidRPr="00022A35" w:rsidRDefault="005B236E" w:rsidP="003633EE">
            <w:pPr>
              <w:pStyle w:val="TableNormal0"/>
            </w:pPr>
            <w:r w:rsidRPr="00022A35">
              <w:rPr>
                <w:rStyle w:val="FileNameUnix"/>
              </w:rPr>
              <w:t>genhelp_headings.gif</w:t>
            </w:r>
            <w:r w:rsidR="00C731A1" w:rsidRPr="00022A35">
              <w:fldChar w:fldCharType="begin"/>
            </w:r>
            <w:r w:rsidR="00C731A1" w:rsidRPr="00022A35">
              <w:instrText xml:space="preserve"> XE "Файл:Файл genhelp headings.gif" </w:instrText>
            </w:r>
            <w:r w:rsidR="00C731A1" w:rsidRPr="00022A35">
              <w:fldChar w:fldCharType="end"/>
            </w:r>
          </w:p>
          <w:p w:rsidR="005B236E" w:rsidRPr="00022A35" w:rsidRDefault="005B236E" w:rsidP="003633EE">
            <w:pPr>
              <w:pStyle w:val="TableNormal0"/>
            </w:pPr>
            <w:r w:rsidRPr="00022A35">
              <w:rPr>
                <w:rStyle w:val="FileNameUnix"/>
              </w:rPr>
              <w:t>genhelp_styles.gif</w:t>
            </w:r>
            <w:r w:rsidR="00C731A1" w:rsidRPr="00022A35">
              <w:fldChar w:fldCharType="begin"/>
            </w:r>
            <w:r w:rsidR="00C731A1" w:rsidRPr="00022A35">
              <w:instrText xml:space="preserve"> XE "Файл:Файл genhelp styles.gif" </w:instrText>
            </w:r>
            <w:r w:rsidR="00C731A1" w:rsidRPr="00022A35">
              <w:fldChar w:fldCharType="end"/>
            </w:r>
          </w:p>
          <w:p w:rsidR="005B236E" w:rsidRPr="00022A35" w:rsidRDefault="005B236E" w:rsidP="003633EE">
            <w:pPr>
              <w:pStyle w:val="TableNormal0"/>
            </w:pPr>
            <w:r w:rsidRPr="00022A35">
              <w:rPr>
                <w:rStyle w:val="FileNameUnix"/>
              </w:rPr>
              <w:t>genhelp_generate.gif</w:t>
            </w:r>
            <w:r w:rsidR="00C731A1" w:rsidRPr="00022A35">
              <w:fldChar w:fldCharType="begin"/>
            </w:r>
            <w:r w:rsidR="00C731A1" w:rsidRPr="00022A35">
              <w:instrText xml:space="preserve"> XE "Файл:Файл genhelp generate.gif" </w:instrText>
            </w:r>
            <w:r w:rsidR="00C731A1" w:rsidRPr="00022A35">
              <w:fldChar w:fldCharType="end"/>
            </w:r>
          </w:p>
          <w:p w:rsidR="005B236E" w:rsidRPr="00022A35" w:rsidRDefault="005B236E" w:rsidP="00C731A1">
            <w:pPr>
              <w:pStyle w:val="TableNormal0"/>
            </w:pPr>
            <w:r w:rsidRPr="00022A35">
              <w:rPr>
                <w:rStyle w:val="FileNameUnix"/>
              </w:rPr>
              <w:t>genhelp_help.gif</w:t>
            </w:r>
            <w:r w:rsidR="00C731A1" w:rsidRPr="00022A35">
              <w:fldChar w:fldCharType="begin"/>
            </w:r>
            <w:r w:rsidR="00C731A1" w:rsidRPr="00022A35">
              <w:instrText xml:space="preserve"> XE "Файл:Файл genhelp help.gif" </w:instrText>
            </w:r>
            <w:r w:rsidR="00C731A1" w:rsidRPr="00022A35">
              <w:fldChar w:fldCharType="end"/>
            </w:r>
          </w:p>
        </w:tc>
        <w:tc>
          <w:tcPr>
            <w:tcW w:w="5779" w:type="dxa"/>
          </w:tcPr>
          <w:p w:rsidR="005B236E" w:rsidRPr="00022A35" w:rsidRDefault="005B236E" w:rsidP="003633EE">
            <w:pPr>
              <w:pStyle w:val="TableNormal0"/>
            </w:pPr>
            <w:r w:rsidRPr="00022A35">
              <w:t>Файлы изображений, показываемых на соответствующих вкладках программы.</w:t>
            </w:r>
          </w:p>
        </w:tc>
      </w:tr>
      <w:tr w:rsidR="005B236E" w:rsidRPr="00022A35">
        <w:trPr>
          <w:cantSplit/>
        </w:trPr>
        <w:tc>
          <w:tcPr>
            <w:tcW w:w="2268" w:type="dxa"/>
          </w:tcPr>
          <w:p w:rsidR="005B236E" w:rsidRPr="00022A35" w:rsidRDefault="005B236E" w:rsidP="00C731A1">
            <w:pPr>
              <w:pStyle w:val="TableNormal0"/>
            </w:pPr>
            <w:r w:rsidRPr="00022A35">
              <w:rPr>
                <w:rStyle w:val="FileNameUnix"/>
              </w:rPr>
              <w:t>Unins000.dat</w:t>
            </w:r>
            <w:r w:rsidR="00C731A1" w:rsidRPr="00022A35">
              <w:fldChar w:fldCharType="begin"/>
            </w:r>
            <w:r w:rsidR="00C731A1" w:rsidRPr="00022A35">
              <w:instrText xml:space="preserve"> XE "Файл:Файл Unins000.dat" </w:instrText>
            </w:r>
            <w:r w:rsidR="00C731A1" w:rsidRPr="00022A35">
              <w:fldChar w:fldCharType="end"/>
            </w:r>
          </w:p>
        </w:tc>
        <w:tc>
          <w:tcPr>
            <w:tcW w:w="5779" w:type="dxa"/>
          </w:tcPr>
          <w:p w:rsidR="005B236E" w:rsidRPr="00022A35" w:rsidRDefault="005B236E" w:rsidP="003633EE">
            <w:pPr>
              <w:pStyle w:val="TableNormal0"/>
            </w:pPr>
            <w:r w:rsidRPr="00022A35">
              <w:t>Данные для деинсталляции (удаления) GenHelp.</w:t>
            </w:r>
          </w:p>
        </w:tc>
      </w:tr>
      <w:tr w:rsidR="005B236E" w:rsidRPr="00022A35">
        <w:trPr>
          <w:cantSplit/>
        </w:trPr>
        <w:tc>
          <w:tcPr>
            <w:tcW w:w="2268" w:type="dxa"/>
          </w:tcPr>
          <w:p w:rsidR="005B236E" w:rsidRPr="00022A35" w:rsidRDefault="005B236E" w:rsidP="00C731A1">
            <w:pPr>
              <w:pStyle w:val="TableNormal0"/>
            </w:pPr>
            <w:r w:rsidRPr="00022A35">
              <w:rPr>
                <w:rStyle w:val="FileNameUnix"/>
              </w:rPr>
              <w:t>Unins000.exe</w:t>
            </w:r>
            <w:r w:rsidR="00C731A1" w:rsidRPr="00022A35">
              <w:fldChar w:fldCharType="begin"/>
            </w:r>
            <w:r w:rsidR="00C731A1" w:rsidRPr="00022A35">
              <w:instrText xml:space="preserve"> XE "Файл:Файл Unins000.exe" </w:instrText>
            </w:r>
            <w:r w:rsidR="00C731A1" w:rsidRPr="00022A35">
              <w:fldChar w:fldCharType="end"/>
            </w:r>
          </w:p>
        </w:tc>
        <w:tc>
          <w:tcPr>
            <w:tcW w:w="5779" w:type="dxa"/>
          </w:tcPr>
          <w:p w:rsidR="005B236E" w:rsidRPr="00022A35" w:rsidRDefault="005B236E" w:rsidP="003633EE">
            <w:pPr>
              <w:pStyle w:val="TableNormal0"/>
            </w:pPr>
            <w:r w:rsidRPr="00022A35">
              <w:t>Программа-деинсталлятор GenHelp.</w:t>
            </w:r>
          </w:p>
        </w:tc>
      </w:tr>
    </w:tbl>
    <w:p w:rsidR="005B236E" w:rsidRPr="00022A35" w:rsidRDefault="005B236E"/>
    <w:p w:rsidR="005B236E" w:rsidRPr="00022A35" w:rsidRDefault="005B236E">
      <w:pPr>
        <w:pStyle w:val="Heading3"/>
        <w:rPr>
          <w:lang w:val="ru-RU"/>
        </w:rPr>
      </w:pPr>
      <w:bookmarkStart w:id="52" w:name="_Папка_Project_0000"/>
      <w:bookmarkStart w:id="53" w:name="_Toc346638546"/>
      <w:bookmarkStart w:id="54" w:name="_Toc476839335"/>
      <w:bookmarkEnd w:id="52"/>
      <w:r w:rsidRPr="00022A35">
        <w:rPr>
          <w:lang w:val="ru-RU"/>
        </w:rPr>
        <w:t xml:space="preserve">Папка </w:t>
      </w:r>
      <w:r w:rsidRPr="00022A35">
        <w:t>Project</w:t>
      </w:r>
      <w:r w:rsidRPr="00022A35">
        <w:rPr>
          <w:lang w:val="ru-RU"/>
        </w:rPr>
        <w:t>_0000</w:t>
      </w:r>
      <w:bookmarkEnd w:id="53"/>
      <w:bookmarkEnd w:id="54"/>
    </w:p>
    <w:p w:rsidR="002B2C46" w:rsidRPr="00022A35" w:rsidRDefault="002B2C46">
      <w:r w:rsidRPr="00022A35">
        <w:rPr>
          <w:rStyle w:val="DFN"/>
        </w:rPr>
        <w:t>Примечание</w:t>
      </w:r>
      <w:r w:rsidRPr="00022A35">
        <w:t xml:space="preserve">. Здесь и далее в документе для описания переменных используются не фигурные </w:t>
      </w:r>
      <w:r w:rsidRPr="00022A35">
        <w:rPr>
          <w:rStyle w:val="Code0"/>
        </w:rPr>
        <w:t>{{переменная}}</w:t>
      </w:r>
      <w:r w:rsidRPr="00022A35">
        <w:t xml:space="preserve">, а угловые скобки: </w:t>
      </w:r>
      <w:r w:rsidRPr="00022A35">
        <w:rPr>
          <w:rStyle w:val="Code0"/>
        </w:rPr>
        <w:t>&lt;&lt;переменная&gt;&gt;</w:t>
      </w:r>
      <w:r w:rsidRPr="00022A35">
        <w:t>. См. также раздел "</w:t>
      </w:r>
      <w:hyperlink w:anchor="_Соглашения" w:history="1">
        <w:r w:rsidR="00FF3E19" w:rsidRPr="00022A35">
          <w:rPr>
            <w:rStyle w:val="Hyperlink"/>
            <w:color w:val="auto"/>
            <w:u w:val="none"/>
          </w:rPr>
          <w:t>Соглашения</w:t>
        </w:r>
      </w:hyperlink>
      <w:r w:rsidRPr="00022A35">
        <w:t>". Типы переменных описаны в разд. "</w:t>
      </w:r>
      <w:hyperlink w:anchor="_Переменные" w:history="1">
        <w:r w:rsidR="00FF3E19" w:rsidRPr="00022A35">
          <w:rPr>
            <w:rStyle w:val="Hyperlink"/>
            <w:color w:val="auto"/>
            <w:u w:val="none"/>
          </w:rPr>
          <w:t>Переменные</w:t>
        </w:r>
      </w:hyperlink>
      <w:r w:rsidRPr="00022A35">
        <w:t>".</w:t>
      </w:r>
    </w:p>
    <w:p w:rsidR="005B236E" w:rsidRPr="00022A35" w:rsidRDefault="005B236E">
      <w:r w:rsidRPr="00022A35">
        <w:t>Папка содержит стандартные файлы проекта генерации ЭС.</w:t>
      </w:r>
    </w:p>
    <w:tbl>
      <w:tblPr>
        <w:tblW w:w="80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779"/>
      </w:tblGrid>
      <w:tr w:rsidR="005B236E" w:rsidRPr="00022A35">
        <w:trPr>
          <w:cantSplit/>
          <w:tblHeader/>
        </w:trPr>
        <w:tc>
          <w:tcPr>
            <w:tcW w:w="2268" w:type="dxa"/>
            <w:shd w:val="clear" w:color="auto" w:fill="CCCCCC"/>
          </w:tcPr>
          <w:p w:rsidR="005B236E" w:rsidRPr="00022A35" w:rsidRDefault="005B236E">
            <w:pPr>
              <w:pStyle w:val="TableTitle"/>
              <w:rPr>
                <w:lang w:val="ru-RU"/>
              </w:rPr>
            </w:pPr>
            <w:r w:rsidRPr="00022A35">
              <w:rPr>
                <w:lang w:val="ru-RU"/>
              </w:rPr>
              <w:t>Файл</w:t>
            </w:r>
          </w:p>
        </w:tc>
        <w:tc>
          <w:tcPr>
            <w:tcW w:w="5779" w:type="dxa"/>
            <w:shd w:val="clear" w:color="auto" w:fill="CCCCCC"/>
          </w:tcPr>
          <w:p w:rsidR="005B236E" w:rsidRPr="00022A35" w:rsidRDefault="005B236E">
            <w:pPr>
              <w:pStyle w:val="TableTitle"/>
              <w:rPr>
                <w:lang w:val="ru-RU"/>
              </w:rPr>
            </w:pPr>
            <w:r w:rsidRPr="00022A35">
              <w:rPr>
                <w:lang w:val="ru-RU"/>
              </w:rPr>
              <w:t>Назначение</w:t>
            </w:r>
          </w:p>
        </w:tc>
      </w:tr>
      <w:tr w:rsidR="005B236E" w:rsidRPr="00022A35">
        <w:trPr>
          <w:cantSplit/>
        </w:trPr>
        <w:tc>
          <w:tcPr>
            <w:tcW w:w="2268" w:type="dxa"/>
          </w:tcPr>
          <w:p w:rsidR="005B236E" w:rsidRPr="00022A35" w:rsidRDefault="006E5D48" w:rsidP="003633EE">
            <w:pPr>
              <w:pStyle w:val="TableNormal0"/>
              <w:rPr>
                <w:rStyle w:val="FileNameUnix"/>
                <w:lang w:val="en-US"/>
              </w:rPr>
            </w:pPr>
            <w:r w:rsidRPr="00022A35">
              <w:rPr>
                <w:rStyle w:val="FileNameUnix"/>
                <w:lang w:val="en-US"/>
              </w:rPr>
              <w:t>dotless\*</w:t>
            </w:r>
          </w:p>
        </w:tc>
        <w:tc>
          <w:tcPr>
            <w:tcW w:w="5779" w:type="dxa"/>
          </w:tcPr>
          <w:p w:rsidR="005B236E" w:rsidRPr="00022A35" w:rsidRDefault="006E5D48" w:rsidP="003633EE">
            <w:pPr>
              <w:pStyle w:val="TableNormal0"/>
            </w:pPr>
            <w:r w:rsidRPr="00022A35">
              <w:t xml:space="preserve">Папка с </w:t>
            </w:r>
            <w:r w:rsidR="00E9433F" w:rsidRPr="00022A35">
              <w:t xml:space="preserve">файлами </w:t>
            </w:r>
            <w:r w:rsidRPr="00022A35">
              <w:t>программ</w:t>
            </w:r>
            <w:r w:rsidR="00E9433F" w:rsidRPr="00022A35">
              <w:t>ы</w:t>
            </w:r>
            <w:r w:rsidRPr="00022A35">
              <w:t xml:space="preserve"> </w:t>
            </w:r>
            <w:r w:rsidRPr="00022A35">
              <w:rPr>
                <w:rStyle w:val="FileNameUnix"/>
              </w:rPr>
              <w:t>dotless</w:t>
            </w:r>
            <w:r w:rsidRPr="00022A35">
              <w:rPr>
                <w:rStyle w:val="FileNameUnix"/>
                <w:lang w:val="en-US"/>
              </w:rPr>
              <w:t>.exe</w:t>
            </w:r>
            <w:r w:rsidRPr="00022A35">
              <w:t xml:space="preserve">, которая компилирует </w:t>
            </w:r>
            <w:r w:rsidRPr="00022A35">
              <w:rPr>
                <w:rStyle w:val="FileNameUnix"/>
              </w:rPr>
              <w:t>.less</w:t>
            </w:r>
            <w:r w:rsidRPr="00022A35">
              <w:t xml:space="preserve">-файл в </w:t>
            </w:r>
            <w:r w:rsidRPr="00022A35">
              <w:rPr>
                <w:rStyle w:val="FileNameUnix"/>
              </w:rPr>
              <w:t>css</w:t>
            </w:r>
            <w:r w:rsidRPr="00022A35">
              <w:t xml:space="preserve">-файл. Используется для создания css-файла </w:t>
            </w:r>
            <w:r w:rsidRPr="00022A35">
              <w:rPr>
                <w:rStyle w:val="FileNameUnix"/>
              </w:rPr>
              <w:t>css_skin.css</w:t>
            </w:r>
            <w:r w:rsidRPr="00022A35">
              <w:t xml:space="preserve"> из файла </w:t>
            </w:r>
            <w:r w:rsidRPr="00022A35">
              <w:rPr>
                <w:rStyle w:val="FileNameUnix"/>
              </w:rPr>
              <w:t>css_skin.less</w:t>
            </w:r>
            <w:r w:rsidRPr="00022A35">
              <w:t>, входящего в состав скина.</w:t>
            </w:r>
          </w:p>
        </w:tc>
      </w:tr>
      <w:tr w:rsidR="006E5D48" w:rsidRPr="00022A35">
        <w:trPr>
          <w:cantSplit/>
        </w:trPr>
        <w:tc>
          <w:tcPr>
            <w:tcW w:w="2268" w:type="dxa"/>
          </w:tcPr>
          <w:p w:rsidR="006E5D48" w:rsidRPr="00022A35" w:rsidRDefault="006E5D48" w:rsidP="00C731A1">
            <w:pPr>
              <w:pStyle w:val="TableNormal0"/>
            </w:pPr>
            <w:r w:rsidRPr="00022A35">
              <w:rPr>
                <w:rStyle w:val="FileNameUnix"/>
                <w:lang w:val="en-US"/>
              </w:rPr>
              <w:t>CHM.bat</w:t>
            </w:r>
            <w:r w:rsidR="00C731A1" w:rsidRPr="00022A35">
              <w:fldChar w:fldCharType="begin"/>
            </w:r>
            <w:r w:rsidR="00C731A1" w:rsidRPr="00022A35">
              <w:instrText xml:space="preserve"> XE "Файл:Файл CHM.bat" </w:instrText>
            </w:r>
            <w:r w:rsidR="00C731A1" w:rsidRPr="00022A35">
              <w:fldChar w:fldCharType="end"/>
            </w:r>
          </w:p>
        </w:tc>
        <w:tc>
          <w:tcPr>
            <w:tcW w:w="5779" w:type="dxa"/>
          </w:tcPr>
          <w:p w:rsidR="006E5D48" w:rsidRPr="00022A35" w:rsidRDefault="001641C4" w:rsidP="00C731A1">
            <w:pPr>
              <w:pStyle w:val="TableNormal0"/>
            </w:pPr>
            <w:r w:rsidRPr="00022A35">
              <w:t xml:space="preserve">Файл, исполняемый программой генерации для создания ЭС в формате CHM. Файл исполняет программу </w:t>
            </w:r>
            <w:r w:rsidRPr="00022A35">
              <w:rPr>
                <w:rStyle w:val="FileNameUnix"/>
              </w:rPr>
              <w:t>hhc.exe</w:t>
            </w:r>
            <w:r w:rsidR="00C731A1" w:rsidRPr="00022A35">
              <w:fldChar w:fldCharType="begin"/>
            </w:r>
            <w:r w:rsidR="00C731A1" w:rsidRPr="00022A35">
              <w:instrText xml:space="preserve"> XE "Программа:Программа hhc.exe" </w:instrText>
            </w:r>
            <w:r w:rsidR="00C731A1" w:rsidRPr="00022A35">
              <w:fldChar w:fldCharType="end"/>
            </w:r>
            <w:r w:rsidRPr="00022A35">
              <w:t>, которая компилирует ЭС в формате CHM.</w:t>
            </w:r>
            <w:r w:rsidR="006F5E88" w:rsidRPr="00022A35">
              <w:t xml:space="preserve"> Файл может быть изменен пользователем.</w:t>
            </w:r>
          </w:p>
        </w:tc>
      </w:tr>
      <w:tr w:rsidR="001641C4" w:rsidRPr="00022A35">
        <w:trPr>
          <w:cantSplit/>
        </w:trPr>
        <w:tc>
          <w:tcPr>
            <w:tcW w:w="2268" w:type="dxa"/>
          </w:tcPr>
          <w:p w:rsidR="001641C4" w:rsidRPr="00022A35" w:rsidRDefault="001641C4" w:rsidP="00C731A1">
            <w:pPr>
              <w:pStyle w:val="TableNormal0"/>
            </w:pPr>
            <w:r w:rsidRPr="00022A35">
              <w:rPr>
                <w:rStyle w:val="FileNameUnix"/>
              </w:rPr>
              <w:t>complete.bat</w:t>
            </w:r>
            <w:r w:rsidR="00C731A1" w:rsidRPr="00022A35">
              <w:fldChar w:fldCharType="begin"/>
            </w:r>
            <w:r w:rsidR="00C731A1" w:rsidRPr="00022A35">
              <w:instrText xml:space="preserve"> XE "Файл:Файл complete.bat" </w:instrText>
            </w:r>
            <w:r w:rsidR="00C731A1" w:rsidRPr="00022A35">
              <w:fldChar w:fldCharType="end"/>
            </w:r>
          </w:p>
        </w:tc>
        <w:tc>
          <w:tcPr>
            <w:tcW w:w="5779" w:type="dxa"/>
          </w:tcPr>
          <w:p w:rsidR="001641C4" w:rsidRPr="00022A35" w:rsidRDefault="006F5E88" w:rsidP="003633EE">
            <w:pPr>
              <w:pStyle w:val="TableNormal0"/>
            </w:pPr>
            <w:r w:rsidRPr="00022A35">
              <w:t>Файл-заготовка для автоматического выполнения необходимых действий по завершении генерации, например, для вызова программы замены контекстов. По умолчанию, дополнитьельные действия не выполняются. Файл может быть изменен пользователем.</w:t>
            </w:r>
          </w:p>
        </w:tc>
      </w:tr>
      <w:tr w:rsidR="001641C4" w:rsidRPr="00022A35">
        <w:trPr>
          <w:cantSplit/>
        </w:trPr>
        <w:tc>
          <w:tcPr>
            <w:tcW w:w="2268" w:type="dxa"/>
          </w:tcPr>
          <w:p w:rsidR="001641C4" w:rsidRPr="00022A35" w:rsidRDefault="001641C4" w:rsidP="00C731A1">
            <w:pPr>
              <w:pStyle w:val="TableNormal0"/>
            </w:pPr>
            <w:r w:rsidRPr="00022A35">
              <w:rPr>
                <w:rStyle w:val="FileNameUnix"/>
              </w:rPr>
              <w:lastRenderedPageBreak/>
              <w:t>dotless.bat</w:t>
            </w:r>
            <w:r w:rsidR="00C731A1" w:rsidRPr="00022A35">
              <w:fldChar w:fldCharType="begin"/>
            </w:r>
            <w:r w:rsidR="00C731A1" w:rsidRPr="00022A35">
              <w:instrText xml:space="preserve"> XE "Файл:Файл dotless.bat" </w:instrText>
            </w:r>
            <w:r w:rsidR="00C731A1" w:rsidRPr="00022A35">
              <w:fldChar w:fldCharType="end"/>
            </w:r>
          </w:p>
        </w:tc>
        <w:tc>
          <w:tcPr>
            <w:tcW w:w="5779" w:type="dxa"/>
          </w:tcPr>
          <w:p w:rsidR="001641C4" w:rsidRPr="00022A35" w:rsidRDefault="006F5E88" w:rsidP="003633EE">
            <w:pPr>
              <w:pStyle w:val="TableNormal0"/>
            </w:pPr>
            <w:r w:rsidRPr="00022A35">
              <w:t xml:space="preserve">Файл для преобразования стилевого описания скина </w:t>
            </w:r>
            <w:r w:rsidRPr="00022A35">
              <w:rPr>
                <w:rStyle w:val="FileNameUnix"/>
              </w:rPr>
              <w:t>css_skin.less</w:t>
            </w:r>
            <w:r w:rsidRPr="00022A35">
              <w:t xml:space="preserve"> в стилевой файл </w:t>
            </w:r>
            <w:r w:rsidRPr="00022A35">
              <w:rPr>
                <w:rStyle w:val="FileNameUnix"/>
              </w:rPr>
              <w:t>css_skin.css</w:t>
            </w:r>
            <w:r w:rsidRPr="00022A35">
              <w:t>. Файл может быть изменен пользователем.</w:t>
            </w:r>
          </w:p>
        </w:tc>
      </w:tr>
      <w:tr w:rsidR="001641C4" w:rsidRPr="00022A35">
        <w:trPr>
          <w:cantSplit/>
        </w:trPr>
        <w:tc>
          <w:tcPr>
            <w:tcW w:w="2268" w:type="dxa"/>
          </w:tcPr>
          <w:p w:rsidR="001641C4" w:rsidRPr="00022A35" w:rsidRDefault="001641C4" w:rsidP="003633EE">
            <w:pPr>
              <w:pStyle w:val="TableNormal0"/>
              <w:rPr>
                <w:rStyle w:val="FileNameUnix"/>
              </w:rPr>
            </w:pPr>
            <w:r w:rsidRPr="00022A35">
              <w:rPr>
                <w:rStyle w:val="FileNameUnix"/>
              </w:rPr>
              <w:t>jquery-1.8.2.min</w:t>
            </w:r>
          </w:p>
        </w:tc>
        <w:tc>
          <w:tcPr>
            <w:tcW w:w="5779" w:type="dxa"/>
          </w:tcPr>
          <w:p w:rsidR="003967B9" w:rsidRPr="00022A35" w:rsidRDefault="003967B9" w:rsidP="003633EE">
            <w:pPr>
              <w:pStyle w:val="TableNormal0"/>
            </w:pPr>
            <w:r w:rsidRPr="00022A35">
              <w:t xml:space="preserve">JavaScript-библиотека JQuery. Пользователь может применить файл JQuery с другим именем (напр., более свежую версию), но для этого пользователю необходимо заменить значение определяемой переменной </w:t>
            </w:r>
            <w:r w:rsidR="00971660" w:rsidRPr="00022A35">
              <w:rPr>
                <w:rStyle w:val="Code0"/>
              </w:rPr>
              <w:t>&lt;&lt;</w:t>
            </w:r>
            <w:r w:rsidRPr="00022A35">
              <w:rPr>
                <w:rStyle w:val="Code0"/>
              </w:rPr>
              <w:t>JS_JQUERY_MIN</w:t>
            </w:r>
            <w:r w:rsidR="00971660" w:rsidRPr="00022A35">
              <w:rPr>
                <w:rStyle w:val="Code0"/>
              </w:rPr>
              <w:t>&gt;&gt;</w:t>
            </w:r>
            <w:r w:rsidRPr="00022A35">
              <w:t xml:space="preserve"> в файле </w:t>
            </w:r>
            <w:r w:rsidRPr="00022A35">
              <w:rPr>
                <w:rStyle w:val="Code0"/>
              </w:rPr>
              <w:t>specified_vars.ini</w:t>
            </w:r>
            <w:r w:rsidRPr="00022A35">
              <w:t>. По умолчанию в версии GenHelp 4.00 этот параметр определен как</w:t>
            </w:r>
          </w:p>
          <w:p w:rsidR="001641C4" w:rsidRPr="00022A35" w:rsidRDefault="003967B9" w:rsidP="003633EE">
            <w:pPr>
              <w:pStyle w:val="TableNormal0"/>
              <w:rPr>
                <w:rStyle w:val="Code0"/>
                <w:lang w:val="ru-RU"/>
              </w:rPr>
            </w:pPr>
            <w:r w:rsidRPr="00022A35">
              <w:rPr>
                <w:rStyle w:val="Code0"/>
              </w:rPr>
              <w:t>NN=|</w:t>
            </w:r>
            <w:r w:rsidR="00971660" w:rsidRPr="00022A35">
              <w:rPr>
                <w:rStyle w:val="Code0"/>
              </w:rPr>
              <w:t>&lt;&lt;</w:t>
            </w:r>
            <w:r w:rsidRPr="00022A35">
              <w:rPr>
                <w:rStyle w:val="Code0"/>
              </w:rPr>
              <w:t>JS_JQUERY_MIN</w:t>
            </w:r>
            <w:r w:rsidR="00971660" w:rsidRPr="00022A35">
              <w:rPr>
                <w:rStyle w:val="Code0"/>
              </w:rPr>
              <w:t>&gt;&gt;</w:t>
            </w:r>
            <w:r w:rsidRPr="00022A35">
              <w:rPr>
                <w:rStyle w:val="Code0"/>
              </w:rPr>
              <w:t xml:space="preserve">|jquery-1.8.2.min.js| </w:t>
            </w:r>
          </w:p>
        </w:tc>
      </w:tr>
      <w:tr w:rsidR="001641C4" w:rsidRPr="00022A35">
        <w:trPr>
          <w:cantSplit/>
        </w:trPr>
        <w:tc>
          <w:tcPr>
            <w:tcW w:w="2268" w:type="dxa"/>
          </w:tcPr>
          <w:p w:rsidR="001641C4" w:rsidRPr="00022A35" w:rsidRDefault="001641C4" w:rsidP="00C731A1">
            <w:pPr>
              <w:pStyle w:val="TableNormal0"/>
            </w:pPr>
            <w:r w:rsidRPr="00022A35">
              <w:rPr>
                <w:rStyle w:val="FileNameUnix"/>
              </w:rPr>
              <w:t>js_addfound.js</w:t>
            </w:r>
            <w:r w:rsidR="00C731A1" w:rsidRPr="00022A35">
              <w:fldChar w:fldCharType="begin"/>
            </w:r>
            <w:r w:rsidR="00C731A1" w:rsidRPr="00022A35">
              <w:instrText xml:space="preserve"> XE "Файл:Файл js addfound.js" </w:instrText>
            </w:r>
            <w:r w:rsidR="00C731A1" w:rsidRPr="00022A35">
              <w:fldChar w:fldCharType="end"/>
            </w:r>
          </w:p>
        </w:tc>
        <w:tc>
          <w:tcPr>
            <w:tcW w:w="5779" w:type="dxa"/>
          </w:tcPr>
          <w:p w:rsidR="001641C4" w:rsidRPr="00022A35" w:rsidRDefault="003967B9" w:rsidP="003633EE">
            <w:pPr>
              <w:pStyle w:val="TableNormal0"/>
            </w:pPr>
            <w:r w:rsidRPr="00022A35">
              <w:t>JavaScript-шаблон для создания скрипта с контекстами поиска.</w:t>
            </w:r>
          </w:p>
        </w:tc>
      </w:tr>
      <w:tr w:rsidR="001641C4" w:rsidRPr="00022A35">
        <w:trPr>
          <w:cantSplit/>
        </w:trPr>
        <w:tc>
          <w:tcPr>
            <w:tcW w:w="2268" w:type="dxa"/>
          </w:tcPr>
          <w:p w:rsidR="001641C4" w:rsidRPr="00022A35" w:rsidRDefault="001641C4" w:rsidP="00C731A1">
            <w:pPr>
              <w:pStyle w:val="TableNormal0"/>
            </w:pPr>
            <w:r w:rsidRPr="00022A35">
              <w:rPr>
                <w:rStyle w:val="FileNameUnix"/>
              </w:rPr>
              <w:t>js_dtree.js</w:t>
            </w:r>
            <w:r w:rsidR="00C731A1" w:rsidRPr="00022A35">
              <w:fldChar w:fldCharType="begin"/>
            </w:r>
            <w:r w:rsidR="00C731A1" w:rsidRPr="00022A35">
              <w:instrText xml:space="preserve"> XE "Файл:Файл js dtree.js" </w:instrText>
            </w:r>
            <w:r w:rsidR="00C731A1" w:rsidRPr="00022A35">
              <w:fldChar w:fldCharType="end"/>
            </w:r>
          </w:p>
        </w:tc>
        <w:tc>
          <w:tcPr>
            <w:tcW w:w="5779" w:type="dxa"/>
          </w:tcPr>
          <w:p w:rsidR="001641C4" w:rsidRPr="00022A35" w:rsidRDefault="003967B9" w:rsidP="003633EE">
            <w:pPr>
              <w:pStyle w:val="TableNormal0"/>
            </w:pPr>
            <w:r w:rsidRPr="00022A35">
              <w:t>JavaScript-библиотека для поддержки навигации по дереву содержания и индекса.</w:t>
            </w:r>
          </w:p>
        </w:tc>
      </w:tr>
      <w:tr w:rsidR="001641C4" w:rsidRPr="00022A35">
        <w:trPr>
          <w:cantSplit/>
        </w:trPr>
        <w:tc>
          <w:tcPr>
            <w:tcW w:w="2268" w:type="dxa"/>
          </w:tcPr>
          <w:p w:rsidR="001641C4" w:rsidRPr="00022A35" w:rsidRDefault="001641C4" w:rsidP="00C731A1">
            <w:pPr>
              <w:pStyle w:val="TableNormal0"/>
            </w:pPr>
            <w:r w:rsidRPr="00022A35">
              <w:rPr>
                <w:rStyle w:val="FileNameUnix"/>
              </w:rPr>
              <w:t>js_findtext.js</w:t>
            </w:r>
            <w:r w:rsidR="00C731A1" w:rsidRPr="00022A35">
              <w:fldChar w:fldCharType="begin"/>
            </w:r>
            <w:r w:rsidR="00C731A1" w:rsidRPr="00022A35">
              <w:instrText xml:space="preserve"> XE "Файл:Файл js findtext.js" </w:instrText>
            </w:r>
            <w:r w:rsidR="00C731A1" w:rsidRPr="00022A35">
              <w:fldChar w:fldCharType="end"/>
            </w:r>
          </w:p>
        </w:tc>
        <w:tc>
          <w:tcPr>
            <w:tcW w:w="5779" w:type="dxa"/>
          </w:tcPr>
          <w:p w:rsidR="001641C4" w:rsidRPr="00022A35" w:rsidRDefault="003967B9" w:rsidP="003633EE">
            <w:pPr>
              <w:pStyle w:val="TableNormal0"/>
            </w:pPr>
            <w:r w:rsidRPr="00022A35">
              <w:t>JavaScript-библиотека для поддержки операций поиска и навигации по ЭС. Найденный текст подсвечивается.</w:t>
            </w:r>
          </w:p>
        </w:tc>
      </w:tr>
      <w:tr w:rsidR="001641C4" w:rsidRPr="00022A35">
        <w:trPr>
          <w:cantSplit/>
        </w:trPr>
        <w:tc>
          <w:tcPr>
            <w:tcW w:w="2268" w:type="dxa"/>
          </w:tcPr>
          <w:p w:rsidR="001641C4" w:rsidRPr="00022A35" w:rsidRDefault="001641C4" w:rsidP="00C731A1">
            <w:pPr>
              <w:pStyle w:val="TableNormal0"/>
            </w:pPr>
            <w:r w:rsidRPr="00022A35">
              <w:rPr>
                <w:rStyle w:val="FileNameUnix"/>
              </w:rPr>
              <w:t>js_hidepanel.js</w:t>
            </w:r>
            <w:r w:rsidR="00C731A1" w:rsidRPr="00022A35">
              <w:fldChar w:fldCharType="begin"/>
            </w:r>
            <w:r w:rsidR="00C731A1" w:rsidRPr="00022A35">
              <w:instrText xml:space="preserve"> XE "Файл:Файл js hidepanel.js" </w:instrText>
            </w:r>
            <w:r w:rsidR="00C731A1" w:rsidRPr="00022A35">
              <w:fldChar w:fldCharType="end"/>
            </w:r>
          </w:p>
        </w:tc>
        <w:tc>
          <w:tcPr>
            <w:tcW w:w="5779" w:type="dxa"/>
          </w:tcPr>
          <w:p w:rsidR="001641C4" w:rsidRPr="00022A35" w:rsidRDefault="003967B9" w:rsidP="003633EE">
            <w:pPr>
              <w:pStyle w:val="TableNormal0"/>
            </w:pPr>
            <w:r w:rsidRPr="00022A35">
              <w:t>JavaScript-библиотека для скрытия/отображения фрейма содержания в ЭС.</w:t>
            </w:r>
          </w:p>
        </w:tc>
      </w:tr>
      <w:tr w:rsidR="001641C4" w:rsidRPr="00022A35">
        <w:trPr>
          <w:cantSplit/>
        </w:trPr>
        <w:tc>
          <w:tcPr>
            <w:tcW w:w="2268" w:type="dxa"/>
          </w:tcPr>
          <w:p w:rsidR="001641C4" w:rsidRPr="00022A35" w:rsidRDefault="001641C4" w:rsidP="00C731A1">
            <w:pPr>
              <w:pStyle w:val="TableNormal0"/>
            </w:pPr>
            <w:r w:rsidRPr="00022A35">
              <w:rPr>
                <w:rStyle w:val="FileNameUnix"/>
              </w:rPr>
              <w:t>js_highlight.js</w:t>
            </w:r>
            <w:r w:rsidR="00C731A1" w:rsidRPr="00022A35">
              <w:fldChar w:fldCharType="begin"/>
            </w:r>
            <w:r w:rsidR="00C731A1" w:rsidRPr="00022A35">
              <w:instrText xml:space="preserve"> XE "Файл:Файл js highlight.js" </w:instrText>
            </w:r>
            <w:r w:rsidR="00C731A1" w:rsidRPr="00022A35">
              <w:fldChar w:fldCharType="end"/>
            </w:r>
          </w:p>
        </w:tc>
        <w:tc>
          <w:tcPr>
            <w:tcW w:w="5779" w:type="dxa"/>
          </w:tcPr>
          <w:p w:rsidR="001641C4" w:rsidRPr="00022A35" w:rsidRDefault="003967B9" w:rsidP="003633EE">
            <w:pPr>
              <w:pStyle w:val="TableNormal0"/>
            </w:pPr>
            <w:r w:rsidRPr="00022A35">
              <w:t>JavaScript-библиотека (JQuery-plugin) для подсветки найденных контекстов поиска на страницах ЭС.</w:t>
            </w:r>
          </w:p>
        </w:tc>
      </w:tr>
      <w:tr w:rsidR="001641C4" w:rsidRPr="00022A35">
        <w:trPr>
          <w:cantSplit/>
        </w:trPr>
        <w:tc>
          <w:tcPr>
            <w:tcW w:w="2268" w:type="dxa"/>
          </w:tcPr>
          <w:p w:rsidR="001641C4" w:rsidRPr="00022A35" w:rsidRDefault="001641C4" w:rsidP="00C731A1">
            <w:pPr>
              <w:pStyle w:val="TableNormal0"/>
            </w:pPr>
            <w:r w:rsidRPr="00022A35">
              <w:rPr>
                <w:rStyle w:val="FileNameUnix"/>
              </w:rPr>
              <w:t>project_0000.ini</w:t>
            </w:r>
            <w:r w:rsidR="00C731A1" w:rsidRPr="00022A35">
              <w:fldChar w:fldCharType="begin"/>
            </w:r>
            <w:r w:rsidR="00C731A1" w:rsidRPr="00022A35">
              <w:instrText xml:space="preserve"> XE "Файл:Файл project 0000.ini" </w:instrText>
            </w:r>
            <w:r w:rsidR="00C731A1" w:rsidRPr="00022A35">
              <w:fldChar w:fldCharType="end"/>
            </w:r>
          </w:p>
        </w:tc>
        <w:tc>
          <w:tcPr>
            <w:tcW w:w="5779" w:type="dxa"/>
          </w:tcPr>
          <w:p w:rsidR="001641C4" w:rsidRPr="00022A35" w:rsidRDefault="003967B9" w:rsidP="003633EE">
            <w:pPr>
              <w:pStyle w:val="TableNormal0"/>
            </w:pPr>
            <w:r w:rsidRPr="00022A35">
              <w:t>Заготовка ini-файла нового проекта GenHelp. Этот файл обновляется программой GenHelp.</w:t>
            </w:r>
          </w:p>
        </w:tc>
      </w:tr>
    </w:tbl>
    <w:p w:rsidR="003967B9" w:rsidRPr="00022A35" w:rsidRDefault="003967B9"/>
    <w:p w:rsidR="005B236E" w:rsidRPr="00022A35" w:rsidRDefault="005B236E">
      <w:pPr>
        <w:pStyle w:val="Heading3"/>
        <w:rPr>
          <w:lang w:val="ru-RU"/>
        </w:rPr>
      </w:pPr>
      <w:bookmarkStart w:id="55" w:name="_Папка_Filter"/>
      <w:bookmarkStart w:id="56" w:name="_Toc346638547"/>
      <w:bookmarkStart w:id="57" w:name="_Toc476839336"/>
      <w:bookmarkEnd w:id="55"/>
      <w:r w:rsidRPr="00022A35">
        <w:rPr>
          <w:lang w:val="ru-RU"/>
        </w:rPr>
        <w:t xml:space="preserve">Папка </w:t>
      </w:r>
      <w:r w:rsidRPr="00022A35">
        <w:t>Filter</w:t>
      </w:r>
      <w:bookmarkEnd w:id="56"/>
      <w:bookmarkEnd w:id="57"/>
    </w:p>
    <w:p w:rsidR="005B236E" w:rsidRPr="00022A35" w:rsidRDefault="005B236E">
      <w:r w:rsidRPr="00022A35">
        <w:t>В папке содержится программа Microsoft Filter</w:t>
      </w:r>
      <w:r w:rsidR="00C731A1" w:rsidRPr="00022A35">
        <w:fldChar w:fldCharType="begin"/>
      </w:r>
      <w:r w:rsidR="00C731A1" w:rsidRPr="00022A35">
        <w:instrText xml:space="preserve"> XE "Microsoft:Microsoft Filter" </w:instrText>
      </w:r>
      <w:r w:rsidR="00C731A1" w:rsidRPr="00022A35">
        <w:fldChar w:fldCharType="end"/>
      </w:r>
      <w:r w:rsidR="00C731A1" w:rsidRPr="00022A35">
        <w:fldChar w:fldCharType="begin"/>
      </w:r>
      <w:r w:rsidR="00C731A1" w:rsidRPr="00022A35">
        <w:instrText xml:space="preserve"> XE "Filter:Microsoft Filter" </w:instrText>
      </w:r>
      <w:r w:rsidR="00C731A1" w:rsidRPr="00022A35">
        <w:fldChar w:fldCharType="end"/>
      </w:r>
      <w:r w:rsidR="00C731A1" w:rsidRPr="00022A35">
        <w:fldChar w:fldCharType="begin"/>
      </w:r>
      <w:r w:rsidR="00C731A1" w:rsidRPr="00022A35">
        <w:instrText xml:space="preserve"> XE "Программа:Microsoft Filter" </w:instrText>
      </w:r>
      <w:r w:rsidR="00C731A1" w:rsidRPr="00022A35">
        <w:fldChar w:fldCharType="end"/>
      </w:r>
      <w:r w:rsidRPr="00022A35">
        <w:t>, свободно распространяемая компанией Microsoft для пользователей MS Office. Это утилита командной строки, предназначенная для очистки HTML-файла от избыточных HTML-тэгов, которые появляются в результате экспорта файла Word 2000 в формат HTML. Удаление этих тэгов не нарушает функциональность ЭС, зато значительно сокращает объем HTML-файлов (в 2-4 и более раза).</w:t>
      </w:r>
    </w:p>
    <w:p w:rsidR="005B236E" w:rsidRPr="00022A35" w:rsidRDefault="005B236E">
      <w:pPr>
        <w:pStyle w:val="Heading3"/>
        <w:rPr>
          <w:lang w:val="ru-RU"/>
        </w:rPr>
      </w:pPr>
      <w:bookmarkStart w:id="58" w:name="_Папка_Skins"/>
      <w:bookmarkStart w:id="59" w:name="_Toc346638548"/>
      <w:bookmarkStart w:id="60" w:name="_Toc476839337"/>
      <w:bookmarkEnd w:id="58"/>
      <w:r w:rsidRPr="00022A35">
        <w:rPr>
          <w:lang w:val="ru-RU"/>
        </w:rPr>
        <w:t xml:space="preserve">Папка </w:t>
      </w:r>
      <w:r w:rsidRPr="00022A35">
        <w:t>Skins</w:t>
      </w:r>
      <w:bookmarkEnd w:id="59"/>
      <w:bookmarkEnd w:id="60"/>
    </w:p>
    <w:p w:rsidR="005B236E" w:rsidRPr="00022A35" w:rsidRDefault="005B236E">
      <w:r w:rsidRPr="00022A35">
        <w:t>Папка содержит скины, поставляемые с GenHelp. Пользователь может разработать собственный скин.</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812"/>
      </w:tblGrid>
      <w:tr w:rsidR="005B236E" w:rsidRPr="00022A35">
        <w:trPr>
          <w:cantSplit/>
          <w:tblHeader/>
        </w:trPr>
        <w:tc>
          <w:tcPr>
            <w:tcW w:w="2268" w:type="dxa"/>
            <w:shd w:val="clear" w:color="auto" w:fill="CCCCCC"/>
          </w:tcPr>
          <w:p w:rsidR="005B236E" w:rsidRPr="00022A35" w:rsidRDefault="005B236E">
            <w:pPr>
              <w:pStyle w:val="TableTitle"/>
              <w:rPr>
                <w:lang w:val="ru-RU"/>
              </w:rPr>
            </w:pPr>
            <w:r w:rsidRPr="00022A35">
              <w:rPr>
                <w:lang w:val="ru-RU"/>
              </w:rPr>
              <w:t>Файл</w:t>
            </w:r>
          </w:p>
        </w:tc>
        <w:tc>
          <w:tcPr>
            <w:tcW w:w="5812" w:type="dxa"/>
            <w:shd w:val="clear" w:color="auto" w:fill="CCCCCC"/>
          </w:tcPr>
          <w:p w:rsidR="005B236E" w:rsidRPr="00022A35" w:rsidRDefault="005B236E">
            <w:pPr>
              <w:pStyle w:val="TableTitle"/>
              <w:rPr>
                <w:lang w:val="ru-RU"/>
              </w:rPr>
            </w:pPr>
            <w:r w:rsidRPr="00022A35">
              <w:rPr>
                <w:lang w:val="ru-RU"/>
              </w:rPr>
              <w:t>Назначение</w:t>
            </w:r>
          </w:p>
        </w:tc>
      </w:tr>
      <w:tr w:rsidR="005B236E" w:rsidRPr="00022A35">
        <w:trPr>
          <w:cantSplit/>
        </w:trPr>
        <w:tc>
          <w:tcPr>
            <w:tcW w:w="2268" w:type="dxa"/>
          </w:tcPr>
          <w:p w:rsidR="005B236E" w:rsidRPr="00022A35" w:rsidRDefault="005B236E" w:rsidP="00C731A1">
            <w:pPr>
              <w:pStyle w:val="TableNormal0"/>
            </w:pPr>
            <w:r w:rsidRPr="00022A35">
              <w:rPr>
                <w:rStyle w:val="FileNameUnix"/>
              </w:rPr>
              <w:t>skin.ini</w:t>
            </w:r>
            <w:r w:rsidR="00C731A1" w:rsidRPr="00022A35">
              <w:fldChar w:fldCharType="begin"/>
            </w:r>
            <w:r w:rsidR="00C731A1" w:rsidRPr="00022A35">
              <w:instrText xml:space="preserve"> XE "Файл:Файл skin.ini" </w:instrText>
            </w:r>
            <w:r w:rsidR="00C731A1" w:rsidRPr="00022A35">
              <w:fldChar w:fldCharType="end"/>
            </w:r>
            <w:r w:rsidR="00C731A1" w:rsidRPr="00022A35">
              <w:fldChar w:fldCharType="begin"/>
            </w:r>
            <w:r w:rsidR="00C731A1" w:rsidRPr="00022A35">
              <w:instrText xml:space="preserve"> XE "Скин:Файл skin.ini" </w:instrText>
            </w:r>
            <w:r w:rsidR="00C731A1" w:rsidRPr="00022A35">
              <w:fldChar w:fldCharType="end"/>
            </w:r>
          </w:p>
        </w:tc>
        <w:tc>
          <w:tcPr>
            <w:tcW w:w="5812" w:type="dxa"/>
          </w:tcPr>
          <w:p w:rsidR="005B236E" w:rsidRPr="00022A35" w:rsidRDefault="005B236E" w:rsidP="003633EE">
            <w:pPr>
              <w:pStyle w:val="TableNormal0"/>
            </w:pPr>
            <w:r w:rsidRPr="00022A35">
              <w:t xml:space="preserve">Файл-описатель </w:t>
            </w:r>
            <w:r w:rsidR="00196CAE" w:rsidRPr="00022A35">
              <w:t xml:space="preserve">всех </w:t>
            </w:r>
            <w:r w:rsidRPr="00022A35">
              <w:t>скинов, имеющихся в составе GenHelp.</w:t>
            </w:r>
          </w:p>
        </w:tc>
      </w:tr>
    </w:tbl>
    <w:p w:rsidR="005B236E" w:rsidRPr="00022A35" w:rsidRDefault="005B236E"/>
    <w:p w:rsidR="005B236E" w:rsidRPr="00022A35" w:rsidRDefault="005B236E">
      <w:r w:rsidRPr="00022A35">
        <w:lastRenderedPageBreak/>
        <w:t xml:space="preserve">Далее приводится типовая структура папки скина. В качестве примера приведен скин </w:t>
      </w:r>
      <w:r w:rsidR="00196CAE" w:rsidRPr="00022A35">
        <w:rPr>
          <w:rStyle w:val="DFN"/>
          <w:lang w:val="en-US"/>
        </w:rPr>
        <w:t>Aero</w:t>
      </w:r>
      <w:r w:rsidRPr="00022A35">
        <w:rPr>
          <w:rStyle w:val="DFN"/>
        </w:rPr>
        <w:t>_eng</w:t>
      </w:r>
      <w:r w:rsidRPr="00022A35">
        <w:t>.</w:t>
      </w:r>
      <w:r w:rsidR="00770012" w:rsidRPr="00022A35">
        <w:t xml:space="preserve"> Все файлы скина могут быть изменены или заменены пользователем (с соблюдением определенных правил</w:t>
      </w:r>
      <w:r w:rsidR="00B60DA5" w:rsidRPr="00022A35">
        <w:t xml:space="preserve">, напр., копию файла следует поместить в папку </w:t>
      </w:r>
      <w:r w:rsidR="00B60DA5" w:rsidRPr="00022A35">
        <w:rPr>
          <w:rStyle w:val="FileNameUnix"/>
        </w:rPr>
        <w:t>Update</w:t>
      </w:r>
      <w:r w:rsidR="00B60DA5" w:rsidRPr="00022A35">
        <w:t>, затем внести в него необходимые изменения</w:t>
      </w:r>
      <w:r w:rsidR="00770012" w:rsidRPr="00022A35">
        <w:t>).</w:t>
      </w:r>
      <w:r w:rsidR="0023149C" w:rsidRPr="00022A35">
        <w:t xml:space="preserve"> В имене скина присутствует язык, для которого скин предназначен (напр., </w:t>
      </w:r>
      <w:r w:rsidR="0023149C" w:rsidRPr="00022A35">
        <w:rPr>
          <w:rStyle w:val="DFN"/>
        </w:rPr>
        <w:t>Aero_eng</w:t>
      </w:r>
      <w:r w:rsidR="0023149C" w:rsidRPr="00022A35">
        <w:rPr>
          <w:lang w:val="en-US"/>
        </w:rPr>
        <w:t> </w:t>
      </w:r>
      <w:r w:rsidR="0023149C" w:rsidRPr="00022A35">
        <w:rPr>
          <w:lang w:val="en-US"/>
        </w:rPr>
        <w:noBreakHyphen/>
        <w:t xml:space="preserve"> </w:t>
      </w:r>
      <w:r w:rsidR="0023149C" w:rsidRPr="00022A35">
        <w:t>для генерации ЭС на английском языке).</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0"/>
        <w:gridCol w:w="4930"/>
      </w:tblGrid>
      <w:tr w:rsidR="001D5D0F" w:rsidRPr="00022A35" w:rsidTr="00196CAE">
        <w:trPr>
          <w:cantSplit/>
          <w:tblHeader/>
        </w:trPr>
        <w:tc>
          <w:tcPr>
            <w:tcW w:w="3150" w:type="dxa"/>
            <w:shd w:val="clear" w:color="auto" w:fill="CCCCCC"/>
          </w:tcPr>
          <w:p w:rsidR="001D5D0F" w:rsidRPr="00022A35" w:rsidRDefault="001D5D0F" w:rsidP="009719A2">
            <w:pPr>
              <w:pStyle w:val="TableTitle"/>
            </w:pPr>
            <w:r w:rsidRPr="00022A35">
              <w:rPr>
                <w:lang w:val="ru-RU"/>
              </w:rPr>
              <w:t>Файл</w:t>
            </w:r>
          </w:p>
        </w:tc>
        <w:tc>
          <w:tcPr>
            <w:tcW w:w="4930" w:type="dxa"/>
            <w:shd w:val="clear" w:color="auto" w:fill="CCCCCC"/>
          </w:tcPr>
          <w:p w:rsidR="001D5D0F" w:rsidRPr="00022A35" w:rsidRDefault="001D5D0F" w:rsidP="009719A2">
            <w:pPr>
              <w:pStyle w:val="TableTitle"/>
            </w:pPr>
            <w:r w:rsidRPr="00022A35">
              <w:rPr>
                <w:lang w:val="ru-RU"/>
              </w:rPr>
              <w:t>Назначение</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001B251B" w:rsidRPr="00022A35">
              <w:rPr>
                <w:rStyle w:val="FileNameUnix"/>
              </w:rPr>
              <w:t>\</w:t>
            </w:r>
            <w:r w:rsidR="001B251B" w:rsidRPr="00022A35">
              <w:rPr>
                <w:rStyle w:val="FileNameUnix"/>
              </w:rPr>
              <w:br/>
            </w:r>
            <w:r w:rsidR="001B251B" w:rsidRPr="00022A35">
              <w:rPr>
                <w:rStyle w:val="FileNameUnix"/>
                <w:lang w:val="en-US"/>
              </w:rPr>
              <w:t>skin_shot.gif</w:t>
            </w:r>
            <w:r w:rsidR="00C731A1" w:rsidRPr="00022A35">
              <w:fldChar w:fldCharType="begin"/>
            </w:r>
            <w:r w:rsidR="00C731A1" w:rsidRPr="00022A35">
              <w:instrText xml:space="preserve"> XE "Файл:Файл skin shot.ini" </w:instrText>
            </w:r>
            <w:r w:rsidR="00C731A1" w:rsidRPr="00022A35">
              <w:fldChar w:fldCharType="end"/>
            </w:r>
            <w:r w:rsidR="00C731A1" w:rsidRPr="00022A35">
              <w:fldChar w:fldCharType="begin"/>
            </w:r>
            <w:r w:rsidR="00C731A1" w:rsidRPr="00022A35">
              <w:instrText xml:space="preserve"> XE "Скин:Файл skin shot.ini" </w:instrText>
            </w:r>
            <w:r w:rsidR="00C731A1" w:rsidRPr="00022A35">
              <w:fldChar w:fldCharType="end"/>
            </w:r>
          </w:p>
        </w:tc>
        <w:tc>
          <w:tcPr>
            <w:tcW w:w="4930" w:type="dxa"/>
          </w:tcPr>
          <w:p w:rsidR="001B251B" w:rsidRPr="00022A35" w:rsidRDefault="001B251B" w:rsidP="003633EE">
            <w:pPr>
              <w:pStyle w:val="TableNormal0"/>
            </w:pPr>
            <w:r w:rsidRPr="00022A35">
              <w:t>Графический файл (320*240 пикселов), представляющий скин в окне демонстрации внешнего вида скина. Программа GenHelp отображает этот файл при при выборе пользователем скина в процессе создания нового проекта.</w:t>
            </w:r>
          </w:p>
        </w:tc>
      </w:tr>
      <w:tr w:rsidR="00D06E2B" w:rsidRPr="00022A35" w:rsidTr="00196CAE">
        <w:trPr>
          <w:cantSplit/>
        </w:trPr>
        <w:tc>
          <w:tcPr>
            <w:tcW w:w="3150" w:type="dxa"/>
          </w:tcPr>
          <w:p w:rsidR="00D06E2B" w:rsidRPr="00022A35" w:rsidRDefault="00196CAE" w:rsidP="00C731A1">
            <w:pPr>
              <w:pStyle w:val="TableNormal0"/>
            </w:pPr>
            <w:r w:rsidRPr="00022A35">
              <w:rPr>
                <w:rStyle w:val="FileNameUnix"/>
              </w:rPr>
              <w:t>Aero_eng</w:t>
            </w:r>
            <w:r w:rsidR="00D06E2B" w:rsidRPr="00022A35">
              <w:rPr>
                <w:rStyle w:val="FileNameUnix"/>
              </w:rPr>
              <w:t>\</w:t>
            </w:r>
            <w:r w:rsidR="001B251B" w:rsidRPr="00022A35">
              <w:rPr>
                <w:rStyle w:val="FileNameUnix"/>
              </w:rPr>
              <w:br/>
            </w:r>
            <w:r w:rsidR="00D06E2B" w:rsidRPr="00022A35">
              <w:rPr>
                <w:rStyle w:val="FileNameUnix"/>
              </w:rPr>
              <w:t>skin</w:t>
            </w:r>
            <w:r w:rsidR="00D06E2B" w:rsidRPr="00022A35">
              <w:rPr>
                <w:rStyle w:val="FileNameUnix"/>
                <w:lang w:val="en-US"/>
              </w:rPr>
              <w:t>_files</w:t>
            </w:r>
            <w:r w:rsidR="00D06E2B" w:rsidRPr="00022A35">
              <w:t xml:space="preserve"> </w:t>
            </w:r>
            <w:r w:rsidR="00C731A1" w:rsidRPr="00022A35">
              <w:fldChar w:fldCharType="begin"/>
            </w:r>
            <w:r w:rsidR="00C731A1" w:rsidRPr="00022A35">
              <w:instrText xml:space="preserve"> XE "Папка:Папка skin files" </w:instrText>
            </w:r>
            <w:r w:rsidR="00C731A1" w:rsidRPr="00022A35">
              <w:fldChar w:fldCharType="end"/>
            </w:r>
            <w:r w:rsidR="00C731A1" w:rsidRPr="00022A35">
              <w:fldChar w:fldCharType="begin"/>
            </w:r>
            <w:r w:rsidR="00C731A1" w:rsidRPr="00022A35">
              <w:instrText xml:space="preserve"> XE "Скин:Папка skin files" </w:instrText>
            </w:r>
            <w:r w:rsidR="00C731A1" w:rsidRPr="00022A35">
              <w:fldChar w:fldCharType="end"/>
            </w:r>
          </w:p>
        </w:tc>
        <w:tc>
          <w:tcPr>
            <w:tcW w:w="4930" w:type="dxa"/>
          </w:tcPr>
          <w:p w:rsidR="00D06E2B" w:rsidRPr="00022A35" w:rsidRDefault="00D06E2B" w:rsidP="003633EE">
            <w:pPr>
              <w:pStyle w:val="TableNormal0"/>
            </w:pPr>
            <w:r w:rsidRPr="00022A35">
              <w:t>Папка с файлами скина.</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001B251B" w:rsidRPr="00022A35">
              <w:rPr>
                <w:rStyle w:val="FileNameUnix"/>
              </w:rPr>
              <w:t>\</w:t>
            </w:r>
            <w:r w:rsidR="001B251B" w:rsidRPr="00022A35">
              <w:rPr>
                <w:rStyle w:val="FileNameUnix"/>
              </w:rPr>
              <w:br/>
              <w:t>skin</w:t>
            </w:r>
            <w:r w:rsidR="001B251B" w:rsidRPr="00022A35">
              <w:rPr>
                <w:rStyle w:val="FileNameUnix"/>
                <w:lang w:val="en-US"/>
              </w:rPr>
              <w:t>_files\</w:t>
            </w:r>
            <w:r w:rsidR="001B251B" w:rsidRPr="00022A35">
              <w:rPr>
                <w:rStyle w:val="FileNameUnix"/>
              </w:rPr>
              <w:br/>
            </w:r>
            <w:r w:rsidR="001B251B" w:rsidRPr="00022A35">
              <w:rPr>
                <w:rStyle w:val="FileNameUnix"/>
                <w:lang w:val="en-US"/>
              </w:rPr>
              <w:t>dtree_img</w:t>
            </w:r>
            <w:r w:rsidR="00C731A1" w:rsidRPr="00022A35">
              <w:fldChar w:fldCharType="begin"/>
            </w:r>
            <w:r w:rsidR="00C731A1" w:rsidRPr="00022A35">
              <w:instrText xml:space="preserve"> XE "Папка:Папка dtree img" </w:instrText>
            </w:r>
            <w:r w:rsidR="00C731A1" w:rsidRPr="00022A35">
              <w:fldChar w:fldCharType="end"/>
            </w:r>
            <w:r w:rsidR="00C731A1" w:rsidRPr="00022A35">
              <w:fldChar w:fldCharType="begin"/>
            </w:r>
            <w:r w:rsidR="00C731A1" w:rsidRPr="00022A35">
              <w:instrText xml:space="preserve"> XE "Скин:Папка dtree img" </w:instrText>
            </w:r>
            <w:r w:rsidR="00C731A1" w:rsidRPr="00022A35">
              <w:fldChar w:fldCharType="end"/>
            </w:r>
          </w:p>
        </w:tc>
        <w:tc>
          <w:tcPr>
            <w:tcW w:w="4930" w:type="dxa"/>
          </w:tcPr>
          <w:p w:rsidR="001B251B" w:rsidRPr="00022A35" w:rsidRDefault="001B251B" w:rsidP="003633EE">
            <w:pPr>
              <w:pStyle w:val="TableNormal0"/>
            </w:pPr>
            <w:r w:rsidRPr="00022A35">
              <w:t>Папка с иконками поддержки скрипта дерева оглавления</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001B251B" w:rsidRPr="00022A35">
              <w:rPr>
                <w:rStyle w:val="FileNameUnix"/>
              </w:rPr>
              <w:t>\</w:t>
            </w:r>
            <w:r w:rsidR="001B251B" w:rsidRPr="00022A35">
              <w:rPr>
                <w:rStyle w:val="FileNameUnix"/>
              </w:rPr>
              <w:br/>
              <w:t>skin</w:t>
            </w:r>
            <w:r w:rsidR="001B251B" w:rsidRPr="00022A35">
              <w:rPr>
                <w:rStyle w:val="FileNameUnix"/>
                <w:lang w:val="en-US"/>
              </w:rPr>
              <w:t>_files\</w:t>
            </w:r>
            <w:r w:rsidR="001B251B" w:rsidRPr="00022A35">
              <w:rPr>
                <w:rStyle w:val="FileNameUnix"/>
              </w:rPr>
              <w:br/>
              <w:t>template_img</w:t>
            </w:r>
            <w:r w:rsidR="00C731A1" w:rsidRPr="00022A35">
              <w:fldChar w:fldCharType="begin"/>
            </w:r>
            <w:r w:rsidR="00C731A1" w:rsidRPr="00022A35">
              <w:instrText xml:space="preserve"> XE "Папка:Папка template img" </w:instrText>
            </w:r>
            <w:r w:rsidR="00C731A1" w:rsidRPr="00022A35">
              <w:fldChar w:fldCharType="end"/>
            </w:r>
            <w:r w:rsidR="00C731A1" w:rsidRPr="00022A35">
              <w:fldChar w:fldCharType="begin"/>
            </w:r>
            <w:r w:rsidR="00C731A1" w:rsidRPr="00022A35">
              <w:instrText xml:space="preserve"> XE "Скин:Папка template img" </w:instrText>
            </w:r>
            <w:r w:rsidR="00C731A1" w:rsidRPr="00022A35">
              <w:fldChar w:fldCharType="end"/>
            </w:r>
          </w:p>
        </w:tc>
        <w:tc>
          <w:tcPr>
            <w:tcW w:w="4930" w:type="dxa"/>
          </w:tcPr>
          <w:p w:rsidR="001B251B" w:rsidRPr="00022A35" w:rsidRDefault="001B251B" w:rsidP="003633EE">
            <w:pPr>
              <w:pStyle w:val="TableNormal0"/>
            </w:pPr>
            <w:r w:rsidRPr="00022A35">
              <w:t>Папка с иконками поддержки внешнего вида и элементов управления скина</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 Project.hhp</w:t>
            </w:r>
            <w:r w:rsidR="00C731A1" w:rsidRPr="00022A35">
              <w:fldChar w:fldCharType="begin"/>
            </w:r>
            <w:r w:rsidR="00C731A1" w:rsidRPr="00022A35">
              <w:instrText xml:space="preserve"> XE "Файл:Файл CHM Project.hhp" </w:instrText>
            </w:r>
            <w:r w:rsidR="00C731A1" w:rsidRPr="00022A35">
              <w:fldChar w:fldCharType="end"/>
            </w:r>
            <w:r w:rsidR="00C731A1" w:rsidRPr="00022A35">
              <w:fldChar w:fldCharType="begin"/>
            </w:r>
            <w:r w:rsidR="00C731A1" w:rsidRPr="00022A35">
              <w:instrText xml:space="preserve"> XE "Скин:Файл CHM Project.hhp" </w:instrText>
            </w:r>
            <w:r w:rsidR="00C731A1" w:rsidRPr="00022A35">
              <w:fldChar w:fldCharType="end"/>
            </w:r>
          </w:p>
        </w:tc>
        <w:tc>
          <w:tcPr>
            <w:tcW w:w="4930" w:type="dxa"/>
          </w:tcPr>
          <w:p w:rsidR="001B251B" w:rsidRPr="00022A35" w:rsidRDefault="00770012" w:rsidP="003633EE">
            <w:pPr>
              <w:pStyle w:val="TableNormal0"/>
            </w:pPr>
            <w:r w:rsidRPr="00022A35">
              <w:t>Шаблон CHM-проекта</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CHM_frame_help.htm</w:t>
            </w:r>
            <w:r w:rsidR="00C731A1" w:rsidRPr="00022A35">
              <w:fldChar w:fldCharType="begin"/>
            </w:r>
            <w:r w:rsidR="00C731A1" w:rsidRPr="00022A35">
              <w:instrText xml:space="preserve"> XE "Файл:Файл CHM frame help.htm" </w:instrText>
            </w:r>
            <w:r w:rsidR="00C731A1" w:rsidRPr="00022A35">
              <w:fldChar w:fldCharType="end"/>
            </w:r>
            <w:r w:rsidR="00C731A1" w:rsidRPr="00022A35">
              <w:fldChar w:fldCharType="begin"/>
            </w:r>
            <w:r w:rsidR="00C731A1" w:rsidRPr="00022A35">
              <w:instrText xml:space="preserve"> XE "Скин:Файл CHM frame help.htm" </w:instrText>
            </w:r>
            <w:r w:rsidR="00C731A1" w:rsidRPr="00022A35">
              <w:fldChar w:fldCharType="end"/>
            </w:r>
          </w:p>
        </w:tc>
        <w:tc>
          <w:tcPr>
            <w:tcW w:w="4930" w:type="dxa"/>
          </w:tcPr>
          <w:p w:rsidR="001B251B" w:rsidRPr="00022A35" w:rsidRDefault="00770012" w:rsidP="003633EE">
            <w:pPr>
              <w:pStyle w:val="TableNormal0"/>
            </w:pPr>
            <w:r w:rsidRPr="00022A35">
              <w:t xml:space="preserve">Файл </w:t>
            </w:r>
            <w:r w:rsidR="0023149C" w:rsidRPr="00022A35">
              <w:t xml:space="preserve">помощи (язык </w:t>
            </w:r>
            <w:r w:rsidR="00AF1324" w:rsidRPr="00022A35">
              <w:t xml:space="preserve">текста </w:t>
            </w:r>
            <w:r w:rsidR="0023149C" w:rsidRPr="00022A35">
              <w:t>соответствует скину).</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CHM_frame_index.ht</w:t>
            </w:r>
            <w:r w:rsidR="001B251B" w:rsidRPr="00022A35">
              <w:rPr>
                <w:rStyle w:val="FileNameUnix"/>
                <w:lang w:val="en-US"/>
              </w:rPr>
              <w:t>m</w:t>
            </w:r>
            <w:r w:rsidR="00C731A1" w:rsidRPr="00022A35">
              <w:fldChar w:fldCharType="begin"/>
            </w:r>
            <w:r w:rsidR="00C731A1" w:rsidRPr="00022A35">
              <w:instrText xml:space="preserve"> XE "Файл:Файл CHM frame index.htm" </w:instrText>
            </w:r>
            <w:r w:rsidR="00C731A1" w:rsidRPr="00022A35">
              <w:fldChar w:fldCharType="end"/>
            </w:r>
            <w:r w:rsidR="00C731A1" w:rsidRPr="00022A35">
              <w:fldChar w:fldCharType="begin"/>
            </w:r>
            <w:r w:rsidR="00C731A1" w:rsidRPr="00022A35">
              <w:instrText xml:space="preserve"> XE "Скин:Файл CHM frame index.htm" </w:instrText>
            </w:r>
            <w:r w:rsidR="00C731A1" w:rsidRPr="00022A35">
              <w:fldChar w:fldCharType="end"/>
            </w:r>
          </w:p>
        </w:tc>
        <w:tc>
          <w:tcPr>
            <w:tcW w:w="4930" w:type="dxa"/>
          </w:tcPr>
          <w:p w:rsidR="001B251B" w:rsidRPr="00022A35" w:rsidRDefault="00AF1324" w:rsidP="003633EE">
            <w:pPr>
              <w:pStyle w:val="TableNormal0"/>
            </w:pPr>
            <w:r w:rsidRPr="00022A35">
              <w:t>Шаблон страницы индекса с управлением через дерево ссылок.</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CHM_frame_index_n</w:t>
            </w:r>
            <w:r w:rsidR="001B251B" w:rsidRPr="00022A35">
              <w:rPr>
                <w:rStyle w:val="FileNameUnix"/>
                <w:lang w:val="en-US"/>
              </w:rPr>
              <w:t>otree.htm</w:t>
            </w:r>
            <w:r w:rsidR="00C731A1" w:rsidRPr="00022A35">
              <w:fldChar w:fldCharType="begin"/>
            </w:r>
            <w:r w:rsidR="00C731A1" w:rsidRPr="00022A35">
              <w:instrText xml:space="preserve"> XE "Файл:Файл CHM frame index notree.htm" </w:instrText>
            </w:r>
            <w:r w:rsidR="00C731A1" w:rsidRPr="00022A35">
              <w:fldChar w:fldCharType="end"/>
            </w:r>
            <w:r w:rsidR="00C731A1" w:rsidRPr="00022A35">
              <w:fldChar w:fldCharType="begin"/>
            </w:r>
            <w:r w:rsidR="00C731A1" w:rsidRPr="00022A35">
              <w:instrText xml:space="preserve"> XE "Скин:Файл CHM frame index notree.htm" </w:instrText>
            </w:r>
            <w:r w:rsidR="00C731A1" w:rsidRPr="00022A35">
              <w:fldChar w:fldCharType="end"/>
            </w:r>
          </w:p>
        </w:tc>
        <w:tc>
          <w:tcPr>
            <w:tcW w:w="4930" w:type="dxa"/>
          </w:tcPr>
          <w:p w:rsidR="001B251B" w:rsidRPr="00022A35" w:rsidRDefault="00AF1324" w:rsidP="003633EE">
            <w:pPr>
              <w:pStyle w:val="TableNormal0"/>
            </w:pPr>
            <w:r w:rsidRPr="00022A35">
              <w:t>Шаблон страницы индекса с управлением через плоский список (с отступами).</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CHM_frame_index_search_main.htm</w:t>
            </w:r>
            <w:r w:rsidR="00C731A1" w:rsidRPr="00022A35">
              <w:fldChar w:fldCharType="begin"/>
            </w:r>
            <w:r w:rsidR="00C731A1" w:rsidRPr="00022A35">
              <w:instrText xml:space="preserve"> XE "Файл:Файл CHM frame index search main.htm" </w:instrText>
            </w:r>
            <w:r w:rsidR="00C731A1" w:rsidRPr="00022A35">
              <w:fldChar w:fldCharType="end"/>
            </w:r>
            <w:r w:rsidR="00C731A1" w:rsidRPr="00022A35">
              <w:fldChar w:fldCharType="begin"/>
            </w:r>
            <w:r w:rsidR="00C731A1" w:rsidRPr="00022A35">
              <w:instrText xml:space="preserve"> XE "Скин:Файл CHM frame index search main.htm" </w:instrText>
            </w:r>
            <w:r w:rsidR="00C731A1" w:rsidRPr="00022A35">
              <w:fldChar w:fldCharType="end"/>
            </w:r>
          </w:p>
        </w:tc>
        <w:tc>
          <w:tcPr>
            <w:tcW w:w="4930" w:type="dxa"/>
          </w:tcPr>
          <w:p w:rsidR="001B251B" w:rsidRPr="00022A35" w:rsidRDefault="00AF1324" w:rsidP="003633EE">
            <w:pPr>
              <w:pStyle w:val="TableNormal0"/>
            </w:pPr>
            <w:r w:rsidRPr="00022A35">
              <w:t>Шаблон стартового файла, содержащего описание включенных в ЭС фреймов.</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lastRenderedPageBreak/>
              <w:t>Aero_eng\</w:t>
            </w:r>
            <w:r w:rsidRPr="00022A35">
              <w:rPr>
                <w:rStyle w:val="FileNameUnix"/>
              </w:rPr>
              <w:br/>
              <w:t>skin</w:t>
            </w:r>
            <w:r w:rsidRPr="00022A35">
              <w:rPr>
                <w:rStyle w:val="FileNameUnix"/>
                <w:lang w:val="en-US"/>
              </w:rPr>
              <w:t>_files\</w:t>
            </w:r>
            <w:r w:rsidR="001B251B" w:rsidRPr="00022A35">
              <w:rPr>
                <w:rStyle w:val="FileNameUnix"/>
              </w:rPr>
              <w:t>CHM_frame_menu.htm</w:t>
            </w:r>
            <w:r w:rsidR="00C731A1" w:rsidRPr="00022A35">
              <w:fldChar w:fldCharType="begin"/>
            </w:r>
            <w:r w:rsidR="00C731A1" w:rsidRPr="00022A35">
              <w:instrText xml:space="preserve"> XE "Файл:Файл CHM frame menu.htm" </w:instrText>
            </w:r>
            <w:r w:rsidR="00C731A1" w:rsidRPr="00022A35">
              <w:fldChar w:fldCharType="end"/>
            </w:r>
            <w:r w:rsidR="00C731A1" w:rsidRPr="00022A35">
              <w:fldChar w:fldCharType="begin"/>
            </w:r>
            <w:r w:rsidR="00C731A1" w:rsidRPr="00022A35">
              <w:instrText xml:space="preserve"> XE "Скин:Файл CHM frame menu.htm" </w:instrText>
            </w:r>
            <w:r w:rsidR="00C731A1" w:rsidRPr="00022A35">
              <w:fldChar w:fldCharType="end"/>
            </w:r>
          </w:p>
        </w:tc>
        <w:tc>
          <w:tcPr>
            <w:tcW w:w="4930" w:type="dxa"/>
          </w:tcPr>
          <w:p w:rsidR="001B251B" w:rsidRPr="00022A35" w:rsidRDefault="00AF1324" w:rsidP="003633EE">
            <w:pPr>
              <w:pStyle w:val="TableNormal0"/>
            </w:pPr>
            <w:r w:rsidRPr="00022A35">
              <w:t>Шаблон меню ЭС.</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CHM_frame_toc.htm</w:t>
            </w:r>
            <w:r w:rsidR="00C731A1" w:rsidRPr="00022A35">
              <w:fldChar w:fldCharType="begin"/>
            </w:r>
            <w:r w:rsidR="00C731A1" w:rsidRPr="00022A35">
              <w:instrText xml:space="preserve"> XE "Файл:Файл CHM frame toc.htm" </w:instrText>
            </w:r>
            <w:r w:rsidR="00C731A1" w:rsidRPr="00022A35">
              <w:fldChar w:fldCharType="end"/>
            </w:r>
            <w:r w:rsidR="00C731A1" w:rsidRPr="00022A35">
              <w:fldChar w:fldCharType="begin"/>
            </w:r>
            <w:r w:rsidR="00C731A1" w:rsidRPr="00022A35">
              <w:instrText xml:space="preserve"> XE "Скин:Файл CHM frame toc.htm" </w:instrText>
            </w:r>
            <w:r w:rsidR="00C731A1" w:rsidRPr="00022A35">
              <w:fldChar w:fldCharType="end"/>
            </w:r>
          </w:p>
        </w:tc>
        <w:tc>
          <w:tcPr>
            <w:tcW w:w="4930" w:type="dxa"/>
          </w:tcPr>
          <w:p w:rsidR="001B251B" w:rsidRPr="00022A35" w:rsidRDefault="00AF1324" w:rsidP="003633EE">
            <w:pPr>
              <w:pStyle w:val="TableNormal0"/>
            </w:pPr>
            <w:r w:rsidRPr="00022A35">
              <w:t>Шаблон оглавления ЭС с управлением через дерево ссылок.</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CHM_frame_toc_not</w:t>
            </w:r>
            <w:r w:rsidR="001B251B" w:rsidRPr="00022A35">
              <w:rPr>
                <w:rStyle w:val="FileNameUnix"/>
                <w:lang w:val="en-US"/>
              </w:rPr>
              <w:t>ree.htm</w:t>
            </w:r>
            <w:r w:rsidR="00C731A1" w:rsidRPr="00022A35">
              <w:fldChar w:fldCharType="begin"/>
            </w:r>
            <w:r w:rsidR="00C731A1" w:rsidRPr="00022A35">
              <w:instrText xml:space="preserve"> XE "Файл:Файл CHM frame toc notree.htm" </w:instrText>
            </w:r>
            <w:r w:rsidR="00C731A1" w:rsidRPr="00022A35">
              <w:fldChar w:fldCharType="end"/>
            </w:r>
            <w:r w:rsidR="00C731A1" w:rsidRPr="00022A35">
              <w:fldChar w:fldCharType="begin"/>
            </w:r>
            <w:r w:rsidR="00C731A1" w:rsidRPr="00022A35">
              <w:instrText xml:space="preserve"> XE "Скин:Файл CHM frame toc notree.htm" </w:instrText>
            </w:r>
            <w:r w:rsidR="00C731A1" w:rsidRPr="00022A35">
              <w:fldChar w:fldCharType="end"/>
            </w:r>
          </w:p>
        </w:tc>
        <w:tc>
          <w:tcPr>
            <w:tcW w:w="4930" w:type="dxa"/>
          </w:tcPr>
          <w:p w:rsidR="001B251B" w:rsidRPr="00022A35" w:rsidRDefault="00AF1324" w:rsidP="003633EE">
            <w:pPr>
              <w:pStyle w:val="TableNormal0"/>
            </w:pPr>
            <w:r w:rsidRPr="00022A35">
              <w:t>Шаблон оглавления ЭС с управлением через плоский список (с отступами).</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CHM_HTML_TOPIC_TEMPLATE.htm</w:t>
            </w:r>
            <w:r w:rsidR="00C731A1" w:rsidRPr="00022A35">
              <w:fldChar w:fldCharType="begin"/>
            </w:r>
            <w:r w:rsidR="00C731A1" w:rsidRPr="00022A35">
              <w:instrText xml:space="preserve"> XE "Файл:Файл CHM HTML TOPIC TEMPLATE.htm" </w:instrText>
            </w:r>
            <w:r w:rsidR="00C731A1" w:rsidRPr="00022A35">
              <w:fldChar w:fldCharType="end"/>
            </w:r>
            <w:r w:rsidR="00C731A1" w:rsidRPr="00022A35">
              <w:fldChar w:fldCharType="begin"/>
            </w:r>
            <w:r w:rsidR="00C731A1" w:rsidRPr="00022A35">
              <w:instrText xml:space="preserve"> XE "Скин:Файл CHM HTML TOPIC TEMPLATE.htm" </w:instrText>
            </w:r>
            <w:r w:rsidR="00C731A1" w:rsidRPr="00022A35">
              <w:fldChar w:fldCharType="end"/>
            </w:r>
          </w:p>
        </w:tc>
        <w:tc>
          <w:tcPr>
            <w:tcW w:w="4930" w:type="dxa"/>
          </w:tcPr>
          <w:p w:rsidR="001B251B" w:rsidRPr="00022A35" w:rsidRDefault="00AF1324" w:rsidP="003633EE">
            <w:pPr>
              <w:pStyle w:val="TableNormal0"/>
            </w:pPr>
            <w:r w:rsidRPr="00022A35">
              <w:t>Шаблон страницы топика (раздела ЭС)</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CHM_sffound.htm</w:t>
            </w:r>
            <w:r w:rsidR="00C731A1" w:rsidRPr="00022A35">
              <w:fldChar w:fldCharType="begin"/>
            </w:r>
            <w:r w:rsidR="00C731A1" w:rsidRPr="00022A35">
              <w:instrText xml:space="preserve"> XE "Файл:Файл CHM sffound.htm" </w:instrText>
            </w:r>
            <w:r w:rsidR="00C731A1" w:rsidRPr="00022A35">
              <w:fldChar w:fldCharType="end"/>
            </w:r>
            <w:r w:rsidR="00C731A1" w:rsidRPr="00022A35">
              <w:fldChar w:fldCharType="begin"/>
            </w:r>
            <w:r w:rsidR="00C731A1" w:rsidRPr="00022A35">
              <w:instrText xml:space="preserve"> XE "Скин:Файл CHM sffound.htm" </w:instrText>
            </w:r>
            <w:r w:rsidR="00C731A1" w:rsidRPr="00022A35">
              <w:fldChar w:fldCharType="end"/>
            </w:r>
          </w:p>
        </w:tc>
        <w:tc>
          <w:tcPr>
            <w:tcW w:w="4930" w:type="dxa"/>
          </w:tcPr>
          <w:p w:rsidR="001B251B" w:rsidRPr="00022A35" w:rsidRDefault="00AF1324" w:rsidP="003633EE">
            <w:pPr>
              <w:pStyle w:val="TableNormal0"/>
            </w:pPr>
            <w:r w:rsidRPr="00022A35">
              <w:t>Шаблон страницы старта поиска.</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css_skin.less</w:t>
            </w:r>
            <w:r w:rsidR="00C731A1" w:rsidRPr="00022A35">
              <w:fldChar w:fldCharType="begin"/>
            </w:r>
            <w:r w:rsidR="00C731A1" w:rsidRPr="00022A35">
              <w:instrText xml:space="preserve"> XE "Файл:Файл css skin.less" </w:instrText>
            </w:r>
            <w:r w:rsidR="00C731A1" w:rsidRPr="00022A35">
              <w:fldChar w:fldCharType="end"/>
            </w:r>
            <w:r w:rsidR="00C731A1" w:rsidRPr="00022A35">
              <w:fldChar w:fldCharType="begin"/>
            </w:r>
            <w:r w:rsidR="00C731A1" w:rsidRPr="00022A35">
              <w:instrText xml:space="preserve"> XE "Скин:Файл css skin.less" </w:instrText>
            </w:r>
            <w:r w:rsidR="00C731A1" w:rsidRPr="00022A35">
              <w:fldChar w:fldCharType="end"/>
            </w:r>
          </w:p>
        </w:tc>
        <w:tc>
          <w:tcPr>
            <w:tcW w:w="4930" w:type="dxa"/>
          </w:tcPr>
          <w:p w:rsidR="001B251B" w:rsidRPr="00022A35" w:rsidRDefault="00AF1324" w:rsidP="003633EE">
            <w:pPr>
              <w:pStyle w:val="TableNormal0"/>
            </w:pPr>
            <w:r w:rsidRPr="00022A35">
              <w:t xml:space="preserve">Описатель стилей скина в формате </w:t>
            </w:r>
            <w:r w:rsidRPr="00022A35">
              <w:rPr>
                <w:rStyle w:val="FileNameUnix"/>
              </w:rPr>
              <w:t>.less</w:t>
            </w:r>
            <w:r w:rsidRPr="00022A35">
              <w:rPr>
                <w:rStyle w:val="FileNameUnix"/>
                <w:lang w:val="en-US"/>
              </w:rPr>
              <w:t xml:space="preserve"> </w:t>
            </w:r>
            <w:r w:rsidRPr="00022A35">
              <w:t xml:space="preserve">(http://lesscss.org/). Содержит </w:t>
            </w:r>
            <w:r w:rsidR="00C857A8" w:rsidRPr="00022A35">
              <w:t xml:space="preserve">компактные </w:t>
            </w:r>
            <w:r w:rsidRPr="00022A35">
              <w:t xml:space="preserve">параметризованные описания стилей. Переменные описания вынесены в начало файла. Во время генерации ЭС GenHelp вызывает программу </w:t>
            </w:r>
            <w:r w:rsidRPr="00022A35">
              <w:rPr>
                <w:rStyle w:val="FileNameUnix"/>
              </w:rPr>
              <w:t>dotless.exe</w:t>
            </w:r>
            <w:r w:rsidRPr="00022A35">
              <w:t xml:space="preserve"> для компиляции файла </w:t>
            </w:r>
            <w:r w:rsidRPr="00022A35">
              <w:rPr>
                <w:rStyle w:val="FileNameUnix"/>
              </w:rPr>
              <w:t>css_skin.</w:t>
            </w:r>
            <w:r w:rsidRPr="00022A35">
              <w:t xml:space="preserve">less в файл </w:t>
            </w:r>
            <w:r w:rsidRPr="00022A35">
              <w:rPr>
                <w:rStyle w:val="FileNameUnix"/>
              </w:rPr>
              <w:t>css_skin.</w:t>
            </w:r>
            <w:r w:rsidRPr="00022A35">
              <w:rPr>
                <w:rStyle w:val="FileNameUnix"/>
                <w:lang w:val="en-US"/>
              </w:rPr>
              <w:t>c</w:t>
            </w:r>
            <w:r w:rsidRPr="00022A35">
              <w:rPr>
                <w:rStyle w:val="FileNameUnix"/>
              </w:rPr>
              <w:t>ss</w:t>
            </w:r>
            <w:r w:rsidRPr="00022A35">
              <w:t>.</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home.htm</w:t>
            </w:r>
            <w:r w:rsidR="00C731A1" w:rsidRPr="00022A35">
              <w:fldChar w:fldCharType="begin"/>
            </w:r>
            <w:r w:rsidR="00C731A1" w:rsidRPr="00022A35">
              <w:instrText xml:space="preserve"> XE "Файл:Файл home.htm" </w:instrText>
            </w:r>
            <w:r w:rsidR="00C731A1" w:rsidRPr="00022A35">
              <w:fldChar w:fldCharType="end"/>
            </w:r>
            <w:r w:rsidR="00C731A1" w:rsidRPr="00022A35">
              <w:fldChar w:fldCharType="begin"/>
            </w:r>
            <w:r w:rsidR="00C731A1" w:rsidRPr="00022A35">
              <w:instrText xml:space="preserve"> XE "Скин:Файл home.htm" </w:instrText>
            </w:r>
            <w:r w:rsidR="00C731A1" w:rsidRPr="00022A35">
              <w:fldChar w:fldCharType="end"/>
            </w:r>
          </w:p>
        </w:tc>
        <w:tc>
          <w:tcPr>
            <w:tcW w:w="4930" w:type="dxa"/>
          </w:tcPr>
          <w:p w:rsidR="001B251B" w:rsidRPr="00022A35" w:rsidRDefault="00C857A8" w:rsidP="003633EE">
            <w:pPr>
              <w:pStyle w:val="TableNormal0"/>
            </w:pPr>
            <w:r w:rsidRPr="00022A35">
              <w:t>Шаблон домашней страницы ЭС для формата HTML.</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Index.hhk</w:t>
            </w:r>
            <w:r w:rsidR="00C731A1" w:rsidRPr="00022A35">
              <w:fldChar w:fldCharType="begin"/>
            </w:r>
            <w:r w:rsidR="00C731A1" w:rsidRPr="00022A35">
              <w:instrText xml:space="preserve"> XE "Файл:Файл Index.hhk" </w:instrText>
            </w:r>
            <w:r w:rsidR="00C731A1" w:rsidRPr="00022A35">
              <w:fldChar w:fldCharType="end"/>
            </w:r>
            <w:r w:rsidR="00C731A1" w:rsidRPr="00022A35">
              <w:fldChar w:fldCharType="begin"/>
            </w:r>
            <w:r w:rsidR="00C731A1" w:rsidRPr="00022A35">
              <w:instrText xml:space="preserve"> XE "Скин:Файл Index.hhk" </w:instrText>
            </w:r>
            <w:r w:rsidR="00C731A1" w:rsidRPr="00022A35">
              <w:fldChar w:fldCharType="end"/>
            </w:r>
          </w:p>
        </w:tc>
        <w:tc>
          <w:tcPr>
            <w:tcW w:w="4930" w:type="dxa"/>
          </w:tcPr>
          <w:p w:rsidR="001B251B" w:rsidRPr="00022A35" w:rsidRDefault="00C857A8" w:rsidP="003633EE">
            <w:pPr>
              <w:pStyle w:val="TableNormal0"/>
            </w:pPr>
            <w:r w:rsidRPr="00022A35">
              <w:t>Шаблон страницы индекса для формата CHM.</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index_home.htm</w:t>
            </w:r>
            <w:r w:rsidR="00C731A1" w:rsidRPr="00022A35">
              <w:fldChar w:fldCharType="begin"/>
            </w:r>
            <w:r w:rsidR="00C731A1" w:rsidRPr="00022A35">
              <w:instrText xml:space="preserve"> XE "Файл:Файл index home.htm" </w:instrText>
            </w:r>
            <w:r w:rsidR="00C731A1" w:rsidRPr="00022A35">
              <w:fldChar w:fldCharType="end"/>
            </w:r>
            <w:r w:rsidR="00C731A1" w:rsidRPr="00022A35">
              <w:fldChar w:fldCharType="begin"/>
            </w:r>
            <w:r w:rsidR="00C731A1" w:rsidRPr="00022A35">
              <w:instrText xml:space="preserve"> XE "Скин:Файл index home.htm" </w:instrText>
            </w:r>
            <w:r w:rsidR="00C731A1" w:rsidRPr="00022A35">
              <w:fldChar w:fldCharType="end"/>
            </w:r>
          </w:p>
        </w:tc>
        <w:tc>
          <w:tcPr>
            <w:tcW w:w="4930" w:type="dxa"/>
          </w:tcPr>
          <w:p w:rsidR="001B251B" w:rsidRPr="00022A35" w:rsidRDefault="00C857A8" w:rsidP="003633EE">
            <w:pPr>
              <w:pStyle w:val="TableNormal0"/>
            </w:pPr>
            <w:r w:rsidRPr="00022A35">
              <w:t>Шаблон домашней страницы индекса для формата HTML.</w:t>
            </w:r>
          </w:p>
        </w:tc>
      </w:tr>
      <w:tr w:rsidR="001B251B" w:rsidRPr="00022A35" w:rsidTr="00196CAE">
        <w:trPr>
          <w:cantSplit/>
        </w:trPr>
        <w:tc>
          <w:tcPr>
            <w:tcW w:w="3150" w:type="dxa"/>
          </w:tcPr>
          <w:p w:rsidR="001B251B" w:rsidRPr="00022A35" w:rsidRDefault="00196CAE" w:rsidP="00C731A1">
            <w:pPr>
              <w:pStyle w:val="TableNormal0"/>
            </w:pPr>
            <w:r w:rsidRPr="00022A35">
              <w:rPr>
                <w:rStyle w:val="FileNameUnix"/>
              </w:rPr>
              <w:lastRenderedPageBreak/>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skinrep_1.ini</w:t>
            </w:r>
            <w:r w:rsidR="00C731A1" w:rsidRPr="00022A35">
              <w:fldChar w:fldCharType="begin"/>
            </w:r>
            <w:r w:rsidR="00C731A1" w:rsidRPr="00022A35">
              <w:instrText xml:space="preserve"> XE "Файл:Файл skinrep 1.ini" </w:instrText>
            </w:r>
            <w:r w:rsidR="00C731A1" w:rsidRPr="00022A35">
              <w:fldChar w:fldCharType="end"/>
            </w:r>
            <w:r w:rsidR="00C731A1" w:rsidRPr="00022A35">
              <w:fldChar w:fldCharType="begin"/>
            </w:r>
            <w:r w:rsidR="00C731A1" w:rsidRPr="00022A35">
              <w:instrText xml:space="preserve"> XE "Скин:Файл skinrep 1.ini" </w:instrText>
            </w:r>
            <w:r w:rsidR="00C731A1" w:rsidRPr="00022A35">
              <w:fldChar w:fldCharType="end"/>
            </w:r>
          </w:p>
        </w:tc>
        <w:tc>
          <w:tcPr>
            <w:tcW w:w="4930" w:type="dxa"/>
          </w:tcPr>
          <w:p w:rsidR="001B251B" w:rsidRPr="00022A35" w:rsidRDefault="00B60DA5" w:rsidP="003633EE">
            <w:pPr>
              <w:pStyle w:val="TableNormal0"/>
            </w:pPr>
            <w:r w:rsidRPr="00022A35">
              <w:t xml:space="preserve">Файл стандартных замен для скина. Пользователь может создать также файлы </w:t>
            </w:r>
            <w:r w:rsidRPr="00022A35">
              <w:rPr>
                <w:rStyle w:val="FileNameUnix"/>
              </w:rPr>
              <w:t>skinrep_</w:t>
            </w:r>
            <w:r w:rsidRPr="00022A35">
              <w:rPr>
                <w:rStyle w:val="FileNameUnix"/>
                <w:lang w:val="en-US"/>
              </w:rPr>
              <w:t>2</w:t>
            </w:r>
            <w:r w:rsidRPr="00022A35">
              <w:rPr>
                <w:rStyle w:val="FileNameUnix"/>
              </w:rPr>
              <w:t>.ini</w:t>
            </w:r>
            <w:r w:rsidRPr="00022A35">
              <w:t xml:space="preserve">, </w:t>
            </w:r>
            <w:r w:rsidRPr="00022A35">
              <w:rPr>
                <w:rStyle w:val="FileNameUnix"/>
              </w:rPr>
              <w:t>skinrep_</w:t>
            </w:r>
            <w:r w:rsidRPr="00022A35">
              <w:rPr>
                <w:rStyle w:val="FileNameUnix"/>
                <w:lang w:val="en-US"/>
              </w:rPr>
              <w:t>3</w:t>
            </w:r>
            <w:r w:rsidRPr="00022A35">
              <w:rPr>
                <w:rStyle w:val="FileNameUnix"/>
              </w:rPr>
              <w:t>.ini</w:t>
            </w:r>
            <w:r w:rsidRPr="00022A35">
              <w:t xml:space="preserve">  ... поместить их в папку </w:t>
            </w:r>
            <w:r w:rsidRPr="00022A35">
              <w:rPr>
                <w:rStyle w:val="FileNameUnix"/>
              </w:rPr>
              <w:t>Update </w:t>
            </w:r>
            <w:r w:rsidRPr="00022A35">
              <w:rPr>
                <w:rStyle w:val="FileNameUnix"/>
              </w:rPr>
              <w:noBreakHyphen/>
              <w:t xml:space="preserve"> </w:t>
            </w:r>
            <w:r w:rsidRPr="00022A35">
              <w:t xml:space="preserve">тогда они автоматически обработаются в указанном порядке. </w:t>
            </w:r>
          </w:p>
        </w:tc>
      </w:tr>
      <w:tr w:rsidR="001B251B" w:rsidRPr="00022A35" w:rsidTr="00196CAE">
        <w:trPr>
          <w:cantSplit/>
        </w:trPr>
        <w:tc>
          <w:tcPr>
            <w:tcW w:w="3150" w:type="dxa"/>
          </w:tcPr>
          <w:p w:rsidR="005C619D" w:rsidRPr="00022A35" w:rsidRDefault="00196CAE" w:rsidP="003633EE">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001B251B" w:rsidRPr="00022A35">
              <w:rPr>
                <w:rStyle w:val="FileNameUnix"/>
              </w:rPr>
              <w:t>specified_vars.ini</w:t>
            </w:r>
            <w:r w:rsidR="00542372" w:rsidRPr="00022A35">
              <w:fldChar w:fldCharType="begin"/>
            </w:r>
            <w:r w:rsidR="00542372" w:rsidRPr="00022A35">
              <w:instrText xml:space="preserve"> XE "Файл specified_vars.ini %Файл %Скин "</w:instrText>
            </w:r>
          </w:p>
          <w:p w:rsidR="001B251B" w:rsidRPr="00022A35" w:rsidRDefault="00542372" w:rsidP="003633EE">
            <w:pPr>
              <w:pStyle w:val="TableNormal0"/>
              <w:rPr>
                <w:rStyle w:val="FileNameUnix"/>
              </w:rPr>
            </w:pPr>
            <w:r w:rsidRPr="00022A35">
              <w:instrText xml:space="preserve"> \f "bsi" </w:instrText>
            </w:r>
            <w:r w:rsidRPr="00022A35">
              <w:fldChar w:fldCharType="end"/>
            </w:r>
          </w:p>
        </w:tc>
        <w:tc>
          <w:tcPr>
            <w:tcW w:w="4930" w:type="dxa"/>
          </w:tcPr>
          <w:p w:rsidR="001B251B" w:rsidRPr="00022A35" w:rsidRDefault="00B60DA5" w:rsidP="003633EE">
            <w:pPr>
              <w:pStyle w:val="TableNormal0"/>
            </w:pPr>
            <w:r w:rsidRPr="00022A35">
              <w:t>Файл описаний замен для определяемых переменных скина. Определяемые переменные могут входить в шаблоны скина.</w:t>
            </w:r>
          </w:p>
        </w:tc>
      </w:tr>
      <w:tr w:rsidR="002F062E" w:rsidRPr="00022A35" w:rsidTr="00196CAE">
        <w:trPr>
          <w:cantSplit/>
        </w:trPr>
        <w:tc>
          <w:tcPr>
            <w:tcW w:w="3150" w:type="dxa"/>
          </w:tcPr>
          <w:p w:rsidR="002F062E" w:rsidRPr="00022A35" w:rsidRDefault="002F062E" w:rsidP="003633EE">
            <w:pPr>
              <w:pStyle w:val="TableNormal0"/>
            </w:pPr>
            <w:r w:rsidRPr="00022A35">
              <w:rPr>
                <w:rStyle w:val="FileNameUnix"/>
              </w:rPr>
              <w:t>Aero_eng\</w:t>
            </w:r>
            <w:r w:rsidRPr="00022A35">
              <w:rPr>
                <w:rStyle w:val="FileNameUnix"/>
              </w:rPr>
              <w:br/>
              <w:t>skin</w:t>
            </w:r>
            <w:r w:rsidRPr="00022A35">
              <w:rPr>
                <w:rStyle w:val="FileNameUnix"/>
                <w:lang w:val="en-US"/>
              </w:rPr>
              <w:t>_files\</w:t>
            </w:r>
            <w:r w:rsidRPr="00022A35">
              <w:rPr>
                <w:rStyle w:val="FileNameUnix"/>
                <w:lang w:val="en-US"/>
              </w:rPr>
              <w:br/>
            </w:r>
            <w:r w:rsidRPr="00022A35">
              <w:rPr>
                <w:rStyle w:val="FileNameUnix"/>
              </w:rPr>
              <w:t>TOC.hhc</w:t>
            </w:r>
            <w:r w:rsidRPr="00022A35">
              <w:fldChar w:fldCharType="begin"/>
            </w:r>
            <w:r w:rsidRPr="00022A35">
              <w:instrText xml:space="preserve"> XE "Файл TOC.hhc %Файл %Скин "</w:instrText>
            </w:r>
          </w:p>
          <w:p w:rsidR="002F062E" w:rsidRPr="00022A35" w:rsidRDefault="002F062E" w:rsidP="003633EE">
            <w:pPr>
              <w:pStyle w:val="TableNormal0"/>
              <w:rPr>
                <w:rStyle w:val="FileNameUnix"/>
              </w:rPr>
            </w:pPr>
            <w:r w:rsidRPr="00022A35">
              <w:instrText xml:space="preserve"> \f "bsi" </w:instrText>
            </w:r>
            <w:r w:rsidRPr="00022A35">
              <w:fldChar w:fldCharType="end"/>
            </w:r>
          </w:p>
        </w:tc>
        <w:tc>
          <w:tcPr>
            <w:tcW w:w="4930" w:type="dxa"/>
          </w:tcPr>
          <w:p w:rsidR="002F062E" w:rsidRPr="00022A35" w:rsidRDefault="00B60DA5" w:rsidP="003633EE">
            <w:pPr>
              <w:pStyle w:val="TableNormal0"/>
            </w:pPr>
            <w:r w:rsidRPr="00022A35">
              <w:t>Шаблон оглавления для формата CHM.</w:t>
            </w:r>
          </w:p>
        </w:tc>
      </w:tr>
    </w:tbl>
    <w:p w:rsidR="00D06E2B" w:rsidRPr="00022A35" w:rsidRDefault="00D06E2B">
      <w:pPr>
        <w:rPr>
          <w:lang w:val="en-US"/>
        </w:rPr>
      </w:pPr>
    </w:p>
    <w:p w:rsidR="005B236E" w:rsidRPr="00022A35" w:rsidRDefault="005B236E">
      <w:pPr>
        <w:pStyle w:val="Heading3"/>
        <w:rPr>
          <w:lang w:val="ru-RU"/>
        </w:rPr>
      </w:pPr>
      <w:bookmarkStart w:id="61" w:name="_Папка_HHW"/>
      <w:bookmarkStart w:id="62" w:name="_Toc346638549"/>
      <w:bookmarkStart w:id="63" w:name="_Toc476839338"/>
      <w:bookmarkEnd w:id="61"/>
      <w:r w:rsidRPr="00022A35">
        <w:rPr>
          <w:lang w:val="ru-RU"/>
        </w:rPr>
        <w:t xml:space="preserve">Папка </w:t>
      </w:r>
      <w:r w:rsidRPr="00022A35">
        <w:t>HHW</w:t>
      </w:r>
      <w:bookmarkEnd w:id="62"/>
      <w:bookmarkEnd w:id="63"/>
    </w:p>
    <w:p w:rsidR="005B236E" w:rsidRPr="00022A35" w:rsidRDefault="005B236E">
      <w:r w:rsidRPr="00022A35">
        <w:t xml:space="preserve">Папка содержит файл </w:t>
      </w:r>
      <w:r w:rsidRPr="00022A35">
        <w:rPr>
          <w:rStyle w:val="FileNameUnix"/>
        </w:rPr>
        <w:t>htmlhelp.EXE</w:t>
      </w:r>
      <w:r w:rsidR="00C731A1" w:rsidRPr="00022A35">
        <w:fldChar w:fldCharType="begin"/>
      </w:r>
      <w:r w:rsidR="00C731A1" w:rsidRPr="00022A35">
        <w:instrText xml:space="preserve"> XE "Файл:Файл htmlhelp.EXE" </w:instrText>
      </w:r>
      <w:r w:rsidR="00C731A1" w:rsidRPr="00022A35">
        <w:fldChar w:fldCharType="end"/>
      </w:r>
      <w:r w:rsidRPr="00022A35">
        <w:t> </w:t>
      </w:r>
      <w:r w:rsidRPr="00022A35">
        <w:noBreakHyphen/>
        <w:t xml:space="preserve"> дистрибутив приложения Microsoft HTML Help Workshop 1.3.</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p>
    <w:p w:rsidR="005B236E" w:rsidRPr="00022A35" w:rsidRDefault="005B236E">
      <w:pPr>
        <w:pStyle w:val="Heading3"/>
        <w:rPr>
          <w:lang w:val="ru-RU"/>
        </w:rPr>
      </w:pPr>
      <w:bookmarkStart w:id="64" w:name="_Папка_GenHelp_Documentation_rus"/>
      <w:bookmarkStart w:id="65" w:name="_Toc346638550"/>
      <w:bookmarkStart w:id="66" w:name="_Toc476839339"/>
      <w:bookmarkEnd w:id="64"/>
      <w:r w:rsidRPr="00022A35">
        <w:rPr>
          <w:lang w:val="ru-RU"/>
        </w:rPr>
        <w:t xml:space="preserve">Папка </w:t>
      </w:r>
      <w:r w:rsidRPr="00022A35">
        <w:t>GenHelp</w:t>
      </w:r>
      <w:r w:rsidRPr="00022A35">
        <w:rPr>
          <w:lang w:val="ru-RU"/>
        </w:rPr>
        <w:t>_</w:t>
      </w:r>
      <w:r w:rsidRPr="00022A35">
        <w:t>Documentation</w:t>
      </w:r>
      <w:r w:rsidRPr="00022A35">
        <w:rPr>
          <w:lang w:val="ru-RU"/>
        </w:rPr>
        <w:t>_</w:t>
      </w:r>
      <w:r w:rsidRPr="00022A35">
        <w:t>rus</w:t>
      </w:r>
      <w:bookmarkEnd w:id="65"/>
      <w:bookmarkEnd w:id="66"/>
    </w:p>
    <w:p w:rsidR="005B236E" w:rsidRPr="00022A35" w:rsidRDefault="005B236E">
      <w:r w:rsidRPr="00022A35">
        <w:t>Папка с файлами документации по программе русском языке. Документация создана с использованием GenHelp.</w:t>
      </w:r>
    </w:p>
    <w:p w:rsidR="005B236E" w:rsidRPr="00022A35" w:rsidRDefault="005B236E">
      <w:pPr>
        <w:pStyle w:val="Heading3"/>
        <w:rPr>
          <w:lang w:val="ru-RU"/>
        </w:rPr>
      </w:pPr>
      <w:bookmarkStart w:id="67" w:name="_Папка_GenHelp_Documentation_eng"/>
      <w:bookmarkStart w:id="68" w:name="_Toc346638551"/>
      <w:bookmarkStart w:id="69" w:name="_Toc476839340"/>
      <w:bookmarkEnd w:id="67"/>
      <w:r w:rsidRPr="00022A35">
        <w:rPr>
          <w:lang w:val="ru-RU"/>
        </w:rPr>
        <w:t xml:space="preserve">Папка </w:t>
      </w:r>
      <w:r w:rsidRPr="00022A35">
        <w:t>GenHelp</w:t>
      </w:r>
      <w:r w:rsidRPr="00022A35">
        <w:rPr>
          <w:lang w:val="ru-RU"/>
        </w:rPr>
        <w:t>_</w:t>
      </w:r>
      <w:r w:rsidRPr="00022A35">
        <w:t>Documentation</w:t>
      </w:r>
      <w:r w:rsidRPr="00022A35">
        <w:rPr>
          <w:lang w:val="ru-RU"/>
        </w:rPr>
        <w:t>_</w:t>
      </w:r>
      <w:r w:rsidRPr="00022A35">
        <w:t>eng</w:t>
      </w:r>
      <w:bookmarkEnd w:id="68"/>
      <w:bookmarkEnd w:id="69"/>
    </w:p>
    <w:p w:rsidR="005B236E" w:rsidRPr="00022A35" w:rsidRDefault="005B236E">
      <w:r w:rsidRPr="00022A35">
        <w:t>Папка с файлами документации по программе английском языке. Документация создана с использованием GenHelp.</w:t>
      </w:r>
    </w:p>
    <w:p w:rsidR="005B236E" w:rsidRPr="00022A35" w:rsidRDefault="005B236E">
      <w:pPr>
        <w:pStyle w:val="Heading2"/>
        <w:rPr>
          <w:lang w:val="ru-RU"/>
        </w:rPr>
      </w:pPr>
      <w:bookmarkStart w:id="70" w:name="_Настройка"/>
      <w:bookmarkStart w:id="71" w:name="_Настройка_и_локализация"/>
      <w:bookmarkStart w:id="72" w:name="_Toc536504196"/>
      <w:bookmarkStart w:id="73" w:name="_Toc346638552"/>
      <w:bookmarkStart w:id="74" w:name="_Toc476839341"/>
      <w:bookmarkEnd w:id="70"/>
      <w:bookmarkEnd w:id="71"/>
      <w:r w:rsidRPr="00022A35">
        <w:rPr>
          <w:lang w:val="ru-RU"/>
        </w:rPr>
        <w:t>Настройка</w:t>
      </w:r>
      <w:bookmarkEnd w:id="72"/>
      <w:r w:rsidRPr="00022A35">
        <w:rPr>
          <w:lang w:val="ru-RU"/>
        </w:rPr>
        <w:t xml:space="preserve"> и локализация</w:t>
      </w:r>
      <w:bookmarkEnd w:id="73"/>
      <w:bookmarkEnd w:id="74"/>
    </w:p>
    <w:p w:rsidR="005B236E" w:rsidRPr="00022A35" w:rsidRDefault="00C731A1">
      <w:r w:rsidRPr="00022A35">
        <w:fldChar w:fldCharType="begin"/>
      </w:r>
      <w:r w:rsidRPr="00022A35">
        <w:instrText xml:space="preserve"> XE "Русификация:Настройка и локализация GenHelp" </w:instrText>
      </w:r>
      <w:r w:rsidRPr="00022A35">
        <w:fldChar w:fldCharType="end"/>
      </w:r>
      <w:r w:rsidRPr="00022A35">
        <w:fldChar w:fldCharType="begin"/>
      </w:r>
      <w:r w:rsidRPr="00022A35">
        <w:instrText xml:space="preserve"> XE "ЭС:Настройка и локализация GenHelp" </w:instrText>
      </w:r>
      <w:r w:rsidRPr="00022A35">
        <w:fldChar w:fldCharType="end"/>
      </w:r>
      <w:r w:rsidRPr="00022A35">
        <w:fldChar w:fldCharType="begin"/>
      </w:r>
      <w:r w:rsidRPr="00022A35">
        <w:instrText xml:space="preserve"> XE "GenHelp:Настройка и локализация GenHelp" </w:instrText>
      </w:r>
      <w:r w:rsidRPr="00022A35">
        <w:fldChar w:fldCharType="end"/>
      </w:r>
      <w:r w:rsidR="005B236E" w:rsidRPr="00022A35">
        <w:t xml:space="preserve">Сама по себе программа не нуждается в дополнительной настройке, за исключением случая локализации программы, порядок которой изложен в настоящем разделе. Настройка параметров проекта изложена в разд. </w:t>
      </w:r>
      <w:r w:rsidR="0048581C" w:rsidRPr="00022A35">
        <w:t>"</w:t>
      </w:r>
      <w:hyperlink w:anchor="_Работа_с_GenHelp" w:history="1">
        <w:r w:rsidR="00FF3E19" w:rsidRPr="00022A35">
          <w:rPr>
            <w:rStyle w:val="Hyperlink"/>
            <w:color w:val="auto"/>
            <w:u w:val="none"/>
          </w:rPr>
          <w:t>Работа с GenHelp</w:t>
        </w:r>
      </w:hyperlink>
      <w:r w:rsidR="0048581C" w:rsidRPr="00022A35">
        <w:t>"</w:t>
      </w:r>
      <w:r w:rsidR="005B236E" w:rsidRPr="00022A35">
        <w:t>.</w:t>
      </w:r>
    </w:p>
    <w:p w:rsidR="005B236E" w:rsidRPr="00022A35" w:rsidRDefault="005B236E">
      <w:r w:rsidRPr="00022A35">
        <w:t xml:space="preserve">Программа GenHelp разработана таким образом, что все сообщения программы, в том числе ее интерфейсные сообщения, выделены в отдельный файл </w:t>
      </w:r>
      <w:r w:rsidRPr="00022A35">
        <w:rPr>
          <w:rStyle w:val="FileNameUnix"/>
        </w:rPr>
        <w:t>genhelp_msg.ini</w:t>
      </w:r>
      <w:r w:rsidR="00C731A1" w:rsidRPr="00022A35">
        <w:fldChar w:fldCharType="begin"/>
      </w:r>
      <w:r w:rsidR="00C731A1" w:rsidRPr="00022A35">
        <w:instrText xml:space="preserve"> XE "Файл:Файл Genhelp msg.ini" </w:instrText>
      </w:r>
      <w:r w:rsidR="00C731A1" w:rsidRPr="00022A35">
        <w:fldChar w:fldCharType="end"/>
      </w:r>
      <w:r w:rsidRPr="00022A35">
        <w:rPr>
          <w:rStyle w:val="FileNameUnix"/>
        </w:rPr>
        <w:t>,</w:t>
      </w:r>
      <w:r w:rsidRPr="00022A35">
        <w:t xml:space="preserve"> расположенный в папке приложения. В дистрибутив GenHelp включены сообщения на английском языке. </w:t>
      </w:r>
    </w:p>
    <w:p w:rsidR="005B236E" w:rsidRPr="00022A35" w:rsidRDefault="005B236E">
      <w:pPr>
        <w:keepNext/>
      </w:pPr>
      <w:r w:rsidRPr="00022A35">
        <w:t>Для локализации программы надо:</w:t>
      </w:r>
    </w:p>
    <w:p w:rsidR="005B236E" w:rsidRPr="00022A35" w:rsidRDefault="005B236E" w:rsidP="009719A2">
      <w:pPr>
        <w:pStyle w:val="ListNumber"/>
        <w:numPr>
          <w:ilvl w:val="0"/>
          <w:numId w:val="12"/>
        </w:numPr>
      </w:pPr>
      <w:r w:rsidRPr="00022A35">
        <w:t xml:space="preserve">Перевести текст в файле </w:t>
      </w:r>
      <w:r w:rsidRPr="00022A35">
        <w:rPr>
          <w:rStyle w:val="FileNameUnix"/>
        </w:rPr>
        <w:t>genhelp_msg.ini</w:t>
      </w:r>
      <w:r w:rsidRPr="00022A35">
        <w:t xml:space="preserve"> на необходимый язык. При этом следует учесть, что текст сообщения может содержать контексты подстановки ("{1}", "{2}" и т.д. – их взаимное расположение можно менять с учетом грамматики целевого языка). Также необходимо помнить, что длина переведенного сообщения не должна </w:t>
      </w:r>
      <w:r w:rsidRPr="00022A35">
        <w:lastRenderedPageBreak/>
        <w:t xml:space="preserve">превышать длину английского сообщения, иначе возможны интерфейсные искажения. </w:t>
      </w:r>
    </w:p>
    <w:p w:rsidR="005B236E" w:rsidRPr="00022A35" w:rsidRDefault="005B236E" w:rsidP="009719A2">
      <w:pPr>
        <w:pStyle w:val="ListNumber"/>
        <w:numPr>
          <w:ilvl w:val="0"/>
          <w:numId w:val="12"/>
        </w:numPr>
      </w:pPr>
      <w:r w:rsidRPr="00022A35">
        <w:t xml:space="preserve">После подготовки нового файла </w:t>
      </w:r>
      <w:r w:rsidRPr="00022A35">
        <w:rPr>
          <w:rStyle w:val="FileNameUnix"/>
        </w:rPr>
        <w:t>genhelp_msg.ini,</w:t>
      </w:r>
      <w:r w:rsidRPr="00022A35">
        <w:t xml:space="preserve"> содержащего перевод сообщений,</w:t>
      </w:r>
      <w:r w:rsidRPr="00022A35">
        <w:rPr>
          <w:rStyle w:val="FileNameUnix"/>
        </w:rPr>
        <w:t xml:space="preserve"> </w:t>
      </w:r>
      <w:r w:rsidRPr="00022A35">
        <w:t>его надо скопировать с замещением на место одноименного файла в папку приложения.</w:t>
      </w:r>
    </w:p>
    <w:p w:rsidR="005B236E" w:rsidRPr="00022A35" w:rsidRDefault="005B236E" w:rsidP="009719A2">
      <w:pPr>
        <w:pStyle w:val="ListNumber"/>
        <w:numPr>
          <w:ilvl w:val="0"/>
          <w:numId w:val="12"/>
        </w:numPr>
      </w:pPr>
      <w:r w:rsidRPr="00022A35">
        <w:t xml:space="preserve">Подготовить средствами GenHelp на основе файла перевода файл помощи к программе в формате CHM. Указать путь к этому файлу в параметре </w:t>
      </w:r>
      <w:r w:rsidRPr="00022A35">
        <w:rPr>
          <w:rStyle w:val="CODE"/>
        </w:rPr>
        <w:t>HELPFILE</w:t>
      </w:r>
      <w:r w:rsidRPr="00022A35">
        <w:t xml:space="preserve"> в секции </w:t>
      </w:r>
      <w:r w:rsidRPr="00022A35">
        <w:rPr>
          <w:rStyle w:val="CODE"/>
        </w:rPr>
        <w:t>[Messages]</w:t>
      </w:r>
      <w:r w:rsidRPr="00022A35">
        <w:t xml:space="preserve"> файла </w:t>
      </w:r>
      <w:r w:rsidRPr="00022A35">
        <w:rPr>
          <w:rStyle w:val="FileNameUnix"/>
        </w:rPr>
        <w:t>genhelp.ini</w:t>
      </w:r>
      <w:r w:rsidRPr="00022A35">
        <w:t xml:space="preserve">. </w:t>
      </w:r>
    </w:p>
    <w:p w:rsidR="005B236E" w:rsidRPr="00022A35" w:rsidRDefault="005B236E"/>
    <w:p w:rsidR="005B236E" w:rsidRPr="00022A35" w:rsidRDefault="005B236E">
      <w:pPr>
        <w:pStyle w:val="Heading2"/>
        <w:rPr>
          <w:lang w:val="ru-RU"/>
        </w:rPr>
      </w:pPr>
      <w:bookmarkStart w:id="75" w:name="_Настройка_браузера_1"/>
      <w:bookmarkStart w:id="76" w:name="_Toc346638553"/>
      <w:bookmarkStart w:id="77" w:name="_Toc476839342"/>
      <w:bookmarkEnd w:id="75"/>
      <w:r w:rsidRPr="00022A35">
        <w:rPr>
          <w:lang w:val="ru-RU"/>
        </w:rPr>
        <w:t>Настройка браузера</w:t>
      </w:r>
      <w:bookmarkEnd w:id="76"/>
      <w:bookmarkEnd w:id="77"/>
    </w:p>
    <w:p w:rsidR="005B236E" w:rsidRPr="00022A35" w:rsidRDefault="00C731A1">
      <w:pPr>
        <w:keepNext/>
      </w:pPr>
      <w:r w:rsidRPr="00022A35">
        <w:fldChar w:fldCharType="begin"/>
      </w:r>
      <w:r w:rsidRPr="00022A35">
        <w:instrText xml:space="preserve"> XE "GenHelp:Настройка браузера" </w:instrText>
      </w:r>
      <w:r w:rsidRPr="00022A35">
        <w:fldChar w:fldCharType="end"/>
      </w:r>
      <w:r w:rsidRPr="00022A35">
        <w:fldChar w:fldCharType="begin"/>
      </w:r>
      <w:r w:rsidRPr="00022A35">
        <w:instrText xml:space="preserve"> XE "Браузер:Настройка браузера" </w:instrText>
      </w:r>
      <w:r w:rsidRPr="00022A35">
        <w:fldChar w:fldCharType="end"/>
      </w:r>
      <w:r w:rsidR="005B236E" w:rsidRPr="00022A35">
        <w:t xml:space="preserve">Для корректной работы со сгенерированной системой помощи, следует произвести специальные настройки в браузере. Ниже приведены настройки для браузера Internet Explorer. </w:t>
      </w:r>
    </w:p>
    <w:p w:rsidR="005B236E" w:rsidRPr="00022A35" w:rsidRDefault="005B236E">
      <w:pPr>
        <w:pStyle w:val="ListBullet"/>
        <w:numPr>
          <w:ilvl w:val="0"/>
          <w:numId w:val="1"/>
        </w:numPr>
        <w:ind w:left="714" w:hanging="357"/>
      </w:pPr>
      <w:r w:rsidRPr="00022A35">
        <w:t xml:space="preserve">Активируйте возможность визуализации рисунков. По умолчанию она активирована. Для активации выберите из меню браузера: </w:t>
      </w:r>
      <w:r w:rsidRPr="00022A35">
        <w:rPr>
          <w:rStyle w:val="DFN"/>
        </w:rPr>
        <w:t>Tools &gt; Internet Options &gt; Advanced</w:t>
      </w:r>
      <w:r w:rsidRPr="00022A35">
        <w:t xml:space="preserve">, поставьте флажок в </w:t>
      </w:r>
      <w:r w:rsidRPr="00022A35">
        <w:rPr>
          <w:rStyle w:val="DFN"/>
        </w:rPr>
        <w:t>Show pictures</w:t>
      </w:r>
      <w:r w:rsidRPr="00022A35">
        <w:t xml:space="preserve">, щелкните </w:t>
      </w:r>
      <w:r w:rsidRPr="00022A35">
        <w:rPr>
          <w:rStyle w:val="DFN"/>
        </w:rPr>
        <w:t>ОК</w:t>
      </w:r>
      <w:r w:rsidRPr="00022A35">
        <w:t>.</w:t>
      </w:r>
    </w:p>
    <w:p w:rsidR="005B236E" w:rsidRPr="00022A35" w:rsidRDefault="005B236E">
      <w:pPr>
        <w:pStyle w:val="ListBullet"/>
        <w:numPr>
          <w:ilvl w:val="0"/>
          <w:numId w:val="1"/>
        </w:numPr>
        <w:ind w:left="714" w:hanging="357"/>
      </w:pPr>
      <w:r w:rsidRPr="00022A35">
        <w:t xml:space="preserve">Активируйте возможность поддержки JavaScript. Для этого выберите из меню браузера: </w:t>
      </w:r>
      <w:r w:rsidRPr="00022A35">
        <w:rPr>
          <w:rStyle w:val="DFN"/>
        </w:rPr>
        <w:t>Tools &gt; Internet Options &gt; Security</w:t>
      </w:r>
      <w:r w:rsidRPr="00022A35">
        <w:t xml:space="preserve">, </w:t>
      </w:r>
      <w:r w:rsidR="000829CC" w:rsidRPr="00022A35">
        <w:t xml:space="preserve">выберите </w:t>
      </w:r>
      <w:r w:rsidRPr="00022A35">
        <w:rPr>
          <w:rStyle w:val="DFN"/>
        </w:rPr>
        <w:t>Custom Level</w:t>
      </w:r>
      <w:r w:rsidRPr="00022A35">
        <w:t xml:space="preserve"> и отметьте </w:t>
      </w:r>
      <w:r w:rsidRPr="00022A35">
        <w:rPr>
          <w:rStyle w:val="DFN"/>
        </w:rPr>
        <w:t>Enable</w:t>
      </w:r>
      <w:r w:rsidRPr="00022A35">
        <w:t xml:space="preserve"> в группе </w:t>
      </w:r>
      <w:r w:rsidRPr="00022A35">
        <w:rPr>
          <w:rStyle w:val="DFN"/>
        </w:rPr>
        <w:t>Active Scripting</w:t>
      </w:r>
      <w:r w:rsidRPr="00022A35">
        <w:t xml:space="preserve">, щелкните </w:t>
      </w:r>
      <w:r w:rsidRPr="00022A35">
        <w:rPr>
          <w:rStyle w:val="DFN"/>
        </w:rPr>
        <w:t>OK</w:t>
      </w:r>
      <w:r w:rsidRPr="00022A35">
        <w:t>.</w:t>
      </w:r>
    </w:p>
    <w:p w:rsidR="005B236E" w:rsidRPr="00022A35" w:rsidRDefault="005B236E">
      <w:pPr>
        <w:pStyle w:val="ListBullet"/>
        <w:numPr>
          <w:ilvl w:val="0"/>
          <w:numId w:val="1"/>
        </w:numPr>
        <w:ind w:left="714" w:hanging="357"/>
      </w:pPr>
      <w:r w:rsidRPr="00022A35">
        <w:t>Отмените блокировку всплывающих окон, так как этот механизм используется при отображении ЭС в модальном окне.</w:t>
      </w:r>
    </w:p>
    <w:p w:rsidR="005B236E" w:rsidRPr="00022A35" w:rsidRDefault="005B236E" w:rsidP="003B54DF">
      <w:r w:rsidRPr="00022A35">
        <w:t xml:space="preserve">Некоторые браузеры могут потребовать дополнительной </w:t>
      </w:r>
      <w:r w:rsidR="003B54DF" w:rsidRPr="00022A35">
        <w:t xml:space="preserve">специфичной </w:t>
      </w:r>
      <w:r w:rsidRPr="00022A35">
        <w:t xml:space="preserve">настройки. </w:t>
      </w:r>
    </w:p>
    <w:p w:rsidR="005B236E" w:rsidRPr="00022A35" w:rsidRDefault="005B236E">
      <w:pPr>
        <w:pStyle w:val="Heading2"/>
      </w:pPr>
      <w:bookmarkStart w:id="78" w:name="_Запуск_GenHelp"/>
      <w:bookmarkStart w:id="79" w:name="_Toc346638554"/>
      <w:bookmarkStart w:id="80" w:name="_Toc476839343"/>
      <w:bookmarkEnd w:id="78"/>
      <w:r w:rsidRPr="00022A35">
        <w:rPr>
          <w:lang w:val="ru-RU"/>
        </w:rPr>
        <w:lastRenderedPageBreak/>
        <w:t>Запуск</w:t>
      </w:r>
      <w:r w:rsidRPr="00022A35">
        <w:t xml:space="preserve"> GenHelp</w:t>
      </w:r>
      <w:bookmarkEnd w:id="79"/>
      <w:bookmarkEnd w:id="80"/>
    </w:p>
    <w:p w:rsidR="005B236E" w:rsidRPr="00022A35" w:rsidRDefault="005B236E">
      <w:pPr>
        <w:keepNext/>
      </w:pPr>
      <w:r w:rsidRPr="00022A35">
        <w:t xml:space="preserve">Выполните </w:t>
      </w:r>
      <w:r w:rsidRPr="00022A35">
        <w:rPr>
          <w:rStyle w:val="DFN"/>
        </w:rPr>
        <w:t xml:space="preserve">Start </w:t>
      </w:r>
      <w:r w:rsidRPr="00022A35">
        <w:rPr>
          <w:rStyle w:val="DFN"/>
          <w:noProof/>
        </w:rPr>
        <w:t xml:space="preserve">&gt; Programs &gt; </w:t>
      </w:r>
      <w:r w:rsidRPr="00022A35">
        <w:rPr>
          <w:rStyle w:val="DFN"/>
        </w:rPr>
        <w:t xml:space="preserve">GenHelp &gt; Start GenHelp </w:t>
      </w:r>
      <w:r w:rsidRPr="00022A35">
        <w:t xml:space="preserve"> или запустите программу </w:t>
      </w:r>
      <w:r w:rsidR="00086936" w:rsidRPr="00022A35">
        <w:rPr>
          <w:rStyle w:val="FileNameUnix"/>
        </w:rPr>
        <w:t>GenHelp4.exe</w:t>
      </w:r>
      <w:r w:rsidRPr="00022A35">
        <w:t xml:space="preserve"> из папки </w:t>
      </w:r>
      <w:r w:rsidRPr="00022A35">
        <w:rPr>
          <w:rStyle w:val="FileNameUnix"/>
        </w:rPr>
        <w:t>APP.</w:t>
      </w:r>
      <w:r w:rsidRPr="00022A35">
        <w:t xml:space="preserve"> Программа отобразит форму </w:t>
      </w:r>
      <w:r w:rsidRPr="00022A35">
        <w:rPr>
          <w:rStyle w:val="DFN"/>
        </w:rPr>
        <w:t>GenHelp</w:t>
      </w:r>
      <w:r w:rsidR="00C731A1" w:rsidRPr="00022A35">
        <w:fldChar w:fldCharType="begin"/>
      </w:r>
      <w:r w:rsidR="00C731A1" w:rsidRPr="00022A35">
        <w:instrText xml:space="preserve"> XE "Форма:Форма GenHelp" </w:instrText>
      </w:r>
      <w:r w:rsidR="00C731A1" w:rsidRPr="00022A35">
        <w:fldChar w:fldCharType="end"/>
      </w:r>
      <w:r w:rsidR="00C731A1" w:rsidRPr="00022A35">
        <w:fldChar w:fldCharType="begin"/>
      </w:r>
      <w:r w:rsidR="00C731A1" w:rsidRPr="00022A35">
        <w:instrText xml:space="preserve"> XE "GenHelp:Форма GenHelp" </w:instrText>
      </w:r>
      <w:r w:rsidR="00C731A1" w:rsidRPr="00022A35">
        <w:fldChar w:fldCharType="end"/>
      </w:r>
      <w:r w:rsidRPr="00022A35">
        <w:t>. В нижней части этой формы расположена область сообщений программы, в которой выводится сообщение о параметрах текущего проекта.</w:t>
      </w:r>
    </w:p>
    <w:tbl>
      <w:tblPr>
        <w:tblW w:w="9684" w:type="dxa"/>
        <w:tblLook w:val="04A0" w:firstRow="1" w:lastRow="0" w:firstColumn="1" w:lastColumn="0" w:noHBand="0" w:noVBand="1"/>
      </w:tblPr>
      <w:tblGrid>
        <w:gridCol w:w="8020"/>
        <w:gridCol w:w="1664"/>
      </w:tblGrid>
      <w:tr w:rsidR="00114B71" w:rsidRPr="00022A35" w:rsidTr="009719A2">
        <w:trPr>
          <w:gridAfter w:val="1"/>
          <w:wAfter w:w="1673" w:type="dxa"/>
        </w:trPr>
        <w:tc>
          <w:tcPr>
            <w:tcW w:w="567"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114B71" w:rsidRPr="00022A35" w:rsidRDefault="00CD18A1" w:rsidP="003633EE">
            <w:pPr>
              <w:pStyle w:val="TableImageBody"/>
            </w:pPr>
            <w:r w:rsidRPr="00022A35">
              <w:rPr>
                <w:noProof/>
                <w:lang w:val="ru-RU" w:eastAsia="ru-RU"/>
              </w:rPr>
              <w:drawing>
                <wp:inline distT="0" distB="0" distL="0" distR="0" wp14:anchorId="31698002" wp14:editId="37609F99">
                  <wp:extent cx="5078730" cy="2912110"/>
                  <wp:effectExtent l="0" t="0" r="762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8730" cy="2912110"/>
                          </a:xfrm>
                          <a:prstGeom prst="rect">
                            <a:avLst/>
                          </a:prstGeom>
                          <a:noFill/>
                          <a:ln>
                            <a:noFill/>
                          </a:ln>
                        </pic:spPr>
                      </pic:pic>
                    </a:graphicData>
                  </a:graphic>
                </wp:inline>
              </w:drawing>
            </w:r>
          </w:p>
        </w:tc>
      </w:tr>
      <w:tr w:rsidR="00114B71" w:rsidRPr="00022A35" w:rsidTr="009719A2">
        <w:tc>
          <w:tcPr>
            <w:tcW w:w="9684" w:type="dxa"/>
            <w:gridSpan w:val="2"/>
            <w:shd w:val="clear" w:color="auto" w:fill="auto"/>
            <w:tcMar>
              <w:left w:w="0" w:type="dxa"/>
              <w:right w:w="0" w:type="dxa"/>
            </w:tcMar>
          </w:tcPr>
          <w:p w:rsidR="00114B71" w:rsidRPr="00022A35" w:rsidRDefault="00114B71" w:rsidP="003633EE">
            <w:pPr>
              <w:pStyle w:val="TableImageCaption"/>
              <w:rPr>
                <w:rStyle w:val="Emphasis"/>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4</w:t>
            </w:r>
            <w:r w:rsidRPr="00022A35">
              <w:rPr>
                <w:rStyle w:val="Emphasis"/>
              </w:rPr>
              <w:fldChar w:fldCharType="end"/>
            </w:r>
            <w:r w:rsidRPr="00022A35">
              <w:rPr>
                <w:rStyle w:val="Emphasis"/>
              </w:rPr>
              <w:t xml:space="preserve">. </w:t>
            </w:r>
            <w:r w:rsidRPr="00022A35">
              <w:rPr>
                <w:rStyle w:val="Emphasis"/>
                <w:lang w:val="ru-RU"/>
              </w:rPr>
              <w:t xml:space="preserve">Запуск программы </w:t>
            </w:r>
            <w:r w:rsidRPr="00022A35">
              <w:rPr>
                <w:rStyle w:val="Emphasis"/>
              </w:rPr>
              <w:t>GenHelp</w:t>
            </w:r>
          </w:p>
        </w:tc>
      </w:tr>
    </w:tbl>
    <w:p w:rsidR="00114B71" w:rsidRPr="00022A35" w:rsidRDefault="00114B71">
      <w:pPr>
        <w:keepNext/>
      </w:pPr>
    </w:p>
    <w:p w:rsidR="00114B71" w:rsidRPr="00022A35" w:rsidRDefault="00114B71">
      <w:r w:rsidRPr="00022A35">
        <w:t>Список проектов может быть пустым.</w:t>
      </w:r>
    </w:p>
    <w:p w:rsidR="005B236E" w:rsidRPr="00022A35" w:rsidRDefault="005B236E">
      <w:r w:rsidRPr="00022A35">
        <w:t xml:space="preserve">Подробно работа с программой изложена в разд. </w:t>
      </w:r>
      <w:r w:rsidR="0048581C" w:rsidRPr="00022A35">
        <w:t>"</w:t>
      </w:r>
      <w:hyperlink w:anchor="_Работа_с_GenHelp" w:history="1">
        <w:r w:rsidR="00FF3E19" w:rsidRPr="00022A35">
          <w:rPr>
            <w:rStyle w:val="Hyperlink"/>
            <w:color w:val="auto"/>
            <w:u w:val="none"/>
          </w:rPr>
          <w:t>Работа с GenHelp</w:t>
        </w:r>
      </w:hyperlink>
      <w:r w:rsidR="0048581C" w:rsidRPr="00022A35">
        <w:t>"</w:t>
      </w:r>
      <w:r w:rsidRPr="00022A35">
        <w:t xml:space="preserve">. GenHelp также может быть запущена как утилита командной строки. См. разд. </w:t>
      </w:r>
      <w:r w:rsidR="0048581C" w:rsidRPr="00022A35">
        <w:t>"</w:t>
      </w:r>
      <w:hyperlink w:anchor="_Выполнение_GenHelp_в_1" w:history="1">
        <w:r w:rsidR="00FF3E19" w:rsidRPr="00022A35">
          <w:rPr>
            <w:rStyle w:val="Hyperlink"/>
            <w:color w:val="auto"/>
            <w:u w:val="none"/>
          </w:rPr>
          <w:t>Выполнение GenHelp в пакетном режиме</w:t>
        </w:r>
      </w:hyperlink>
      <w:r w:rsidR="0048581C" w:rsidRPr="00022A35">
        <w:t>"</w:t>
      </w:r>
      <w:r w:rsidRPr="00022A35">
        <w:t>.</w:t>
      </w:r>
    </w:p>
    <w:p w:rsidR="005B236E" w:rsidRPr="00022A35" w:rsidRDefault="005B236E">
      <w:pPr>
        <w:keepNext/>
      </w:pPr>
      <w:r w:rsidRPr="00022A35">
        <w:t>Во время работы с программой вы можете нажать клавишу &lt;</w:t>
      </w:r>
      <w:r w:rsidRPr="00022A35">
        <w:rPr>
          <w:b/>
          <w:bCs/>
        </w:rPr>
        <w:t>F1</w:t>
      </w:r>
      <w:r w:rsidRPr="00022A35">
        <w:t xml:space="preserve">&gt; для получения помощи. Система запустит файл в формате CHM, подготовленный на основе материала настоящего руководства (с использованием GenHelp). В состав дистрибутива входят файлы помощи на русском и английском языках. Для того чтобы сменить язык помощи, закройте GenHelp и измените в файле </w:t>
      </w:r>
      <w:r w:rsidRPr="00022A35">
        <w:rPr>
          <w:rStyle w:val="FileNameUnix"/>
        </w:rPr>
        <w:t xml:space="preserve">APP\genhelp.ini, </w:t>
      </w:r>
      <w:r w:rsidRPr="00022A35">
        <w:t xml:space="preserve">в секции </w:t>
      </w:r>
      <w:r w:rsidRPr="00022A35">
        <w:rPr>
          <w:rStyle w:val="CODE"/>
        </w:rPr>
        <w:t>[Messasges]</w:t>
      </w:r>
      <w:r w:rsidRPr="00022A35">
        <w:t xml:space="preserve"> значение параметра HELPFILE, так, чтобы он указывал относительный путь доступа к необходимому вам файлу CHM. Например, для того, чтобы работать с английским вариантом файла, путь доступа может быть указан как</w:t>
      </w:r>
    </w:p>
    <w:p w:rsidR="005B236E" w:rsidRPr="00022A35" w:rsidRDefault="005B236E">
      <w:pPr>
        <w:pStyle w:val="ListContinue"/>
        <w:numPr>
          <w:ilvl w:val="0"/>
          <w:numId w:val="2"/>
        </w:numPr>
        <w:ind w:left="992"/>
        <w:rPr>
          <w:rStyle w:val="CODE"/>
        </w:rPr>
      </w:pPr>
      <w:r w:rsidRPr="00022A35">
        <w:rPr>
          <w:rStyle w:val="CODE"/>
        </w:rPr>
        <w:t>HELPFILE=GenHelp_Documentation_eng\Output\CHM Project.chm</w:t>
      </w:r>
    </w:p>
    <w:p w:rsidR="005B236E" w:rsidRPr="00022A35" w:rsidRDefault="005B236E">
      <w:r w:rsidRPr="00022A35">
        <w:t xml:space="preserve">Для активизации измененных настроек сохраните файл </w:t>
      </w:r>
      <w:r w:rsidRPr="00022A35">
        <w:rPr>
          <w:rStyle w:val="FileNameUnix"/>
        </w:rPr>
        <w:t xml:space="preserve">genhelp.ini </w:t>
      </w:r>
      <w:r w:rsidRPr="00022A35">
        <w:t>и перезапустите GenHelp.</w:t>
      </w:r>
    </w:p>
    <w:p w:rsidR="005B236E" w:rsidRPr="00022A35" w:rsidRDefault="005B236E">
      <w:r w:rsidRPr="00022A35">
        <w:rPr>
          <w:rStyle w:val="DFN"/>
        </w:rPr>
        <w:t>Примечание</w:t>
      </w:r>
      <w:r w:rsidRPr="00022A35">
        <w:t xml:space="preserve">. Для корректного вызова файла помощи необходимо, чтобы окно запущенного на исполнение файла помощи имело заголовок </w:t>
      </w:r>
      <w:r w:rsidRPr="00022A35">
        <w:rPr>
          <w:rStyle w:val="DFN"/>
        </w:rPr>
        <w:t>Help on GenHelp</w:t>
      </w:r>
      <w:r w:rsidRPr="00022A35">
        <w:t xml:space="preserve"> (независимо от языка, на котором разработан файл). Заголовок окна можно изменить в соответствующем файле проекта генерации HTML Help.</w:t>
      </w:r>
    </w:p>
    <w:p w:rsidR="005B236E" w:rsidRPr="00022A35" w:rsidRDefault="005B236E">
      <w:r w:rsidRPr="00022A35">
        <w:lastRenderedPageBreak/>
        <w:t xml:space="preserve">Подготовка нового проекта описана в разделе </w:t>
      </w:r>
      <w:r w:rsidR="0048581C" w:rsidRPr="00022A35">
        <w:t>"</w:t>
      </w:r>
      <w:hyperlink w:anchor="_Создание_нового_проекта" w:history="1">
        <w:r w:rsidR="00FF3E19" w:rsidRPr="00022A35">
          <w:rPr>
            <w:rStyle w:val="Hyperlink"/>
            <w:color w:val="auto"/>
            <w:u w:val="none"/>
          </w:rPr>
          <w:t>Создание нового проекта</w:t>
        </w:r>
      </w:hyperlink>
      <w:r w:rsidR="0048581C" w:rsidRPr="00022A35">
        <w:t>"</w:t>
      </w:r>
      <w:r w:rsidRPr="00022A35">
        <w:t>.</w:t>
      </w:r>
    </w:p>
    <w:p w:rsidR="005B236E" w:rsidRPr="00022A35" w:rsidRDefault="005B236E">
      <w:pPr>
        <w:pStyle w:val="Heading2"/>
        <w:rPr>
          <w:lang w:val="ru-RU"/>
        </w:rPr>
      </w:pPr>
      <w:bookmarkStart w:id="81" w:name="_Порядок_разработки_ЭС"/>
      <w:bookmarkStart w:id="82" w:name="_Toc346638555"/>
      <w:bookmarkStart w:id="83" w:name="_Toc476839344"/>
      <w:bookmarkEnd w:id="81"/>
      <w:r w:rsidRPr="00022A35">
        <w:rPr>
          <w:lang w:val="ru-RU"/>
        </w:rPr>
        <w:t>Порядок разработки ЭС</w:t>
      </w:r>
      <w:bookmarkEnd w:id="82"/>
      <w:bookmarkEnd w:id="83"/>
    </w:p>
    <w:p w:rsidR="005B236E" w:rsidRPr="00022A35" w:rsidRDefault="005B236E" w:rsidP="009719A2">
      <w:pPr>
        <w:pStyle w:val="ListNumber"/>
        <w:numPr>
          <w:ilvl w:val="0"/>
          <w:numId w:val="19"/>
        </w:numPr>
      </w:pPr>
      <w:r w:rsidRPr="00022A35">
        <w:t>Изучите настоящее руководство пользователя.</w:t>
      </w:r>
    </w:p>
    <w:p w:rsidR="005B236E" w:rsidRPr="00022A35" w:rsidRDefault="005B236E" w:rsidP="009719A2">
      <w:pPr>
        <w:pStyle w:val="ListNumber"/>
        <w:numPr>
          <w:ilvl w:val="0"/>
          <w:numId w:val="19"/>
        </w:numPr>
      </w:pPr>
      <w:r w:rsidRPr="00022A35">
        <w:t>Подготовьте единый первоисточник ЭС.</w:t>
      </w:r>
    </w:p>
    <w:p w:rsidR="005B236E" w:rsidRPr="00022A35" w:rsidRDefault="005B236E" w:rsidP="009719A2">
      <w:pPr>
        <w:pStyle w:val="ListNumber"/>
        <w:numPr>
          <w:ilvl w:val="0"/>
          <w:numId w:val="19"/>
        </w:numPr>
      </w:pPr>
      <w:r w:rsidRPr="00022A35">
        <w:t>Создайте новый проект GenHelp. Выберите скин, наиболее соответствующей вашей целевой ЭС по внешнему виду. Укажите в проекте подготовленный файл первоисточника в качестве исходного файла для генерации ЭС.</w:t>
      </w:r>
    </w:p>
    <w:p w:rsidR="005B236E" w:rsidRPr="00022A35" w:rsidRDefault="005B236E" w:rsidP="009719A2">
      <w:pPr>
        <w:pStyle w:val="ListNumber"/>
        <w:numPr>
          <w:ilvl w:val="0"/>
          <w:numId w:val="19"/>
        </w:numPr>
      </w:pPr>
      <w:r w:rsidRPr="00022A35">
        <w:t xml:space="preserve">Проведите пробную генерацию ЭС в необходимых вам форматах. </w:t>
      </w:r>
    </w:p>
    <w:p w:rsidR="005B236E" w:rsidRPr="00022A35" w:rsidRDefault="005B236E" w:rsidP="009719A2">
      <w:pPr>
        <w:pStyle w:val="ListNumber"/>
        <w:numPr>
          <w:ilvl w:val="0"/>
          <w:numId w:val="19"/>
        </w:numPr>
      </w:pPr>
      <w:r w:rsidRPr="00022A35">
        <w:t>Просмотрите результирующие форматы готовой ЭС. Определите состав изменений, которые вам надо реализовать для приведения полученной ЭС к необходимому вам виду.</w:t>
      </w:r>
    </w:p>
    <w:p w:rsidR="005B236E" w:rsidRPr="00022A35" w:rsidRDefault="005B236E" w:rsidP="009719A2">
      <w:pPr>
        <w:pStyle w:val="ListNumber"/>
        <w:numPr>
          <w:ilvl w:val="0"/>
          <w:numId w:val="19"/>
        </w:numPr>
      </w:pPr>
      <w:r w:rsidRPr="00022A35">
        <w:t>Разработайте необходимые вам файлы для копирования в готовую ЭС. С помощью средств GenHelp и программ</w:t>
      </w:r>
      <w:r w:rsidR="0017381F" w:rsidRPr="00022A35">
        <w:t xml:space="preserve"> замены контекстов (напр.,</w:t>
      </w:r>
      <w:r w:rsidR="00BF3B9C" w:rsidRPr="00022A35">
        <w:rPr>
          <w:rStyle w:val="FileNameUnix"/>
        </w:rPr>
        <w:t>genh_sr</w:t>
      </w:r>
      <w:r w:rsidR="0017381F" w:rsidRPr="00022A35">
        <w:t>)</w:t>
      </w:r>
      <w:r w:rsidRPr="00022A35">
        <w:t xml:space="preserve"> настройте процесс автоматических замен файлов и контекстов в файлах.</w:t>
      </w:r>
    </w:p>
    <w:p w:rsidR="005B236E" w:rsidRPr="00022A35" w:rsidRDefault="005B236E" w:rsidP="009719A2">
      <w:pPr>
        <w:pStyle w:val="ListNumber"/>
        <w:numPr>
          <w:ilvl w:val="0"/>
          <w:numId w:val="19"/>
        </w:numPr>
      </w:pPr>
      <w:r w:rsidRPr="00022A35">
        <w:t>Если готовая ЭС вас не устраивает, повторите шаги 5–6.</w:t>
      </w:r>
    </w:p>
    <w:p w:rsidR="005B236E" w:rsidRPr="00022A35" w:rsidRDefault="005B236E" w:rsidP="0017381F">
      <w:pPr>
        <w:pStyle w:val="Gap"/>
      </w:pPr>
    </w:p>
    <w:p w:rsidR="005B236E" w:rsidRPr="00022A35" w:rsidRDefault="005B236E">
      <w:pPr>
        <w:pStyle w:val="ChapterLabel"/>
        <w:framePr w:wrap="notBeside"/>
        <w:rPr>
          <w:lang w:val="ru-RU"/>
        </w:rPr>
      </w:pPr>
      <w:bookmarkStart w:id="84" w:name="_del_chm20030422151210"/>
      <w:bookmarkStart w:id="85" w:name="_del_chm20030422151211"/>
      <w:bookmarkStart w:id="86" w:name="GH_PRT_part3_label"/>
      <w:r w:rsidRPr="00022A35">
        <w:rPr>
          <w:lang w:val="ru-RU"/>
        </w:rPr>
        <w:lastRenderedPageBreak/>
        <w:t>Часть</w:t>
      </w:r>
    </w:p>
    <w:p w:rsidR="005B236E" w:rsidRPr="00022A35" w:rsidRDefault="005B236E">
      <w:pPr>
        <w:pStyle w:val="ChapterNumber"/>
        <w:framePr w:wrap="notBeside"/>
        <w:rPr>
          <w:lang w:val="ru-RU"/>
        </w:rPr>
      </w:pPr>
      <w:r w:rsidRPr="00022A35">
        <w:rPr>
          <w:lang w:val="ru-RU"/>
        </w:rPr>
        <w:t>3</w:t>
      </w:r>
    </w:p>
    <w:p w:rsidR="005B236E" w:rsidRPr="00022A35" w:rsidRDefault="005B236E">
      <w:pPr>
        <w:pStyle w:val="Heading1"/>
        <w:rPr>
          <w:lang w:val="ru-RU"/>
        </w:rPr>
      </w:pPr>
      <w:bookmarkStart w:id="87" w:name="_Подготовка_исходного_документа"/>
      <w:bookmarkStart w:id="88" w:name="_Toc346638556"/>
      <w:bookmarkStart w:id="89" w:name="_Toc476839345"/>
      <w:bookmarkStart w:id="90" w:name="_Toc536504197"/>
      <w:bookmarkEnd w:id="84"/>
      <w:bookmarkEnd w:id="85"/>
      <w:bookmarkEnd w:id="86"/>
      <w:bookmarkEnd w:id="87"/>
      <w:r w:rsidRPr="00022A35">
        <w:rPr>
          <w:lang w:val="ru-RU"/>
        </w:rPr>
        <w:t>Подготовка исходного документа</w:t>
      </w:r>
      <w:bookmarkEnd w:id="88"/>
      <w:bookmarkEnd w:id="89"/>
    </w:p>
    <w:p w:rsidR="005B236E" w:rsidRPr="00022A35" w:rsidRDefault="005B236E">
      <w:r w:rsidRPr="00022A35">
        <w:t>Эта часть документа содержит следующие разделы.</w:t>
      </w:r>
    </w:p>
    <w:p w:rsidR="00AC75CF" w:rsidRPr="00022A35" w:rsidRDefault="00022A35">
      <w:pPr>
        <w:pStyle w:val="ListBullet"/>
        <w:numPr>
          <w:ilvl w:val="0"/>
          <w:numId w:val="1"/>
        </w:numPr>
        <w:ind w:left="714" w:hanging="357"/>
        <w:rPr>
          <w:rStyle w:val="Hyperlink"/>
          <w:color w:val="auto"/>
          <w:u w:val="none"/>
        </w:rPr>
      </w:pPr>
      <w:hyperlink w:anchor="_Реализация_концепции_единого" w:history="1">
        <w:r w:rsidR="00FF3E19" w:rsidRPr="00022A35">
          <w:rPr>
            <w:rStyle w:val="Hyperlink"/>
            <w:color w:val="auto"/>
            <w:u w:val="none"/>
          </w:rPr>
          <w:t>Реализация концепции единого первоисточника</w:t>
        </w:r>
      </w:hyperlink>
    </w:p>
    <w:p w:rsidR="005B236E" w:rsidRPr="00022A35" w:rsidRDefault="00022A35">
      <w:pPr>
        <w:pStyle w:val="ListBullet"/>
        <w:numPr>
          <w:ilvl w:val="0"/>
          <w:numId w:val="1"/>
        </w:numPr>
        <w:ind w:left="714" w:hanging="357"/>
      </w:pPr>
      <w:hyperlink w:anchor="_Требования_к_первоисточнику" w:history="1">
        <w:r w:rsidR="00FF3E19" w:rsidRPr="00022A35">
          <w:rPr>
            <w:rStyle w:val="Hyperlink"/>
            <w:color w:val="auto"/>
            <w:u w:val="none"/>
          </w:rPr>
          <w:t>Требования к первоисточнику</w:t>
        </w:r>
      </w:hyperlink>
    </w:p>
    <w:p w:rsidR="005B236E" w:rsidRPr="00022A35" w:rsidRDefault="00022A35">
      <w:pPr>
        <w:pStyle w:val="ListBullet"/>
        <w:numPr>
          <w:ilvl w:val="0"/>
          <w:numId w:val="1"/>
        </w:numPr>
        <w:ind w:left="714" w:hanging="357"/>
      </w:pPr>
      <w:hyperlink w:anchor="_Подготовка_первоисточника" w:history="1">
        <w:r w:rsidR="00FF3E19" w:rsidRPr="00022A35">
          <w:rPr>
            <w:rStyle w:val="Hyperlink"/>
            <w:color w:val="auto"/>
            <w:u w:val="none"/>
          </w:rPr>
          <w:t>Подготовка первоисточника</w:t>
        </w:r>
      </w:hyperlink>
    </w:p>
    <w:p w:rsidR="005B236E" w:rsidRPr="00022A35" w:rsidRDefault="005B236E" w:rsidP="00BF3B9C">
      <w:pPr>
        <w:pStyle w:val="Gap"/>
      </w:pPr>
    </w:p>
    <w:p w:rsidR="005B236E" w:rsidRPr="00022A35" w:rsidRDefault="005B236E">
      <w:pPr>
        <w:pStyle w:val="Heading2"/>
        <w:rPr>
          <w:lang w:val="ru-RU"/>
        </w:rPr>
      </w:pPr>
      <w:bookmarkStart w:id="91" w:name="_Реализация_концепции_единого"/>
      <w:bookmarkStart w:id="92" w:name="_Toc346638557"/>
      <w:bookmarkStart w:id="93" w:name="_Toc476839346"/>
      <w:bookmarkEnd w:id="91"/>
      <w:r w:rsidRPr="00022A35">
        <w:rPr>
          <w:lang w:val="ru-RU"/>
        </w:rPr>
        <w:t>Реализация концепции единого первоисточника</w:t>
      </w:r>
      <w:bookmarkEnd w:id="92"/>
      <w:bookmarkEnd w:id="93"/>
    </w:p>
    <w:p w:rsidR="005B236E" w:rsidRPr="00022A35" w:rsidRDefault="005B236E">
      <w:r w:rsidRPr="00022A35">
        <w:rPr>
          <w:rStyle w:val="DFN"/>
        </w:rPr>
        <w:t>GenHelp</w:t>
      </w:r>
      <w:r w:rsidRPr="00022A35">
        <w:t xml:space="preserve"> поддерживает концепцию </w:t>
      </w:r>
      <w:r w:rsidRPr="00022A35">
        <w:rPr>
          <w:rStyle w:val="Strong1"/>
        </w:rPr>
        <w:t>единого первоисточника</w:t>
      </w:r>
      <w:r w:rsidRPr="00022A35">
        <w:t xml:space="preserve"> (single source concepts), то есть единого источника данных (базового документа) для создания выходного документа в различных форматах. В случае GenHelp роль этого единого первоисточника играет документ, подготовленный в среде Word. </w:t>
      </w:r>
    </w:p>
    <w:p w:rsidR="005B236E" w:rsidRPr="00022A35" w:rsidRDefault="005B236E">
      <w:pPr>
        <w:keepNext/>
      </w:pPr>
      <w:r w:rsidRPr="00022A35">
        <w:t xml:space="preserve">В настоящее время поддерживается два </w:t>
      </w:r>
      <w:r w:rsidRPr="00022A35">
        <w:rPr>
          <w:rStyle w:val="Emphasis"/>
        </w:rPr>
        <w:t>выходных</w:t>
      </w:r>
      <w:r w:rsidRPr="00022A35">
        <w:t xml:space="preserve"> формата ЭС: HTML и CHM (а также формат DOC для  варианта документации, подготовленного для печати). </w:t>
      </w:r>
    </w:p>
    <w:p w:rsidR="005B236E" w:rsidRPr="00022A35" w:rsidRDefault="005B236E">
      <w:pPr>
        <w:pStyle w:val="ListBullet"/>
        <w:numPr>
          <w:ilvl w:val="0"/>
          <w:numId w:val="1"/>
        </w:numPr>
        <w:ind w:left="714" w:hanging="357"/>
      </w:pPr>
      <w:r w:rsidRPr="00022A35">
        <w:t xml:space="preserve">Формат </w:t>
      </w:r>
      <w:r w:rsidRPr="00022A35">
        <w:rPr>
          <w:rStyle w:val="DFN"/>
        </w:rPr>
        <w:t>HTML</w:t>
      </w:r>
      <w:r w:rsidR="00C731A1" w:rsidRPr="00022A35">
        <w:fldChar w:fldCharType="begin"/>
      </w:r>
      <w:r w:rsidR="00C731A1" w:rsidRPr="00022A35">
        <w:instrText xml:space="preserve"> XE "Формат:Формат HTML" </w:instrText>
      </w:r>
      <w:r w:rsidR="00C731A1" w:rsidRPr="00022A35">
        <w:fldChar w:fldCharType="end"/>
      </w:r>
      <w:r w:rsidR="00C731A1" w:rsidRPr="00022A35">
        <w:fldChar w:fldCharType="begin"/>
      </w:r>
      <w:r w:rsidR="00C731A1" w:rsidRPr="00022A35">
        <w:instrText xml:space="preserve"> XE "HTML:Формат HTML" </w:instrText>
      </w:r>
      <w:r w:rsidR="00C731A1" w:rsidRPr="00022A35">
        <w:fldChar w:fldCharType="end"/>
      </w:r>
      <w:r w:rsidRPr="00022A35">
        <w:t xml:space="preserve"> в основном используется в Web-приложениях. </w:t>
      </w:r>
    </w:p>
    <w:p w:rsidR="005B236E" w:rsidRPr="00022A35" w:rsidRDefault="005B236E">
      <w:pPr>
        <w:pStyle w:val="ListBullet"/>
        <w:numPr>
          <w:ilvl w:val="0"/>
          <w:numId w:val="1"/>
        </w:numPr>
        <w:ind w:left="714" w:hanging="357"/>
      </w:pPr>
      <w:r w:rsidRPr="00022A35">
        <w:t xml:space="preserve">Формат </w:t>
      </w:r>
      <w:r w:rsidRPr="00022A35">
        <w:rPr>
          <w:rStyle w:val="DFN"/>
        </w:rPr>
        <w:t>CHM</w:t>
      </w:r>
      <w:r w:rsidR="00C731A1" w:rsidRPr="00022A35">
        <w:fldChar w:fldCharType="begin"/>
      </w:r>
      <w:r w:rsidR="00C731A1" w:rsidRPr="00022A35">
        <w:instrText xml:space="preserve"> XE "Формат:Формат CHM" </w:instrText>
      </w:r>
      <w:r w:rsidR="00C731A1" w:rsidRPr="00022A35">
        <w:fldChar w:fldCharType="end"/>
      </w:r>
      <w:r w:rsidR="00C731A1" w:rsidRPr="00022A35">
        <w:fldChar w:fldCharType="begin"/>
      </w:r>
      <w:r w:rsidR="00C731A1" w:rsidRPr="00022A35">
        <w:instrText xml:space="preserve"> XE "CHM:Формат CHM" </w:instrText>
      </w:r>
      <w:r w:rsidR="00C731A1" w:rsidRPr="00022A35">
        <w:fldChar w:fldCharType="end"/>
      </w:r>
      <w:r w:rsidRPr="00022A35">
        <w:t xml:space="preserve"> (предложенный Microsoft и поддерживаемый с помощью бесплатного средства разработки Microsoft HTML Workshop) используется в приложениях, имеющих GUI-интерфейс Windows. </w:t>
      </w:r>
    </w:p>
    <w:p w:rsidR="005B236E" w:rsidRPr="00022A35" w:rsidRDefault="005B236E">
      <w:pPr>
        <w:pStyle w:val="ListBullet"/>
        <w:numPr>
          <w:ilvl w:val="0"/>
          <w:numId w:val="1"/>
        </w:numPr>
        <w:ind w:left="714" w:hanging="357"/>
      </w:pPr>
      <w:r w:rsidRPr="00022A35">
        <w:t xml:space="preserve">Формат </w:t>
      </w:r>
      <w:r w:rsidRPr="00022A35">
        <w:rPr>
          <w:rStyle w:val="DFN"/>
        </w:rPr>
        <w:t>DOC</w:t>
      </w:r>
      <w:r w:rsidR="00C731A1" w:rsidRPr="00022A35">
        <w:fldChar w:fldCharType="begin"/>
      </w:r>
      <w:r w:rsidR="00C731A1" w:rsidRPr="00022A35">
        <w:instrText xml:space="preserve"> XE "Формат:Формат DOC" </w:instrText>
      </w:r>
      <w:r w:rsidR="00C731A1" w:rsidRPr="00022A35">
        <w:fldChar w:fldCharType="end"/>
      </w:r>
      <w:r w:rsidR="00C731A1" w:rsidRPr="00022A35">
        <w:fldChar w:fldCharType="begin"/>
      </w:r>
      <w:r w:rsidR="00C731A1" w:rsidRPr="00022A35">
        <w:instrText xml:space="preserve"> XE "DOC:Формат DOC" </w:instrText>
      </w:r>
      <w:r w:rsidR="00C731A1" w:rsidRPr="00022A35">
        <w:fldChar w:fldCharType="end"/>
      </w:r>
      <w:r w:rsidRPr="00022A35">
        <w:t xml:space="preserve"> предназначен для получения из single source печатного варианта документа, готового для отправки заказчику, в формате Word (</w:t>
      </w:r>
      <w:r w:rsidRPr="00022A35">
        <w:rPr>
          <w:rStyle w:val="FileNameUnix"/>
        </w:rPr>
        <w:t>.doc)</w:t>
      </w:r>
      <w:r w:rsidRPr="00022A35">
        <w:t>. В этом файле отсутствуют вспомогательные поля и текст, необходимые для ведения первоисточника и изменено форматирование гиперссылок.</w:t>
      </w:r>
      <w:r w:rsidR="00403BAE" w:rsidRPr="00022A35">
        <w:t xml:space="preserve"> Для экспорта результата в форма </w:t>
      </w:r>
      <w:r w:rsidR="00403BAE" w:rsidRPr="00022A35">
        <w:rPr>
          <w:rStyle w:val="DFN"/>
        </w:rPr>
        <w:t>PDF</w:t>
      </w:r>
      <w:r w:rsidR="00403BAE" w:rsidRPr="00022A35">
        <w:rPr>
          <w:lang w:val="en-US"/>
        </w:rPr>
        <w:t xml:space="preserve"> </w:t>
      </w:r>
      <w:r w:rsidR="00C731A1" w:rsidRPr="00022A35">
        <w:fldChar w:fldCharType="begin"/>
      </w:r>
      <w:r w:rsidR="00C731A1" w:rsidRPr="00022A35">
        <w:instrText xml:space="preserve"> XE "Формат:Формат DOC" </w:instrText>
      </w:r>
      <w:r w:rsidR="00C731A1" w:rsidRPr="00022A35">
        <w:fldChar w:fldCharType="end"/>
      </w:r>
      <w:r w:rsidR="00C731A1" w:rsidRPr="00022A35">
        <w:fldChar w:fldCharType="begin"/>
      </w:r>
      <w:r w:rsidR="00C731A1" w:rsidRPr="00022A35">
        <w:instrText xml:space="preserve"> XE "PDF:Формат DOC" </w:instrText>
      </w:r>
      <w:r w:rsidR="00C731A1" w:rsidRPr="00022A35">
        <w:fldChar w:fldCharType="end"/>
      </w:r>
      <w:r w:rsidR="00403BAE" w:rsidRPr="00022A35">
        <w:t xml:space="preserve">необходимо применить пользовательский макрос, готовый пример которого содержится в дистрибутиве (файл </w:t>
      </w:r>
      <w:r w:rsidR="00403BAE" w:rsidRPr="00022A35">
        <w:rPr>
          <w:rStyle w:val="FileNameUnix"/>
        </w:rPr>
        <w:t>makepdf.dot</w:t>
      </w:r>
      <w:r w:rsidR="00403BAE" w:rsidRPr="00022A35">
        <w:rPr>
          <w:lang w:val="en-US"/>
        </w:rPr>
        <w:t>).</w:t>
      </w:r>
    </w:p>
    <w:p w:rsidR="005B236E" w:rsidRPr="00022A35" w:rsidRDefault="005B236E" w:rsidP="00403BAE">
      <w:pPr>
        <w:pStyle w:val="Gap"/>
      </w:pPr>
    </w:p>
    <w:p w:rsidR="005B236E" w:rsidRPr="00022A35" w:rsidRDefault="005B236E">
      <w:pPr>
        <w:pStyle w:val="Heading2"/>
        <w:rPr>
          <w:lang w:val="ru-RU"/>
        </w:rPr>
      </w:pPr>
      <w:bookmarkStart w:id="94" w:name="_Требования_к_первоисточнику"/>
      <w:bookmarkStart w:id="95" w:name="_Toc346638558"/>
      <w:bookmarkStart w:id="96" w:name="_Toc476839347"/>
      <w:bookmarkEnd w:id="94"/>
      <w:r w:rsidRPr="00022A35">
        <w:rPr>
          <w:lang w:val="ru-RU"/>
        </w:rPr>
        <w:t>Требования к первоисточнику</w:t>
      </w:r>
      <w:bookmarkEnd w:id="95"/>
      <w:bookmarkEnd w:id="96"/>
    </w:p>
    <w:p w:rsidR="005B236E" w:rsidRPr="00022A35" w:rsidRDefault="00C731A1">
      <w:pPr>
        <w:keepNext/>
      </w:pPr>
      <w:r w:rsidRPr="00022A35">
        <w:fldChar w:fldCharType="begin"/>
      </w:r>
      <w:r w:rsidRPr="00022A35">
        <w:instrText xml:space="preserve"> XE "Требования:Требования к первоисточнику" </w:instrText>
      </w:r>
      <w:r w:rsidRPr="00022A35">
        <w:fldChar w:fldCharType="end"/>
      </w:r>
      <w:r w:rsidRPr="00022A35">
        <w:fldChar w:fldCharType="begin"/>
      </w:r>
      <w:r w:rsidRPr="00022A35">
        <w:instrText xml:space="preserve"> XE "Первоисточник:Требования к первоисточнику" </w:instrText>
      </w:r>
      <w:r w:rsidRPr="00022A35">
        <w:fldChar w:fldCharType="end"/>
      </w:r>
      <w:r w:rsidR="005B236E" w:rsidRPr="00022A35">
        <w:t xml:space="preserve">Файл Word, являющийся первоисточником, должен удовлетворять ряду требований. Большинство этих требований на практике учитывается авторами </w:t>
      </w:r>
      <w:r w:rsidR="005B236E" w:rsidRPr="00022A35">
        <w:lastRenderedPageBreak/>
        <w:t>документации, подготавливаемой средствами Word. Соблюдение этих правил в полном объеме сократит затраты на подготовку ЭС.</w:t>
      </w:r>
    </w:p>
    <w:p w:rsidR="005B236E" w:rsidRPr="00022A35" w:rsidRDefault="005B236E">
      <w:pPr>
        <w:pStyle w:val="ListBullet"/>
        <w:numPr>
          <w:ilvl w:val="0"/>
          <w:numId w:val="1"/>
        </w:numPr>
        <w:ind w:left="714" w:hanging="357"/>
      </w:pPr>
      <w:r w:rsidRPr="00022A35">
        <w:t>Первоисточник должен быть подготовлен в соответствии со стилевой дисциплиной. Это означает, что для каждого приема форматирования, применяемого в тексте, предусмотрен конкретный стиль Word. И наоборот, каждый стиль, использованный в документе, предназначен для выполнения только определенного вида форматирования текста.</w:t>
      </w:r>
      <w:r w:rsidR="00403BAE" w:rsidRPr="00022A35">
        <w:rPr>
          <w:lang w:val="en-US"/>
        </w:rPr>
        <w:t xml:space="preserve"> GenHelp </w:t>
      </w:r>
      <w:r w:rsidR="00403BAE" w:rsidRPr="00022A35">
        <w:t xml:space="preserve">рассчитан на расширенный состав стилей, применяемых в пакете </w:t>
      </w:r>
      <w:r w:rsidR="00403BAE" w:rsidRPr="00022A35">
        <w:rPr>
          <w:lang w:val="en-US"/>
        </w:rPr>
        <w:t>ESP.</w:t>
      </w:r>
    </w:p>
    <w:p w:rsidR="005B236E" w:rsidRPr="00022A35" w:rsidRDefault="005B236E">
      <w:pPr>
        <w:pStyle w:val="ListBullet"/>
        <w:numPr>
          <w:ilvl w:val="0"/>
          <w:numId w:val="1"/>
        </w:numPr>
        <w:ind w:left="714" w:hanging="357"/>
      </w:pPr>
      <w:r w:rsidRPr="00022A35">
        <w:t xml:space="preserve">Стили, использованные в первоисточнике, должны подключаться из внешнего шаблона (файла с расширением </w:t>
      </w:r>
      <w:r w:rsidRPr="00022A35">
        <w:rPr>
          <w:rStyle w:val="FileNameUnix"/>
        </w:rPr>
        <w:t>.dot</w:t>
      </w:r>
      <w:r w:rsidRPr="00022A35">
        <w:t>). Сам файл документа не должен включать собственных стилей. Такой подход позволяет подключить к документу любой подходящий внешний шаблон, не нанося внешнему виду документа искажений формата.</w:t>
      </w:r>
    </w:p>
    <w:p w:rsidR="005B236E" w:rsidRPr="00022A35" w:rsidRDefault="005B236E">
      <w:pPr>
        <w:pStyle w:val="ListBullet"/>
        <w:numPr>
          <w:ilvl w:val="0"/>
          <w:numId w:val="1"/>
        </w:numPr>
        <w:ind w:left="714" w:hanging="357"/>
      </w:pPr>
      <w:r w:rsidRPr="00022A35">
        <w:t xml:space="preserve">Стили абзацев (параграфов) </w:t>
      </w:r>
      <w:r w:rsidRPr="00022A35">
        <w:rPr>
          <w:rStyle w:val="Emphasis"/>
        </w:rPr>
        <w:t>заголовков</w:t>
      </w:r>
      <w:r w:rsidRPr="00022A35">
        <w:t xml:space="preserve"> в тексте (так называемые </w:t>
      </w:r>
      <w:r w:rsidRPr="00022A35">
        <w:rPr>
          <w:rStyle w:val="Emphasis"/>
        </w:rPr>
        <w:t>outline-стили</w:t>
      </w:r>
      <w:r w:rsidRPr="00022A35">
        <w:t xml:space="preserve">) должны иметь определенные имена. Так, заголовки уровня 1 в исходном документе должны быть набраны стилем </w:t>
      </w:r>
      <w:r w:rsidRPr="00022A35">
        <w:rPr>
          <w:rStyle w:val="CODE"/>
          <w:noProof w:val="0"/>
        </w:rPr>
        <w:t>Heading 1</w:t>
      </w:r>
      <w:r w:rsidRPr="00022A35">
        <w:t xml:space="preserve"> </w:t>
      </w:r>
      <w:r w:rsidR="009E7862" w:rsidRPr="00022A35">
        <w:t>(</w:t>
      </w:r>
      <w:r w:rsidR="009E7862" w:rsidRPr="00022A35">
        <w:rPr>
          <w:rStyle w:val="Code0"/>
        </w:rPr>
        <w:t>Заголовок 1</w:t>
      </w:r>
      <w:r w:rsidR="009E7862" w:rsidRPr="00022A35">
        <w:t xml:space="preserve"> в русской версии </w:t>
      </w:r>
      <w:r w:rsidR="009E7862" w:rsidRPr="00022A35">
        <w:rPr>
          <w:lang w:val="en-US"/>
        </w:rPr>
        <w:t>Word</w:t>
      </w:r>
      <w:r w:rsidR="009E7862" w:rsidRPr="00022A35">
        <w:t xml:space="preserve">) </w:t>
      </w:r>
      <w:r w:rsidRPr="00022A35">
        <w:t xml:space="preserve">и иметь свойство параграфа </w:t>
      </w:r>
      <w:r w:rsidRPr="00022A35">
        <w:rPr>
          <w:rStyle w:val="CODE"/>
          <w:noProof w:val="0"/>
        </w:rPr>
        <w:t>OutlineLevel</w:t>
      </w:r>
      <w:r w:rsidRPr="00022A35">
        <w:t xml:space="preserve">, равное </w:t>
      </w:r>
      <w:r w:rsidRPr="00022A35">
        <w:rPr>
          <w:rStyle w:val="CODE"/>
          <w:noProof w:val="0"/>
        </w:rPr>
        <w:t>Level 1</w:t>
      </w:r>
      <w:r w:rsidRPr="00022A35">
        <w:t xml:space="preserve">, заголовки уровня 2 — соответственно стилем </w:t>
      </w:r>
      <w:r w:rsidRPr="00022A35">
        <w:rPr>
          <w:rStyle w:val="CODE"/>
          <w:noProof w:val="0"/>
        </w:rPr>
        <w:t xml:space="preserve">Heading 2 и иметь </w:t>
      </w:r>
      <w:r w:rsidRPr="00022A35">
        <w:t xml:space="preserve">значение </w:t>
      </w:r>
      <w:r w:rsidRPr="00022A35">
        <w:rPr>
          <w:rStyle w:val="CODE"/>
          <w:noProof w:val="0"/>
        </w:rPr>
        <w:t>Level 2</w:t>
      </w:r>
      <w:r w:rsidRPr="00022A35">
        <w:t xml:space="preserve"> и т.п. GenHelp разрешает применение и других outline-стилей, но в этом случае их надо задавать в виде параметров программы перед запуском генерации ЭС.</w:t>
      </w:r>
    </w:p>
    <w:p w:rsidR="005B236E" w:rsidRPr="00022A35" w:rsidRDefault="005B236E">
      <w:pPr>
        <w:pStyle w:val="ListBullet"/>
        <w:numPr>
          <w:ilvl w:val="0"/>
          <w:numId w:val="1"/>
        </w:numPr>
        <w:ind w:left="714" w:hanging="357"/>
      </w:pPr>
      <w:r w:rsidRPr="00022A35">
        <w:t xml:space="preserve">Не рекомендуется оставлять в документе пустые абзацы (параграфы) вообще и в особенности пустые параграфы, имеющие признаки outline-стилей. Здесь и далее под равнозначными терминами  </w:t>
      </w:r>
      <w:r w:rsidR="0048581C" w:rsidRPr="00022A35">
        <w:t>"</w:t>
      </w:r>
      <w:r w:rsidRPr="00022A35">
        <w:t>абзац</w:t>
      </w:r>
      <w:r w:rsidR="0048581C" w:rsidRPr="00022A35">
        <w:t>"</w:t>
      </w:r>
      <w:r w:rsidRPr="00022A35">
        <w:t xml:space="preserve"> и </w:t>
      </w:r>
      <w:r w:rsidR="0048581C" w:rsidRPr="00022A35">
        <w:t>"</w:t>
      </w:r>
      <w:r w:rsidRPr="00022A35">
        <w:t>параграф</w:t>
      </w:r>
      <w:r w:rsidR="0048581C" w:rsidRPr="00022A35">
        <w:t>"</w:t>
      </w:r>
      <w:r w:rsidRPr="00022A35">
        <w:t xml:space="preserve"> </w:t>
      </w:r>
      <w:r w:rsidR="00C731A1" w:rsidRPr="00022A35">
        <w:fldChar w:fldCharType="begin"/>
      </w:r>
      <w:r w:rsidR="00C731A1" w:rsidRPr="00022A35">
        <w:instrText xml:space="preserve"> XE "Параграф:Термин Параграф" </w:instrText>
      </w:r>
      <w:r w:rsidR="00C731A1" w:rsidRPr="00022A35">
        <w:fldChar w:fldCharType="end"/>
      </w:r>
      <w:r w:rsidR="00C731A1" w:rsidRPr="00022A35">
        <w:fldChar w:fldCharType="begin"/>
      </w:r>
      <w:r w:rsidR="00C731A1" w:rsidRPr="00022A35">
        <w:instrText xml:space="preserve"> XE "Термин:Термин Параграф" </w:instrText>
      </w:r>
      <w:r w:rsidR="00C731A1" w:rsidRPr="00022A35">
        <w:fldChar w:fldCharType="end"/>
      </w:r>
      <w:r w:rsidRPr="00022A35">
        <w:t>мы будем понимать совокупность слов, заканчивающуюся символом конца параграфа (</w:t>
      </w:r>
      <w:r w:rsidR="00CD18A1" w:rsidRPr="00022A35">
        <w:rPr>
          <w:noProof/>
        </w:rPr>
        <w:drawing>
          <wp:inline distT="0" distB="0" distL="0" distR="0" wp14:anchorId="10D78661" wp14:editId="374AE9E4">
            <wp:extent cx="168910" cy="154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910" cy="154940"/>
                    </a:xfrm>
                    <a:prstGeom prst="rect">
                      <a:avLst/>
                    </a:prstGeom>
                    <a:noFill/>
                    <a:ln>
                      <a:noFill/>
                    </a:ln>
                  </pic:spPr>
                </pic:pic>
              </a:graphicData>
            </a:graphic>
          </wp:inline>
        </w:drawing>
      </w:r>
      <w:r w:rsidRPr="00022A35">
        <w:t xml:space="preserve">). </w:t>
      </w:r>
    </w:p>
    <w:p w:rsidR="005B236E" w:rsidRPr="00022A35" w:rsidRDefault="005B236E">
      <w:pPr>
        <w:pStyle w:val="ListBullet"/>
        <w:numPr>
          <w:ilvl w:val="0"/>
          <w:numId w:val="1"/>
        </w:numPr>
        <w:ind w:left="714" w:hanging="357"/>
      </w:pPr>
      <w:r w:rsidRPr="00022A35">
        <w:t xml:space="preserve">При расстановке внутренних ссылок используйте гиперссылки (hyperlinks), а не перекрестные ссылки (см. раздел </w:t>
      </w:r>
      <w:r w:rsidR="0048581C" w:rsidRPr="00022A35">
        <w:t>"</w:t>
      </w:r>
      <w:hyperlink w:anchor="_Подготовка_первоисточника" w:history="1">
        <w:r w:rsidR="00FF3E19" w:rsidRPr="00022A35">
          <w:rPr>
            <w:rStyle w:val="Hyperlink"/>
            <w:color w:val="auto"/>
            <w:u w:val="none"/>
          </w:rPr>
          <w:t>Подготовка первоисточника</w:t>
        </w:r>
      </w:hyperlink>
      <w:r w:rsidR="0048581C" w:rsidRPr="00022A35">
        <w:t>"</w:t>
      </w:r>
      <w:r w:rsidRPr="00022A35">
        <w:t>).</w:t>
      </w:r>
    </w:p>
    <w:p w:rsidR="005B236E" w:rsidRPr="00022A35" w:rsidRDefault="005B236E">
      <w:pPr>
        <w:pStyle w:val="ListBullet"/>
        <w:numPr>
          <w:ilvl w:val="0"/>
          <w:numId w:val="1"/>
        </w:numPr>
        <w:ind w:left="714" w:hanging="357"/>
      </w:pPr>
      <w:r w:rsidRPr="00022A35">
        <w:t xml:space="preserve">В том случае, если какой-либо раздел первоисточника заканчивается маркированным или нумерованным списком, размещайте после последнего параграфа этого списка пустой параграф </w:t>
      </w:r>
      <w:r w:rsidR="00403BAE" w:rsidRPr="00022A35">
        <w:t xml:space="preserve">в стиле </w:t>
      </w:r>
      <w:r w:rsidR="00403BAE" w:rsidRPr="00022A35">
        <w:rPr>
          <w:rStyle w:val="Code0"/>
        </w:rPr>
        <w:t>Gap</w:t>
      </w:r>
      <w:r w:rsidR="00403BAE" w:rsidRPr="00022A35">
        <w:rPr>
          <w:lang w:val="en-US"/>
        </w:rPr>
        <w:t>.</w:t>
      </w:r>
      <w:r w:rsidRPr="00022A35">
        <w:t xml:space="preserve"> </w:t>
      </w:r>
    </w:p>
    <w:p w:rsidR="005B236E" w:rsidRPr="00022A35" w:rsidRDefault="005B236E">
      <w:pPr>
        <w:pStyle w:val="ListBullet"/>
        <w:keepNext/>
        <w:numPr>
          <w:ilvl w:val="0"/>
          <w:numId w:val="1"/>
        </w:numPr>
        <w:ind w:left="714" w:hanging="357"/>
      </w:pPr>
      <w:r w:rsidRPr="00022A35">
        <w:t xml:space="preserve">При подготовке документа в Word рекомендуется отключить опции Word, позволяющие проводить автоматическое форматирование </w:t>
      </w:r>
      <w:r w:rsidR="00403BAE" w:rsidRPr="00022A35">
        <w:t xml:space="preserve">и автоматическую замену </w:t>
      </w:r>
      <w:r w:rsidRPr="00022A35">
        <w:t xml:space="preserve">набираемого вами текста. Также не рекомендуется для разработки первоисточника использовать в Word т.н. </w:t>
      </w:r>
      <w:r w:rsidR="0048581C" w:rsidRPr="00022A35">
        <w:t>"</w:t>
      </w:r>
      <w:r w:rsidRPr="00022A35">
        <w:t>smart quotes</w:t>
      </w:r>
      <w:r w:rsidR="0048581C" w:rsidRPr="00022A35">
        <w:t>"</w:t>
      </w:r>
      <w:r w:rsidRPr="00022A35">
        <w:t>.</w:t>
      </w:r>
    </w:p>
    <w:p w:rsidR="004E55AF" w:rsidRPr="00022A35" w:rsidRDefault="004E55AF">
      <w:pPr>
        <w:pStyle w:val="ListBullet"/>
        <w:keepNext/>
        <w:numPr>
          <w:ilvl w:val="0"/>
          <w:numId w:val="1"/>
        </w:numPr>
        <w:ind w:left="714" w:hanging="357"/>
      </w:pPr>
      <w:r w:rsidRPr="00022A35">
        <w:t xml:space="preserve">Документ не должен содержать текста в режиме исправления (Track Changes). Все правки должны быть приняты, а режим отключен. Если необходимо вести правки, то сохраняйте для проекта GenHelp отдельную копию файла без правок. </w:t>
      </w:r>
    </w:p>
    <w:p w:rsidR="005B236E" w:rsidRPr="00022A35" w:rsidRDefault="005B236E">
      <w:r w:rsidRPr="00022A35">
        <w:t>Установите опции работы Word следующим образом</w:t>
      </w:r>
      <w:r w:rsidR="00403BAE" w:rsidRPr="00022A35">
        <w:t xml:space="preserve"> (способы открытия приведенных далее вкладок соответствующих форм настройки могут различаться в зависимости от версии </w:t>
      </w:r>
      <w:r w:rsidR="00403BAE" w:rsidRPr="00022A35">
        <w:rPr>
          <w:lang w:val="en-US"/>
        </w:rPr>
        <w:t>Word</w:t>
      </w:r>
      <w:r w:rsidR="00403BAE" w:rsidRPr="00022A35">
        <w:t>)</w:t>
      </w:r>
      <w:r w:rsidRPr="00022A35">
        <w:t>:</w:t>
      </w:r>
    </w:p>
    <w:p w:rsidR="005B236E" w:rsidRPr="00022A35" w:rsidRDefault="005B236E" w:rsidP="009719A2">
      <w:pPr>
        <w:pStyle w:val="ListNumber"/>
        <w:numPr>
          <w:ilvl w:val="0"/>
          <w:numId w:val="23"/>
        </w:numPr>
      </w:pPr>
      <w:r w:rsidRPr="00022A35">
        <w:t>На вкладке </w:t>
      </w:r>
      <w:r w:rsidRPr="00022A35">
        <w:rPr>
          <w:rStyle w:val="DFN"/>
        </w:rPr>
        <w:t>Autoformat As You Type</w:t>
      </w:r>
      <w:r w:rsidRPr="00022A35">
        <w:t xml:space="preserve"> </w:t>
      </w:r>
    </w:p>
    <w:p w:rsidR="005B236E" w:rsidRPr="00022A35" w:rsidRDefault="005B236E" w:rsidP="00AF32E8">
      <w:pPr>
        <w:pStyle w:val="ListBullet2"/>
        <w:numPr>
          <w:ilvl w:val="0"/>
          <w:numId w:val="8"/>
        </w:numPr>
        <w:rPr>
          <w:rStyle w:val="DFN"/>
          <w:b w:val="0"/>
        </w:rPr>
      </w:pPr>
      <w:r w:rsidRPr="00022A35">
        <w:lastRenderedPageBreak/>
        <w:t>снимите отметки с флажков </w:t>
      </w:r>
      <w:r w:rsidRPr="00022A35">
        <w:rPr>
          <w:rStyle w:val="DFN"/>
        </w:rPr>
        <w:t>Headings</w:t>
      </w:r>
      <w:r w:rsidRPr="00022A35">
        <w:t xml:space="preserve">, </w:t>
      </w:r>
      <w:r w:rsidRPr="00022A35">
        <w:rPr>
          <w:rStyle w:val="DFN"/>
        </w:rPr>
        <w:t>Borders, Tables, Automatic bulleted lists</w:t>
      </w:r>
      <w:r w:rsidRPr="00022A35">
        <w:t xml:space="preserve"> и </w:t>
      </w:r>
      <w:r w:rsidRPr="00022A35">
        <w:rPr>
          <w:rStyle w:val="DFN"/>
        </w:rPr>
        <w:t>Automatic numbered lists.</w:t>
      </w:r>
    </w:p>
    <w:p w:rsidR="005B236E" w:rsidRPr="00022A35" w:rsidRDefault="005B236E" w:rsidP="00AF32E8">
      <w:pPr>
        <w:pStyle w:val="ListBullet2"/>
        <w:numPr>
          <w:ilvl w:val="0"/>
          <w:numId w:val="8"/>
        </w:numPr>
        <w:rPr>
          <w:rStyle w:val="DFN"/>
          <w:b w:val="0"/>
        </w:rPr>
      </w:pPr>
      <w:r w:rsidRPr="00022A35">
        <w:t>снимите отметку с опции</w:t>
      </w:r>
      <w:r w:rsidRPr="00022A35">
        <w:rPr>
          <w:rStyle w:val="CODE"/>
        </w:rPr>
        <w:t xml:space="preserve"> "Straight quotes" with "smart quotes"</w:t>
      </w:r>
      <w:r w:rsidRPr="00022A35">
        <w:t>.</w:t>
      </w:r>
    </w:p>
    <w:p w:rsidR="005B236E" w:rsidRPr="00022A35" w:rsidRDefault="005B236E" w:rsidP="009719A2">
      <w:pPr>
        <w:pStyle w:val="ListNumber"/>
        <w:numPr>
          <w:ilvl w:val="0"/>
          <w:numId w:val="23"/>
        </w:numPr>
      </w:pPr>
      <w:r w:rsidRPr="00022A35">
        <w:t>На вкладке </w:t>
      </w:r>
      <w:r w:rsidRPr="00022A35">
        <w:rPr>
          <w:rStyle w:val="DFN"/>
        </w:rPr>
        <w:t>Autoformat</w:t>
      </w:r>
      <w:r w:rsidRPr="00022A35">
        <w:t xml:space="preserve"> </w:t>
      </w:r>
    </w:p>
    <w:p w:rsidR="005B236E" w:rsidRPr="00022A35" w:rsidRDefault="005B236E" w:rsidP="00AF32E8">
      <w:pPr>
        <w:pStyle w:val="ListBullet2"/>
        <w:numPr>
          <w:ilvl w:val="0"/>
          <w:numId w:val="8"/>
        </w:numPr>
        <w:rPr>
          <w:rStyle w:val="DFN"/>
          <w:b w:val="0"/>
        </w:rPr>
      </w:pPr>
      <w:r w:rsidRPr="00022A35">
        <w:t xml:space="preserve">снимите отметки с флажков </w:t>
      </w:r>
      <w:r w:rsidRPr="00022A35">
        <w:rPr>
          <w:rStyle w:val="DFN"/>
        </w:rPr>
        <w:t>Headings</w:t>
      </w:r>
      <w:r w:rsidRPr="00022A35">
        <w:t xml:space="preserve">, </w:t>
      </w:r>
      <w:r w:rsidRPr="00022A35">
        <w:rPr>
          <w:rStyle w:val="DFN"/>
        </w:rPr>
        <w:t>Lists, Automatic bulleted lists</w:t>
      </w:r>
      <w:r w:rsidRPr="00022A35">
        <w:t xml:space="preserve"> и </w:t>
      </w:r>
      <w:r w:rsidRPr="00022A35">
        <w:rPr>
          <w:rStyle w:val="DFN"/>
        </w:rPr>
        <w:t>Other paragraphs.</w:t>
      </w:r>
    </w:p>
    <w:p w:rsidR="005B236E" w:rsidRPr="00022A35" w:rsidRDefault="005B236E" w:rsidP="00AF32E8">
      <w:pPr>
        <w:pStyle w:val="ListBullet2"/>
        <w:numPr>
          <w:ilvl w:val="0"/>
          <w:numId w:val="8"/>
        </w:numPr>
      </w:pPr>
      <w:r w:rsidRPr="00022A35">
        <w:t>снимите отметку с опции</w:t>
      </w:r>
      <w:r w:rsidRPr="00022A35">
        <w:rPr>
          <w:rStyle w:val="CODE"/>
        </w:rPr>
        <w:t xml:space="preserve"> "Straight quotes" with "smart quotes"</w:t>
      </w:r>
      <w:r w:rsidRPr="00022A35">
        <w:t>.</w:t>
      </w:r>
    </w:p>
    <w:p w:rsidR="005B236E" w:rsidRPr="00022A35" w:rsidRDefault="005B236E" w:rsidP="00403BAE">
      <w:pPr>
        <w:pStyle w:val="Gap"/>
        <w:rPr>
          <w:rStyle w:val="DFN"/>
          <w:b w:val="0"/>
          <w:vanish/>
        </w:rPr>
      </w:pPr>
    </w:p>
    <w:p w:rsidR="005B236E" w:rsidRPr="00022A35" w:rsidRDefault="005B236E">
      <w:pPr>
        <w:pStyle w:val="Heading2"/>
        <w:rPr>
          <w:lang w:val="ru-RU"/>
        </w:rPr>
      </w:pPr>
      <w:bookmarkStart w:id="97" w:name="_Подготовка_первоисточника"/>
      <w:bookmarkStart w:id="98" w:name="_Toc346638559"/>
      <w:bookmarkStart w:id="99" w:name="_Toc476839348"/>
      <w:bookmarkEnd w:id="97"/>
      <w:r w:rsidRPr="00022A35">
        <w:rPr>
          <w:lang w:val="ru-RU"/>
        </w:rPr>
        <w:t>Подготовка первоисточника</w:t>
      </w:r>
      <w:bookmarkEnd w:id="98"/>
      <w:bookmarkEnd w:id="99"/>
    </w:p>
    <w:p w:rsidR="005B236E" w:rsidRPr="00022A35" w:rsidRDefault="00C731A1">
      <w:r w:rsidRPr="00022A35">
        <w:fldChar w:fldCharType="begin"/>
      </w:r>
      <w:r w:rsidRPr="00022A35">
        <w:instrText xml:space="preserve"> XE "Подготовка:Подготовка первоисточника" </w:instrText>
      </w:r>
      <w:r w:rsidRPr="00022A35">
        <w:fldChar w:fldCharType="end"/>
      </w:r>
      <w:r w:rsidRPr="00022A35">
        <w:fldChar w:fldCharType="begin"/>
      </w:r>
      <w:r w:rsidRPr="00022A35">
        <w:instrText xml:space="preserve"> XE "Первоисточник:Подготовка первоисточника" </w:instrText>
      </w:r>
      <w:r w:rsidRPr="00022A35">
        <w:fldChar w:fldCharType="end"/>
      </w:r>
      <w:r w:rsidR="005B236E" w:rsidRPr="00022A35">
        <w:t>Действия, описанные в этом разделе, необходимо выполнить на этапе создания первоисточника исходного документа (руководства пользователя, инструкции и т.п.) в виде файла Word (</w:t>
      </w:r>
      <w:r w:rsidR="005B236E" w:rsidRPr="00022A35">
        <w:rPr>
          <w:rStyle w:val="FileNameUnix"/>
        </w:rPr>
        <w:t>*.doc</w:t>
      </w:r>
      <w:r w:rsidR="001C07D3" w:rsidRPr="00022A35">
        <w:rPr>
          <w:rStyle w:val="FileNameUnix"/>
          <w:lang w:val="en-US"/>
        </w:rPr>
        <w:t>,</w:t>
      </w:r>
      <w:r w:rsidR="001C07D3" w:rsidRPr="00022A35">
        <w:rPr>
          <w:rStyle w:val="FileNameUnix"/>
        </w:rPr>
        <w:t xml:space="preserve"> </w:t>
      </w:r>
      <w:r w:rsidR="001C07D3" w:rsidRPr="00022A35">
        <w:rPr>
          <w:rStyle w:val="FileNameUnix"/>
          <w:lang w:val="en-US"/>
        </w:rPr>
        <w:t>*.docx</w:t>
      </w:r>
      <w:r w:rsidR="005B236E" w:rsidRPr="00022A35">
        <w:t>). Выполнять эти действия нужно тогда, когда структура документа (состав и названия разделов и подразделов) устоялась и больше меняться не будет. Лучше всего создавать ЭС тогда, когда текст первоисточника утвержден.</w:t>
      </w:r>
    </w:p>
    <w:p w:rsidR="005B236E" w:rsidRPr="00022A35" w:rsidRDefault="005B236E">
      <w:pPr>
        <w:keepNext/>
      </w:pPr>
      <w:r w:rsidRPr="00022A35">
        <w:t xml:space="preserve">Здесь и далее </w:t>
      </w:r>
      <w:r w:rsidR="001C07D3" w:rsidRPr="00022A35">
        <w:t xml:space="preserve">в руководстве </w:t>
      </w:r>
      <w:r w:rsidRPr="00022A35">
        <w:t xml:space="preserve">по термином </w:t>
      </w:r>
      <w:r w:rsidRPr="00022A35">
        <w:rPr>
          <w:rStyle w:val="Emphasis"/>
        </w:rPr>
        <w:t>раздел</w:t>
      </w:r>
      <w:r w:rsidRPr="00022A35">
        <w:t xml:space="preserve"> </w:t>
      </w:r>
      <w:r w:rsidR="00C731A1" w:rsidRPr="00022A35">
        <w:fldChar w:fldCharType="begin"/>
      </w:r>
      <w:r w:rsidR="00C731A1" w:rsidRPr="00022A35">
        <w:instrText xml:space="preserve"> XE "Раздел:Термин Раздел" </w:instrText>
      </w:r>
      <w:r w:rsidR="00C731A1" w:rsidRPr="00022A35">
        <w:fldChar w:fldCharType="end"/>
      </w:r>
      <w:r w:rsidR="00C731A1" w:rsidRPr="00022A35">
        <w:fldChar w:fldCharType="begin"/>
      </w:r>
      <w:r w:rsidR="00C731A1" w:rsidRPr="00022A35">
        <w:instrText xml:space="preserve"> XE "Термин:Термин Раздел" </w:instrText>
      </w:r>
      <w:r w:rsidR="00C731A1" w:rsidRPr="00022A35">
        <w:fldChar w:fldCharType="end"/>
      </w:r>
      <w:r w:rsidRPr="00022A35">
        <w:t>мы будем понимать текст, расположенный между соседними параграфами, отформатированными outline-стилями. В этот текст также входит заголовок первого outline-стиля. Например, в текущий раздел входит заголовок раздела (</w:t>
      </w:r>
      <w:r w:rsidR="0048581C" w:rsidRPr="00022A35">
        <w:t>"</w:t>
      </w:r>
      <w:r w:rsidRPr="00022A35">
        <w:t>Подготовка первоисточника</w:t>
      </w:r>
      <w:r w:rsidR="0048581C" w:rsidRPr="00022A35">
        <w:t>"</w:t>
      </w:r>
      <w:r w:rsidRPr="00022A35">
        <w:t xml:space="preserve">) и текст до заголовка </w:t>
      </w:r>
      <w:r w:rsidR="0048581C" w:rsidRPr="00022A35">
        <w:t>"</w:t>
      </w:r>
      <w:r w:rsidRPr="00022A35">
        <w:t>Работа с GenHelp</w:t>
      </w:r>
      <w:r w:rsidR="0048581C" w:rsidRPr="00022A35">
        <w:t>"</w:t>
      </w:r>
      <w:r w:rsidRPr="00022A35">
        <w:t>. Заметьте, что при этом заголовки могут иметь разный уровень outline (как в случае текущего и следующего раздела настоящего документа).</w:t>
      </w:r>
    </w:p>
    <w:p w:rsidR="001C07D3" w:rsidRPr="00022A35" w:rsidRDefault="001C07D3">
      <w:pPr>
        <w:keepNext/>
      </w:pPr>
      <w:r w:rsidRPr="00022A35">
        <w:t>Опирайтесь на следующие правила.</w:t>
      </w:r>
    </w:p>
    <w:p w:rsidR="005B236E" w:rsidRPr="00022A35" w:rsidRDefault="005B236E" w:rsidP="009719A2">
      <w:pPr>
        <w:pStyle w:val="ListNumber"/>
        <w:numPr>
          <w:ilvl w:val="0"/>
          <w:numId w:val="11"/>
        </w:numPr>
      </w:pPr>
      <w:r w:rsidRPr="00022A35">
        <w:t xml:space="preserve">Если исходный документ содержит </w:t>
      </w:r>
      <w:r w:rsidRPr="00022A35">
        <w:rPr>
          <w:rStyle w:val="Emphasis"/>
        </w:rPr>
        <w:t>глоссарий</w:t>
      </w:r>
      <w:r w:rsidR="00C731A1" w:rsidRPr="00022A35">
        <w:fldChar w:fldCharType="begin"/>
      </w:r>
      <w:r w:rsidR="00C731A1" w:rsidRPr="00022A35">
        <w:instrText xml:space="preserve"> XE "Глоссарий" </w:instrText>
      </w:r>
      <w:r w:rsidR="00C731A1" w:rsidRPr="00022A35">
        <w:fldChar w:fldCharType="end"/>
      </w:r>
      <w:r w:rsidRPr="00022A35">
        <w:t xml:space="preserve">, то он должен быть расположен в отдельном разделе документа. Статьи глоссария должны быть подготовлены единообразно, например, </w:t>
      </w:r>
      <w:r w:rsidR="00652A89" w:rsidRPr="00022A35">
        <w:t xml:space="preserve">в табличном формате или в формате списка, где </w:t>
      </w:r>
      <w:r w:rsidRPr="00022A35">
        <w:t>каждый нечетный параграф  содерж</w:t>
      </w:r>
      <w:r w:rsidR="00652A89" w:rsidRPr="00022A35">
        <w:t>ит</w:t>
      </w:r>
      <w:r w:rsidRPr="00022A35">
        <w:t xml:space="preserve"> выделенный (специальным стилем) текст наименования статьи, </w:t>
      </w:r>
      <w:r w:rsidR="00652A89" w:rsidRPr="00022A35">
        <w:t xml:space="preserve">а </w:t>
      </w:r>
      <w:r w:rsidRPr="00022A35">
        <w:t xml:space="preserve">каждый четный — текст определения. Пример внешнего вида глоссария приведен в документе </w:t>
      </w:r>
      <w:r w:rsidRPr="00022A35">
        <w:rPr>
          <w:rStyle w:val="FileNameUnix"/>
        </w:rPr>
        <w:t>PSTD-DOC-03-(Правила_Разработки_Глоссария)</w:t>
      </w:r>
      <w:r w:rsidRPr="00022A35">
        <w:t>.</w:t>
      </w:r>
    </w:p>
    <w:p w:rsidR="005B236E" w:rsidRPr="00022A35" w:rsidRDefault="005B236E" w:rsidP="009719A2">
      <w:pPr>
        <w:pStyle w:val="ListNumber"/>
        <w:keepNext/>
        <w:numPr>
          <w:ilvl w:val="0"/>
          <w:numId w:val="11"/>
        </w:numPr>
        <w:ind w:left="714" w:hanging="357"/>
      </w:pPr>
      <w:r w:rsidRPr="00022A35">
        <w:t xml:space="preserve">Расставьте </w:t>
      </w:r>
      <w:r w:rsidRPr="00022A35">
        <w:rPr>
          <w:rStyle w:val="Emphasis"/>
        </w:rPr>
        <w:t>закладки</w:t>
      </w:r>
      <w:r w:rsidR="00C731A1" w:rsidRPr="00022A35">
        <w:fldChar w:fldCharType="begin"/>
      </w:r>
      <w:r w:rsidR="00C731A1" w:rsidRPr="00022A35">
        <w:instrText xml:space="preserve"> XE "Закладка:Расстановка закладок" </w:instrText>
      </w:r>
      <w:r w:rsidR="00C731A1" w:rsidRPr="00022A35">
        <w:fldChar w:fldCharType="end"/>
      </w:r>
      <w:r w:rsidRPr="00022A35">
        <w:t xml:space="preserve"> в документе (</w:t>
      </w:r>
      <w:r w:rsidRPr="00022A35">
        <w:rPr>
          <w:rStyle w:val="DFN"/>
        </w:rPr>
        <w:t>Insert &gt; Bookmark…</w:t>
      </w:r>
      <w:r w:rsidRPr="00022A35">
        <w:t xml:space="preserve">) на </w:t>
      </w:r>
      <w:r w:rsidR="0040212F" w:rsidRPr="00022A35">
        <w:t>те подзаголовки в разделах, на которые возможны гиперссылки из других разделов</w:t>
      </w:r>
      <w:r w:rsidRPr="00022A35">
        <w:t xml:space="preserve"> </w:t>
      </w:r>
      <w:r w:rsidR="0040212F" w:rsidRPr="00022A35">
        <w:t xml:space="preserve">(напр., </w:t>
      </w:r>
      <w:r w:rsidRPr="00022A35">
        <w:t xml:space="preserve">на </w:t>
      </w:r>
      <w:r w:rsidRPr="00022A35">
        <w:rPr>
          <w:rStyle w:val="Emphasis"/>
        </w:rPr>
        <w:t>статьи глоссария</w:t>
      </w:r>
      <w:r w:rsidR="0040212F" w:rsidRPr="00022A35">
        <w:t>)</w:t>
      </w:r>
      <w:r w:rsidRPr="00022A35">
        <w:t>. Расстановка своих собственных закладок даст вам полный контроль над закладками в документе</w:t>
      </w:r>
      <w:r w:rsidR="0040212F" w:rsidRPr="00022A35">
        <w:t>.</w:t>
      </w:r>
    </w:p>
    <w:p w:rsidR="005B236E" w:rsidRPr="00022A35" w:rsidRDefault="0040212F" w:rsidP="00652A89">
      <w:pPr>
        <w:pStyle w:val="ListContinue"/>
      </w:pPr>
      <w:r w:rsidRPr="00022A35">
        <w:t xml:space="preserve">При расстановке закладок соблюдайте единообразную систему префиксов имен. </w:t>
      </w:r>
      <w:r w:rsidR="005B236E" w:rsidRPr="00022A35">
        <w:t xml:space="preserve">Например, закладки для имен разделов могут иметь префикс </w:t>
      </w:r>
      <w:r w:rsidR="005B236E" w:rsidRPr="00022A35">
        <w:rPr>
          <w:rStyle w:val="CODE"/>
          <w:b/>
          <w:bCs/>
        </w:rPr>
        <w:t>sec_</w:t>
      </w:r>
      <w:r w:rsidR="005B236E" w:rsidRPr="00022A35">
        <w:t xml:space="preserve">, рисунков — префикс </w:t>
      </w:r>
      <w:r w:rsidR="005B236E" w:rsidRPr="00022A35">
        <w:rPr>
          <w:rStyle w:val="CODE"/>
          <w:b/>
          <w:bCs/>
        </w:rPr>
        <w:t>fig_</w:t>
      </w:r>
      <w:r w:rsidR="005B236E" w:rsidRPr="00022A35">
        <w:t xml:space="preserve">, таблиц — </w:t>
      </w:r>
      <w:r w:rsidR="005B236E" w:rsidRPr="00022A35">
        <w:rPr>
          <w:rStyle w:val="CODE"/>
          <w:b/>
          <w:bCs/>
        </w:rPr>
        <w:t>tab_</w:t>
      </w:r>
      <w:r w:rsidR="005B236E" w:rsidRPr="00022A35">
        <w:t xml:space="preserve">, </w:t>
      </w:r>
      <w:r w:rsidR="001931EF" w:rsidRPr="00022A35">
        <w:t xml:space="preserve">названий </w:t>
      </w:r>
      <w:r w:rsidR="005B236E" w:rsidRPr="00022A35">
        <w:t xml:space="preserve">статей глоссария — </w:t>
      </w:r>
      <w:r w:rsidR="005B236E" w:rsidRPr="00022A35">
        <w:rPr>
          <w:rStyle w:val="CODE"/>
          <w:b/>
          <w:bCs/>
        </w:rPr>
        <w:t>gl</w:t>
      </w:r>
      <w:r w:rsidR="00E903C1" w:rsidRPr="00022A35">
        <w:rPr>
          <w:rStyle w:val="CODE"/>
          <w:b/>
          <w:bCs/>
          <w:lang w:val="en-US"/>
        </w:rPr>
        <w:t>oss</w:t>
      </w:r>
      <w:r w:rsidR="005B236E" w:rsidRPr="00022A35">
        <w:rPr>
          <w:rStyle w:val="CODE"/>
          <w:b/>
          <w:bCs/>
        </w:rPr>
        <w:t>_</w:t>
      </w:r>
      <w:r w:rsidR="005B236E" w:rsidRPr="00022A35">
        <w:t xml:space="preserve"> и т.п. При расстановке закладок используйте латинские символы. Закладки не должны быть </w:t>
      </w:r>
      <w:r w:rsidR="0048581C" w:rsidRPr="00022A35">
        <w:t>"</w:t>
      </w:r>
      <w:r w:rsidR="005B236E" w:rsidRPr="00022A35">
        <w:t>скрытыми</w:t>
      </w:r>
      <w:r w:rsidR="0048581C" w:rsidRPr="00022A35">
        <w:t>"</w:t>
      </w:r>
      <w:r w:rsidR="001931EF" w:rsidRPr="00022A35">
        <w:t xml:space="preserve"> и не должны захватывать концевые форматирующие символы (конца абзаца и ячейки в таблице)</w:t>
      </w:r>
      <w:r w:rsidR="005B236E" w:rsidRPr="00022A35">
        <w:t>. Вместо пробелов используйте знак подчеркивания.</w:t>
      </w:r>
    </w:p>
    <w:p w:rsidR="001931EF" w:rsidRPr="00022A35" w:rsidRDefault="001931EF" w:rsidP="00652A89">
      <w:pPr>
        <w:pStyle w:val="ListContinue"/>
      </w:pPr>
      <w:r w:rsidRPr="00022A35">
        <w:t xml:space="preserve">Префикс, примененный для глоссарных статей, внесите в специальную переменную документа </w:t>
      </w:r>
      <w:r w:rsidRPr="00022A35">
        <w:rPr>
          <w:lang w:val="en-US"/>
        </w:rPr>
        <w:t>Word</w:t>
      </w:r>
      <w:r w:rsidRPr="00022A35">
        <w:t>.</w:t>
      </w:r>
      <w:r w:rsidRPr="00022A35">
        <w:rPr>
          <w:lang w:val="en-US"/>
        </w:rPr>
        <w:t xml:space="preserve"> </w:t>
      </w:r>
      <w:r w:rsidRPr="00022A35">
        <w:t xml:space="preserve">Это позволит в созданной ЭС для гиперссылок на глоссарные статьи сгенерировать всплывающие подсказки со определением соответствующего глоссарного термина. Такой подход позволит пользователю ЭС </w:t>
      </w:r>
      <w:r w:rsidRPr="00022A35">
        <w:lastRenderedPageBreak/>
        <w:t xml:space="preserve">просматривать определение глоссарного термина, не переходя по ссылке на глоссарий. Например, если вы создали закладки на названиях с префиксом </w:t>
      </w:r>
      <w:r w:rsidRPr="00022A35">
        <w:rPr>
          <w:rStyle w:val="CODE"/>
          <w:b/>
          <w:bCs/>
        </w:rPr>
        <w:t>gl_</w:t>
      </w:r>
      <w:r w:rsidRPr="00022A35">
        <w:rPr>
          <w:lang w:val="en-US"/>
        </w:rPr>
        <w:t xml:space="preserve">, </w:t>
      </w:r>
      <w:r w:rsidRPr="00022A35">
        <w:t>то выполните:</w:t>
      </w:r>
    </w:p>
    <w:p w:rsidR="001931EF" w:rsidRPr="00022A35" w:rsidRDefault="001931EF" w:rsidP="001931EF">
      <w:pPr>
        <w:pStyle w:val="ListNumRusCap2"/>
      </w:pPr>
      <w:r w:rsidRPr="00022A35">
        <w:t xml:space="preserve">Откройте панель пользовательских свойств </w:t>
      </w:r>
      <w:r w:rsidRPr="00022A35">
        <w:rPr>
          <w:lang w:val="en-US"/>
        </w:rPr>
        <w:t>(</w:t>
      </w:r>
      <w:r w:rsidRPr="00022A35">
        <w:rPr>
          <w:rStyle w:val="DFN"/>
        </w:rPr>
        <w:t>File &gt; Properties &gt; Advanced Properties</w:t>
      </w:r>
      <w:r w:rsidRPr="00022A35">
        <w:rPr>
          <w:lang w:val="en-US"/>
        </w:rPr>
        <w:t>).</w:t>
      </w:r>
    </w:p>
    <w:p w:rsidR="001931EF" w:rsidRPr="00022A35" w:rsidRDefault="001931EF" w:rsidP="001931EF">
      <w:pPr>
        <w:pStyle w:val="ListNumRusCap2"/>
      </w:pPr>
      <w:r w:rsidRPr="00022A35">
        <w:t xml:space="preserve">Добавьте переменную </w:t>
      </w:r>
      <w:r w:rsidRPr="00022A35">
        <w:rPr>
          <w:rStyle w:val="Code0"/>
        </w:rPr>
        <w:t>BMKHLINKPREF</w:t>
      </w:r>
      <w:r w:rsidRPr="00022A35">
        <w:t xml:space="preserve"> со значением </w:t>
      </w:r>
      <w:r w:rsidRPr="00022A35">
        <w:rPr>
          <w:rStyle w:val="Code0"/>
        </w:rPr>
        <w:t>gl</w:t>
      </w:r>
      <w:r w:rsidR="00E903C1" w:rsidRPr="00022A35">
        <w:rPr>
          <w:rStyle w:val="Code0"/>
          <w:lang w:val="en-US"/>
        </w:rPr>
        <w:t>oss</w:t>
      </w:r>
      <w:r w:rsidRPr="00022A35">
        <w:rPr>
          <w:rStyle w:val="Code0"/>
        </w:rPr>
        <w:t>_</w:t>
      </w:r>
      <w:r w:rsidRPr="00022A35">
        <w:rPr>
          <w:lang w:val="en-US"/>
        </w:rPr>
        <w:t>.</w:t>
      </w:r>
    </w:p>
    <w:p w:rsidR="00E903C1" w:rsidRPr="00022A35" w:rsidRDefault="00E903C1" w:rsidP="00E903C1">
      <w:pPr>
        <w:pStyle w:val="ListContinue2"/>
      </w:pPr>
      <w:r w:rsidRPr="00022A35">
        <w:rPr>
          <w:rStyle w:val="DFN"/>
        </w:rPr>
        <w:t>Примечание</w:t>
      </w:r>
      <w:r w:rsidRPr="00022A35">
        <w:t xml:space="preserve">: В зависимости от способа, применяемого для создания закладок </w:t>
      </w:r>
      <w:r w:rsidR="00C138DE" w:rsidRPr="00022A35">
        <w:t>(вручную или с помощью макроса)</w:t>
      </w:r>
      <w:r w:rsidRPr="00022A35">
        <w:t xml:space="preserve">, фактические префиксы могут иметь на один знак подчеркивания больше </w:t>
      </w:r>
      <w:r w:rsidRPr="00022A35">
        <w:rPr>
          <w:lang w:val="en-US"/>
        </w:rPr>
        <w:t>(</w:t>
      </w:r>
      <w:r w:rsidRPr="00022A35">
        <w:rPr>
          <w:rStyle w:val="Code0"/>
        </w:rPr>
        <w:t>gloss__</w:t>
      </w:r>
      <w:r w:rsidRPr="00022A35">
        <w:rPr>
          <w:lang w:val="en-US"/>
        </w:rPr>
        <w:t xml:space="preserve"> </w:t>
      </w:r>
      <w:r w:rsidRPr="00022A35">
        <w:t xml:space="preserve">в нашем примере), что следует учесть при указании переменной </w:t>
      </w:r>
      <w:r w:rsidRPr="00022A35">
        <w:rPr>
          <w:rStyle w:val="Code0"/>
        </w:rPr>
        <w:t>BMKHLINKPREF</w:t>
      </w:r>
      <w:r w:rsidRPr="00022A35">
        <w:t>.</w:t>
      </w:r>
    </w:p>
    <w:p w:rsidR="001931EF" w:rsidRPr="00022A35" w:rsidRDefault="001931EF" w:rsidP="001931EF">
      <w:pPr>
        <w:pStyle w:val="ListNumRusCap2"/>
      </w:pPr>
      <w:r w:rsidRPr="00022A35">
        <w:t>Сохраните документ.</w:t>
      </w:r>
    </w:p>
    <w:p w:rsidR="005B236E" w:rsidRPr="00022A35" w:rsidRDefault="00652A89" w:rsidP="009719A2">
      <w:pPr>
        <w:pStyle w:val="ListNumber"/>
        <w:keepNext/>
        <w:numPr>
          <w:ilvl w:val="0"/>
          <w:numId w:val="11"/>
        </w:numPr>
        <w:ind w:left="714" w:hanging="357"/>
      </w:pPr>
      <w:r w:rsidRPr="00022A35">
        <w:t>Р</w:t>
      </w:r>
      <w:r w:rsidR="005B236E" w:rsidRPr="00022A35">
        <w:t xml:space="preserve">асставьте отдельные закладки на те порции текста документа, которые имеют специальное назначение в первоисточнике. Такие закладки также не должны создаваться как </w:t>
      </w:r>
      <w:r w:rsidR="0048581C" w:rsidRPr="00022A35">
        <w:t>"</w:t>
      </w:r>
      <w:r w:rsidR="005B236E" w:rsidRPr="00022A35">
        <w:t>скрытые</w:t>
      </w:r>
      <w:r w:rsidR="0048581C" w:rsidRPr="00022A35">
        <w:t>"</w:t>
      </w:r>
      <w:r w:rsidR="005B236E" w:rsidRPr="00022A35">
        <w:t>. GenHelp предоставляет возможность в процессе генерации ЭС удалять из текста первоисточника куски текста, помеченные закладкой, которая имеет некий заранее установленный префикс. Например, можно использовать следующие префиксы закладок</w:t>
      </w:r>
      <w:r w:rsidR="00C731A1" w:rsidRPr="00022A35">
        <w:fldChar w:fldCharType="begin"/>
      </w:r>
      <w:r w:rsidR="00C731A1" w:rsidRPr="00022A35">
        <w:instrText xml:space="preserve"> XE "Префикс:Префиксы закладок" </w:instrText>
      </w:r>
      <w:r w:rsidR="00C731A1" w:rsidRPr="00022A35">
        <w:fldChar w:fldCharType="end"/>
      </w:r>
      <w:r w:rsidR="00C731A1" w:rsidRPr="00022A35">
        <w:fldChar w:fldCharType="begin"/>
      </w:r>
      <w:r w:rsidR="00C731A1" w:rsidRPr="00022A35">
        <w:instrText xml:space="preserve"> XE "Закладка:Префиксы закладок" </w:instrText>
      </w:r>
      <w:r w:rsidR="00C731A1" w:rsidRPr="00022A35">
        <w:fldChar w:fldCharType="end"/>
      </w:r>
      <w:r w:rsidR="005B236E" w:rsidRPr="00022A35">
        <w:t>:</w:t>
      </w:r>
    </w:p>
    <w:p w:rsidR="005B236E" w:rsidRPr="00022A35" w:rsidRDefault="005B236E" w:rsidP="00AF32E8">
      <w:pPr>
        <w:pStyle w:val="ListBullet2"/>
        <w:numPr>
          <w:ilvl w:val="0"/>
          <w:numId w:val="8"/>
        </w:numPr>
      </w:pPr>
      <w:r w:rsidRPr="00022A35">
        <w:rPr>
          <w:rStyle w:val="CODE"/>
          <w:b/>
          <w:bCs/>
        </w:rPr>
        <w:t>GH_SS_</w:t>
      </w:r>
      <w:r w:rsidRPr="00022A35">
        <w:t> — префикс для закладок, которыми отмечены куски текста, которые не должны попасть ни в один из выходных форматов. Например, текст отладочного предметного указателя.</w:t>
      </w:r>
    </w:p>
    <w:p w:rsidR="005B236E" w:rsidRPr="00022A35" w:rsidRDefault="005B236E" w:rsidP="00AF32E8">
      <w:pPr>
        <w:pStyle w:val="ListBullet2"/>
        <w:numPr>
          <w:ilvl w:val="0"/>
          <w:numId w:val="8"/>
        </w:numPr>
      </w:pPr>
      <w:r w:rsidRPr="00022A35">
        <w:rPr>
          <w:rStyle w:val="CODE"/>
          <w:b/>
          <w:bCs/>
        </w:rPr>
        <w:t>GH_HTML_</w:t>
      </w:r>
      <w:r w:rsidRPr="00022A35">
        <w:t> — префикс для закладок, которыми отмечены куски текста, которые попадут только в HTML или CHM формат.</w:t>
      </w:r>
    </w:p>
    <w:p w:rsidR="005B236E" w:rsidRPr="00022A35" w:rsidRDefault="005B236E" w:rsidP="00AF32E8">
      <w:pPr>
        <w:pStyle w:val="ListBullet2"/>
        <w:keepNext/>
        <w:numPr>
          <w:ilvl w:val="0"/>
          <w:numId w:val="8"/>
        </w:numPr>
      </w:pPr>
      <w:r w:rsidRPr="00022A35">
        <w:rPr>
          <w:rStyle w:val="CODE"/>
          <w:b/>
          <w:bCs/>
        </w:rPr>
        <w:t>GH_PRT_</w:t>
      </w:r>
      <w:r w:rsidRPr="00022A35">
        <w:t> — префикс для закладок, которыми отмечены куски текста, которые попадут только в DOC формат. Например, текст содержания и тексты заголовков крупных частей документа.</w:t>
      </w:r>
    </w:p>
    <w:p w:rsidR="005B236E" w:rsidRPr="00022A35" w:rsidRDefault="005B236E">
      <w:pPr>
        <w:pStyle w:val="ListContinue"/>
        <w:keepNext/>
        <w:numPr>
          <w:ilvl w:val="0"/>
          <w:numId w:val="2"/>
        </w:numPr>
        <w:ind w:left="992"/>
      </w:pPr>
      <w:r w:rsidRPr="00022A35">
        <w:rPr>
          <w:rStyle w:val="DFN"/>
        </w:rPr>
        <w:t>Пример префиксов закладок</w:t>
      </w:r>
      <w:r w:rsidRPr="00022A35">
        <w:t xml:space="preserve">. </w:t>
      </w:r>
    </w:p>
    <w:p w:rsidR="005B236E" w:rsidRPr="00022A35" w:rsidRDefault="005B236E">
      <w:pPr>
        <w:pStyle w:val="ListContinue"/>
        <w:numPr>
          <w:ilvl w:val="0"/>
          <w:numId w:val="2"/>
        </w:numPr>
        <w:ind w:left="992"/>
      </w:pPr>
      <w:r w:rsidRPr="00022A35">
        <w:rPr>
          <w:rStyle w:val="CODE"/>
          <w:b/>
          <w:bCs/>
        </w:rPr>
        <w:t>GH_PRT_toc</w:t>
      </w:r>
      <w:r w:rsidRPr="00022A35">
        <w:t>,</w:t>
      </w:r>
      <w:r w:rsidRPr="00022A35">
        <w:rPr>
          <w:rStyle w:val="CODE"/>
          <w:b/>
          <w:bCs/>
        </w:rPr>
        <w:t xml:space="preserve"> GH_SS_index</w:t>
      </w:r>
      <w:r w:rsidRPr="00022A35">
        <w:t xml:space="preserve">. </w:t>
      </w:r>
    </w:p>
    <w:p w:rsidR="005B236E" w:rsidRPr="00022A35" w:rsidRDefault="005B236E" w:rsidP="009719A2">
      <w:pPr>
        <w:pStyle w:val="ListNumber"/>
        <w:keepNext/>
        <w:numPr>
          <w:ilvl w:val="0"/>
          <w:numId w:val="11"/>
        </w:numPr>
        <w:ind w:left="714" w:hanging="357"/>
      </w:pPr>
      <w:r w:rsidRPr="00022A35">
        <w:t>Расставьте, пользуясь</w:t>
      </w:r>
      <w:r w:rsidR="00C731A1" w:rsidRPr="00022A35">
        <w:fldChar w:fldCharType="begin"/>
      </w:r>
      <w:r w:rsidR="00C731A1" w:rsidRPr="00022A35">
        <w:instrText xml:space="preserve"> XE "Гиперссылка:Расстановка гиперссылок" </w:instrText>
      </w:r>
      <w:r w:rsidR="00C731A1" w:rsidRPr="00022A35">
        <w:fldChar w:fldCharType="end"/>
      </w:r>
      <w:r w:rsidRPr="00022A35">
        <w:t xml:space="preserve"> средствами Word, гиперссылки на разделы документа и статьи глоссария. Выделите текст термина или ключевой фразы, выполните </w:t>
      </w:r>
      <w:r w:rsidRPr="00022A35">
        <w:rPr>
          <w:rStyle w:val="DFN"/>
        </w:rPr>
        <w:t>Insert &gt; Hyperlinlk</w:t>
      </w:r>
      <w:r w:rsidRPr="00022A35">
        <w:t xml:space="preserve">, затем выберите в дереве </w:t>
      </w:r>
      <w:r w:rsidRPr="00022A35">
        <w:rPr>
          <w:rStyle w:val="DFN"/>
        </w:rPr>
        <w:t>Bookmarks</w:t>
      </w:r>
      <w:r w:rsidRPr="00022A35">
        <w:t xml:space="preserve"> закладку, соответствующую имени раздела или термина в разделе глоссарии. Расстановку гиперссылок рекомендуется выполнять в режиме отключения отображения кодов полей.</w:t>
      </w:r>
    </w:p>
    <w:p w:rsidR="005B236E" w:rsidRPr="00022A35" w:rsidRDefault="005B236E" w:rsidP="00652A89">
      <w:pPr>
        <w:pStyle w:val="ListContinue"/>
      </w:pPr>
      <w:r w:rsidRPr="00022A35">
        <w:t>Перед установкой гиперссылки на раздел проверяйте, является ли раздел, на который укажет гиперссылка, непустым (то есть содержит внутренний текст). Если этот раздел пуст, то установите гиперссылку на ближайший следующий непустой раздел. Естественно, при этом вы обязаны не нарушить логику самой ссылки.</w:t>
      </w:r>
      <w:r w:rsidR="007D5011" w:rsidRPr="00022A35">
        <w:t xml:space="preserve"> Установка гиперссылки на пустой раздел </w:t>
      </w:r>
      <w:r w:rsidR="00906F9E" w:rsidRPr="00022A35">
        <w:t xml:space="preserve">может </w:t>
      </w:r>
      <w:r w:rsidR="007D5011" w:rsidRPr="00022A35">
        <w:t>повлеч</w:t>
      </w:r>
      <w:r w:rsidR="00906F9E" w:rsidRPr="00022A35">
        <w:t>ь</w:t>
      </w:r>
      <w:r w:rsidR="007D5011" w:rsidRPr="00022A35">
        <w:t xml:space="preserve"> за собой не совсем корректную навигацию в готовой ЭС</w:t>
      </w:r>
      <w:r w:rsidR="008D7867" w:rsidRPr="00022A35">
        <w:rPr>
          <w:lang w:val="en-US"/>
        </w:rPr>
        <w:t xml:space="preserve"> </w:t>
      </w:r>
      <w:r w:rsidR="008D7867" w:rsidRPr="00022A35">
        <w:t>(появление "тупиковых" топиков, из которых нет перехода на соседние топики).</w:t>
      </w:r>
    </w:p>
    <w:p w:rsidR="005B236E" w:rsidRPr="00022A35" w:rsidRDefault="005B236E" w:rsidP="00652A89">
      <w:pPr>
        <w:pStyle w:val="ListContinue"/>
      </w:pPr>
      <w:r w:rsidRPr="00022A35">
        <w:t xml:space="preserve">Если в разделе, из которого делается некоторая ссылка (например, на статью глоссария), уже есть точно такая же ссылка, то новую ссылку делать из этого </w:t>
      </w:r>
      <w:r w:rsidRPr="00022A35">
        <w:lastRenderedPageBreak/>
        <w:t>раздела не надо. Результирующая ЭС, перегруженная лишними гиперс</w:t>
      </w:r>
      <w:r w:rsidR="001931EF" w:rsidRPr="00022A35">
        <w:t>сылками, будет выглядеть плохо.</w:t>
      </w:r>
    </w:p>
    <w:p w:rsidR="001931EF" w:rsidRPr="00022A35" w:rsidRDefault="001931EF" w:rsidP="00652A89">
      <w:pPr>
        <w:pStyle w:val="ListContinue"/>
      </w:pPr>
    </w:p>
    <w:p w:rsidR="005B236E" w:rsidRPr="00022A35" w:rsidRDefault="005B236E" w:rsidP="009719A2">
      <w:pPr>
        <w:pStyle w:val="ListNumber"/>
        <w:keepNext/>
        <w:numPr>
          <w:ilvl w:val="0"/>
          <w:numId w:val="11"/>
        </w:numPr>
      </w:pPr>
      <w:r w:rsidRPr="00022A35">
        <w:t>Расставьте в первоисточнике индексные поля</w:t>
      </w:r>
      <w:r w:rsidR="00C731A1" w:rsidRPr="00022A35">
        <w:fldChar w:fldCharType="begin"/>
      </w:r>
      <w:r w:rsidR="00C731A1" w:rsidRPr="00022A35">
        <w:instrText xml:space="preserve"> XE "Расстановка:Расстановка полей XE" </w:instrText>
      </w:r>
      <w:r w:rsidR="00C731A1" w:rsidRPr="00022A35">
        <w:fldChar w:fldCharType="end"/>
      </w:r>
      <w:r w:rsidR="00C731A1" w:rsidRPr="00022A35">
        <w:fldChar w:fldCharType="begin"/>
      </w:r>
      <w:r w:rsidR="00C731A1" w:rsidRPr="00022A35">
        <w:instrText xml:space="preserve"> XE "Поле:Расстановка полей XE" </w:instrText>
      </w:r>
      <w:r w:rsidR="00C731A1" w:rsidRPr="00022A35">
        <w:fldChar w:fldCharType="end"/>
      </w:r>
      <w:r w:rsidR="00C731A1" w:rsidRPr="00022A35">
        <w:fldChar w:fldCharType="begin"/>
      </w:r>
      <w:r w:rsidR="00C731A1" w:rsidRPr="00022A35">
        <w:instrText xml:space="preserve"> XE "XE:Расстановка полей XE" </w:instrText>
      </w:r>
      <w:r w:rsidR="00C731A1" w:rsidRPr="00022A35">
        <w:fldChar w:fldCharType="end"/>
      </w:r>
      <w:r w:rsidRPr="00022A35">
        <w:t>. GenHelp поддерживает только два уровня стандартного формата полей XE</w:t>
      </w:r>
      <w:r w:rsidR="00C731A1" w:rsidRPr="00022A35">
        <w:fldChar w:fldCharType="begin"/>
      </w:r>
      <w:r w:rsidR="00C731A1" w:rsidRPr="00022A35">
        <w:instrText xml:space="preserve"> XE "Поле:Поле XE" </w:instrText>
      </w:r>
      <w:r w:rsidR="00C731A1" w:rsidRPr="00022A35">
        <w:fldChar w:fldCharType="end"/>
      </w:r>
      <w:r w:rsidR="00C731A1" w:rsidRPr="00022A35">
        <w:fldChar w:fldCharType="begin"/>
      </w:r>
      <w:r w:rsidR="00C731A1" w:rsidRPr="00022A35">
        <w:instrText xml:space="preserve"> XE "XE:Поле XE" </w:instrText>
      </w:r>
      <w:r w:rsidR="00C731A1" w:rsidRPr="00022A35">
        <w:fldChar w:fldCharType="end"/>
      </w:r>
      <w:r w:rsidRPr="00022A35">
        <w:t>. Например, если в документе есть поле вида XE, {</w:t>
      </w:r>
      <w:r w:rsidRPr="00022A35">
        <w:rPr>
          <w:rStyle w:val="CODE"/>
        </w:rPr>
        <w:t>XE "Статья1:статья2:статья3"</w:t>
      </w:r>
      <w:r w:rsidRPr="00022A35">
        <w:t xml:space="preserve">}, то результат будет выглядеть как </w:t>
      </w:r>
    </w:p>
    <w:p w:rsidR="005B236E" w:rsidRPr="00022A35" w:rsidRDefault="005B236E" w:rsidP="00652A89">
      <w:pPr>
        <w:pStyle w:val="ListContinue"/>
        <w:rPr>
          <w:rStyle w:val="CODE"/>
          <w:rFonts w:ascii="Times New Roman" w:hAnsi="Times New Roman"/>
          <w:noProof w:val="0"/>
        </w:rPr>
      </w:pPr>
      <w:r w:rsidRPr="00022A35">
        <w:rPr>
          <w:rStyle w:val="CODE"/>
        </w:rPr>
        <w:t>Статья1</w:t>
      </w:r>
      <w:r w:rsidRPr="00022A35">
        <w:rPr>
          <w:rStyle w:val="CODE"/>
        </w:rPr>
        <w:br/>
        <w:t xml:space="preserve">       статья2:статья3</w:t>
      </w:r>
    </w:p>
    <w:p w:rsidR="005B236E" w:rsidRPr="00022A35" w:rsidRDefault="005B236E" w:rsidP="00652A89">
      <w:pPr>
        <w:pStyle w:val="ListContinue"/>
      </w:pPr>
      <w:r w:rsidRPr="00022A35">
        <w:t xml:space="preserve">При разработке индекса для ЭС кроме полей XE стандартного формата </w:t>
      </w:r>
      <w:r w:rsidR="00C731A1" w:rsidRPr="00022A35">
        <w:fldChar w:fldCharType="begin"/>
      </w:r>
      <w:r w:rsidR="00C731A1" w:rsidRPr="00022A35">
        <w:instrText xml:space="preserve"> XE "Формат:Стандартный формат XE" </w:instrText>
      </w:r>
      <w:r w:rsidR="00C731A1" w:rsidRPr="00022A35">
        <w:fldChar w:fldCharType="end"/>
      </w:r>
      <w:r w:rsidR="00C731A1" w:rsidRPr="00022A35">
        <w:fldChar w:fldCharType="begin"/>
      </w:r>
      <w:r w:rsidR="00C731A1" w:rsidRPr="00022A35">
        <w:instrText xml:space="preserve"> XE "XE:Стандартный формат XE" </w:instrText>
      </w:r>
      <w:r w:rsidR="00C731A1" w:rsidRPr="00022A35">
        <w:fldChar w:fldCharType="end"/>
      </w:r>
      <w:r w:rsidRPr="00022A35">
        <w:t>рекомендуется пользоваться форматом XE-BSI</w:t>
      </w:r>
      <w:r w:rsidR="00C731A1" w:rsidRPr="00022A35">
        <w:fldChar w:fldCharType="begin"/>
      </w:r>
      <w:r w:rsidR="00C731A1" w:rsidRPr="00022A35">
        <w:instrText xml:space="preserve"> XE "Формат:Формат XE-BSI" </w:instrText>
      </w:r>
      <w:r w:rsidR="00C731A1" w:rsidRPr="00022A35">
        <w:fldChar w:fldCharType="end"/>
      </w:r>
      <w:r w:rsidR="00C731A1" w:rsidRPr="00022A35">
        <w:fldChar w:fldCharType="begin"/>
      </w:r>
      <w:r w:rsidR="00C731A1" w:rsidRPr="00022A35">
        <w:instrText xml:space="preserve"> XE "XE-BSI:Формат XE-BSI" </w:instrText>
      </w:r>
      <w:r w:rsidR="00C731A1" w:rsidRPr="00022A35">
        <w:fldChar w:fldCharType="end"/>
      </w:r>
      <w:r w:rsidRPr="00022A35">
        <w:t xml:space="preserve">, поддерживаемым пакетом макросов XEV (см. также разд. </w:t>
      </w:r>
      <w:r w:rsidR="0048581C" w:rsidRPr="00022A35">
        <w:t>"</w:t>
      </w:r>
      <w:hyperlink w:anchor="_Построение_предметного_указателя" w:history="1">
        <w:r w:rsidR="00FF3E19" w:rsidRPr="00022A35">
          <w:rPr>
            <w:rStyle w:val="Hyperlink"/>
            <w:color w:val="auto"/>
            <w:u w:val="none"/>
          </w:rPr>
          <w:t>Построение предметного указателя</w:t>
        </w:r>
      </w:hyperlink>
      <w:r w:rsidR="0048581C" w:rsidRPr="00022A35">
        <w:t>"</w:t>
      </w:r>
      <w:r w:rsidRPr="00022A35">
        <w:t xml:space="preserve">). </w:t>
      </w:r>
    </w:p>
    <w:p w:rsidR="005B236E" w:rsidRPr="00022A35" w:rsidRDefault="005B236E" w:rsidP="009719A2">
      <w:pPr>
        <w:pStyle w:val="ListNumber"/>
        <w:numPr>
          <w:ilvl w:val="0"/>
          <w:numId w:val="11"/>
        </w:numPr>
      </w:pPr>
      <w:r w:rsidRPr="00022A35">
        <w:t>Просмотрите документ, сделайте поправки в орфографии, форматировании и верстке.</w:t>
      </w:r>
    </w:p>
    <w:p w:rsidR="005B236E" w:rsidRPr="00022A35" w:rsidRDefault="005B236E" w:rsidP="009719A2">
      <w:pPr>
        <w:pStyle w:val="ListNumber"/>
        <w:numPr>
          <w:ilvl w:val="0"/>
          <w:numId w:val="11"/>
        </w:numPr>
      </w:pPr>
      <w:r w:rsidRPr="00022A35">
        <w:t>Обновите все поля, сохраните файл первоисточника.</w:t>
      </w:r>
    </w:p>
    <w:p w:rsidR="00652A89" w:rsidRPr="00022A35" w:rsidRDefault="00652A89" w:rsidP="00652A89">
      <w:pPr>
        <w:rPr>
          <w:rStyle w:val="DFN"/>
        </w:rPr>
      </w:pPr>
      <w:r w:rsidRPr="00022A35">
        <w:rPr>
          <w:rStyle w:val="DFN"/>
        </w:rPr>
        <w:t>Ограничения</w:t>
      </w:r>
    </w:p>
    <w:p w:rsidR="00652A89" w:rsidRPr="00022A35" w:rsidRDefault="00652A89" w:rsidP="00652A89">
      <w:pPr>
        <w:pStyle w:val="ListBullet"/>
      </w:pPr>
      <w:r w:rsidRPr="00022A35">
        <w:t xml:space="preserve">В первоисточнике не должно быть фреймов, встроенных фигур Word (autoshapes) и прочих объектов, привязанных по </w:t>
      </w:r>
      <w:r w:rsidR="0048581C" w:rsidRPr="00022A35">
        <w:t>"</w:t>
      </w:r>
      <w:r w:rsidRPr="00022A35">
        <w:t>якорю</w:t>
      </w:r>
      <w:r w:rsidR="0048581C" w:rsidRPr="00022A35">
        <w:t>"</w:t>
      </w:r>
      <w:r w:rsidRPr="00022A35">
        <w:t>. Такие объекты могут быть некорректно преобразованы при экспорте документа в формат HTML. GenHelp не проверялся для составных документов (в режиме мастер-документа).</w:t>
      </w:r>
    </w:p>
    <w:p w:rsidR="00652A89" w:rsidRPr="00022A35" w:rsidRDefault="00652A89" w:rsidP="00652A89">
      <w:pPr>
        <w:pStyle w:val="ListBullet"/>
      </w:pPr>
      <w:r w:rsidRPr="00022A35">
        <w:t>Если заголовки соседнего уровня в исходном документе следуют один за другим без промежутка, то между такими заголовками не должно быть невидимого текста или невидимых полей Word.</w:t>
      </w:r>
    </w:p>
    <w:p w:rsidR="00652A89" w:rsidRPr="00022A35" w:rsidRDefault="00652A89" w:rsidP="00652A89">
      <w:pPr>
        <w:pStyle w:val="ListBullet"/>
      </w:pPr>
      <w:r w:rsidRPr="00022A35">
        <w:t>Не располагайте поля Word (например, поля XE) в тексте заголовков разделов.</w:t>
      </w:r>
    </w:p>
    <w:p w:rsidR="00652A89" w:rsidRPr="00022A35" w:rsidRDefault="00652A89" w:rsidP="00652A89">
      <w:pPr>
        <w:pStyle w:val="Gap"/>
      </w:pPr>
    </w:p>
    <w:p w:rsidR="005B236E" w:rsidRPr="00022A35" w:rsidRDefault="005B236E">
      <w:pPr>
        <w:pStyle w:val="ChapterLabel"/>
        <w:framePr w:wrap="notBeside"/>
        <w:rPr>
          <w:lang w:val="ru-RU"/>
        </w:rPr>
      </w:pPr>
      <w:bookmarkStart w:id="100" w:name="GH_PRT_part4_label"/>
      <w:r w:rsidRPr="00022A35">
        <w:rPr>
          <w:lang w:val="ru-RU"/>
        </w:rPr>
        <w:lastRenderedPageBreak/>
        <w:t>Часть</w:t>
      </w:r>
    </w:p>
    <w:p w:rsidR="005B236E" w:rsidRPr="00022A35" w:rsidRDefault="005B236E">
      <w:pPr>
        <w:pStyle w:val="ChapterNumber"/>
        <w:framePr w:wrap="notBeside"/>
        <w:rPr>
          <w:lang w:val="ru-RU"/>
        </w:rPr>
      </w:pPr>
      <w:r w:rsidRPr="00022A35">
        <w:rPr>
          <w:lang w:val="ru-RU"/>
        </w:rPr>
        <w:t>4</w:t>
      </w:r>
    </w:p>
    <w:p w:rsidR="005B236E" w:rsidRPr="00022A35" w:rsidRDefault="005B236E">
      <w:pPr>
        <w:pStyle w:val="Heading1"/>
        <w:rPr>
          <w:lang w:val="ru-RU"/>
        </w:rPr>
      </w:pPr>
      <w:bookmarkStart w:id="101" w:name="_Работа_с_GenHelp"/>
      <w:bookmarkStart w:id="102" w:name="_Toc346638560"/>
      <w:bookmarkStart w:id="103" w:name="_Toc476839349"/>
      <w:bookmarkEnd w:id="100"/>
      <w:bookmarkEnd w:id="101"/>
      <w:r w:rsidRPr="00022A35">
        <w:rPr>
          <w:lang w:val="ru-RU"/>
        </w:rPr>
        <w:t>Работа с GenHelp</w:t>
      </w:r>
      <w:bookmarkEnd w:id="90"/>
      <w:bookmarkEnd w:id="102"/>
      <w:bookmarkEnd w:id="103"/>
    </w:p>
    <w:p w:rsidR="005B236E" w:rsidRPr="00022A35" w:rsidRDefault="00FF3E19">
      <w:r w:rsidRPr="00022A35">
        <w:rPr>
          <w:lang w:val="en-US"/>
        </w:rPr>
        <w:t xml:space="preserve">C </w:t>
      </w:r>
      <w:r w:rsidRPr="00022A35">
        <w:t xml:space="preserve">работой в </w:t>
      </w:r>
      <w:r w:rsidRPr="00022A35">
        <w:rPr>
          <w:lang w:val="en-US"/>
        </w:rPr>
        <w:t xml:space="preserve">GenHelp </w:t>
      </w:r>
      <w:r w:rsidRPr="00022A35">
        <w:t xml:space="preserve">связаны </w:t>
      </w:r>
      <w:r w:rsidR="005B236E" w:rsidRPr="00022A35">
        <w:t>следующие разделы.</w:t>
      </w:r>
    </w:p>
    <w:p w:rsidR="005A692C" w:rsidRPr="00022A35" w:rsidRDefault="00022A35">
      <w:pPr>
        <w:pStyle w:val="ListBullet"/>
        <w:numPr>
          <w:ilvl w:val="0"/>
          <w:numId w:val="1"/>
        </w:numPr>
        <w:ind w:left="714" w:hanging="357"/>
      </w:pPr>
      <w:hyperlink w:anchor="_Создание_нового_проекта" w:history="1">
        <w:r w:rsidR="005A692C" w:rsidRPr="00022A35">
          <w:rPr>
            <w:rStyle w:val="Hyperlink"/>
            <w:color w:val="auto"/>
            <w:u w:val="none"/>
          </w:rPr>
          <w:t>Создание нового проекта</w:t>
        </w:r>
      </w:hyperlink>
    </w:p>
    <w:p w:rsidR="005B236E" w:rsidRPr="00022A35" w:rsidRDefault="00022A35">
      <w:pPr>
        <w:pStyle w:val="ListBullet"/>
        <w:numPr>
          <w:ilvl w:val="0"/>
          <w:numId w:val="1"/>
        </w:numPr>
        <w:ind w:left="714" w:hanging="357"/>
      </w:pPr>
      <w:hyperlink w:anchor="_Выбор_существующего_проекта" w:history="1">
        <w:r w:rsidR="00FF3E19" w:rsidRPr="00022A35">
          <w:rPr>
            <w:rStyle w:val="Hyperlink"/>
            <w:color w:val="auto"/>
            <w:u w:val="none"/>
          </w:rPr>
          <w:t>Выбор существующего проекта</w:t>
        </w:r>
      </w:hyperlink>
    </w:p>
    <w:p w:rsidR="005B236E" w:rsidRPr="00022A35" w:rsidRDefault="00022A35">
      <w:pPr>
        <w:pStyle w:val="ListBullet"/>
        <w:numPr>
          <w:ilvl w:val="0"/>
          <w:numId w:val="1"/>
        </w:numPr>
        <w:ind w:left="714" w:hanging="357"/>
      </w:pPr>
      <w:hyperlink w:anchor="_Настройка_параметров_генерации" w:history="1">
        <w:r w:rsidR="00FF3E19" w:rsidRPr="00022A35">
          <w:rPr>
            <w:rStyle w:val="Hyperlink"/>
            <w:color w:val="auto"/>
            <w:u w:val="none"/>
          </w:rPr>
          <w:t>Настройка параметров генерации проекта</w:t>
        </w:r>
      </w:hyperlink>
    </w:p>
    <w:p w:rsidR="005B236E" w:rsidRPr="00022A35" w:rsidRDefault="00022A35">
      <w:pPr>
        <w:pStyle w:val="ListBullet"/>
        <w:numPr>
          <w:ilvl w:val="0"/>
          <w:numId w:val="1"/>
        </w:numPr>
        <w:ind w:left="714" w:hanging="357"/>
      </w:pPr>
      <w:hyperlink w:anchor="_Генерация_ЭС" w:history="1">
        <w:r w:rsidR="00FF3E19" w:rsidRPr="00022A35">
          <w:rPr>
            <w:rStyle w:val="Hyperlink"/>
            <w:color w:val="auto"/>
            <w:u w:val="none"/>
          </w:rPr>
          <w:t>Генерация ЭС</w:t>
        </w:r>
      </w:hyperlink>
    </w:p>
    <w:p w:rsidR="005B236E" w:rsidRPr="00022A35" w:rsidRDefault="005B236E" w:rsidP="00BF3B9C">
      <w:pPr>
        <w:pStyle w:val="Gap"/>
      </w:pPr>
    </w:p>
    <w:p w:rsidR="005B236E" w:rsidRPr="00022A35" w:rsidRDefault="005B236E">
      <w:pPr>
        <w:pStyle w:val="Heading2"/>
        <w:rPr>
          <w:lang w:val="ru-RU"/>
        </w:rPr>
      </w:pPr>
      <w:bookmarkStart w:id="104" w:name="_Создание_нового_проекта"/>
      <w:bookmarkStart w:id="105" w:name="_Toc536504199"/>
      <w:bookmarkStart w:id="106" w:name="_Toc346638561"/>
      <w:bookmarkStart w:id="107" w:name="_Toc476839350"/>
      <w:bookmarkEnd w:id="104"/>
      <w:r w:rsidRPr="00022A35">
        <w:rPr>
          <w:lang w:val="ru-RU"/>
        </w:rPr>
        <w:t>Создание нового проекта</w:t>
      </w:r>
      <w:bookmarkEnd w:id="105"/>
      <w:bookmarkEnd w:id="106"/>
      <w:bookmarkEnd w:id="107"/>
    </w:p>
    <w:p w:rsidR="005B236E" w:rsidRPr="00022A35" w:rsidRDefault="00C731A1">
      <w:r w:rsidRPr="00022A35">
        <w:fldChar w:fldCharType="begin"/>
      </w:r>
      <w:r w:rsidRPr="00022A35">
        <w:instrText xml:space="preserve"> XE "Создание:Создание нового проекта" </w:instrText>
      </w:r>
      <w:r w:rsidRPr="00022A35">
        <w:fldChar w:fldCharType="end"/>
      </w:r>
      <w:r w:rsidRPr="00022A35">
        <w:fldChar w:fldCharType="begin"/>
      </w:r>
      <w:r w:rsidRPr="00022A35">
        <w:instrText xml:space="preserve"> XE "Проект:Создание нового проекта" </w:instrText>
      </w:r>
      <w:r w:rsidRPr="00022A35">
        <w:fldChar w:fldCharType="end"/>
      </w:r>
      <w:r w:rsidR="005B236E" w:rsidRPr="00022A35">
        <w:t>Работа по созданию ЭС начинается с создания нового проекта.</w:t>
      </w:r>
    </w:p>
    <w:p w:rsidR="005B236E" w:rsidRPr="00022A35" w:rsidRDefault="005B236E">
      <w:r w:rsidRPr="00022A35">
        <w:t xml:space="preserve">Перед запуском нового проекта убедитесь, что у вас подготовлен первоисточник — материал для изготовления ЭС (см. раздел </w:t>
      </w:r>
      <w:r w:rsidR="0048581C" w:rsidRPr="00022A35">
        <w:t>"</w:t>
      </w:r>
      <w:hyperlink w:anchor="_Подготовка_исходного_документа" w:history="1">
        <w:r w:rsidR="00C55F6F" w:rsidRPr="00022A35">
          <w:rPr>
            <w:rStyle w:val="Hyperlink"/>
            <w:color w:val="auto"/>
            <w:u w:val="none"/>
          </w:rPr>
          <w:t>Подготовка первоисточника</w:t>
        </w:r>
      </w:hyperlink>
      <w:r w:rsidR="0048581C" w:rsidRPr="00022A35">
        <w:t>"</w:t>
      </w:r>
      <w:r w:rsidRPr="00022A35">
        <w:t>).</w:t>
      </w:r>
    </w:p>
    <w:p w:rsidR="005B236E" w:rsidRPr="00022A35" w:rsidRDefault="005B236E" w:rsidP="00AF32E8">
      <w:pPr>
        <w:pStyle w:val="ListNumber"/>
        <w:keepNext/>
        <w:numPr>
          <w:ilvl w:val="0"/>
          <w:numId w:val="9"/>
        </w:numPr>
      </w:pPr>
      <w:r w:rsidRPr="00022A35">
        <w:t xml:space="preserve">Запустите GenHelp. На вкладке </w:t>
      </w:r>
      <w:r w:rsidRPr="00022A35">
        <w:rPr>
          <w:rStyle w:val="DFN"/>
        </w:rPr>
        <w:t>Projects</w:t>
      </w:r>
      <w:r w:rsidR="00C731A1" w:rsidRPr="00022A35">
        <w:fldChar w:fldCharType="begin"/>
      </w:r>
      <w:r w:rsidR="00C731A1" w:rsidRPr="00022A35">
        <w:instrText xml:space="preserve"> XE "Вкладка:Вкладка Projects" </w:instrText>
      </w:r>
      <w:r w:rsidR="00C731A1" w:rsidRPr="00022A35">
        <w:fldChar w:fldCharType="end"/>
      </w:r>
      <w:r w:rsidR="00C731A1" w:rsidRPr="00022A35">
        <w:fldChar w:fldCharType="begin"/>
      </w:r>
      <w:r w:rsidR="00C731A1" w:rsidRPr="00022A35">
        <w:instrText xml:space="preserve"> XE "Projects:Вкладка Projects" </w:instrText>
      </w:r>
      <w:r w:rsidR="00C731A1" w:rsidRPr="00022A35">
        <w:fldChar w:fldCharType="end"/>
      </w:r>
      <w:r w:rsidRPr="00022A35">
        <w:t xml:space="preserve"> отметьте флажок</w:t>
      </w:r>
      <w:r w:rsidRPr="00022A35">
        <w:rPr>
          <w:rStyle w:val="DFN"/>
        </w:rPr>
        <w:t xml:space="preserve"> New Project</w:t>
      </w:r>
      <w:r w:rsidR="00C731A1" w:rsidRPr="00022A35">
        <w:fldChar w:fldCharType="begin"/>
      </w:r>
      <w:r w:rsidR="00C731A1" w:rsidRPr="00022A35">
        <w:instrText xml:space="preserve"> XE "Поле:Флажок New Project" </w:instrText>
      </w:r>
      <w:r w:rsidR="00C731A1" w:rsidRPr="00022A35">
        <w:fldChar w:fldCharType="end"/>
      </w:r>
      <w:r w:rsidRPr="00022A35">
        <w:t>. Система сделает доступными поля параметров нового проекта и очистит область сообщений (нижняя область экрана).</w:t>
      </w:r>
    </w:p>
    <w:tbl>
      <w:tblPr>
        <w:tblW w:w="9684" w:type="dxa"/>
        <w:tblInd w:w="720" w:type="dxa"/>
        <w:tblLook w:val="04A0" w:firstRow="1" w:lastRow="0" w:firstColumn="1" w:lastColumn="0" w:noHBand="0" w:noVBand="1"/>
      </w:tblPr>
      <w:tblGrid>
        <w:gridCol w:w="7276"/>
        <w:gridCol w:w="2408"/>
      </w:tblGrid>
      <w:tr w:rsidR="00B45912" w:rsidRPr="00022A35" w:rsidTr="009719A2">
        <w:trPr>
          <w:gridAfter w:val="1"/>
          <w:wAfter w:w="2409" w:type="dxa"/>
        </w:trPr>
        <w:tc>
          <w:tcPr>
            <w:tcW w:w="567"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B45912" w:rsidRPr="00022A35" w:rsidRDefault="00CD18A1" w:rsidP="003633EE">
            <w:pPr>
              <w:pStyle w:val="TableImageBody"/>
            </w:pPr>
            <w:r w:rsidRPr="00022A35">
              <w:rPr>
                <w:noProof/>
                <w:lang w:val="ru-RU" w:eastAsia="ru-RU"/>
              </w:rPr>
              <w:drawing>
                <wp:inline distT="0" distB="0" distL="0" distR="0" wp14:anchorId="4FFBA193" wp14:editId="037264C4">
                  <wp:extent cx="4613910" cy="26727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3910" cy="2672715"/>
                          </a:xfrm>
                          <a:prstGeom prst="rect">
                            <a:avLst/>
                          </a:prstGeom>
                          <a:noFill/>
                          <a:ln>
                            <a:noFill/>
                          </a:ln>
                        </pic:spPr>
                      </pic:pic>
                    </a:graphicData>
                  </a:graphic>
                </wp:inline>
              </w:drawing>
            </w:r>
          </w:p>
        </w:tc>
      </w:tr>
      <w:tr w:rsidR="00B45912" w:rsidRPr="00022A35" w:rsidTr="009719A2">
        <w:tc>
          <w:tcPr>
            <w:tcW w:w="9684" w:type="dxa"/>
            <w:gridSpan w:val="2"/>
            <w:shd w:val="clear" w:color="auto" w:fill="auto"/>
            <w:tcMar>
              <w:left w:w="0" w:type="dxa"/>
              <w:right w:w="0" w:type="dxa"/>
            </w:tcMar>
          </w:tcPr>
          <w:p w:rsidR="00B45912" w:rsidRPr="00022A35" w:rsidRDefault="00B45912"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5</w:t>
            </w:r>
            <w:r w:rsidRPr="00022A35">
              <w:rPr>
                <w:rStyle w:val="Emphasis"/>
              </w:rPr>
              <w:fldChar w:fldCharType="end"/>
            </w:r>
            <w:r w:rsidRPr="00022A35">
              <w:rPr>
                <w:rStyle w:val="Emphasis"/>
              </w:rPr>
              <w:t xml:space="preserve">. </w:t>
            </w:r>
            <w:r w:rsidRPr="00022A35">
              <w:rPr>
                <w:rStyle w:val="Emphasis"/>
                <w:lang w:val="ru-RU"/>
              </w:rPr>
              <w:t>Создание проекта</w:t>
            </w:r>
          </w:p>
        </w:tc>
      </w:tr>
    </w:tbl>
    <w:p w:rsidR="00B45912" w:rsidRPr="00022A35" w:rsidRDefault="00B45912" w:rsidP="00B45912">
      <w:pPr>
        <w:pStyle w:val="Gap"/>
      </w:pPr>
    </w:p>
    <w:p w:rsidR="005B236E" w:rsidRPr="00022A35" w:rsidRDefault="005B236E" w:rsidP="00AF32E8">
      <w:pPr>
        <w:pStyle w:val="ListNumber"/>
        <w:keepNext/>
        <w:numPr>
          <w:ilvl w:val="0"/>
          <w:numId w:val="9"/>
        </w:numPr>
      </w:pPr>
      <w:r w:rsidRPr="00022A35">
        <w:t>Укажите параметры проекта (все поля ввода заполнять латинскими буквами).</w:t>
      </w:r>
    </w:p>
    <w:p w:rsidR="005B236E" w:rsidRPr="00022A35" w:rsidRDefault="005B236E" w:rsidP="00AF32E8">
      <w:pPr>
        <w:pStyle w:val="ListBullet2"/>
        <w:numPr>
          <w:ilvl w:val="0"/>
          <w:numId w:val="8"/>
        </w:numPr>
      </w:pPr>
      <w:r w:rsidRPr="00022A35">
        <w:t>Укажите имя проекта</w:t>
      </w:r>
      <w:r w:rsidR="00C731A1" w:rsidRPr="00022A35">
        <w:fldChar w:fldCharType="begin"/>
      </w:r>
      <w:r w:rsidR="00C731A1" w:rsidRPr="00022A35">
        <w:instrText xml:space="preserve"> XE "Проект:Имя проекта" </w:instrText>
      </w:r>
      <w:r w:rsidR="00C731A1" w:rsidRPr="00022A35">
        <w:fldChar w:fldCharType="end"/>
      </w:r>
      <w:r w:rsidRPr="00022A35">
        <w:t xml:space="preserve"> в поле </w:t>
      </w:r>
      <w:r w:rsidRPr="00022A35">
        <w:rPr>
          <w:rStyle w:val="DFN"/>
        </w:rPr>
        <w:t>Project Name</w:t>
      </w:r>
      <w:r w:rsidR="00C731A1" w:rsidRPr="00022A35">
        <w:fldChar w:fldCharType="begin"/>
      </w:r>
      <w:r w:rsidR="00C731A1" w:rsidRPr="00022A35">
        <w:instrText xml:space="preserve"> XE "Поле:Поле Project Name" </w:instrText>
      </w:r>
      <w:r w:rsidR="00C731A1" w:rsidRPr="00022A35">
        <w:fldChar w:fldCharType="end"/>
      </w:r>
      <w:r w:rsidRPr="00022A35">
        <w:t xml:space="preserve">. </w:t>
      </w:r>
    </w:p>
    <w:p w:rsidR="005B236E" w:rsidRPr="00022A35" w:rsidRDefault="005B236E" w:rsidP="00AF32E8">
      <w:pPr>
        <w:pStyle w:val="ListBullet2"/>
        <w:keepNext/>
        <w:numPr>
          <w:ilvl w:val="0"/>
          <w:numId w:val="8"/>
        </w:numPr>
      </w:pPr>
      <w:r w:rsidRPr="00022A35">
        <w:t>Укажите путь доступа к файлу настроек проекта</w:t>
      </w:r>
      <w:r w:rsidR="00C731A1" w:rsidRPr="00022A35">
        <w:fldChar w:fldCharType="begin"/>
      </w:r>
      <w:r w:rsidR="00C731A1" w:rsidRPr="00022A35">
        <w:instrText xml:space="preserve"> XE "Путь:Путь доступа к файлу настроек проекта" </w:instrText>
      </w:r>
      <w:r w:rsidR="00C731A1" w:rsidRPr="00022A35">
        <w:fldChar w:fldCharType="end"/>
      </w:r>
      <w:r w:rsidR="00C731A1" w:rsidRPr="00022A35">
        <w:fldChar w:fldCharType="begin"/>
      </w:r>
      <w:r w:rsidR="00C731A1" w:rsidRPr="00022A35">
        <w:instrText xml:space="preserve"> XE "Файл:Путь доступа к файлу настроек проекта" </w:instrText>
      </w:r>
      <w:r w:rsidR="00C731A1" w:rsidRPr="00022A35">
        <w:fldChar w:fldCharType="end"/>
      </w:r>
      <w:r w:rsidR="00C731A1" w:rsidRPr="00022A35">
        <w:fldChar w:fldCharType="begin"/>
      </w:r>
      <w:r w:rsidR="00C731A1" w:rsidRPr="00022A35">
        <w:instrText xml:space="preserve"> XE "Проект:Путь доступа к файлу настроек проекта" </w:instrText>
      </w:r>
      <w:r w:rsidR="00C731A1" w:rsidRPr="00022A35">
        <w:fldChar w:fldCharType="end"/>
      </w:r>
      <w:r w:rsidRPr="00022A35">
        <w:t xml:space="preserve">. Вы можете сделать это </w:t>
      </w:r>
      <w:r w:rsidR="0048581C" w:rsidRPr="00022A35">
        <w:t>"</w:t>
      </w:r>
      <w:r w:rsidRPr="00022A35">
        <w:t>вручную</w:t>
      </w:r>
      <w:r w:rsidR="0048581C" w:rsidRPr="00022A35">
        <w:t>"</w:t>
      </w:r>
      <w:r w:rsidRPr="00022A35">
        <w:t xml:space="preserve">, указав путь в поле </w:t>
      </w:r>
      <w:r w:rsidRPr="00022A35">
        <w:rPr>
          <w:rStyle w:val="DFN"/>
        </w:rPr>
        <w:t>Path to the Project Settings File</w:t>
      </w:r>
      <w:r w:rsidR="00C731A1" w:rsidRPr="00022A35">
        <w:fldChar w:fldCharType="begin"/>
      </w:r>
      <w:r w:rsidR="00C731A1" w:rsidRPr="00022A35">
        <w:instrText xml:space="preserve"> XE "Поле:Поле Path to the Project Settings File" </w:instrText>
      </w:r>
      <w:r w:rsidR="00C731A1" w:rsidRPr="00022A35">
        <w:fldChar w:fldCharType="end"/>
      </w:r>
      <w:r w:rsidRPr="00022A35">
        <w:t xml:space="preserve">, либо найти этот путь с использованием системного диалога открытия файла. Для этого щелкните на кнопке открытия диалога </w:t>
      </w:r>
      <w:r w:rsidR="00CD18A1" w:rsidRPr="00022A35">
        <w:rPr>
          <w:noProof/>
        </w:rPr>
        <w:drawing>
          <wp:inline distT="0" distB="0" distL="0" distR="0" wp14:anchorId="569056F1" wp14:editId="7A644E0A">
            <wp:extent cx="147955" cy="15494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955" cy="154940"/>
                    </a:xfrm>
                    <a:prstGeom prst="rect">
                      <a:avLst/>
                    </a:prstGeom>
                    <a:noFill/>
                    <a:ln>
                      <a:noFill/>
                    </a:ln>
                  </pic:spPr>
                </pic:pic>
              </a:graphicData>
            </a:graphic>
          </wp:inline>
        </w:drawing>
      </w:r>
      <w:r w:rsidRPr="00022A35">
        <w:t xml:space="preserve"> справа от поля. Система откроет экран </w:t>
      </w:r>
      <w:r w:rsidRPr="00022A35">
        <w:rPr>
          <w:rStyle w:val="DFN"/>
        </w:rPr>
        <w:t>Creating GenHelp Project</w:t>
      </w:r>
      <w:r w:rsidR="00C731A1" w:rsidRPr="00022A35">
        <w:fldChar w:fldCharType="begin"/>
      </w:r>
      <w:r w:rsidR="00C731A1" w:rsidRPr="00022A35">
        <w:instrText xml:space="preserve"> XE "Экран:Экран Creating GenHelp Project" </w:instrText>
      </w:r>
      <w:r w:rsidR="00C731A1" w:rsidRPr="00022A35">
        <w:fldChar w:fldCharType="end"/>
      </w:r>
      <w:r w:rsidRPr="00022A35">
        <w:t xml:space="preserve">. Найдите папку, в которой вы хотите создать файл настроек. По умолчанию, имя файла совпадает с именем проекта, расширение файла — </w:t>
      </w:r>
      <w:r w:rsidRPr="00022A35">
        <w:rPr>
          <w:rStyle w:val="FileNameUnix"/>
        </w:rPr>
        <w:t>.ini</w:t>
      </w:r>
      <w:r w:rsidRPr="00022A35">
        <w:t xml:space="preserve">. </w:t>
      </w:r>
    </w:p>
    <w:tbl>
      <w:tblPr>
        <w:tblW w:w="0" w:type="auto"/>
        <w:tblInd w:w="1077" w:type="dxa"/>
        <w:tblLook w:val="04A0" w:firstRow="1" w:lastRow="0" w:firstColumn="1" w:lastColumn="0" w:noHBand="0" w:noVBand="1"/>
      </w:tblPr>
      <w:tblGrid>
        <w:gridCol w:w="4870"/>
      </w:tblGrid>
      <w:tr w:rsidR="00B45912" w:rsidRPr="00022A35" w:rsidTr="009719A2">
        <w:tc>
          <w:tcPr>
            <w:tcW w:w="4827"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B45912" w:rsidRPr="00022A35" w:rsidRDefault="00CD18A1" w:rsidP="003633EE">
            <w:pPr>
              <w:pStyle w:val="TableImageBody"/>
            </w:pPr>
            <w:r w:rsidRPr="00022A35">
              <w:rPr>
                <w:noProof/>
                <w:lang w:val="ru-RU" w:eastAsia="ru-RU"/>
              </w:rPr>
              <w:drawing>
                <wp:inline distT="0" distB="0" distL="0" distR="0" wp14:anchorId="7512C473" wp14:editId="6C07627D">
                  <wp:extent cx="3045460" cy="1863725"/>
                  <wp:effectExtent l="19050" t="19050" r="2159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5460" cy="1863725"/>
                          </a:xfrm>
                          <a:prstGeom prst="rect">
                            <a:avLst/>
                          </a:prstGeom>
                          <a:noFill/>
                          <a:ln w="6350" cmpd="sng">
                            <a:solidFill>
                              <a:srgbClr val="000000"/>
                            </a:solidFill>
                            <a:miter lim="800000"/>
                            <a:headEnd/>
                            <a:tailEnd/>
                          </a:ln>
                          <a:effectLst/>
                        </pic:spPr>
                      </pic:pic>
                    </a:graphicData>
                  </a:graphic>
                </wp:inline>
              </w:drawing>
            </w:r>
          </w:p>
        </w:tc>
      </w:tr>
      <w:tr w:rsidR="00B45912" w:rsidRPr="00022A35" w:rsidTr="009719A2">
        <w:tc>
          <w:tcPr>
            <w:tcW w:w="4827" w:type="dxa"/>
            <w:shd w:val="clear" w:color="auto" w:fill="auto"/>
            <w:tcMar>
              <w:left w:w="0" w:type="dxa"/>
              <w:right w:w="0" w:type="dxa"/>
            </w:tcMar>
          </w:tcPr>
          <w:p w:rsidR="00B45912" w:rsidRPr="00022A35" w:rsidRDefault="00B45912"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6</w:t>
            </w:r>
            <w:r w:rsidRPr="00022A35">
              <w:rPr>
                <w:rStyle w:val="Emphasis"/>
              </w:rPr>
              <w:fldChar w:fldCharType="end"/>
            </w:r>
            <w:r w:rsidRPr="00022A35">
              <w:rPr>
                <w:rStyle w:val="Emphasis"/>
              </w:rPr>
              <w:t xml:space="preserve">. </w:t>
            </w:r>
            <w:r w:rsidRPr="00022A35">
              <w:rPr>
                <w:rStyle w:val="Emphasis"/>
                <w:lang w:val="ru-RU"/>
              </w:rPr>
              <w:t>Указание файла настроек</w:t>
            </w:r>
          </w:p>
        </w:tc>
      </w:tr>
    </w:tbl>
    <w:p w:rsidR="005B236E" w:rsidRPr="00022A35" w:rsidRDefault="005B236E" w:rsidP="00B45912">
      <w:pPr>
        <w:pStyle w:val="Gap"/>
      </w:pPr>
    </w:p>
    <w:p w:rsidR="005B236E" w:rsidRPr="00022A35" w:rsidRDefault="005B236E" w:rsidP="00B45912">
      <w:pPr>
        <w:pStyle w:val="ListContinue"/>
      </w:pPr>
      <w:r w:rsidRPr="00022A35">
        <w:t xml:space="preserve">Если требуемая папка еще не создана, то можно сделать это, не выходя из диалога. Для этого надо, находясь в папке более высокого уровня, щелкнуть правой кнопкой мыши и выбрать в контекстном меню пункт </w:t>
      </w:r>
      <w:r w:rsidRPr="00022A35">
        <w:rPr>
          <w:rStyle w:val="CODE"/>
        </w:rPr>
        <w:t>Create folder</w:t>
      </w:r>
      <w:r w:rsidRPr="00022A35">
        <w:t xml:space="preserve">. </w:t>
      </w:r>
    </w:p>
    <w:p w:rsidR="005B236E" w:rsidRPr="00022A35" w:rsidRDefault="005B236E" w:rsidP="00B45912">
      <w:pPr>
        <w:pStyle w:val="ListContinue"/>
      </w:pPr>
      <w:r w:rsidRPr="00022A35">
        <w:t xml:space="preserve">Продолжая находиться в диалоге выбора файла, зайдите в только что созданную или выбранную папку. Перед сохранением файла настроек вы можете переопределить его имя в поле </w:t>
      </w:r>
      <w:r w:rsidRPr="00022A35">
        <w:rPr>
          <w:rStyle w:val="DFN"/>
        </w:rPr>
        <w:t>File name</w:t>
      </w:r>
      <w:r w:rsidR="00C731A1" w:rsidRPr="00022A35">
        <w:fldChar w:fldCharType="begin"/>
      </w:r>
      <w:r w:rsidR="00C731A1" w:rsidRPr="00022A35">
        <w:instrText xml:space="preserve"> XE "Поле:Поле File name" </w:instrText>
      </w:r>
      <w:r w:rsidR="00C731A1" w:rsidRPr="00022A35">
        <w:fldChar w:fldCharType="end"/>
      </w:r>
      <w:r w:rsidRPr="00022A35">
        <w:t xml:space="preserve">. Для сохранения файла настроек щелкните на кнопке </w:t>
      </w:r>
      <w:r w:rsidRPr="00022A35">
        <w:rPr>
          <w:rStyle w:val="DFN"/>
        </w:rPr>
        <w:t>Save</w:t>
      </w:r>
      <w:r w:rsidRPr="00022A35">
        <w:t xml:space="preserve">. </w:t>
      </w:r>
    </w:p>
    <w:p w:rsidR="005B236E" w:rsidRPr="00022A35" w:rsidRDefault="005B236E" w:rsidP="00AF32E8">
      <w:pPr>
        <w:pStyle w:val="ListBullet2"/>
        <w:numPr>
          <w:ilvl w:val="0"/>
          <w:numId w:val="8"/>
        </w:numPr>
      </w:pPr>
      <w:r w:rsidRPr="00022A35">
        <w:t>Укажите путь доступа к файлу первоисточника</w:t>
      </w:r>
      <w:r w:rsidR="00C731A1" w:rsidRPr="00022A35">
        <w:fldChar w:fldCharType="begin"/>
      </w:r>
      <w:r w:rsidR="00C731A1" w:rsidRPr="00022A35">
        <w:instrText xml:space="preserve"> XE "Путь:Путь доступа к файлу первоисточника" </w:instrText>
      </w:r>
      <w:r w:rsidR="00C731A1" w:rsidRPr="00022A35">
        <w:fldChar w:fldCharType="end"/>
      </w:r>
      <w:r w:rsidR="00C731A1" w:rsidRPr="00022A35">
        <w:fldChar w:fldCharType="begin"/>
      </w:r>
      <w:r w:rsidR="00C731A1" w:rsidRPr="00022A35">
        <w:instrText xml:space="preserve"> XE "Файл:Путь доступа к файлу первоисточника" </w:instrText>
      </w:r>
      <w:r w:rsidR="00C731A1" w:rsidRPr="00022A35">
        <w:fldChar w:fldCharType="end"/>
      </w:r>
      <w:r w:rsidR="00C731A1" w:rsidRPr="00022A35">
        <w:fldChar w:fldCharType="begin"/>
      </w:r>
      <w:r w:rsidR="00C731A1" w:rsidRPr="00022A35">
        <w:instrText xml:space="preserve"> XE "Первоисточник:Путь доступа к файлу первоисточника" </w:instrText>
      </w:r>
      <w:r w:rsidR="00C731A1" w:rsidRPr="00022A35">
        <w:fldChar w:fldCharType="end"/>
      </w:r>
      <w:r w:rsidRPr="00022A35">
        <w:t xml:space="preserve">. Вы можете сделать это </w:t>
      </w:r>
      <w:r w:rsidR="0048581C" w:rsidRPr="00022A35">
        <w:t>"</w:t>
      </w:r>
      <w:r w:rsidRPr="00022A35">
        <w:t>вручную</w:t>
      </w:r>
      <w:r w:rsidR="0048581C" w:rsidRPr="00022A35">
        <w:t>"</w:t>
      </w:r>
      <w:r w:rsidRPr="00022A35">
        <w:t xml:space="preserve">, указав путь в поле </w:t>
      </w:r>
      <w:r w:rsidRPr="00022A35">
        <w:rPr>
          <w:rStyle w:val="DFN"/>
        </w:rPr>
        <w:t>Path to the Source Word Document</w:t>
      </w:r>
      <w:r w:rsidR="00C731A1" w:rsidRPr="00022A35">
        <w:fldChar w:fldCharType="begin"/>
      </w:r>
      <w:r w:rsidR="00C731A1" w:rsidRPr="00022A35">
        <w:instrText xml:space="preserve"> XE "Поле:Поле Path to the Source Word Document" </w:instrText>
      </w:r>
      <w:r w:rsidR="00C731A1" w:rsidRPr="00022A35">
        <w:fldChar w:fldCharType="end"/>
      </w:r>
      <w:r w:rsidRPr="00022A35">
        <w:t xml:space="preserve">, либо найти этот путь с использованием системного диалога открытия файла. Для этого щелкните на кнопке открытия диалога </w:t>
      </w:r>
      <w:r w:rsidR="00CD18A1" w:rsidRPr="00022A35">
        <w:rPr>
          <w:noProof/>
        </w:rPr>
        <w:drawing>
          <wp:inline distT="0" distB="0" distL="0" distR="0" wp14:anchorId="725A5935" wp14:editId="0F1D3394">
            <wp:extent cx="147955" cy="15494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955" cy="154940"/>
                    </a:xfrm>
                    <a:prstGeom prst="rect">
                      <a:avLst/>
                    </a:prstGeom>
                    <a:noFill/>
                    <a:ln>
                      <a:noFill/>
                    </a:ln>
                  </pic:spPr>
                </pic:pic>
              </a:graphicData>
            </a:graphic>
          </wp:inline>
        </w:drawing>
      </w:r>
      <w:r w:rsidRPr="00022A35">
        <w:t xml:space="preserve"> справа от поля</w:t>
      </w:r>
      <w:r w:rsidR="00C731A1" w:rsidRPr="00022A35">
        <w:fldChar w:fldCharType="begin"/>
      </w:r>
      <w:r w:rsidR="00C731A1" w:rsidRPr="00022A35">
        <w:instrText xml:space="preserve"> XE "Кнопка:Кнопка выбора файла" </w:instrText>
      </w:r>
      <w:r w:rsidR="00C731A1" w:rsidRPr="00022A35">
        <w:fldChar w:fldCharType="end"/>
      </w:r>
      <w:r w:rsidR="00C731A1" w:rsidRPr="00022A35">
        <w:fldChar w:fldCharType="begin"/>
      </w:r>
      <w:r w:rsidR="00C731A1" w:rsidRPr="00022A35">
        <w:instrText xml:space="preserve"> XE "Файл:Кнопка выбора файла" </w:instrText>
      </w:r>
      <w:r w:rsidR="00C731A1" w:rsidRPr="00022A35">
        <w:fldChar w:fldCharType="end"/>
      </w:r>
      <w:r w:rsidRPr="00022A35">
        <w:t xml:space="preserve">. Система откроет экран </w:t>
      </w:r>
      <w:r w:rsidRPr="00022A35">
        <w:rPr>
          <w:rStyle w:val="DFN"/>
        </w:rPr>
        <w:t>Selecting existing Word document</w:t>
      </w:r>
      <w:r w:rsidR="00C731A1" w:rsidRPr="00022A35">
        <w:fldChar w:fldCharType="begin"/>
      </w:r>
      <w:r w:rsidR="00C731A1" w:rsidRPr="00022A35">
        <w:instrText xml:space="preserve"> XE "Экран:Экран Selecting existing Word document" </w:instrText>
      </w:r>
      <w:r w:rsidR="00C731A1" w:rsidRPr="00022A35">
        <w:fldChar w:fldCharType="end"/>
      </w:r>
      <w:r w:rsidRPr="00022A35">
        <w:t xml:space="preserve">. Найдите папку, в которой находится файл и дважды щелкните на его строке, либо выделите файл и щелкните на кнопке </w:t>
      </w:r>
      <w:r w:rsidRPr="00022A35">
        <w:rPr>
          <w:rStyle w:val="DFN"/>
        </w:rPr>
        <w:t>Open</w:t>
      </w:r>
      <w:r w:rsidRPr="00022A35">
        <w:t xml:space="preserve">. По умолчанию, расширение файла — </w:t>
      </w:r>
      <w:r w:rsidRPr="00022A35">
        <w:rPr>
          <w:rStyle w:val="FileNameUnix"/>
        </w:rPr>
        <w:t>.doc</w:t>
      </w:r>
      <w:r w:rsidRPr="00022A35">
        <w:t xml:space="preserve">. </w:t>
      </w:r>
    </w:p>
    <w:p w:rsidR="005B236E" w:rsidRPr="00022A35" w:rsidRDefault="005B236E" w:rsidP="00AF32E8">
      <w:pPr>
        <w:pStyle w:val="ListBullet2"/>
        <w:numPr>
          <w:ilvl w:val="0"/>
          <w:numId w:val="8"/>
        </w:numPr>
      </w:pPr>
      <w:r w:rsidRPr="00022A35">
        <w:lastRenderedPageBreak/>
        <w:t xml:space="preserve">Выберите скин </w:t>
      </w:r>
      <w:r w:rsidR="00C731A1" w:rsidRPr="00022A35">
        <w:fldChar w:fldCharType="begin"/>
      </w:r>
      <w:r w:rsidR="00C731A1" w:rsidRPr="00022A35">
        <w:instrText xml:space="preserve"> XE "Скин:Выбор скина" </w:instrText>
      </w:r>
      <w:r w:rsidR="00C731A1" w:rsidRPr="00022A35">
        <w:fldChar w:fldCharType="end"/>
      </w:r>
      <w:r w:rsidRPr="00022A35">
        <w:t xml:space="preserve">для проекта из ниспадающего списка </w:t>
      </w:r>
      <w:r w:rsidRPr="00022A35">
        <w:rPr>
          <w:rStyle w:val="DFN"/>
        </w:rPr>
        <w:t>Select a Skin</w:t>
      </w:r>
      <w:r w:rsidR="00C731A1" w:rsidRPr="00022A35">
        <w:fldChar w:fldCharType="begin"/>
      </w:r>
      <w:r w:rsidR="00C731A1" w:rsidRPr="00022A35">
        <w:instrText xml:space="preserve"> XE "Поле:Ниспадающий список Select a Skin" </w:instrText>
      </w:r>
      <w:r w:rsidR="00C731A1" w:rsidRPr="00022A35">
        <w:fldChar w:fldCharType="end"/>
      </w:r>
      <w:r w:rsidR="00C731A1" w:rsidRPr="00022A35">
        <w:fldChar w:fldCharType="begin"/>
      </w:r>
      <w:r w:rsidR="00C731A1" w:rsidRPr="00022A35">
        <w:instrText xml:space="preserve"> XE "Список:Ниспадающий список Select a Skin" </w:instrText>
      </w:r>
      <w:r w:rsidR="00C731A1" w:rsidRPr="00022A35">
        <w:fldChar w:fldCharType="end"/>
      </w:r>
      <w:r w:rsidR="00C731A1" w:rsidRPr="00022A35">
        <w:fldChar w:fldCharType="begin"/>
      </w:r>
      <w:r w:rsidR="00C731A1" w:rsidRPr="00022A35">
        <w:instrText xml:space="preserve"> XE "Скин:Ниспадающий список Select a Skin" </w:instrText>
      </w:r>
      <w:r w:rsidR="00C731A1" w:rsidRPr="00022A35">
        <w:fldChar w:fldCharType="end"/>
      </w:r>
      <w:r w:rsidRPr="00022A35">
        <w:rPr>
          <w:rStyle w:val="DFN"/>
        </w:rPr>
        <w:t xml:space="preserve">. </w:t>
      </w:r>
    </w:p>
    <w:p w:rsidR="005B236E" w:rsidRPr="00022A35" w:rsidRDefault="005B236E" w:rsidP="00B45912">
      <w:pPr>
        <w:pStyle w:val="ListContinue2"/>
      </w:pPr>
      <w:r w:rsidRPr="00022A35">
        <w:t>Выбранный вами скин программа иллюстрирует на изображении в левой части формы.</w:t>
      </w:r>
    </w:p>
    <w:p w:rsidR="005B236E" w:rsidRPr="00022A35" w:rsidRDefault="005B236E" w:rsidP="00AF32E8">
      <w:pPr>
        <w:pStyle w:val="ListNumber"/>
        <w:keepNext/>
        <w:numPr>
          <w:ilvl w:val="0"/>
          <w:numId w:val="9"/>
        </w:numPr>
      </w:pPr>
      <w:r w:rsidRPr="00022A35">
        <w:t xml:space="preserve">Щелкните на кнопке </w:t>
      </w:r>
      <w:r w:rsidRPr="00022A35">
        <w:rPr>
          <w:rStyle w:val="DFN"/>
        </w:rPr>
        <w:t>Create New Project</w:t>
      </w:r>
      <w:r w:rsidR="00C731A1" w:rsidRPr="00022A35">
        <w:fldChar w:fldCharType="begin"/>
      </w:r>
      <w:r w:rsidR="00C731A1" w:rsidRPr="00022A35">
        <w:instrText xml:space="preserve"> XE "Кнопка:Кнопка Create New Project" </w:instrText>
      </w:r>
      <w:r w:rsidR="00C731A1" w:rsidRPr="00022A35">
        <w:fldChar w:fldCharType="end"/>
      </w:r>
      <w:r w:rsidR="00C731A1" w:rsidRPr="00022A35">
        <w:fldChar w:fldCharType="begin"/>
      </w:r>
      <w:r w:rsidR="00C731A1" w:rsidRPr="00022A35">
        <w:instrText xml:space="preserve"> XE "Проект:Кнопка Create New Project" </w:instrText>
      </w:r>
      <w:r w:rsidR="00C731A1" w:rsidRPr="00022A35">
        <w:fldChar w:fldCharType="end"/>
      </w:r>
      <w:r w:rsidRPr="00022A35">
        <w:rPr>
          <w:rStyle w:val="DFN"/>
        </w:rPr>
        <w:t>.</w:t>
      </w:r>
      <w:r w:rsidRPr="00022A35">
        <w:t xml:space="preserve"> Система проверяет введенные параметры.</w:t>
      </w:r>
    </w:p>
    <w:p w:rsidR="005B236E" w:rsidRPr="00022A35" w:rsidRDefault="005B236E" w:rsidP="00B45912">
      <w:pPr>
        <w:pStyle w:val="ListContinue"/>
      </w:pPr>
      <w:r w:rsidRPr="00022A35">
        <w:t>Если все указанные пути корректны, то система проводит следующие действия:</w:t>
      </w:r>
    </w:p>
    <w:p w:rsidR="005B236E" w:rsidRPr="00022A35" w:rsidRDefault="005B236E" w:rsidP="00AF32E8">
      <w:pPr>
        <w:pStyle w:val="ListBullet2"/>
        <w:numPr>
          <w:ilvl w:val="0"/>
          <w:numId w:val="8"/>
        </w:numPr>
      </w:pPr>
      <w:r w:rsidRPr="00022A35">
        <w:t xml:space="preserve">сохраняет </w:t>
      </w:r>
      <w:r w:rsidRPr="00022A35">
        <w:rPr>
          <w:rStyle w:val="FileNameUnix"/>
        </w:rPr>
        <w:t>ini</w:t>
      </w:r>
      <w:r w:rsidRPr="00022A35">
        <w:t>-файл настроек проекта в указанном вами файле проекта;</w:t>
      </w:r>
    </w:p>
    <w:p w:rsidR="005B236E" w:rsidRPr="00022A35" w:rsidRDefault="005B236E" w:rsidP="00AF32E8">
      <w:pPr>
        <w:pStyle w:val="ListBullet2"/>
        <w:numPr>
          <w:ilvl w:val="0"/>
          <w:numId w:val="8"/>
        </w:numPr>
      </w:pPr>
      <w:r w:rsidRPr="00022A35">
        <w:t>добавляет новый проект в список проектов GenHelp</w:t>
      </w:r>
      <w:r w:rsidR="00C731A1" w:rsidRPr="00022A35">
        <w:fldChar w:fldCharType="begin"/>
      </w:r>
      <w:r w:rsidR="00C731A1" w:rsidRPr="00022A35">
        <w:instrText xml:space="preserve"> XE "Файл:Файл Projects.ini" </w:instrText>
      </w:r>
      <w:r w:rsidR="00C731A1" w:rsidRPr="00022A35">
        <w:fldChar w:fldCharType="end"/>
      </w:r>
      <w:r w:rsidRPr="00022A35">
        <w:t xml:space="preserve"> (</w:t>
      </w:r>
      <w:r w:rsidRPr="00022A35">
        <w:rPr>
          <w:rStyle w:val="FileNameUnix"/>
        </w:rPr>
        <w:t>App</w:t>
      </w:r>
      <w:r w:rsidRPr="00022A35">
        <w:t>\</w:t>
      </w:r>
      <w:r w:rsidRPr="00022A35">
        <w:rPr>
          <w:rStyle w:val="FileNameUnix"/>
        </w:rPr>
        <w:t>projects.ini</w:t>
      </w:r>
      <w:r w:rsidRPr="00022A35">
        <w:t>);</w:t>
      </w:r>
    </w:p>
    <w:p w:rsidR="005B236E" w:rsidRPr="00022A35" w:rsidRDefault="005B236E" w:rsidP="00AF32E8">
      <w:pPr>
        <w:pStyle w:val="ListBullet2"/>
        <w:numPr>
          <w:ilvl w:val="0"/>
          <w:numId w:val="8"/>
        </w:numPr>
      </w:pPr>
      <w:r w:rsidRPr="00022A35">
        <w:t xml:space="preserve">добавляет новый проект в ниспадающий список </w:t>
      </w:r>
      <w:r w:rsidRPr="00022A35">
        <w:rPr>
          <w:rStyle w:val="DFN"/>
        </w:rPr>
        <w:t>Current Projects</w:t>
      </w:r>
      <w:r w:rsidR="00C731A1" w:rsidRPr="00022A35">
        <w:fldChar w:fldCharType="begin"/>
      </w:r>
      <w:r w:rsidR="00C731A1" w:rsidRPr="00022A35">
        <w:instrText xml:space="preserve"> XE "Список:Ниспадающий список Current Projects" </w:instrText>
      </w:r>
      <w:r w:rsidR="00C731A1" w:rsidRPr="00022A35">
        <w:fldChar w:fldCharType="end"/>
      </w:r>
      <w:r w:rsidR="00C731A1" w:rsidRPr="00022A35">
        <w:fldChar w:fldCharType="begin"/>
      </w:r>
      <w:r w:rsidR="00C731A1" w:rsidRPr="00022A35">
        <w:instrText xml:space="preserve"> XE "Поле:Ниспадающий список Current Projects" </w:instrText>
      </w:r>
      <w:r w:rsidR="00C731A1" w:rsidRPr="00022A35">
        <w:fldChar w:fldCharType="end"/>
      </w:r>
      <w:r w:rsidR="00C731A1" w:rsidRPr="00022A35">
        <w:fldChar w:fldCharType="begin"/>
      </w:r>
      <w:r w:rsidR="00C731A1" w:rsidRPr="00022A35">
        <w:instrText xml:space="preserve"> XE "Проект:Ниспадающий список Current Projects" </w:instrText>
      </w:r>
      <w:r w:rsidR="00C731A1" w:rsidRPr="00022A35">
        <w:fldChar w:fldCharType="end"/>
      </w:r>
      <w:r w:rsidRPr="00022A35">
        <w:t>;</w:t>
      </w:r>
    </w:p>
    <w:p w:rsidR="005B236E" w:rsidRPr="00022A35" w:rsidRDefault="005B236E" w:rsidP="00AF32E8">
      <w:pPr>
        <w:pStyle w:val="ListBullet2"/>
        <w:numPr>
          <w:ilvl w:val="0"/>
          <w:numId w:val="8"/>
        </w:numPr>
      </w:pPr>
      <w:r w:rsidRPr="00022A35">
        <w:t xml:space="preserve">создает в папке, в которой размещен файл параметров проекта, папки </w:t>
      </w:r>
      <w:r w:rsidRPr="00022A35">
        <w:rPr>
          <w:rStyle w:val="FileNameUnix"/>
        </w:rPr>
        <w:t>Update</w:t>
      </w:r>
      <w:r w:rsidRPr="00022A35">
        <w:t xml:space="preserve"> и </w:t>
      </w:r>
      <w:r w:rsidRPr="00022A35">
        <w:rPr>
          <w:rStyle w:val="FileNameUnix"/>
        </w:rPr>
        <w:t>Output</w:t>
      </w:r>
      <w:r w:rsidRPr="00022A35">
        <w:t xml:space="preserve">. В дальнейшем папку </w:t>
      </w:r>
      <w:r w:rsidRPr="00022A35">
        <w:rPr>
          <w:rStyle w:val="FileNameUnix"/>
        </w:rPr>
        <w:t xml:space="preserve">Update </w:t>
      </w:r>
      <w:r w:rsidRPr="00022A35">
        <w:t xml:space="preserve">мы будем называть </w:t>
      </w:r>
      <w:r w:rsidRPr="00022A35">
        <w:rPr>
          <w:rStyle w:val="Strong1"/>
        </w:rPr>
        <w:t>папкой обновления</w:t>
      </w:r>
      <w:r w:rsidR="00C731A1" w:rsidRPr="00022A35">
        <w:fldChar w:fldCharType="begin"/>
      </w:r>
      <w:r w:rsidR="00C731A1" w:rsidRPr="00022A35">
        <w:instrText xml:space="preserve"> XE "Папка:Папка обновления" </w:instrText>
      </w:r>
      <w:r w:rsidR="00C731A1" w:rsidRPr="00022A35">
        <w:fldChar w:fldCharType="end"/>
      </w:r>
      <w:r w:rsidR="00C731A1" w:rsidRPr="00022A35">
        <w:fldChar w:fldCharType="begin"/>
      </w:r>
      <w:r w:rsidR="00C731A1" w:rsidRPr="00022A35">
        <w:instrText xml:space="preserve"> XE "Update:Папка обновления" </w:instrText>
      </w:r>
      <w:r w:rsidR="00C731A1" w:rsidRPr="00022A35">
        <w:fldChar w:fldCharType="end"/>
      </w:r>
      <w:r w:rsidRPr="00022A35">
        <w:t xml:space="preserve"> проекта, а папку </w:t>
      </w:r>
      <w:r w:rsidRPr="00022A35">
        <w:rPr>
          <w:rStyle w:val="FileNameUnix"/>
        </w:rPr>
        <w:t>Output</w:t>
      </w:r>
      <w:r w:rsidRPr="00022A35">
        <w:t xml:space="preserve"> — </w:t>
      </w:r>
      <w:r w:rsidRPr="00022A35">
        <w:rPr>
          <w:rStyle w:val="Strong1"/>
        </w:rPr>
        <w:t>папкой результата</w:t>
      </w:r>
      <w:r w:rsidR="00C731A1" w:rsidRPr="00022A35">
        <w:fldChar w:fldCharType="begin"/>
      </w:r>
      <w:r w:rsidR="00C731A1" w:rsidRPr="00022A35">
        <w:instrText xml:space="preserve"> XE "Папка:Папка результата" </w:instrText>
      </w:r>
      <w:r w:rsidR="00C731A1" w:rsidRPr="00022A35">
        <w:fldChar w:fldCharType="end"/>
      </w:r>
      <w:r w:rsidR="00C731A1" w:rsidRPr="00022A35">
        <w:fldChar w:fldCharType="begin"/>
      </w:r>
      <w:r w:rsidR="00C731A1" w:rsidRPr="00022A35">
        <w:instrText xml:space="preserve"> XE "Output:Папка результата" </w:instrText>
      </w:r>
      <w:r w:rsidR="00C731A1" w:rsidRPr="00022A35">
        <w:fldChar w:fldCharType="end"/>
      </w:r>
      <w:r w:rsidRPr="00022A35">
        <w:t>.</w:t>
      </w:r>
    </w:p>
    <w:p w:rsidR="005B236E" w:rsidRPr="00022A35" w:rsidRDefault="005B236E" w:rsidP="00AF32E8">
      <w:pPr>
        <w:pStyle w:val="ListBullet2"/>
        <w:numPr>
          <w:ilvl w:val="0"/>
          <w:numId w:val="8"/>
        </w:numPr>
      </w:pPr>
      <w:r w:rsidRPr="00022A35">
        <w:t>выдает сообщение об успешном создании проекта, например:</w:t>
      </w:r>
    </w:p>
    <w:p w:rsidR="005B236E" w:rsidRPr="00022A35" w:rsidRDefault="005B236E">
      <w:pPr>
        <w:pStyle w:val="ListContinue2"/>
        <w:numPr>
          <w:ilvl w:val="0"/>
          <w:numId w:val="2"/>
        </w:numPr>
        <w:ind w:left="1080"/>
        <w:rPr>
          <w:rStyle w:val="CODE"/>
        </w:rPr>
      </w:pPr>
      <w:r w:rsidRPr="00022A35">
        <w:rPr>
          <w:rStyle w:val="CODE"/>
        </w:rPr>
        <w:t>The "Prj_OH_1" project has been successfully created</w:t>
      </w:r>
    </w:p>
    <w:p w:rsidR="005B236E" w:rsidRPr="00022A35" w:rsidRDefault="005B236E" w:rsidP="00AF32E8">
      <w:pPr>
        <w:pStyle w:val="ListBullet2"/>
        <w:numPr>
          <w:ilvl w:val="0"/>
          <w:numId w:val="8"/>
        </w:numPr>
        <w:rPr>
          <w:rFonts w:ascii="Courier New" w:hAnsi="Courier New"/>
          <w:noProof/>
        </w:rPr>
      </w:pPr>
      <w:r w:rsidRPr="00022A35">
        <w:t xml:space="preserve">Снимает отметку с флажка </w:t>
      </w:r>
      <w:r w:rsidRPr="00022A35">
        <w:rPr>
          <w:rStyle w:val="DFN"/>
        </w:rPr>
        <w:t>New Project</w:t>
      </w:r>
      <w:r w:rsidRPr="00022A35">
        <w:t xml:space="preserve"> и делает недоступными поля параметров проекта и скрывает список выбора скинов и кнопку </w:t>
      </w:r>
      <w:r w:rsidRPr="00022A35">
        <w:rPr>
          <w:rStyle w:val="DFN"/>
        </w:rPr>
        <w:t>Create new project</w:t>
      </w:r>
      <w:r w:rsidRPr="00022A35">
        <w:t xml:space="preserve">. </w:t>
      </w:r>
    </w:p>
    <w:p w:rsidR="005B236E" w:rsidRPr="00022A35" w:rsidRDefault="005B236E" w:rsidP="00AF32E8">
      <w:pPr>
        <w:pStyle w:val="ListBullet2"/>
        <w:keepNext/>
        <w:numPr>
          <w:ilvl w:val="0"/>
          <w:numId w:val="8"/>
        </w:numPr>
        <w:ind w:hanging="357"/>
      </w:pPr>
      <w:r w:rsidRPr="00022A35">
        <w:t>В случае некорректного указания параметров или ошибки ввода-вывода система не создаст проект и выдаст предупреждение, например:</w:t>
      </w:r>
    </w:p>
    <w:p w:rsidR="005B236E" w:rsidRPr="00022A35" w:rsidRDefault="005B236E" w:rsidP="00BF3B9C">
      <w:pPr>
        <w:pStyle w:val="ListContinue2"/>
        <w:rPr>
          <w:rStyle w:val="Code0"/>
        </w:rPr>
      </w:pPr>
      <w:r w:rsidRPr="00022A35">
        <w:rPr>
          <w:rStyle w:val="Code0"/>
        </w:rPr>
        <w:t>Project settings file path "c:\tst2" is invalid or empty</w:t>
      </w:r>
    </w:p>
    <w:p w:rsidR="005B236E" w:rsidRPr="00022A35" w:rsidRDefault="005B236E" w:rsidP="00BF3B9C">
      <w:pPr>
        <w:pStyle w:val="ListContinue2"/>
        <w:rPr>
          <w:noProof/>
        </w:rPr>
      </w:pPr>
      <w:r w:rsidRPr="00022A35">
        <w:t xml:space="preserve">Вам необходимо исправить ошибку и снова щелкнуть на кнопке </w:t>
      </w:r>
      <w:r w:rsidRPr="00022A35">
        <w:rPr>
          <w:rStyle w:val="DFN"/>
        </w:rPr>
        <w:t>Create new project.</w:t>
      </w:r>
    </w:p>
    <w:p w:rsidR="005B236E" w:rsidRPr="00022A35" w:rsidRDefault="005B236E" w:rsidP="00AF32E8">
      <w:pPr>
        <w:pStyle w:val="ListNumber"/>
        <w:keepNext/>
        <w:numPr>
          <w:ilvl w:val="0"/>
          <w:numId w:val="9"/>
        </w:numPr>
        <w:ind w:left="714" w:hanging="357"/>
      </w:pPr>
      <w:r w:rsidRPr="00022A35">
        <w:lastRenderedPageBreak/>
        <w:t xml:space="preserve">После создания проекта или обновления его параметров проект становится проектом по умолчанию (виден в списке </w:t>
      </w:r>
      <w:r w:rsidRPr="00022A35">
        <w:rPr>
          <w:rStyle w:val="DFN"/>
        </w:rPr>
        <w:t>Current Projects</w:t>
      </w:r>
      <w:r w:rsidR="00C731A1" w:rsidRPr="00022A35">
        <w:fldChar w:fldCharType="begin"/>
      </w:r>
      <w:r w:rsidR="00C731A1" w:rsidRPr="00022A35">
        <w:instrText xml:space="preserve"> XE "Список:Ниспадающий список Current Projects" </w:instrText>
      </w:r>
      <w:r w:rsidR="00C731A1" w:rsidRPr="00022A35">
        <w:fldChar w:fldCharType="end"/>
      </w:r>
      <w:r w:rsidR="00C731A1" w:rsidRPr="00022A35">
        <w:fldChar w:fldCharType="begin"/>
      </w:r>
      <w:r w:rsidR="00C731A1" w:rsidRPr="00022A35">
        <w:instrText xml:space="preserve"> XE "Поле:Ниспадающий список Current Projects" </w:instrText>
      </w:r>
      <w:r w:rsidR="00C731A1" w:rsidRPr="00022A35">
        <w:fldChar w:fldCharType="end"/>
      </w:r>
      <w:r w:rsidR="00C731A1" w:rsidRPr="00022A35">
        <w:fldChar w:fldCharType="begin"/>
      </w:r>
      <w:r w:rsidR="00C731A1" w:rsidRPr="00022A35">
        <w:instrText xml:space="preserve"> XE "Проект:Ниспадающий список Current Projects" </w:instrText>
      </w:r>
      <w:r w:rsidR="00C731A1" w:rsidRPr="00022A35">
        <w:fldChar w:fldCharType="end"/>
      </w:r>
      <w:r w:rsidRPr="00022A35">
        <w:t xml:space="preserve">). Перед запуском проекта на исполнение вы можете настроить параметры генерации проекта (см. разд. </w:t>
      </w:r>
      <w:r w:rsidR="0048581C" w:rsidRPr="00022A35">
        <w:t>"</w:t>
      </w:r>
      <w:hyperlink w:anchor="_Настройка_параметров_генерации" w:history="1">
        <w:r w:rsidR="00C55F6F" w:rsidRPr="00022A35">
          <w:rPr>
            <w:rStyle w:val="Hyperlink"/>
            <w:color w:val="auto"/>
            <w:u w:val="none"/>
          </w:rPr>
          <w:t>Настройка параметров генерации проекта</w:t>
        </w:r>
      </w:hyperlink>
      <w:r w:rsidR="0048581C" w:rsidRPr="00022A35">
        <w:t>"</w:t>
      </w:r>
      <w:r w:rsidRPr="00022A35">
        <w:t>).</w:t>
      </w:r>
    </w:p>
    <w:p w:rsidR="005B236E" w:rsidRPr="00022A35" w:rsidRDefault="005B236E">
      <w:pPr>
        <w:pStyle w:val="ListContinue"/>
        <w:keepNext/>
        <w:numPr>
          <w:ilvl w:val="0"/>
          <w:numId w:val="2"/>
        </w:numPr>
        <w:ind w:left="993" w:hanging="284"/>
      </w:pPr>
      <w:r w:rsidRPr="00022A35">
        <w:t xml:space="preserve">Проектная папка, которая создается на диске при создании проекта, имеет следующую структуру (приведен пример для нового проекта </w:t>
      </w:r>
      <w:r w:rsidRPr="00022A35">
        <w:rPr>
          <w:rStyle w:val="DFN"/>
        </w:rPr>
        <w:t>New1</w:t>
      </w:r>
      <w:r w:rsidRPr="00022A35">
        <w:t>):</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7"/>
        <w:gridCol w:w="1237"/>
        <w:gridCol w:w="4622"/>
      </w:tblGrid>
      <w:tr w:rsidR="005B236E" w:rsidRPr="00022A35" w:rsidTr="00B45912">
        <w:trPr>
          <w:cantSplit/>
          <w:tblHeader/>
        </w:trPr>
        <w:tc>
          <w:tcPr>
            <w:tcW w:w="1587" w:type="dxa"/>
            <w:shd w:val="clear" w:color="auto" w:fill="CCCCCC"/>
          </w:tcPr>
          <w:p w:rsidR="005B236E" w:rsidRPr="00022A35" w:rsidRDefault="005B236E">
            <w:pPr>
              <w:pStyle w:val="TableTitle"/>
              <w:rPr>
                <w:lang w:val="ru-RU"/>
              </w:rPr>
            </w:pPr>
            <w:r w:rsidRPr="00022A35">
              <w:rPr>
                <w:lang w:val="ru-RU"/>
              </w:rPr>
              <w:t>Папка</w:t>
            </w:r>
          </w:p>
        </w:tc>
        <w:tc>
          <w:tcPr>
            <w:tcW w:w="1237" w:type="dxa"/>
            <w:shd w:val="clear" w:color="auto" w:fill="CCCCCC"/>
          </w:tcPr>
          <w:p w:rsidR="005B236E" w:rsidRPr="00022A35" w:rsidRDefault="005B236E">
            <w:pPr>
              <w:pStyle w:val="TableTitle"/>
              <w:rPr>
                <w:lang w:val="ru-RU"/>
              </w:rPr>
            </w:pPr>
            <w:r w:rsidRPr="00022A35">
              <w:rPr>
                <w:lang w:val="ru-RU"/>
              </w:rPr>
              <w:t>Файл</w:t>
            </w:r>
          </w:p>
        </w:tc>
        <w:tc>
          <w:tcPr>
            <w:tcW w:w="4622" w:type="dxa"/>
            <w:shd w:val="clear" w:color="auto" w:fill="CCCCCC"/>
          </w:tcPr>
          <w:p w:rsidR="005B236E" w:rsidRPr="00022A35" w:rsidRDefault="005B236E">
            <w:pPr>
              <w:pStyle w:val="TableTitle"/>
              <w:rPr>
                <w:lang w:val="ru-RU"/>
              </w:rPr>
            </w:pPr>
            <w:r w:rsidRPr="00022A35">
              <w:rPr>
                <w:lang w:val="ru-RU"/>
              </w:rPr>
              <w:t>Комментарий</w:t>
            </w:r>
          </w:p>
        </w:tc>
      </w:tr>
      <w:tr w:rsidR="005B236E" w:rsidRPr="00022A35" w:rsidTr="00B45912">
        <w:trPr>
          <w:cantSplit/>
        </w:trPr>
        <w:tc>
          <w:tcPr>
            <w:tcW w:w="1587" w:type="dxa"/>
          </w:tcPr>
          <w:p w:rsidR="005B236E" w:rsidRPr="00022A35" w:rsidRDefault="005B236E" w:rsidP="003633EE">
            <w:pPr>
              <w:pStyle w:val="TableNormal0"/>
              <w:rPr>
                <w:rStyle w:val="FileNameUnix"/>
              </w:rPr>
            </w:pPr>
            <w:r w:rsidRPr="00022A35">
              <w:rPr>
                <w:rStyle w:val="FileNameUnix"/>
              </w:rPr>
              <w:t>New1</w:t>
            </w:r>
          </w:p>
        </w:tc>
        <w:tc>
          <w:tcPr>
            <w:tcW w:w="1237" w:type="dxa"/>
          </w:tcPr>
          <w:p w:rsidR="005B236E" w:rsidRPr="00022A35" w:rsidRDefault="005B236E" w:rsidP="003633EE">
            <w:pPr>
              <w:pStyle w:val="TableNormal0"/>
            </w:pPr>
          </w:p>
        </w:tc>
        <w:tc>
          <w:tcPr>
            <w:tcW w:w="4622" w:type="dxa"/>
          </w:tcPr>
          <w:p w:rsidR="005B236E" w:rsidRPr="00022A35" w:rsidRDefault="005B236E" w:rsidP="003633EE">
            <w:pPr>
              <w:pStyle w:val="TableNormal0"/>
            </w:pPr>
          </w:p>
        </w:tc>
      </w:tr>
      <w:tr w:rsidR="005B236E" w:rsidRPr="00022A35" w:rsidTr="00B45912">
        <w:trPr>
          <w:cantSplit/>
        </w:trPr>
        <w:tc>
          <w:tcPr>
            <w:tcW w:w="1587" w:type="dxa"/>
          </w:tcPr>
          <w:p w:rsidR="005B236E" w:rsidRPr="00022A35" w:rsidRDefault="005B236E" w:rsidP="003633EE">
            <w:pPr>
              <w:pStyle w:val="TableNormal0"/>
              <w:rPr>
                <w:rStyle w:val="FileName"/>
              </w:rPr>
            </w:pPr>
          </w:p>
        </w:tc>
        <w:tc>
          <w:tcPr>
            <w:tcW w:w="1237" w:type="dxa"/>
          </w:tcPr>
          <w:p w:rsidR="005B236E" w:rsidRPr="00022A35" w:rsidRDefault="005B236E" w:rsidP="003633EE">
            <w:pPr>
              <w:pStyle w:val="TableNormal0"/>
              <w:rPr>
                <w:rStyle w:val="FileNameUnix"/>
              </w:rPr>
            </w:pPr>
            <w:r w:rsidRPr="00022A35">
              <w:rPr>
                <w:rStyle w:val="FileNameUnix"/>
              </w:rPr>
              <w:t>New1.ini</w:t>
            </w:r>
          </w:p>
        </w:tc>
        <w:tc>
          <w:tcPr>
            <w:tcW w:w="4622" w:type="dxa"/>
          </w:tcPr>
          <w:p w:rsidR="005B236E" w:rsidRPr="00022A35" w:rsidRDefault="005B236E" w:rsidP="003633EE">
            <w:pPr>
              <w:pStyle w:val="TableNormal0"/>
            </w:pPr>
            <w:r w:rsidRPr="00022A35">
              <w:rPr>
                <w:rStyle w:val="DFN"/>
                <w:lang w:val="ru-RU"/>
              </w:rPr>
              <w:t>Файл проекта</w:t>
            </w:r>
            <w:r w:rsidRPr="00022A35">
              <w:t>.</w:t>
            </w:r>
          </w:p>
          <w:p w:rsidR="005B236E" w:rsidRPr="00022A35" w:rsidRDefault="005B236E" w:rsidP="003633EE">
            <w:pPr>
              <w:pStyle w:val="TableNormal0"/>
            </w:pPr>
            <w:r w:rsidRPr="00022A35">
              <w:t xml:space="preserve">После создания проекта содержит значения параметров по умолчанию (из файла </w:t>
            </w:r>
            <w:r w:rsidRPr="00022A35">
              <w:rPr>
                <w:rStyle w:val="FileNameUnix"/>
              </w:rPr>
              <w:t>Project_0000.ini</w:t>
            </w:r>
            <w:r w:rsidR="00C731A1" w:rsidRPr="00022A35">
              <w:fldChar w:fldCharType="begin"/>
            </w:r>
            <w:r w:rsidR="00C731A1" w:rsidRPr="00022A35">
              <w:instrText xml:space="preserve"> XE "Файл:Файл Project 0000.ini" </w:instrText>
            </w:r>
            <w:r w:rsidR="00C731A1" w:rsidRPr="00022A35">
              <w:fldChar w:fldCharType="end"/>
            </w:r>
            <w:r w:rsidRPr="00022A35">
              <w:t>).</w:t>
            </w:r>
          </w:p>
          <w:p w:rsidR="005B236E" w:rsidRPr="00022A35" w:rsidRDefault="005B236E" w:rsidP="003633EE">
            <w:pPr>
              <w:pStyle w:val="TableNormal0"/>
            </w:pPr>
            <w:r w:rsidRPr="00022A35">
              <w:t>В процессе редактирования параметров файл содержит измененные значения параметров.</w:t>
            </w:r>
          </w:p>
        </w:tc>
      </w:tr>
      <w:tr w:rsidR="005B236E" w:rsidRPr="00022A35" w:rsidTr="00B45912">
        <w:trPr>
          <w:cantSplit/>
        </w:trPr>
        <w:tc>
          <w:tcPr>
            <w:tcW w:w="1587" w:type="dxa"/>
          </w:tcPr>
          <w:p w:rsidR="005B236E" w:rsidRPr="00022A35" w:rsidRDefault="00B45912" w:rsidP="003633EE">
            <w:pPr>
              <w:pStyle w:val="TableNormal0"/>
              <w:rPr>
                <w:rStyle w:val="FileNameUnix"/>
              </w:rPr>
            </w:pPr>
            <w:r w:rsidRPr="00022A35">
              <w:rPr>
                <w:rStyle w:val="FileNameUnix"/>
                <w:lang w:val="en-US"/>
              </w:rPr>
              <w:t>New1</w:t>
            </w:r>
            <w:r w:rsidR="005B236E" w:rsidRPr="00022A35">
              <w:rPr>
                <w:rStyle w:val="FileNameUnix"/>
              </w:rPr>
              <w:t>\Update</w:t>
            </w:r>
          </w:p>
        </w:tc>
        <w:tc>
          <w:tcPr>
            <w:tcW w:w="1237" w:type="dxa"/>
          </w:tcPr>
          <w:p w:rsidR="005B236E" w:rsidRPr="00022A35" w:rsidRDefault="005B236E" w:rsidP="003633EE">
            <w:pPr>
              <w:pStyle w:val="TableNormal0"/>
            </w:pPr>
          </w:p>
        </w:tc>
        <w:tc>
          <w:tcPr>
            <w:tcW w:w="4622" w:type="dxa"/>
          </w:tcPr>
          <w:p w:rsidR="005B236E" w:rsidRPr="00022A35" w:rsidRDefault="005B236E" w:rsidP="003633EE">
            <w:pPr>
              <w:pStyle w:val="TableNormal0"/>
              <w:rPr>
                <w:rStyle w:val="DFN"/>
                <w:lang w:val="ru-RU"/>
              </w:rPr>
            </w:pPr>
            <w:r w:rsidRPr="00022A35">
              <w:rPr>
                <w:rStyle w:val="DFN"/>
                <w:lang w:val="ru-RU"/>
              </w:rPr>
              <w:t>Папка обновления</w:t>
            </w:r>
            <w:r w:rsidR="00C731A1" w:rsidRPr="00022A35">
              <w:fldChar w:fldCharType="begin"/>
            </w:r>
            <w:r w:rsidR="00C731A1" w:rsidRPr="00022A35">
              <w:instrText xml:space="preserve"> XE "Папка:Папка обновления" </w:instrText>
            </w:r>
            <w:r w:rsidR="00C731A1" w:rsidRPr="00022A35">
              <w:fldChar w:fldCharType="end"/>
            </w:r>
            <w:r w:rsidR="00C731A1" w:rsidRPr="00022A35">
              <w:fldChar w:fldCharType="begin"/>
            </w:r>
            <w:r w:rsidR="00C731A1" w:rsidRPr="00022A35">
              <w:instrText xml:space="preserve"> XE "Update:Папка обновления" </w:instrText>
            </w:r>
            <w:r w:rsidR="00C731A1" w:rsidRPr="00022A35">
              <w:fldChar w:fldCharType="end"/>
            </w:r>
            <w:r w:rsidRPr="00022A35">
              <w:rPr>
                <w:rStyle w:val="DFN"/>
                <w:lang w:val="ru-RU"/>
              </w:rPr>
              <w:t>.</w:t>
            </w:r>
          </w:p>
          <w:p w:rsidR="005B236E" w:rsidRPr="00022A35" w:rsidRDefault="005B236E" w:rsidP="003633EE">
            <w:pPr>
              <w:pStyle w:val="TableNormal0"/>
            </w:pPr>
            <w:r w:rsidRPr="00022A35">
              <w:t>Папка пуста после создания проекта.</w:t>
            </w:r>
          </w:p>
        </w:tc>
      </w:tr>
      <w:tr w:rsidR="005B236E" w:rsidRPr="00022A35" w:rsidTr="00B45912">
        <w:trPr>
          <w:cantSplit/>
        </w:trPr>
        <w:tc>
          <w:tcPr>
            <w:tcW w:w="1587" w:type="dxa"/>
          </w:tcPr>
          <w:p w:rsidR="005B236E" w:rsidRPr="00022A35" w:rsidRDefault="00B45912" w:rsidP="003633EE">
            <w:pPr>
              <w:pStyle w:val="TableNormal0"/>
              <w:rPr>
                <w:rStyle w:val="FileNameUnix"/>
              </w:rPr>
            </w:pPr>
            <w:r w:rsidRPr="00022A35">
              <w:rPr>
                <w:rStyle w:val="FileNameUnix"/>
                <w:lang w:val="en-US"/>
              </w:rPr>
              <w:t>New1</w:t>
            </w:r>
            <w:r w:rsidR="005B236E" w:rsidRPr="00022A35">
              <w:rPr>
                <w:rStyle w:val="FileNameUnix"/>
              </w:rPr>
              <w:t>\Output</w:t>
            </w:r>
          </w:p>
        </w:tc>
        <w:tc>
          <w:tcPr>
            <w:tcW w:w="1237" w:type="dxa"/>
          </w:tcPr>
          <w:p w:rsidR="005B236E" w:rsidRPr="00022A35" w:rsidRDefault="005B236E" w:rsidP="003633EE">
            <w:pPr>
              <w:pStyle w:val="TableNormal0"/>
            </w:pPr>
          </w:p>
        </w:tc>
        <w:tc>
          <w:tcPr>
            <w:tcW w:w="4622" w:type="dxa"/>
          </w:tcPr>
          <w:p w:rsidR="005B236E" w:rsidRPr="00022A35" w:rsidRDefault="005B236E" w:rsidP="003633EE">
            <w:pPr>
              <w:pStyle w:val="TableNormal0"/>
              <w:rPr>
                <w:rStyle w:val="DFN"/>
                <w:lang w:val="ru-RU"/>
              </w:rPr>
            </w:pPr>
            <w:r w:rsidRPr="00022A35">
              <w:rPr>
                <w:rStyle w:val="DFN"/>
                <w:lang w:val="ru-RU"/>
              </w:rPr>
              <w:t>Папка результата</w:t>
            </w:r>
            <w:r w:rsidR="00C731A1" w:rsidRPr="00022A35">
              <w:fldChar w:fldCharType="begin"/>
            </w:r>
            <w:r w:rsidR="00C731A1" w:rsidRPr="00022A35">
              <w:instrText xml:space="preserve"> XE "Папка:Папка результата" </w:instrText>
            </w:r>
            <w:r w:rsidR="00C731A1" w:rsidRPr="00022A35">
              <w:fldChar w:fldCharType="end"/>
            </w:r>
            <w:r w:rsidR="00C731A1" w:rsidRPr="00022A35">
              <w:fldChar w:fldCharType="begin"/>
            </w:r>
            <w:r w:rsidR="00C731A1" w:rsidRPr="00022A35">
              <w:instrText xml:space="preserve"> XE "Output:Папка результата" </w:instrText>
            </w:r>
            <w:r w:rsidR="00C731A1" w:rsidRPr="00022A35">
              <w:fldChar w:fldCharType="end"/>
            </w:r>
            <w:r w:rsidRPr="00022A35">
              <w:rPr>
                <w:rStyle w:val="DFN"/>
                <w:lang w:val="ru-RU"/>
              </w:rPr>
              <w:t>.</w:t>
            </w:r>
          </w:p>
          <w:p w:rsidR="005B236E" w:rsidRPr="00022A35" w:rsidRDefault="005B236E" w:rsidP="003633EE">
            <w:pPr>
              <w:pStyle w:val="TableNormal0"/>
            </w:pPr>
            <w:r w:rsidRPr="00022A35">
              <w:t>Папка пуста после создания проекта.</w:t>
            </w:r>
            <w:r w:rsidR="00B45912" w:rsidRPr="00022A35">
              <w:t xml:space="preserve"> В ходе выполнения генерации </w:t>
            </w:r>
            <w:r w:rsidRPr="00022A35">
              <w:t xml:space="preserve">GenHelp копирует </w:t>
            </w:r>
            <w:r w:rsidR="00B45912" w:rsidRPr="00022A35">
              <w:t xml:space="preserve">в папку результата файлы из папки </w:t>
            </w:r>
            <w:r w:rsidR="00B45912" w:rsidRPr="00022A35">
              <w:rPr>
                <w:rStyle w:val="FileNameUnix"/>
              </w:rPr>
              <w:t>App\Project_0000</w:t>
            </w:r>
            <w:r w:rsidR="00B45912" w:rsidRPr="00022A35">
              <w:t>, затем файлы из папки текущего скина, затем (</w:t>
            </w:r>
            <w:r w:rsidRPr="00022A35">
              <w:t>с замещением</w:t>
            </w:r>
            <w:r w:rsidR="00B45912" w:rsidRPr="00022A35">
              <w:t>) файлы из папки обновления. В конце обработки все файлы в папке результата обрабатываются: выполняется замена переменных, содержащихся в файлах, на соответствующие значения, определяемые пользователем и алгоритмом генерации</w:t>
            </w:r>
            <w:r w:rsidRPr="00022A35">
              <w:t>.</w:t>
            </w:r>
          </w:p>
          <w:p w:rsidR="005B236E" w:rsidRPr="00022A35" w:rsidRDefault="005B236E" w:rsidP="003633EE">
            <w:pPr>
              <w:pStyle w:val="TableNormal0"/>
            </w:pPr>
            <w:r w:rsidRPr="00022A35">
              <w:t>По окончании генерации папка содержит измененные и новые файлы ЭС в соответствии с указанными при генерации форматами.</w:t>
            </w:r>
          </w:p>
          <w:p w:rsidR="005B236E" w:rsidRPr="00022A35" w:rsidRDefault="005B236E" w:rsidP="003633EE">
            <w:pPr>
              <w:pStyle w:val="TableNormal0"/>
              <w:numPr>
                <w:ilvl w:val="0"/>
                <w:numId w:val="15"/>
              </w:numPr>
              <w:rPr>
                <w:smallCaps/>
                <w:noProof/>
              </w:rPr>
            </w:pPr>
            <w:r w:rsidRPr="00022A35">
              <w:t xml:space="preserve">Файлы ЭС в формате HTML (стартовый </w:t>
            </w:r>
            <w:r w:rsidRPr="00022A35">
              <w:rPr>
                <w:rStyle w:val="FileNameUnix"/>
              </w:rPr>
              <w:t>файл CHM_frame_index_search_main.htm</w:t>
            </w:r>
            <w:r w:rsidR="00C731A1" w:rsidRPr="00022A35">
              <w:fldChar w:fldCharType="begin"/>
            </w:r>
            <w:r w:rsidR="00C731A1" w:rsidRPr="00022A35">
              <w:instrText xml:space="preserve"> XE "Файл:Файл CHM frame index search main.htm" </w:instrText>
            </w:r>
            <w:r w:rsidR="00C731A1" w:rsidRPr="00022A35">
              <w:fldChar w:fldCharType="end"/>
            </w:r>
            <w:r w:rsidRPr="00022A35">
              <w:t>).</w:t>
            </w:r>
          </w:p>
          <w:p w:rsidR="005B236E" w:rsidRPr="00022A35" w:rsidRDefault="005B236E" w:rsidP="003633EE">
            <w:pPr>
              <w:pStyle w:val="TableNormal0"/>
              <w:numPr>
                <w:ilvl w:val="0"/>
                <w:numId w:val="15"/>
              </w:numPr>
              <w:rPr>
                <w:rStyle w:val="FileNameUnix"/>
              </w:rPr>
            </w:pPr>
            <w:r w:rsidRPr="00022A35">
              <w:t xml:space="preserve">Файл в формате DOC имеет имя </w:t>
            </w:r>
            <w:r w:rsidRPr="00022A35">
              <w:br/>
            </w:r>
            <w:r w:rsidRPr="00022A35">
              <w:rPr>
                <w:rStyle w:val="FileNameUnix"/>
              </w:rPr>
              <w:t>Printed_имя_первоисточника.doc.</w:t>
            </w:r>
          </w:p>
          <w:p w:rsidR="005B236E" w:rsidRPr="00022A35" w:rsidRDefault="005B236E" w:rsidP="00C731A1">
            <w:pPr>
              <w:pStyle w:val="TableNormal0"/>
              <w:numPr>
                <w:ilvl w:val="0"/>
                <w:numId w:val="15"/>
              </w:numPr>
            </w:pPr>
            <w:r w:rsidRPr="00022A35">
              <w:t xml:space="preserve">Файл в формате CHM имеет имя </w:t>
            </w:r>
            <w:r w:rsidRPr="00022A35">
              <w:rPr>
                <w:rStyle w:val="FileNameUnix"/>
              </w:rPr>
              <w:t>CHM Project.CHM</w:t>
            </w:r>
            <w:r w:rsidR="00C731A1" w:rsidRPr="00022A35">
              <w:fldChar w:fldCharType="begin"/>
            </w:r>
            <w:r w:rsidR="00C731A1" w:rsidRPr="00022A35">
              <w:instrText xml:space="preserve"> XE "Файл:Файл CHM Project.chm" </w:instrText>
            </w:r>
            <w:r w:rsidR="00C731A1" w:rsidRPr="00022A35">
              <w:fldChar w:fldCharType="end"/>
            </w:r>
            <w:r w:rsidRPr="00022A35">
              <w:t>.</w:t>
            </w:r>
          </w:p>
        </w:tc>
      </w:tr>
    </w:tbl>
    <w:p w:rsidR="005B236E" w:rsidRPr="00022A35" w:rsidRDefault="005B236E"/>
    <w:p w:rsidR="005B236E" w:rsidRPr="00022A35" w:rsidRDefault="005B236E" w:rsidP="00AF32E8">
      <w:pPr>
        <w:pStyle w:val="ListNumber"/>
        <w:numPr>
          <w:ilvl w:val="0"/>
          <w:numId w:val="9"/>
        </w:numPr>
      </w:pPr>
      <w:r w:rsidRPr="00022A35">
        <w:t xml:space="preserve">Для запуска проекта на исполнение выберите вкладку </w:t>
      </w:r>
      <w:r w:rsidRPr="00022A35">
        <w:rPr>
          <w:rStyle w:val="DFN"/>
        </w:rPr>
        <w:t>Generate</w:t>
      </w:r>
      <w:r w:rsidR="00C731A1" w:rsidRPr="00022A35">
        <w:fldChar w:fldCharType="begin"/>
      </w:r>
      <w:r w:rsidR="00C731A1" w:rsidRPr="00022A35">
        <w:instrText xml:space="preserve"> XE "Вкладка:Вкладка Generate" </w:instrText>
      </w:r>
      <w:r w:rsidR="00C731A1" w:rsidRPr="00022A35">
        <w:fldChar w:fldCharType="end"/>
      </w:r>
      <w:r w:rsidR="00C731A1" w:rsidRPr="00022A35">
        <w:fldChar w:fldCharType="begin"/>
      </w:r>
      <w:r w:rsidR="00C731A1" w:rsidRPr="00022A35">
        <w:instrText xml:space="preserve"> XE "Generate:Вкладка Generate" </w:instrText>
      </w:r>
      <w:r w:rsidR="00C731A1" w:rsidRPr="00022A35">
        <w:fldChar w:fldCharType="end"/>
      </w:r>
      <w:r w:rsidRPr="00022A35">
        <w:rPr>
          <w:rStyle w:val="DFN"/>
        </w:rPr>
        <w:t xml:space="preserve">, </w:t>
      </w:r>
      <w:r w:rsidRPr="00022A35">
        <w:t xml:space="preserve">определите опции генерации и щелкните на кнопке </w:t>
      </w:r>
      <w:r w:rsidRPr="00022A35">
        <w:rPr>
          <w:rStyle w:val="DFN"/>
        </w:rPr>
        <w:t>Generate Help</w:t>
      </w:r>
      <w:r w:rsidRPr="00022A35">
        <w:t xml:space="preserve">. Подробнее см. разд. </w:t>
      </w:r>
      <w:r w:rsidR="0048581C" w:rsidRPr="00022A35">
        <w:t>"</w:t>
      </w:r>
      <w:hyperlink w:anchor="_Генерация_ЭС" w:history="1">
        <w:r w:rsidR="00C55F6F" w:rsidRPr="00022A35">
          <w:rPr>
            <w:rStyle w:val="Hyperlink"/>
            <w:color w:val="auto"/>
            <w:u w:val="none"/>
          </w:rPr>
          <w:t>Генерация ЭС</w:t>
        </w:r>
      </w:hyperlink>
      <w:r w:rsidR="0048581C" w:rsidRPr="00022A35">
        <w:t>"</w:t>
      </w:r>
      <w:r w:rsidRPr="00022A35">
        <w:t>.</w:t>
      </w:r>
    </w:p>
    <w:p w:rsidR="00B45912" w:rsidRPr="00022A35" w:rsidRDefault="00B45912" w:rsidP="00B45912">
      <w:pPr>
        <w:pStyle w:val="Gap"/>
      </w:pPr>
    </w:p>
    <w:p w:rsidR="005B236E" w:rsidRPr="00022A35" w:rsidRDefault="005B236E">
      <w:pPr>
        <w:pStyle w:val="Heading2"/>
        <w:rPr>
          <w:lang w:val="ru-RU"/>
        </w:rPr>
      </w:pPr>
      <w:bookmarkStart w:id="108" w:name="_Выбор_существующего_проекта"/>
      <w:bookmarkStart w:id="109" w:name="_Toc346638562"/>
      <w:bookmarkStart w:id="110" w:name="_Toc476839351"/>
      <w:bookmarkEnd w:id="108"/>
      <w:r w:rsidRPr="00022A35">
        <w:rPr>
          <w:lang w:val="ru-RU"/>
        </w:rPr>
        <w:t>Выбор существующего проекта</w:t>
      </w:r>
      <w:bookmarkEnd w:id="109"/>
      <w:bookmarkEnd w:id="110"/>
    </w:p>
    <w:p w:rsidR="005B236E" w:rsidRPr="00022A35" w:rsidRDefault="00C731A1">
      <w:pPr>
        <w:keepNext/>
      </w:pPr>
      <w:r w:rsidRPr="00022A35">
        <w:fldChar w:fldCharType="begin"/>
      </w:r>
      <w:r w:rsidRPr="00022A35">
        <w:instrText xml:space="preserve"> XE "Выбор:Выбор существующего проекта" </w:instrText>
      </w:r>
      <w:r w:rsidRPr="00022A35">
        <w:fldChar w:fldCharType="end"/>
      </w:r>
      <w:r w:rsidRPr="00022A35">
        <w:fldChar w:fldCharType="begin"/>
      </w:r>
      <w:r w:rsidRPr="00022A35">
        <w:instrText xml:space="preserve"> XE "Проект:Выбор существующего проекта" </w:instrText>
      </w:r>
      <w:r w:rsidRPr="00022A35">
        <w:fldChar w:fldCharType="end"/>
      </w:r>
      <w:r w:rsidR="005B236E" w:rsidRPr="00022A35">
        <w:t xml:space="preserve">Вы можете выбрать существующий проект из списка проектов GenHelp на вкладке </w:t>
      </w:r>
      <w:r w:rsidR="005B236E" w:rsidRPr="00022A35">
        <w:rPr>
          <w:rStyle w:val="DFN"/>
        </w:rPr>
        <w:t>Projects</w:t>
      </w:r>
      <w:r w:rsidRPr="00022A35">
        <w:fldChar w:fldCharType="begin"/>
      </w:r>
      <w:r w:rsidRPr="00022A35">
        <w:instrText xml:space="preserve"> XE "Вкладка:Вкладка Projects" </w:instrText>
      </w:r>
      <w:r w:rsidRPr="00022A35">
        <w:fldChar w:fldCharType="end"/>
      </w:r>
      <w:r w:rsidRPr="00022A35">
        <w:fldChar w:fldCharType="begin"/>
      </w:r>
      <w:r w:rsidRPr="00022A35">
        <w:instrText xml:space="preserve"> XE "Projects:Вкладка Projects" </w:instrText>
      </w:r>
      <w:r w:rsidRPr="00022A35">
        <w:fldChar w:fldCharType="end"/>
      </w:r>
      <w:r w:rsidR="005B236E" w:rsidRPr="00022A35">
        <w:t xml:space="preserve">. Когда проектов несколько, то они отсортированы в списке </w:t>
      </w:r>
      <w:r w:rsidR="005B236E" w:rsidRPr="00022A35">
        <w:rPr>
          <w:rStyle w:val="DFN"/>
        </w:rPr>
        <w:t>Current projects</w:t>
      </w:r>
      <w:r w:rsidR="005B236E" w:rsidRPr="00022A35">
        <w:t xml:space="preserve"> по убыванию </w:t>
      </w:r>
      <w:r w:rsidR="005B236E" w:rsidRPr="00022A35">
        <w:rPr>
          <w:rStyle w:val="Emphasis"/>
        </w:rPr>
        <w:t>даты проекта</w:t>
      </w:r>
      <w:r w:rsidR="005B236E" w:rsidRPr="00022A35">
        <w:t>.</w:t>
      </w:r>
    </w:p>
    <w:tbl>
      <w:tblPr>
        <w:tblW w:w="9684" w:type="dxa"/>
        <w:tblLook w:val="04A0" w:firstRow="1" w:lastRow="0" w:firstColumn="1" w:lastColumn="0" w:noHBand="0" w:noVBand="1"/>
      </w:tblPr>
      <w:tblGrid>
        <w:gridCol w:w="7963"/>
        <w:gridCol w:w="1721"/>
      </w:tblGrid>
      <w:tr w:rsidR="00503338" w:rsidRPr="00022A35" w:rsidTr="009719A2">
        <w:trPr>
          <w:gridAfter w:val="1"/>
          <w:wAfter w:w="1717" w:type="dxa"/>
        </w:trPr>
        <w:tc>
          <w:tcPr>
            <w:tcW w:w="567"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503338" w:rsidRPr="00022A35" w:rsidRDefault="00CD18A1" w:rsidP="003633EE">
            <w:pPr>
              <w:pStyle w:val="TableImageBody"/>
            </w:pPr>
            <w:r w:rsidRPr="00022A35">
              <w:rPr>
                <w:noProof/>
                <w:lang w:val="ru-RU" w:eastAsia="ru-RU"/>
              </w:rPr>
              <w:drawing>
                <wp:inline distT="0" distB="0" distL="0" distR="0" wp14:anchorId="6E5068D7" wp14:editId="1DD2E32A">
                  <wp:extent cx="5050155" cy="301053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0155" cy="3010535"/>
                          </a:xfrm>
                          <a:prstGeom prst="rect">
                            <a:avLst/>
                          </a:prstGeom>
                          <a:noFill/>
                          <a:ln>
                            <a:noFill/>
                          </a:ln>
                        </pic:spPr>
                      </pic:pic>
                    </a:graphicData>
                  </a:graphic>
                </wp:inline>
              </w:drawing>
            </w:r>
          </w:p>
        </w:tc>
      </w:tr>
      <w:tr w:rsidR="00503338" w:rsidRPr="00022A35" w:rsidTr="009719A2">
        <w:tc>
          <w:tcPr>
            <w:tcW w:w="9684" w:type="dxa"/>
            <w:gridSpan w:val="2"/>
            <w:shd w:val="clear" w:color="auto" w:fill="auto"/>
            <w:tcMar>
              <w:left w:w="0" w:type="dxa"/>
              <w:right w:w="0" w:type="dxa"/>
            </w:tcMar>
          </w:tcPr>
          <w:p w:rsidR="00503338" w:rsidRPr="00022A35" w:rsidRDefault="00503338"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7</w:t>
            </w:r>
            <w:r w:rsidRPr="00022A35">
              <w:rPr>
                <w:rStyle w:val="Emphasis"/>
              </w:rPr>
              <w:fldChar w:fldCharType="end"/>
            </w:r>
            <w:r w:rsidRPr="00022A35">
              <w:rPr>
                <w:rStyle w:val="Emphasis"/>
              </w:rPr>
              <w:t xml:space="preserve">. </w:t>
            </w:r>
            <w:r w:rsidRPr="00022A35">
              <w:rPr>
                <w:rStyle w:val="Emphasis"/>
                <w:lang w:val="ru-RU"/>
              </w:rPr>
              <w:t>Выбор ранее созданного проекта</w:t>
            </w:r>
            <w:r w:rsidR="00F54354" w:rsidRPr="00022A35">
              <w:rPr>
                <w:rStyle w:val="Emphasis"/>
                <w:lang w:val="ru-RU"/>
              </w:rPr>
              <w:t xml:space="preserve"> из списка проектов</w:t>
            </w:r>
          </w:p>
        </w:tc>
      </w:tr>
    </w:tbl>
    <w:p w:rsidR="00503338" w:rsidRPr="00022A35" w:rsidRDefault="00503338" w:rsidP="00503338">
      <w:pPr>
        <w:pStyle w:val="Gap"/>
      </w:pPr>
    </w:p>
    <w:p w:rsidR="005B236E" w:rsidRPr="00022A35" w:rsidRDefault="005B236E">
      <w:pPr>
        <w:pStyle w:val="ListBullet"/>
        <w:keepNext/>
        <w:numPr>
          <w:ilvl w:val="0"/>
          <w:numId w:val="1"/>
        </w:numPr>
        <w:ind w:left="714" w:hanging="357"/>
      </w:pPr>
      <w:r w:rsidRPr="00022A35">
        <w:t>Выбор существующего проекта из списка.</w:t>
      </w:r>
    </w:p>
    <w:p w:rsidR="005B236E" w:rsidRPr="00022A35" w:rsidRDefault="005B236E" w:rsidP="00F54354">
      <w:pPr>
        <w:pStyle w:val="ListContinue"/>
      </w:pPr>
      <w:r w:rsidRPr="00022A35">
        <w:t xml:space="preserve">Находясь на вкладке </w:t>
      </w:r>
      <w:r w:rsidRPr="00022A35">
        <w:rPr>
          <w:rStyle w:val="DFN"/>
        </w:rPr>
        <w:t>Projects</w:t>
      </w:r>
      <w:r w:rsidRPr="00022A35">
        <w:t xml:space="preserve">, откройте ниспадающий список </w:t>
      </w:r>
      <w:r w:rsidRPr="00022A35">
        <w:rPr>
          <w:rStyle w:val="DFN"/>
        </w:rPr>
        <w:t>Current projects</w:t>
      </w:r>
      <w:r w:rsidRPr="00022A35">
        <w:t xml:space="preserve"> </w:t>
      </w:r>
      <w:r w:rsidR="00C731A1" w:rsidRPr="00022A35">
        <w:fldChar w:fldCharType="begin"/>
      </w:r>
      <w:r w:rsidR="00C731A1" w:rsidRPr="00022A35">
        <w:instrText xml:space="preserve"> XE "Список:Ниспадающий список Current Projects" </w:instrText>
      </w:r>
      <w:r w:rsidR="00C731A1" w:rsidRPr="00022A35">
        <w:fldChar w:fldCharType="end"/>
      </w:r>
      <w:r w:rsidR="00C731A1" w:rsidRPr="00022A35">
        <w:fldChar w:fldCharType="begin"/>
      </w:r>
      <w:r w:rsidR="00C731A1" w:rsidRPr="00022A35">
        <w:instrText xml:space="preserve"> XE "Поле:Ниспадающий список Current Projects" </w:instrText>
      </w:r>
      <w:r w:rsidR="00C731A1" w:rsidRPr="00022A35">
        <w:fldChar w:fldCharType="end"/>
      </w:r>
      <w:r w:rsidR="00C731A1" w:rsidRPr="00022A35">
        <w:fldChar w:fldCharType="begin"/>
      </w:r>
      <w:r w:rsidR="00C731A1" w:rsidRPr="00022A35">
        <w:instrText xml:space="preserve"> XE "Проект:Ниспадающий список Current Projects" </w:instrText>
      </w:r>
      <w:r w:rsidR="00C731A1" w:rsidRPr="00022A35">
        <w:fldChar w:fldCharType="end"/>
      </w:r>
      <w:r w:rsidRPr="00022A35">
        <w:t xml:space="preserve">(см. снимок экрана). Выберите проект. Система проверит параметры проекта и если все нормально, то выбранный проект становится текущим. </w:t>
      </w:r>
    </w:p>
    <w:p w:rsidR="005B236E" w:rsidRPr="00022A35" w:rsidRDefault="005B236E" w:rsidP="00F54354">
      <w:pPr>
        <w:pStyle w:val="ListContinue"/>
      </w:pPr>
      <w:r w:rsidRPr="00022A35">
        <w:t>Если GenHelp обнаружит какое-либо несоответствие параметров или отсутствие артефактов, то вы получите об этом сообщение (например, об отсутствии файла первоисточника).</w:t>
      </w:r>
    </w:p>
    <w:p w:rsidR="005B236E" w:rsidRPr="00022A35" w:rsidRDefault="005B236E">
      <w:pPr>
        <w:pStyle w:val="ListBullet"/>
        <w:keepNext/>
        <w:numPr>
          <w:ilvl w:val="0"/>
          <w:numId w:val="1"/>
        </w:numPr>
        <w:ind w:left="714" w:hanging="357"/>
      </w:pPr>
      <w:r w:rsidRPr="00022A35">
        <w:lastRenderedPageBreak/>
        <w:t>Поиск существующего файла проекта</w:t>
      </w:r>
      <w:r w:rsidR="00C731A1" w:rsidRPr="00022A35">
        <w:fldChar w:fldCharType="begin"/>
      </w:r>
      <w:r w:rsidR="00C731A1" w:rsidRPr="00022A35">
        <w:instrText xml:space="preserve"> XE "Поиск:Поиск существующего файла проекта" </w:instrText>
      </w:r>
      <w:r w:rsidR="00C731A1" w:rsidRPr="00022A35">
        <w:fldChar w:fldCharType="end"/>
      </w:r>
      <w:r w:rsidR="00C731A1" w:rsidRPr="00022A35">
        <w:fldChar w:fldCharType="begin"/>
      </w:r>
      <w:r w:rsidR="00C731A1" w:rsidRPr="00022A35">
        <w:instrText xml:space="preserve"> XE "Файл:Поиск существующего файла проекта" </w:instrText>
      </w:r>
      <w:r w:rsidR="00C731A1" w:rsidRPr="00022A35">
        <w:fldChar w:fldCharType="end"/>
      </w:r>
      <w:r w:rsidR="00C731A1" w:rsidRPr="00022A35">
        <w:fldChar w:fldCharType="begin"/>
      </w:r>
      <w:r w:rsidR="00C731A1" w:rsidRPr="00022A35">
        <w:instrText xml:space="preserve"> XE "Проект:Поиск существующего файла проекта" </w:instrText>
      </w:r>
      <w:r w:rsidR="00C731A1" w:rsidRPr="00022A35">
        <w:fldChar w:fldCharType="end"/>
      </w:r>
      <w:r w:rsidRPr="00022A35">
        <w:t>.</w:t>
      </w:r>
    </w:p>
    <w:p w:rsidR="005B236E" w:rsidRPr="00022A35" w:rsidRDefault="005B236E" w:rsidP="00F54354">
      <w:pPr>
        <w:pStyle w:val="ListContinue"/>
        <w:keepNext/>
      </w:pPr>
      <w:r w:rsidRPr="00022A35">
        <w:t xml:space="preserve">Находясь на вкладке </w:t>
      </w:r>
      <w:r w:rsidRPr="00022A35">
        <w:rPr>
          <w:rStyle w:val="DFN"/>
        </w:rPr>
        <w:t>Projects</w:t>
      </w:r>
      <w:r w:rsidRPr="00022A35">
        <w:t>, щелкните на кнопке выбора файла</w:t>
      </w:r>
      <w:r w:rsidR="00C731A1" w:rsidRPr="00022A35">
        <w:fldChar w:fldCharType="begin"/>
      </w:r>
      <w:r w:rsidR="00C731A1" w:rsidRPr="00022A35">
        <w:instrText xml:space="preserve"> XE "Кнопка:Кнопка выбора файла" </w:instrText>
      </w:r>
      <w:r w:rsidR="00C731A1" w:rsidRPr="00022A35">
        <w:fldChar w:fldCharType="end"/>
      </w:r>
      <w:r w:rsidR="00C731A1" w:rsidRPr="00022A35">
        <w:fldChar w:fldCharType="begin"/>
      </w:r>
      <w:r w:rsidR="00C731A1" w:rsidRPr="00022A35">
        <w:instrText xml:space="preserve"> XE "Файл:Кнопка выбора файла" </w:instrText>
      </w:r>
      <w:r w:rsidR="00C731A1" w:rsidRPr="00022A35">
        <w:fldChar w:fldCharType="end"/>
      </w:r>
      <w:r w:rsidRPr="00022A35">
        <w:t xml:space="preserve"> (кнопка </w:t>
      </w:r>
      <w:r w:rsidR="00CD18A1" w:rsidRPr="00022A35">
        <w:rPr>
          <w:noProof/>
        </w:rPr>
        <w:drawing>
          <wp:inline distT="0" distB="0" distL="0" distR="0" wp14:anchorId="3E617AAE" wp14:editId="3CAC366F">
            <wp:extent cx="140970" cy="15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970" cy="154940"/>
                    </a:xfrm>
                    <a:prstGeom prst="rect">
                      <a:avLst/>
                    </a:prstGeom>
                    <a:noFill/>
                    <a:ln>
                      <a:noFill/>
                    </a:ln>
                  </pic:spPr>
                </pic:pic>
              </a:graphicData>
            </a:graphic>
          </wp:inline>
        </w:drawing>
      </w:r>
      <w:r w:rsidRPr="00022A35">
        <w:t>). Программа откроет стандартный системный диалог поиска файла.</w:t>
      </w:r>
    </w:p>
    <w:tbl>
      <w:tblPr>
        <w:tblW w:w="0" w:type="auto"/>
        <w:tblInd w:w="720" w:type="dxa"/>
        <w:tblLook w:val="04A0" w:firstRow="1" w:lastRow="0" w:firstColumn="1" w:lastColumn="0" w:noHBand="0" w:noVBand="1"/>
      </w:tblPr>
      <w:tblGrid>
        <w:gridCol w:w="4870"/>
      </w:tblGrid>
      <w:tr w:rsidR="00F54354" w:rsidRPr="00022A35" w:rsidTr="009719A2">
        <w:tc>
          <w:tcPr>
            <w:tcW w:w="4827"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F54354" w:rsidRPr="00022A35" w:rsidRDefault="00CD18A1" w:rsidP="003633EE">
            <w:pPr>
              <w:pStyle w:val="TableImageBody"/>
            </w:pPr>
            <w:r w:rsidRPr="00022A35">
              <w:rPr>
                <w:noProof/>
                <w:lang w:val="ru-RU" w:eastAsia="ru-RU"/>
              </w:rPr>
              <w:drawing>
                <wp:inline distT="0" distB="0" distL="0" distR="0" wp14:anchorId="35B11645" wp14:editId="65B015A7">
                  <wp:extent cx="3045460" cy="1863725"/>
                  <wp:effectExtent l="19050" t="19050" r="2159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460" cy="1863725"/>
                          </a:xfrm>
                          <a:prstGeom prst="rect">
                            <a:avLst/>
                          </a:prstGeom>
                          <a:noFill/>
                          <a:ln w="6350" cmpd="sng">
                            <a:solidFill>
                              <a:srgbClr val="000000"/>
                            </a:solidFill>
                            <a:miter lim="800000"/>
                            <a:headEnd/>
                            <a:tailEnd/>
                          </a:ln>
                          <a:effectLst/>
                        </pic:spPr>
                      </pic:pic>
                    </a:graphicData>
                  </a:graphic>
                </wp:inline>
              </w:drawing>
            </w:r>
          </w:p>
        </w:tc>
      </w:tr>
      <w:tr w:rsidR="00F54354" w:rsidRPr="00022A35" w:rsidTr="009719A2">
        <w:tc>
          <w:tcPr>
            <w:tcW w:w="4827" w:type="dxa"/>
            <w:shd w:val="clear" w:color="auto" w:fill="auto"/>
            <w:tcMar>
              <w:left w:w="0" w:type="dxa"/>
              <w:right w:w="0" w:type="dxa"/>
            </w:tcMar>
          </w:tcPr>
          <w:p w:rsidR="00F54354" w:rsidRPr="00022A35" w:rsidRDefault="00F54354" w:rsidP="003633EE">
            <w:pPr>
              <w:pStyle w:val="TableImageCaption"/>
              <w:rPr>
                <w:rStyle w:val="Emphasis"/>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8</w:t>
            </w:r>
            <w:r w:rsidRPr="00022A35">
              <w:rPr>
                <w:rStyle w:val="Emphasis"/>
              </w:rPr>
              <w:fldChar w:fldCharType="end"/>
            </w:r>
            <w:r w:rsidRPr="00022A35">
              <w:rPr>
                <w:rStyle w:val="Emphasis"/>
              </w:rPr>
              <w:t>. Выбор существующего проекта по файлу проекта</w:t>
            </w:r>
          </w:p>
        </w:tc>
      </w:tr>
    </w:tbl>
    <w:p w:rsidR="005B236E" w:rsidRPr="00022A35" w:rsidRDefault="005B236E" w:rsidP="00F54354">
      <w:pPr>
        <w:pStyle w:val="ListContinue"/>
      </w:pPr>
      <w:r w:rsidRPr="00022A35">
        <w:t xml:space="preserve">Найдите необходимый ini-файл проекта, щелкните на кнопке </w:t>
      </w:r>
      <w:r w:rsidRPr="00022A35">
        <w:rPr>
          <w:rStyle w:val="DFN"/>
        </w:rPr>
        <w:t>Open</w:t>
      </w:r>
      <w:r w:rsidRPr="00022A35">
        <w:t>. Система проверит параметры проекта и соответствующие файлы, если все нормально, установит выбранный проект текущим и обновит его дату. В случае ошибок артефактов или других возможных ошибок программа выдаст соответствующее сообщение.</w:t>
      </w:r>
    </w:p>
    <w:p w:rsidR="005B236E" w:rsidRPr="00022A35" w:rsidRDefault="005B236E">
      <w:r w:rsidRPr="00022A35">
        <w:t xml:space="preserve">После выбора существующего проекта программа GenHelp считывает из выбранного файла параметры проекта и соответственно обновляет поля формы на вкладке </w:t>
      </w:r>
      <w:r w:rsidRPr="00022A35">
        <w:rPr>
          <w:rStyle w:val="DFN"/>
        </w:rPr>
        <w:t>Projects</w:t>
      </w:r>
      <w:r w:rsidRPr="00022A35">
        <w:t>. Программа отображает в области сообщений сведения о проекте.</w:t>
      </w:r>
    </w:p>
    <w:p w:rsidR="00F54354" w:rsidRPr="00022A35" w:rsidRDefault="00F54354">
      <w:r w:rsidRPr="00022A35">
        <w:rPr>
          <w:rStyle w:val="DFN"/>
        </w:rPr>
        <w:t>Примечание</w:t>
      </w:r>
      <w:r w:rsidRPr="00022A35">
        <w:t>. Если файлы проекта (в том числе файл настроек) скопированы из внешнего источника, то следует иметь в виду, что для выполнения генерации по такому проекту может потребоваться предварительная ручная корректировка путей доступа. Для этого вам придется вручную откорректировать параметры в таком ini-файле и лишь затем обрабатывать проект в программе GenHelp</w:t>
      </w:r>
      <w:r w:rsidR="000829CC" w:rsidRPr="00022A35">
        <w:t>.</w:t>
      </w:r>
    </w:p>
    <w:p w:rsidR="005B236E" w:rsidRPr="00022A35" w:rsidRDefault="005B236E">
      <w:pPr>
        <w:pStyle w:val="Heading2"/>
        <w:rPr>
          <w:lang w:val="ru-RU"/>
        </w:rPr>
      </w:pPr>
      <w:bookmarkStart w:id="111" w:name="_Настройка_параметров_генерации"/>
      <w:bookmarkStart w:id="112" w:name="_Toc346638563"/>
      <w:bookmarkStart w:id="113" w:name="_Toc476839352"/>
      <w:bookmarkEnd w:id="111"/>
      <w:r w:rsidRPr="00022A35">
        <w:rPr>
          <w:lang w:val="ru-RU"/>
        </w:rPr>
        <w:lastRenderedPageBreak/>
        <w:t>Настройка параметров генерации проекта</w:t>
      </w:r>
      <w:bookmarkEnd w:id="112"/>
      <w:bookmarkEnd w:id="113"/>
    </w:p>
    <w:p w:rsidR="005B236E" w:rsidRPr="00022A35" w:rsidRDefault="00C731A1" w:rsidP="00995FA0">
      <w:pPr>
        <w:keepNext/>
      </w:pPr>
      <w:r w:rsidRPr="00022A35">
        <w:fldChar w:fldCharType="begin"/>
      </w:r>
      <w:r w:rsidRPr="00022A35">
        <w:instrText xml:space="preserve"> XE "Настройка:Настройка параметров проекта" </w:instrText>
      </w:r>
      <w:r w:rsidRPr="00022A35">
        <w:fldChar w:fldCharType="end"/>
      </w:r>
      <w:r w:rsidRPr="00022A35">
        <w:fldChar w:fldCharType="begin"/>
      </w:r>
      <w:r w:rsidRPr="00022A35">
        <w:instrText xml:space="preserve"> XE "Параметр:Настройка параметров проекта" </w:instrText>
      </w:r>
      <w:r w:rsidRPr="00022A35">
        <w:fldChar w:fldCharType="end"/>
      </w:r>
      <w:r w:rsidRPr="00022A35">
        <w:fldChar w:fldCharType="begin"/>
      </w:r>
      <w:r w:rsidRPr="00022A35">
        <w:instrText xml:space="preserve"> XE "Проект:Настройка параметров проекта" </w:instrText>
      </w:r>
      <w:r w:rsidRPr="00022A35">
        <w:fldChar w:fldCharType="end"/>
      </w:r>
      <w:r w:rsidR="005B236E" w:rsidRPr="00022A35">
        <w:t xml:space="preserve">После создания проекта или выбора существующего проекта вам необходимо настроить параметры генерации проекта. После создания проекта эти параметры имеют стандартные значения, определенные в файле-образце </w:t>
      </w:r>
      <w:r w:rsidR="005B236E" w:rsidRPr="00022A35">
        <w:rPr>
          <w:rStyle w:val="FileNameUnix"/>
        </w:rPr>
        <w:t>App</w:t>
      </w:r>
      <w:r w:rsidR="005B236E" w:rsidRPr="00022A35">
        <w:t>\</w:t>
      </w:r>
      <w:r w:rsidR="005B236E" w:rsidRPr="00022A35">
        <w:rPr>
          <w:rStyle w:val="FileNameUnix"/>
        </w:rPr>
        <w:t xml:space="preserve">project_0000\project_0000.ini. </w:t>
      </w:r>
      <w:r w:rsidR="005B236E" w:rsidRPr="00022A35">
        <w:t>Если вы хотите, чтобы вновь создаваемые проекты имели некоторые значения параметров по умолчанию, то вам необходимо соответствующим образом изменить этот файл.</w:t>
      </w:r>
    </w:p>
    <w:p w:rsidR="005B236E" w:rsidRPr="00022A35" w:rsidRDefault="005B236E">
      <w:pPr>
        <w:keepNext/>
      </w:pPr>
      <w:r w:rsidRPr="00022A35">
        <w:t>Для настройки параметров проекта</w:t>
      </w:r>
    </w:p>
    <w:p w:rsidR="005B236E" w:rsidRPr="00022A35" w:rsidRDefault="005B236E" w:rsidP="009719A2">
      <w:pPr>
        <w:pStyle w:val="ListNumber"/>
        <w:keepNext/>
        <w:numPr>
          <w:ilvl w:val="0"/>
          <w:numId w:val="13"/>
        </w:numPr>
        <w:rPr>
          <w:rStyle w:val="DFN"/>
          <w:b w:val="0"/>
        </w:rPr>
      </w:pPr>
      <w:r w:rsidRPr="00022A35">
        <w:t xml:space="preserve">Щелкните на вкладке </w:t>
      </w:r>
      <w:r w:rsidRPr="00022A35">
        <w:rPr>
          <w:rStyle w:val="DFN"/>
        </w:rPr>
        <w:t>Bookmarks</w:t>
      </w:r>
      <w:r w:rsidR="00C731A1" w:rsidRPr="00022A35">
        <w:fldChar w:fldCharType="begin"/>
      </w:r>
      <w:r w:rsidR="00C731A1" w:rsidRPr="00022A35">
        <w:instrText xml:space="preserve"> XE "Вкладка:Вкладка Bookmarks" </w:instrText>
      </w:r>
      <w:r w:rsidR="00C731A1" w:rsidRPr="00022A35">
        <w:fldChar w:fldCharType="end"/>
      </w:r>
      <w:r w:rsidR="00C731A1" w:rsidRPr="00022A35">
        <w:fldChar w:fldCharType="begin"/>
      </w:r>
      <w:r w:rsidR="00C731A1" w:rsidRPr="00022A35">
        <w:instrText xml:space="preserve"> XE "Bookmarks:Вкладка Bookmarks" </w:instrText>
      </w:r>
      <w:r w:rsidR="00C731A1" w:rsidRPr="00022A35">
        <w:fldChar w:fldCharType="end"/>
      </w:r>
      <w:r w:rsidRPr="00022A35">
        <w:rPr>
          <w:rStyle w:val="DFN"/>
        </w:rPr>
        <w:t>.</w:t>
      </w:r>
    </w:p>
    <w:tbl>
      <w:tblPr>
        <w:tblW w:w="0" w:type="auto"/>
        <w:tblInd w:w="720" w:type="dxa"/>
        <w:tblLook w:val="04A0" w:firstRow="1" w:lastRow="0" w:firstColumn="1" w:lastColumn="0" w:noHBand="0" w:noVBand="1"/>
      </w:tblPr>
      <w:tblGrid>
        <w:gridCol w:w="7228"/>
      </w:tblGrid>
      <w:tr w:rsidR="00995FA0" w:rsidRPr="00022A35" w:rsidTr="009719A2">
        <w:tc>
          <w:tcPr>
            <w:tcW w:w="7102"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995FA0" w:rsidRPr="00022A35" w:rsidRDefault="00CD18A1" w:rsidP="003633EE">
            <w:pPr>
              <w:pStyle w:val="TableImageBody"/>
            </w:pPr>
            <w:r w:rsidRPr="00022A35">
              <w:rPr>
                <w:noProof/>
                <w:lang w:val="ru-RU" w:eastAsia="ru-RU"/>
              </w:rPr>
              <w:drawing>
                <wp:inline distT="0" distB="0" distL="0" distR="0" wp14:anchorId="2F3B978A" wp14:editId="1C3143E1">
                  <wp:extent cx="4551045" cy="2440940"/>
                  <wp:effectExtent l="19050" t="19050" r="2095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045" cy="2440940"/>
                          </a:xfrm>
                          <a:prstGeom prst="rect">
                            <a:avLst/>
                          </a:prstGeom>
                          <a:noFill/>
                          <a:ln w="6350" cmpd="sng">
                            <a:solidFill>
                              <a:srgbClr val="000000"/>
                            </a:solidFill>
                            <a:miter lim="800000"/>
                            <a:headEnd/>
                            <a:tailEnd/>
                          </a:ln>
                          <a:effectLst/>
                        </pic:spPr>
                      </pic:pic>
                    </a:graphicData>
                  </a:graphic>
                </wp:inline>
              </w:drawing>
            </w:r>
          </w:p>
        </w:tc>
      </w:tr>
      <w:tr w:rsidR="00995FA0" w:rsidRPr="00022A35" w:rsidTr="009719A2">
        <w:tc>
          <w:tcPr>
            <w:tcW w:w="7102" w:type="dxa"/>
            <w:shd w:val="clear" w:color="auto" w:fill="auto"/>
            <w:tcMar>
              <w:left w:w="0" w:type="dxa"/>
              <w:right w:w="0" w:type="dxa"/>
            </w:tcMar>
          </w:tcPr>
          <w:p w:rsidR="00995FA0" w:rsidRPr="00022A35" w:rsidRDefault="00995FA0" w:rsidP="009719A2">
            <w:pPr>
              <w:pStyle w:val="TableListCont"/>
              <w:rPr>
                <w:rStyle w:val="Emphasis"/>
                <w:lang w:val="en-US"/>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9</w:t>
            </w:r>
            <w:r w:rsidRPr="00022A35">
              <w:rPr>
                <w:rStyle w:val="Emphasis"/>
              </w:rPr>
              <w:fldChar w:fldCharType="end"/>
            </w:r>
            <w:r w:rsidRPr="00022A35">
              <w:rPr>
                <w:rStyle w:val="Emphasis"/>
              </w:rPr>
              <w:t xml:space="preserve">. Вкладка </w:t>
            </w:r>
            <w:r w:rsidRPr="00022A35">
              <w:rPr>
                <w:rStyle w:val="Emphasis"/>
                <w:lang w:val="en-US"/>
              </w:rPr>
              <w:t>Bookmarks</w:t>
            </w:r>
          </w:p>
        </w:tc>
      </w:tr>
    </w:tbl>
    <w:p w:rsidR="005B236E" w:rsidRPr="00022A35" w:rsidRDefault="005B236E" w:rsidP="00995FA0">
      <w:pPr>
        <w:pStyle w:val="Gap"/>
      </w:pPr>
    </w:p>
    <w:p w:rsidR="005B236E" w:rsidRPr="00022A35" w:rsidRDefault="005B236E" w:rsidP="00995FA0">
      <w:pPr>
        <w:pStyle w:val="ListContinue"/>
      </w:pPr>
      <w:r w:rsidRPr="00022A35">
        <w:t xml:space="preserve">Эта вкладка предназначена для указания префиксов закладок (bookmarks). В процессе предварительной обработки файла первоисточника программа GenHelp просматривает в документе все закладки. Если имя закладки соответствует одному из указанных префиксов, то текст документа, ограниченный данной закладкой, будет удален из обработки. </w:t>
      </w:r>
    </w:p>
    <w:p w:rsidR="005B236E" w:rsidRPr="00022A35" w:rsidRDefault="005B236E" w:rsidP="00995FA0">
      <w:pPr>
        <w:pStyle w:val="ListContinue"/>
      </w:pPr>
      <w:r w:rsidRPr="00022A35">
        <w:t>Для форматов выходного HELP (HTML</w:t>
      </w:r>
      <w:r w:rsidR="00C731A1" w:rsidRPr="00022A35">
        <w:fldChar w:fldCharType="begin"/>
      </w:r>
      <w:r w:rsidR="00C731A1" w:rsidRPr="00022A35">
        <w:instrText xml:space="preserve"> XE "Формат:Формат HTML" </w:instrText>
      </w:r>
      <w:r w:rsidR="00C731A1" w:rsidRPr="00022A35">
        <w:fldChar w:fldCharType="end"/>
      </w:r>
      <w:r w:rsidR="00C731A1" w:rsidRPr="00022A35">
        <w:fldChar w:fldCharType="begin"/>
      </w:r>
      <w:r w:rsidR="00C731A1" w:rsidRPr="00022A35">
        <w:instrText xml:space="preserve"> XE "HTML:Формат HTML" </w:instrText>
      </w:r>
      <w:r w:rsidR="00C731A1" w:rsidRPr="00022A35">
        <w:fldChar w:fldCharType="end"/>
      </w:r>
      <w:r w:rsidRPr="00022A35">
        <w:t>/CHM</w:t>
      </w:r>
      <w:r w:rsidR="00C731A1" w:rsidRPr="00022A35">
        <w:fldChar w:fldCharType="begin"/>
      </w:r>
      <w:r w:rsidR="00C731A1" w:rsidRPr="00022A35">
        <w:instrText xml:space="preserve"> XE "Формат:Формат CHM" </w:instrText>
      </w:r>
      <w:r w:rsidR="00C731A1" w:rsidRPr="00022A35">
        <w:fldChar w:fldCharType="end"/>
      </w:r>
      <w:r w:rsidR="00C731A1" w:rsidRPr="00022A35">
        <w:fldChar w:fldCharType="begin"/>
      </w:r>
      <w:r w:rsidR="00C731A1" w:rsidRPr="00022A35">
        <w:instrText xml:space="preserve"> XE "CHM:Формат CHM" </w:instrText>
      </w:r>
      <w:r w:rsidR="00C731A1" w:rsidRPr="00022A35">
        <w:fldChar w:fldCharType="end"/>
      </w:r>
      <w:r w:rsidRPr="00022A35">
        <w:t xml:space="preserve"> или DOC</w:t>
      </w:r>
      <w:r w:rsidR="00C731A1" w:rsidRPr="00022A35">
        <w:fldChar w:fldCharType="begin"/>
      </w:r>
      <w:r w:rsidR="00C731A1" w:rsidRPr="00022A35">
        <w:instrText xml:space="preserve"> XE "Формат:Формат DOC" </w:instrText>
      </w:r>
      <w:r w:rsidR="00C731A1" w:rsidRPr="00022A35">
        <w:fldChar w:fldCharType="end"/>
      </w:r>
      <w:r w:rsidR="00C731A1" w:rsidRPr="00022A35">
        <w:fldChar w:fldCharType="begin"/>
      </w:r>
      <w:r w:rsidR="00C731A1" w:rsidRPr="00022A35">
        <w:instrText xml:space="preserve"> XE "DOC:Формат DOC" </w:instrText>
      </w:r>
      <w:r w:rsidR="00C731A1" w:rsidRPr="00022A35">
        <w:fldChar w:fldCharType="end"/>
      </w:r>
      <w:r w:rsidRPr="00022A35">
        <w:t xml:space="preserve">) имеются свои варианты </w:t>
      </w:r>
      <w:r w:rsidRPr="00022A35">
        <w:rPr>
          <w:rStyle w:val="Emphasis"/>
        </w:rPr>
        <w:t>списков</w:t>
      </w:r>
      <w:r w:rsidRPr="00022A35">
        <w:t xml:space="preserve"> префиксов закладок. Список префиксов закладок</w:t>
      </w:r>
      <w:r w:rsidR="00C731A1" w:rsidRPr="00022A35">
        <w:fldChar w:fldCharType="begin"/>
      </w:r>
      <w:r w:rsidR="00C731A1" w:rsidRPr="00022A35">
        <w:instrText xml:space="preserve"> XE "Список:Список закладок" </w:instrText>
      </w:r>
      <w:r w:rsidR="00C731A1" w:rsidRPr="00022A35">
        <w:fldChar w:fldCharType="end"/>
      </w:r>
      <w:r w:rsidR="00C731A1" w:rsidRPr="00022A35">
        <w:fldChar w:fldCharType="begin"/>
      </w:r>
      <w:r w:rsidR="00C731A1" w:rsidRPr="00022A35">
        <w:instrText xml:space="preserve"> XE "Закладка:Список закладок" </w:instrText>
      </w:r>
      <w:r w:rsidR="00C731A1" w:rsidRPr="00022A35">
        <w:fldChar w:fldCharType="end"/>
      </w:r>
      <w:r w:rsidRPr="00022A35">
        <w:t xml:space="preserve"> имеет следующий формат:</w:t>
      </w:r>
    </w:p>
    <w:p w:rsidR="005B236E" w:rsidRPr="00022A35" w:rsidRDefault="005B236E" w:rsidP="00995FA0">
      <w:pPr>
        <w:pStyle w:val="ListContinue"/>
        <w:rPr>
          <w:rStyle w:val="CODE"/>
          <w:lang w:val="en-US"/>
        </w:rPr>
      </w:pPr>
      <w:r w:rsidRPr="00022A35">
        <w:rPr>
          <w:rStyle w:val="CODE"/>
        </w:rPr>
        <w:t>Префикс1;Префикс2;…;ПрефиксN;</w:t>
      </w:r>
    </w:p>
    <w:p w:rsidR="00740DCC" w:rsidRPr="00022A35" w:rsidRDefault="00740DCC" w:rsidP="00740DCC">
      <w:pPr>
        <w:pStyle w:val="ListContinue"/>
      </w:pPr>
      <w:r w:rsidRPr="00022A35">
        <w:t xml:space="preserve">Установите список префиксов закладок для формата HTML в поле </w:t>
      </w:r>
      <w:r w:rsidRPr="00022A35">
        <w:rPr>
          <w:rStyle w:val="DFN"/>
        </w:rPr>
        <w:t>Delete for HTML (list of bookmark prefixes)</w:t>
      </w:r>
      <w:r w:rsidR="00C731A1" w:rsidRPr="00022A35">
        <w:fldChar w:fldCharType="begin"/>
      </w:r>
      <w:r w:rsidR="00C731A1" w:rsidRPr="00022A35">
        <w:instrText xml:space="preserve"> XE "Поле:Поле Delete for HTML (list of bookmark prefixes)" </w:instrText>
      </w:r>
      <w:r w:rsidR="00C731A1" w:rsidRPr="00022A35">
        <w:fldChar w:fldCharType="end"/>
      </w:r>
      <w:r w:rsidRPr="00022A35">
        <w:t xml:space="preserve"> и список префиксов для формата DOC в поле </w:t>
      </w:r>
      <w:r w:rsidRPr="00022A35">
        <w:rPr>
          <w:rStyle w:val="DFN"/>
        </w:rPr>
        <w:t>Delete for DOC (list of bookmark prefixes)</w:t>
      </w:r>
      <w:r w:rsidR="00C731A1" w:rsidRPr="00022A35">
        <w:fldChar w:fldCharType="begin"/>
      </w:r>
      <w:r w:rsidR="00C731A1" w:rsidRPr="00022A35">
        <w:instrText xml:space="preserve"> XE "Поле:Поле Delete for DOC (list of bookmark prefixes)" </w:instrText>
      </w:r>
      <w:r w:rsidR="00C731A1" w:rsidRPr="00022A35">
        <w:fldChar w:fldCharType="end"/>
      </w:r>
      <w:r w:rsidRPr="00022A35">
        <w:rPr>
          <w:rStyle w:val="DFN"/>
        </w:rPr>
        <w:t>.</w:t>
      </w:r>
    </w:p>
    <w:p w:rsidR="00740DCC" w:rsidRPr="00022A35" w:rsidRDefault="00740DCC" w:rsidP="00740DCC">
      <w:pPr>
        <w:pStyle w:val="ListContinue"/>
        <w:rPr>
          <w:rFonts w:ascii="Courier New" w:hAnsi="Courier New"/>
          <w:noProof/>
        </w:rPr>
      </w:pPr>
      <w:r w:rsidRPr="00022A35">
        <w:t>Если вы хотите отменить обработку закладок, то можно указать пустой список</w:t>
      </w:r>
      <w:r w:rsidR="00C731A1" w:rsidRPr="00022A35">
        <w:fldChar w:fldCharType="begin"/>
      </w:r>
      <w:r w:rsidR="00C731A1" w:rsidRPr="00022A35">
        <w:instrText xml:space="preserve"> XE "Список:Пустой список" </w:instrText>
      </w:r>
      <w:r w:rsidR="00C731A1" w:rsidRPr="00022A35">
        <w:fldChar w:fldCharType="end"/>
      </w:r>
      <w:r w:rsidRPr="00022A35">
        <w:t>, который имеет вид:</w:t>
      </w:r>
    </w:p>
    <w:p w:rsidR="00740DCC" w:rsidRPr="00022A35" w:rsidRDefault="00740DCC" w:rsidP="00740DCC">
      <w:pPr>
        <w:pStyle w:val="ListContinue"/>
        <w:rPr>
          <w:rStyle w:val="CODE"/>
        </w:rPr>
      </w:pPr>
      <w:r w:rsidRPr="00022A35">
        <w:rPr>
          <w:rStyle w:val="CODE"/>
        </w:rPr>
        <w:lastRenderedPageBreak/>
        <w:t>!;</w:t>
      </w:r>
    </w:p>
    <w:p w:rsidR="00740DCC" w:rsidRPr="00022A35" w:rsidRDefault="00740DCC" w:rsidP="00740DCC">
      <w:pPr>
        <w:pStyle w:val="ListContinue"/>
      </w:pPr>
      <w:r w:rsidRPr="00022A35">
        <w:t>Такие приемы указания списка вообще и пустого списка в частности применяются и для других параметров генерации.</w:t>
      </w:r>
    </w:p>
    <w:p w:rsidR="00740DCC" w:rsidRPr="00022A35" w:rsidRDefault="00740DCC" w:rsidP="00740DCC">
      <w:pPr>
        <w:pStyle w:val="ListContinue"/>
      </w:pPr>
      <w:r w:rsidRPr="00022A35">
        <w:t xml:space="preserve">Если контексты, имеющие заданный префикс, должны быть удалены как для формата </w:t>
      </w:r>
      <w:r w:rsidRPr="00022A35">
        <w:rPr>
          <w:lang w:val="en-US"/>
        </w:rPr>
        <w:t xml:space="preserve">DOC, </w:t>
      </w:r>
      <w:r w:rsidRPr="00022A35">
        <w:t xml:space="preserve">так и для формата </w:t>
      </w:r>
      <w:r w:rsidRPr="00022A35">
        <w:rPr>
          <w:lang w:val="en-US"/>
        </w:rPr>
        <w:t xml:space="preserve">HTML, </w:t>
      </w:r>
      <w:r w:rsidRPr="00022A35">
        <w:t>то такой префикс надо указать в обоих списках.</w:t>
      </w:r>
    </w:p>
    <w:p w:rsidR="00740DCC" w:rsidRPr="00022A35" w:rsidRDefault="00740DCC" w:rsidP="00740DCC">
      <w:pPr>
        <w:pStyle w:val="ListContinue"/>
        <w:keepNext/>
        <w:rPr>
          <w:lang w:val="en-US"/>
        </w:rPr>
      </w:pPr>
      <w:r w:rsidRPr="00022A35">
        <w:t xml:space="preserve">Рекомендуются следующие варианты заполнения полей на вкладке </w:t>
      </w:r>
      <w:r w:rsidRPr="00022A35">
        <w:rPr>
          <w:rStyle w:val="DFN"/>
        </w:rPr>
        <w:t>Bookmarks</w:t>
      </w:r>
      <w:r w:rsidR="00C731A1" w:rsidRPr="00022A35">
        <w:fldChar w:fldCharType="begin"/>
      </w:r>
      <w:r w:rsidR="00C731A1" w:rsidRPr="00022A35">
        <w:instrText xml:space="preserve"> XE "Вкладка:Вкладка Bookmarks" </w:instrText>
      </w:r>
      <w:r w:rsidR="00C731A1" w:rsidRPr="00022A35">
        <w:fldChar w:fldCharType="end"/>
      </w:r>
      <w:r w:rsidR="00C731A1" w:rsidRPr="00022A35">
        <w:fldChar w:fldCharType="begin"/>
      </w:r>
      <w:r w:rsidR="00C731A1" w:rsidRPr="00022A35">
        <w:instrText xml:space="preserve"> XE "Bookmarks:Вкладка Bookmarks" </w:instrText>
      </w:r>
      <w:r w:rsidR="00C731A1" w:rsidRPr="00022A35">
        <w:fldChar w:fldCharType="end"/>
      </w:r>
      <w:r w:rsidRPr="00022A35">
        <w:t xml:space="preserv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3816"/>
      </w:tblGrid>
      <w:tr w:rsidR="00740DCC" w:rsidRPr="00022A35" w:rsidTr="00740DCC">
        <w:tc>
          <w:tcPr>
            <w:tcW w:w="3510" w:type="dxa"/>
            <w:shd w:val="clear" w:color="auto" w:fill="CCCCCC"/>
          </w:tcPr>
          <w:p w:rsidR="00740DCC" w:rsidRPr="00022A35" w:rsidRDefault="00740DCC" w:rsidP="00740DCC">
            <w:pPr>
              <w:pStyle w:val="TableTitle"/>
              <w:rPr>
                <w:lang w:val="ru-RU"/>
              </w:rPr>
            </w:pPr>
            <w:r w:rsidRPr="00022A35">
              <w:rPr>
                <w:lang w:val="ru-RU"/>
              </w:rPr>
              <w:t>Поле</w:t>
            </w:r>
          </w:p>
        </w:tc>
        <w:tc>
          <w:tcPr>
            <w:tcW w:w="3816" w:type="dxa"/>
            <w:shd w:val="clear" w:color="auto" w:fill="CCCCCC"/>
          </w:tcPr>
          <w:p w:rsidR="00740DCC" w:rsidRPr="00022A35" w:rsidRDefault="00740DCC" w:rsidP="00740DCC">
            <w:pPr>
              <w:pStyle w:val="TableTitle"/>
              <w:rPr>
                <w:lang w:val="ru-RU"/>
              </w:rPr>
            </w:pPr>
            <w:r w:rsidRPr="00022A35">
              <w:rPr>
                <w:lang w:val="ru-RU"/>
              </w:rPr>
              <w:t>Рекомендуемый список закладок</w:t>
            </w:r>
          </w:p>
        </w:tc>
      </w:tr>
      <w:tr w:rsidR="00740DCC" w:rsidRPr="00022A35" w:rsidTr="00740DCC">
        <w:tc>
          <w:tcPr>
            <w:tcW w:w="3510" w:type="dxa"/>
          </w:tcPr>
          <w:p w:rsidR="00740DCC" w:rsidRPr="00022A35" w:rsidRDefault="00740DCC" w:rsidP="003633EE">
            <w:pPr>
              <w:pStyle w:val="TableNormal0"/>
            </w:pPr>
            <w:r w:rsidRPr="00022A35">
              <w:rPr>
                <w:rStyle w:val="DFN"/>
              </w:rPr>
              <w:t>Delete for HTML (list of bookmark prefixes)</w:t>
            </w:r>
          </w:p>
        </w:tc>
        <w:tc>
          <w:tcPr>
            <w:tcW w:w="3816" w:type="dxa"/>
          </w:tcPr>
          <w:p w:rsidR="00740DCC" w:rsidRPr="00022A35" w:rsidRDefault="00740DCC" w:rsidP="003633EE">
            <w:pPr>
              <w:pStyle w:val="TableNormal0"/>
              <w:rPr>
                <w:rStyle w:val="CODE"/>
              </w:rPr>
            </w:pPr>
            <w:r w:rsidRPr="00022A35">
              <w:rPr>
                <w:rStyle w:val="CODE"/>
              </w:rPr>
              <w:t>GH_PRT_;GH_SS_;XEV_FULL_;</w:t>
            </w:r>
          </w:p>
        </w:tc>
      </w:tr>
      <w:tr w:rsidR="00740DCC" w:rsidRPr="00022A35" w:rsidTr="00740DCC">
        <w:tc>
          <w:tcPr>
            <w:tcW w:w="3510" w:type="dxa"/>
          </w:tcPr>
          <w:p w:rsidR="00740DCC" w:rsidRPr="00022A35" w:rsidRDefault="00740DCC" w:rsidP="003633EE">
            <w:pPr>
              <w:pStyle w:val="TableNormal0"/>
            </w:pPr>
            <w:r w:rsidRPr="00022A35">
              <w:rPr>
                <w:rStyle w:val="DFN"/>
              </w:rPr>
              <w:t>Delete for DOC (list of bookmark prefixes)</w:t>
            </w:r>
          </w:p>
        </w:tc>
        <w:tc>
          <w:tcPr>
            <w:tcW w:w="3816" w:type="dxa"/>
          </w:tcPr>
          <w:p w:rsidR="00740DCC" w:rsidRPr="00022A35" w:rsidRDefault="00740DCC" w:rsidP="003633EE">
            <w:pPr>
              <w:pStyle w:val="TableNormal0"/>
              <w:rPr>
                <w:rStyle w:val="CODE"/>
              </w:rPr>
            </w:pPr>
            <w:r w:rsidRPr="00022A35">
              <w:rPr>
                <w:rStyle w:val="CODE"/>
              </w:rPr>
              <w:t>GH_HTML_;GH_SS_;XEV_FULL_;</w:t>
            </w:r>
          </w:p>
        </w:tc>
      </w:tr>
    </w:tbl>
    <w:p w:rsidR="00740DCC" w:rsidRPr="00022A35" w:rsidRDefault="00740DCC" w:rsidP="00A94000">
      <w:pPr>
        <w:pStyle w:val="Gap"/>
      </w:pPr>
    </w:p>
    <w:p w:rsidR="00995FA0" w:rsidRPr="00022A35" w:rsidRDefault="00995FA0" w:rsidP="00995FA0">
      <w:pPr>
        <w:pStyle w:val="ListContinue"/>
      </w:pPr>
      <w:r w:rsidRPr="00022A35">
        <w:rPr>
          <w:rStyle w:val="DFN"/>
        </w:rPr>
        <w:t>Примечание</w:t>
      </w:r>
      <w:r w:rsidRPr="00022A35">
        <w:t>. Все настройки, указываемые для формата HTML, автоматически распространяются на формат CHM</w:t>
      </w:r>
    </w:p>
    <w:p w:rsidR="00995FA0" w:rsidRPr="00022A35" w:rsidRDefault="00995FA0" w:rsidP="00995FA0">
      <w:pPr>
        <w:pStyle w:val="ListContinue"/>
        <w:rPr>
          <w:lang w:val="en-US"/>
        </w:rPr>
      </w:pPr>
      <w:r w:rsidRPr="00022A35">
        <w:rPr>
          <w:rStyle w:val="DFN"/>
        </w:rPr>
        <w:t>Примечание</w:t>
      </w:r>
      <w:r w:rsidRPr="00022A35">
        <w:t>. Найденный по закладкам текст удаляется только временно, из обработки, а не из файла первоисточника. Файл первоисточника в процессе генерации открыт только на чтение.</w:t>
      </w:r>
    </w:p>
    <w:p w:rsidR="005B236E" w:rsidRPr="00022A35" w:rsidRDefault="005B236E" w:rsidP="009719A2">
      <w:pPr>
        <w:pStyle w:val="ListNumber"/>
        <w:keepNext/>
        <w:numPr>
          <w:ilvl w:val="0"/>
          <w:numId w:val="13"/>
        </w:numPr>
        <w:rPr>
          <w:rStyle w:val="DFN"/>
          <w:b w:val="0"/>
        </w:rPr>
      </w:pPr>
      <w:r w:rsidRPr="00022A35">
        <w:t xml:space="preserve">Щелкните на вкладке </w:t>
      </w:r>
      <w:r w:rsidRPr="00022A35">
        <w:rPr>
          <w:rStyle w:val="DFN"/>
        </w:rPr>
        <w:t>Headings</w:t>
      </w:r>
      <w:r w:rsidR="00C731A1" w:rsidRPr="00022A35">
        <w:fldChar w:fldCharType="begin"/>
      </w:r>
      <w:r w:rsidR="00C731A1" w:rsidRPr="00022A35">
        <w:instrText xml:space="preserve"> XE "Вкладка:Вкладка Headings" </w:instrText>
      </w:r>
      <w:r w:rsidR="00C731A1" w:rsidRPr="00022A35">
        <w:fldChar w:fldCharType="end"/>
      </w:r>
      <w:r w:rsidR="00C731A1" w:rsidRPr="00022A35">
        <w:fldChar w:fldCharType="begin"/>
      </w:r>
      <w:r w:rsidR="00C731A1" w:rsidRPr="00022A35">
        <w:instrText xml:space="preserve"> XE "Headings:Вкладка Headings" </w:instrText>
      </w:r>
      <w:r w:rsidR="00C731A1" w:rsidRPr="00022A35">
        <w:fldChar w:fldCharType="end"/>
      </w:r>
      <w:r w:rsidRPr="00022A35">
        <w:rPr>
          <w:rStyle w:val="DFN"/>
        </w:rPr>
        <w:t>.</w:t>
      </w:r>
    </w:p>
    <w:tbl>
      <w:tblPr>
        <w:tblW w:w="0" w:type="auto"/>
        <w:tblInd w:w="720" w:type="dxa"/>
        <w:tblLook w:val="04A0" w:firstRow="1" w:lastRow="0" w:firstColumn="1" w:lastColumn="0" w:noHBand="0" w:noVBand="1"/>
      </w:tblPr>
      <w:tblGrid>
        <w:gridCol w:w="7228"/>
      </w:tblGrid>
      <w:tr w:rsidR="00995FA0" w:rsidRPr="00022A35" w:rsidTr="009719A2">
        <w:tc>
          <w:tcPr>
            <w:tcW w:w="7080"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995FA0" w:rsidRPr="00022A35" w:rsidRDefault="00CD18A1" w:rsidP="003633EE">
            <w:pPr>
              <w:pStyle w:val="TableImageBody"/>
              <w:rPr>
                <w:rStyle w:val="DFN"/>
                <w:b w:val="0"/>
              </w:rPr>
            </w:pPr>
            <w:r w:rsidRPr="00022A35">
              <w:rPr>
                <w:noProof/>
                <w:lang w:val="ru-RU" w:eastAsia="ru-RU"/>
              </w:rPr>
              <w:drawing>
                <wp:inline distT="0" distB="0" distL="0" distR="0" wp14:anchorId="2905D1CD" wp14:editId="5F4E6EC0">
                  <wp:extent cx="4558030" cy="2405380"/>
                  <wp:effectExtent l="19050" t="19050" r="1397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8030" cy="2405380"/>
                          </a:xfrm>
                          <a:prstGeom prst="rect">
                            <a:avLst/>
                          </a:prstGeom>
                          <a:noFill/>
                          <a:ln w="6350" cmpd="sng">
                            <a:solidFill>
                              <a:srgbClr val="000000"/>
                            </a:solidFill>
                            <a:miter lim="800000"/>
                            <a:headEnd/>
                            <a:tailEnd/>
                          </a:ln>
                          <a:effectLst/>
                        </pic:spPr>
                      </pic:pic>
                    </a:graphicData>
                  </a:graphic>
                </wp:inline>
              </w:drawing>
            </w:r>
          </w:p>
        </w:tc>
      </w:tr>
      <w:tr w:rsidR="00995FA0" w:rsidRPr="00022A35" w:rsidTr="009719A2">
        <w:tc>
          <w:tcPr>
            <w:tcW w:w="7080" w:type="dxa"/>
            <w:shd w:val="clear" w:color="auto" w:fill="auto"/>
            <w:tcMar>
              <w:left w:w="0" w:type="dxa"/>
              <w:right w:w="0" w:type="dxa"/>
            </w:tcMar>
          </w:tcPr>
          <w:p w:rsidR="00995FA0" w:rsidRPr="00022A35" w:rsidRDefault="00995FA0" w:rsidP="003633EE">
            <w:pPr>
              <w:pStyle w:val="TableImageCaption"/>
              <w:rPr>
                <w:rStyle w:val="Emphasis"/>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10</w:t>
            </w:r>
            <w:r w:rsidRPr="00022A35">
              <w:rPr>
                <w:rStyle w:val="Emphasis"/>
              </w:rPr>
              <w:fldChar w:fldCharType="end"/>
            </w:r>
            <w:r w:rsidRPr="00022A35">
              <w:rPr>
                <w:rStyle w:val="Emphasis"/>
              </w:rPr>
              <w:t xml:space="preserve">. </w:t>
            </w:r>
            <w:r w:rsidRPr="00022A35">
              <w:rPr>
                <w:rStyle w:val="Emphasis"/>
                <w:lang w:val="ru-RU"/>
              </w:rPr>
              <w:t xml:space="preserve">Вкладка </w:t>
            </w:r>
            <w:r w:rsidRPr="00022A35">
              <w:rPr>
                <w:rStyle w:val="Emphasis"/>
              </w:rPr>
              <w:t>Headings</w:t>
            </w:r>
          </w:p>
        </w:tc>
      </w:tr>
    </w:tbl>
    <w:p w:rsidR="005B236E" w:rsidRPr="00022A35" w:rsidRDefault="005B236E" w:rsidP="00995FA0">
      <w:pPr>
        <w:pStyle w:val="Gap"/>
        <w:rPr>
          <w:rStyle w:val="DFN"/>
          <w:b w:val="0"/>
        </w:rPr>
      </w:pPr>
    </w:p>
    <w:p w:rsidR="005B236E" w:rsidRPr="00022A35" w:rsidRDefault="005B236E" w:rsidP="004561B0">
      <w:pPr>
        <w:pStyle w:val="ListContinue"/>
      </w:pPr>
      <w:r w:rsidRPr="00022A35">
        <w:t xml:space="preserve">Вкладка </w:t>
      </w:r>
      <w:r w:rsidRPr="00022A35">
        <w:rPr>
          <w:rStyle w:val="DFN"/>
        </w:rPr>
        <w:t>Headings</w:t>
      </w:r>
      <w:r w:rsidRPr="00022A35">
        <w:t xml:space="preserve"> предназначена для обработки параграфов, форматированных заголовочными стилями (outlines). Как уже указывалось, работа с GenHelp предполагает, что рабочий документ оформлен в соответствии со стилевой дисциплиной</w:t>
      </w:r>
      <w:r w:rsidR="00C731A1" w:rsidRPr="00022A35">
        <w:fldChar w:fldCharType="begin"/>
      </w:r>
      <w:r w:rsidR="00C731A1" w:rsidRPr="00022A35">
        <w:instrText xml:space="preserve"> XE "Стиль:Стилевая дисциплина" </w:instrText>
      </w:r>
      <w:r w:rsidR="00C731A1" w:rsidRPr="00022A35">
        <w:fldChar w:fldCharType="end"/>
      </w:r>
      <w:r w:rsidRPr="00022A35">
        <w:t xml:space="preserve">. Согласно ее принципам, заголовки уровня </w:t>
      </w:r>
      <w:r w:rsidRPr="00022A35">
        <w:rPr>
          <w:rStyle w:val="Code0"/>
        </w:rPr>
        <w:t>1</w:t>
      </w:r>
      <w:r w:rsidRPr="00022A35">
        <w:t xml:space="preserve"> должны быть набраны стилем </w:t>
      </w:r>
      <w:r w:rsidRPr="00022A35">
        <w:rPr>
          <w:rStyle w:val="DFN"/>
        </w:rPr>
        <w:t>Heading 1</w:t>
      </w:r>
      <w:r w:rsidRPr="00022A35">
        <w:t xml:space="preserve"> </w:t>
      </w:r>
      <w:r w:rsidR="00AD3F8E" w:rsidRPr="00022A35">
        <w:t>(</w:t>
      </w:r>
      <w:r w:rsidR="00AD3F8E" w:rsidRPr="00022A35">
        <w:rPr>
          <w:rStyle w:val="DFN"/>
        </w:rPr>
        <w:t>Заголовок 1</w:t>
      </w:r>
      <w:r w:rsidR="00AD3F8E" w:rsidRPr="00022A35">
        <w:t xml:space="preserve"> в русской версии </w:t>
      </w:r>
      <w:r w:rsidR="00AD3F8E" w:rsidRPr="00022A35">
        <w:rPr>
          <w:lang w:val="en-US"/>
        </w:rPr>
        <w:t>Word</w:t>
      </w:r>
      <w:r w:rsidR="00AD3F8E" w:rsidRPr="00022A35">
        <w:t xml:space="preserve">) </w:t>
      </w:r>
      <w:r w:rsidRPr="00022A35">
        <w:t xml:space="preserve">и иметь свойство параграфа </w:t>
      </w:r>
      <w:r w:rsidRPr="00022A35">
        <w:rPr>
          <w:rStyle w:val="Code0"/>
        </w:rPr>
        <w:t>OutlineLevel</w:t>
      </w:r>
      <w:r w:rsidRPr="00022A35">
        <w:t xml:space="preserve">, равное </w:t>
      </w:r>
      <w:r w:rsidRPr="00022A35">
        <w:rPr>
          <w:rStyle w:val="Code0"/>
        </w:rPr>
        <w:t>Level 1</w:t>
      </w:r>
      <w:r w:rsidRPr="00022A35">
        <w:t xml:space="preserve">, заголовки уровня </w:t>
      </w:r>
      <w:r w:rsidRPr="00022A35">
        <w:rPr>
          <w:rStyle w:val="Code0"/>
        </w:rPr>
        <w:t>2</w:t>
      </w:r>
      <w:r w:rsidRPr="00022A35">
        <w:t xml:space="preserve"> — соответственно стилем </w:t>
      </w:r>
      <w:r w:rsidRPr="00022A35">
        <w:rPr>
          <w:rStyle w:val="DFN"/>
        </w:rPr>
        <w:t>Heading 2</w:t>
      </w:r>
      <w:r w:rsidRPr="00022A35">
        <w:t xml:space="preserve"> и иметь значение </w:t>
      </w:r>
      <w:r w:rsidRPr="00022A35">
        <w:rPr>
          <w:rStyle w:val="Code0"/>
        </w:rPr>
        <w:t>Level 2</w:t>
      </w:r>
      <w:r w:rsidRPr="00022A35">
        <w:t xml:space="preserve"> и т.п. Программа GenHelp позволяет расширить этот список с помощью данной вкладки, а также определить стили, которые будут выступать в качестве заголовочных.</w:t>
      </w:r>
    </w:p>
    <w:p w:rsidR="005B236E" w:rsidRPr="00022A35" w:rsidRDefault="005B236E" w:rsidP="004561B0">
      <w:pPr>
        <w:pStyle w:val="ListContinue"/>
      </w:pPr>
      <w:r w:rsidRPr="00022A35">
        <w:lastRenderedPageBreak/>
        <w:t>Для изменения состава заголовочных стилей</w:t>
      </w:r>
      <w:r w:rsidR="00C731A1" w:rsidRPr="00022A35">
        <w:fldChar w:fldCharType="begin"/>
      </w:r>
      <w:r w:rsidR="00C731A1" w:rsidRPr="00022A35">
        <w:instrText xml:space="preserve"> XE "Стиль:Заголовочный стиль" </w:instrText>
      </w:r>
      <w:r w:rsidR="00C731A1" w:rsidRPr="00022A35">
        <w:fldChar w:fldCharType="end"/>
      </w:r>
      <w:r w:rsidR="00C731A1" w:rsidRPr="00022A35">
        <w:fldChar w:fldCharType="begin"/>
      </w:r>
      <w:r w:rsidR="00C731A1" w:rsidRPr="00022A35">
        <w:instrText xml:space="preserve"> XE "Заголовок:Заголовочный стиль" </w:instrText>
      </w:r>
      <w:r w:rsidR="00C731A1" w:rsidRPr="00022A35">
        <w:fldChar w:fldCharType="end"/>
      </w:r>
      <w:r w:rsidRPr="00022A35">
        <w:t>:</w:t>
      </w:r>
    </w:p>
    <w:p w:rsidR="005B236E" w:rsidRPr="00022A35" w:rsidRDefault="005B236E" w:rsidP="004561B0">
      <w:pPr>
        <w:pStyle w:val="ListNumRusCap2"/>
      </w:pPr>
      <w:r w:rsidRPr="00022A35">
        <w:t xml:space="preserve">Отметьте флажок </w:t>
      </w:r>
      <w:r w:rsidRPr="00022A35">
        <w:rPr>
          <w:rStyle w:val="DFN"/>
        </w:rPr>
        <w:t>Correct outlined text</w:t>
      </w:r>
      <w:r w:rsidR="00C731A1" w:rsidRPr="00022A35">
        <w:fldChar w:fldCharType="begin"/>
      </w:r>
      <w:r w:rsidR="00C731A1" w:rsidRPr="00022A35">
        <w:instrText xml:space="preserve"> XE "Поле:Флажок Correct outlined text" </w:instrText>
      </w:r>
      <w:r w:rsidR="00C731A1" w:rsidRPr="00022A35">
        <w:fldChar w:fldCharType="end"/>
      </w:r>
      <w:r w:rsidRPr="00022A35">
        <w:t xml:space="preserve">. Программа GenHelp активизирует поля </w:t>
      </w:r>
      <w:r w:rsidRPr="00022A35">
        <w:rPr>
          <w:rStyle w:val="DFN"/>
        </w:rPr>
        <w:t>Outline levels</w:t>
      </w:r>
      <w:r w:rsidR="00C731A1" w:rsidRPr="00022A35">
        <w:fldChar w:fldCharType="begin"/>
      </w:r>
      <w:r w:rsidR="00C731A1" w:rsidRPr="00022A35">
        <w:instrText xml:space="preserve"> XE "Поле:Ниспадающий список Outline Levels" </w:instrText>
      </w:r>
      <w:r w:rsidR="00C731A1" w:rsidRPr="00022A35">
        <w:fldChar w:fldCharType="end"/>
      </w:r>
      <w:r w:rsidRPr="00022A35">
        <w:t xml:space="preserve">, </w:t>
      </w:r>
      <w:r w:rsidRPr="00022A35">
        <w:rPr>
          <w:rStyle w:val="DFN"/>
        </w:rPr>
        <w:t>Allowed styles for outline</w:t>
      </w:r>
      <w:r w:rsidR="00C731A1" w:rsidRPr="00022A35">
        <w:fldChar w:fldCharType="begin"/>
      </w:r>
      <w:r w:rsidR="00C731A1" w:rsidRPr="00022A35">
        <w:instrText xml:space="preserve"> XE "Поле:Поле Allowed styles for outline" </w:instrText>
      </w:r>
      <w:r w:rsidR="00C731A1" w:rsidRPr="00022A35">
        <w:fldChar w:fldCharType="end"/>
      </w:r>
      <w:r w:rsidRPr="00022A35">
        <w:t xml:space="preserve"> и </w:t>
      </w:r>
      <w:r w:rsidRPr="00022A35">
        <w:rPr>
          <w:rStyle w:val="DFN"/>
        </w:rPr>
        <w:t>Make subheadings of styles</w:t>
      </w:r>
      <w:r w:rsidR="00C731A1" w:rsidRPr="00022A35">
        <w:fldChar w:fldCharType="begin"/>
      </w:r>
      <w:r w:rsidR="00C731A1" w:rsidRPr="00022A35">
        <w:instrText xml:space="preserve"> XE "Поле:Поле Make subheadings of styles" </w:instrText>
      </w:r>
      <w:r w:rsidR="00C731A1" w:rsidRPr="00022A35">
        <w:fldChar w:fldCharType="end"/>
      </w:r>
      <w:r w:rsidRPr="00022A35">
        <w:t>.</w:t>
      </w:r>
    </w:p>
    <w:p w:rsidR="005B236E" w:rsidRPr="00022A35" w:rsidRDefault="005B236E" w:rsidP="004561B0">
      <w:pPr>
        <w:pStyle w:val="ListNumRusCap2"/>
      </w:pPr>
      <w:r w:rsidRPr="00022A35">
        <w:t xml:space="preserve">Выберите из ниспадающего списка </w:t>
      </w:r>
      <w:r w:rsidRPr="00022A35">
        <w:rPr>
          <w:rStyle w:val="DFN"/>
        </w:rPr>
        <w:t>Outline levels</w:t>
      </w:r>
      <w:r w:rsidRPr="00022A35">
        <w:t xml:space="preserve"> уровень заголовка, например, </w:t>
      </w:r>
      <w:r w:rsidR="008D61ED" w:rsidRPr="00022A35">
        <w:rPr>
          <w:rStyle w:val="Code0"/>
        </w:rPr>
        <w:t>2</w:t>
      </w:r>
      <w:r w:rsidRPr="00022A35">
        <w:t xml:space="preserve">. Программа GenHelp отобразит в поле </w:t>
      </w:r>
      <w:r w:rsidRPr="00022A35">
        <w:rPr>
          <w:rStyle w:val="DFN"/>
        </w:rPr>
        <w:t>Allowed styles for outline</w:t>
      </w:r>
      <w:r w:rsidRPr="00022A35">
        <w:t xml:space="preserve"> список стилей, которые в первоисточнике будут трактоваться как легальные стили уровня </w:t>
      </w:r>
      <w:r w:rsidR="008D61ED" w:rsidRPr="00022A35">
        <w:rPr>
          <w:rStyle w:val="Code0"/>
        </w:rPr>
        <w:t>2</w:t>
      </w:r>
      <w:r w:rsidRPr="00022A35">
        <w:t xml:space="preserve"> (по умолчанию, список содержит стиль </w:t>
      </w:r>
      <w:r w:rsidRPr="00022A35">
        <w:rPr>
          <w:rStyle w:val="DFN"/>
        </w:rPr>
        <w:t xml:space="preserve">Heading </w:t>
      </w:r>
      <w:r w:rsidR="008D61ED" w:rsidRPr="00022A35">
        <w:rPr>
          <w:rStyle w:val="DFN"/>
        </w:rPr>
        <w:t>2</w:t>
      </w:r>
      <w:r w:rsidRPr="00022A35">
        <w:t xml:space="preserve">). Это означает, что если при сканировании параграфов первоисточника встретится стиль, имеющий уровень </w:t>
      </w:r>
      <w:r w:rsidRPr="00022A35">
        <w:rPr>
          <w:rStyle w:val="Code0"/>
        </w:rPr>
        <w:t>Outline</w:t>
      </w:r>
      <w:r w:rsidR="009F783E" w:rsidRPr="00022A35">
        <w:rPr>
          <w:rStyle w:val="Code0"/>
        </w:rPr>
        <w:t>Level</w:t>
      </w:r>
      <w:r w:rsidRPr="00022A35">
        <w:t xml:space="preserve">, равный </w:t>
      </w:r>
      <w:r w:rsidR="008D61ED" w:rsidRPr="00022A35">
        <w:rPr>
          <w:rStyle w:val="Code0"/>
        </w:rPr>
        <w:t>2</w:t>
      </w:r>
      <w:r w:rsidRPr="00022A35">
        <w:t xml:space="preserve">, и не входящий в этот список, то текст, отформатированный таким стилем, будет переформатирован в уровень </w:t>
      </w:r>
      <w:r w:rsidRPr="00022A35">
        <w:rPr>
          <w:rStyle w:val="Code0"/>
        </w:rPr>
        <w:t>10</w:t>
      </w:r>
      <w:r w:rsidRPr="00022A35">
        <w:t xml:space="preserve"> (называемый также уровнем </w:t>
      </w:r>
      <w:r w:rsidRPr="00022A35">
        <w:rPr>
          <w:rStyle w:val="Code0"/>
        </w:rPr>
        <w:t>Body text</w:t>
      </w:r>
      <w:r w:rsidR="009F783E" w:rsidRPr="00022A35">
        <w:rPr>
          <w:lang w:val="en-US"/>
        </w:rPr>
        <w:t>).</w:t>
      </w:r>
      <w:r w:rsidR="00C731A1" w:rsidRPr="00022A35">
        <w:fldChar w:fldCharType="begin"/>
      </w:r>
      <w:r w:rsidR="00C731A1" w:rsidRPr="00022A35">
        <w:instrText xml:space="preserve"> XE "Уровень:Уровень Body text" </w:instrText>
      </w:r>
      <w:r w:rsidR="00C731A1" w:rsidRPr="00022A35">
        <w:fldChar w:fldCharType="end"/>
      </w:r>
      <w:r w:rsidRPr="00022A35">
        <w:t>)</w:t>
      </w:r>
      <w:r w:rsidR="00C731A1" w:rsidRPr="00022A35">
        <w:fldChar w:fldCharType="begin"/>
      </w:r>
      <w:r w:rsidR="00C731A1" w:rsidRPr="00022A35">
        <w:instrText xml:space="preserve"> XE "Поле:Ниспадающий список Outline Levels" </w:instrText>
      </w:r>
      <w:r w:rsidR="00C731A1" w:rsidRPr="00022A35">
        <w:fldChar w:fldCharType="end"/>
      </w:r>
      <w:r w:rsidR="00C731A1" w:rsidRPr="00022A35">
        <w:fldChar w:fldCharType="begin"/>
      </w:r>
      <w:r w:rsidR="00C731A1" w:rsidRPr="00022A35">
        <w:instrText xml:space="preserve"> XE "Список:Ниспадающий список Outline Levels" </w:instrText>
      </w:r>
      <w:r w:rsidR="00C731A1" w:rsidRPr="00022A35">
        <w:fldChar w:fldCharType="end"/>
      </w:r>
      <w:r w:rsidR="00C731A1" w:rsidRPr="00022A35">
        <w:fldChar w:fldCharType="begin"/>
      </w:r>
      <w:r w:rsidR="00C731A1" w:rsidRPr="00022A35">
        <w:instrText xml:space="preserve"> XE "Уровень:Уровень заголовка" </w:instrText>
      </w:r>
      <w:r w:rsidR="00C731A1" w:rsidRPr="00022A35">
        <w:fldChar w:fldCharType="end"/>
      </w:r>
      <w:r w:rsidR="00C731A1" w:rsidRPr="00022A35">
        <w:fldChar w:fldCharType="begin"/>
      </w:r>
      <w:r w:rsidR="00C731A1" w:rsidRPr="00022A35">
        <w:instrText xml:space="preserve"> XE "Заголовок:Уровень заголовка" </w:instrText>
      </w:r>
      <w:r w:rsidR="00C731A1" w:rsidRPr="00022A35">
        <w:fldChar w:fldCharType="end"/>
      </w:r>
      <w:r w:rsidR="00C731A1" w:rsidRPr="00022A35">
        <w:fldChar w:fldCharType="begin"/>
      </w:r>
      <w:r w:rsidR="00C731A1" w:rsidRPr="00022A35">
        <w:instrText xml:space="preserve"> XE "Поле:Поле Allowed styles for outline" </w:instrText>
      </w:r>
      <w:r w:rsidR="00C731A1" w:rsidRPr="00022A35">
        <w:fldChar w:fldCharType="end"/>
      </w:r>
      <w:r w:rsidR="00C731A1" w:rsidRPr="00022A35">
        <w:fldChar w:fldCharType="begin"/>
      </w:r>
      <w:r w:rsidR="00C731A1" w:rsidRPr="00022A35">
        <w:instrText xml:space="preserve"> XE "Уровень:Уровень Outline" </w:instrText>
      </w:r>
      <w:r w:rsidR="00C731A1" w:rsidRPr="00022A35">
        <w:fldChar w:fldCharType="end"/>
      </w:r>
    </w:p>
    <w:p w:rsidR="005B236E" w:rsidRPr="00022A35" w:rsidRDefault="005B236E" w:rsidP="004561B0">
      <w:pPr>
        <w:pStyle w:val="ListNumRusCap2"/>
      </w:pPr>
      <w:r w:rsidRPr="00022A35">
        <w:t xml:space="preserve">Дополните список своими стилями. Например, если первоисточник разрабатывался в русском шаблоне, который в качестве стиля уровня 1 по умолчанию использует стиль </w:t>
      </w:r>
      <w:r w:rsidRPr="00022A35">
        <w:rPr>
          <w:rStyle w:val="DFN"/>
        </w:rPr>
        <w:t xml:space="preserve">Заголовок 1, </w:t>
      </w:r>
      <w:r w:rsidRPr="00022A35">
        <w:t xml:space="preserve">то надо добавить текст </w:t>
      </w:r>
      <w:r w:rsidRPr="00022A35">
        <w:rPr>
          <w:rStyle w:val="CODE"/>
        </w:rPr>
        <w:t xml:space="preserve">Заголовок 1 </w:t>
      </w:r>
      <w:r w:rsidRPr="00022A35">
        <w:t>в конец списка и завершить с</w:t>
      </w:r>
      <w:r w:rsidR="004561B0" w:rsidRPr="00022A35">
        <w:t>писок символом точки с запятой.</w:t>
      </w:r>
    </w:p>
    <w:p w:rsidR="008D61ED" w:rsidRPr="00022A35" w:rsidRDefault="008D61ED" w:rsidP="008D61ED">
      <w:pPr>
        <w:pStyle w:val="ListContinue2"/>
      </w:pPr>
      <w:r w:rsidRPr="00022A35">
        <w:rPr>
          <w:rStyle w:val="DFN"/>
        </w:rPr>
        <w:t>Примечания</w:t>
      </w:r>
    </w:p>
    <w:p w:rsidR="008D61ED" w:rsidRPr="00022A35" w:rsidRDefault="008D61ED" w:rsidP="008D61ED">
      <w:pPr>
        <w:pStyle w:val="ListNumRusSmall3"/>
      </w:pPr>
      <w:r w:rsidRPr="00022A35">
        <w:t xml:space="preserve">Следует иметь в виду, что для формирования </w:t>
      </w:r>
      <w:r w:rsidRPr="00022A35">
        <w:rPr>
          <w:lang w:val="en-US"/>
        </w:rPr>
        <w:t>HTML-</w:t>
      </w:r>
      <w:r w:rsidRPr="00022A35">
        <w:t xml:space="preserve">разделов ЭС </w:t>
      </w:r>
      <w:r w:rsidR="000111D4" w:rsidRPr="00022A35">
        <w:rPr>
          <w:lang w:val="en-US"/>
        </w:rPr>
        <w:t xml:space="preserve">GenHelp </w:t>
      </w:r>
      <w:r w:rsidR="000111D4" w:rsidRPr="00022A35">
        <w:t xml:space="preserve">берет абзацы документа, отформатированные </w:t>
      </w:r>
      <w:r w:rsidR="000111D4" w:rsidRPr="00022A35">
        <w:rPr>
          <w:rStyle w:val="Emphasis"/>
        </w:rPr>
        <w:t>встроенными</w:t>
      </w:r>
      <w:r w:rsidR="000111D4" w:rsidRPr="00022A35">
        <w:t xml:space="preserve"> стилями </w:t>
      </w:r>
      <w:r w:rsidR="00235A0F" w:rsidRPr="00022A35">
        <w:rPr>
          <w:lang w:val="en-US"/>
        </w:rPr>
        <w:t xml:space="preserve">Word </w:t>
      </w:r>
      <w:r w:rsidR="000111D4" w:rsidRPr="00022A35">
        <w:rPr>
          <w:rStyle w:val="DFN"/>
        </w:rPr>
        <w:t>Heading 1</w:t>
      </w:r>
      <w:r w:rsidR="000111D4" w:rsidRPr="00022A35">
        <w:rPr>
          <w:lang w:val="en-US"/>
        </w:rPr>
        <w:t xml:space="preserve"> – </w:t>
      </w:r>
      <w:r w:rsidR="000111D4" w:rsidRPr="00022A35">
        <w:rPr>
          <w:rStyle w:val="DFN"/>
        </w:rPr>
        <w:t>Heading 9</w:t>
      </w:r>
      <w:r w:rsidR="000111D4" w:rsidRPr="00022A35">
        <w:rPr>
          <w:lang w:val="en-US"/>
        </w:rPr>
        <w:t xml:space="preserve"> </w:t>
      </w:r>
      <w:r w:rsidR="000111D4" w:rsidRPr="00022A35">
        <w:t xml:space="preserve">(или </w:t>
      </w:r>
      <w:r w:rsidR="000111D4" w:rsidRPr="00022A35">
        <w:rPr>
          <w:rStyle w:val="DFN"/>
        </w:rPr>
        <w:t>Заголовок 1 – Заголовок 9</w:t>
      </w:r>
      <w:r w:rsidR="000111D4" w:rsidRPr="00022A35">
        <w:t xml:space="preserve"> в русской версии </w:t>
      </w:r>
      <w:r w:rsidR="000111D4" w:rsidRPr="00022A35">
        <w:rPr>
          <w:lang w:val="en-US"/>
        </w:rPr>
        <w:t xml:space="preserve">Word). </w:t>
      </w:r>
      <w:r w:rsidR="00235A0F" w:rsidRPr="00022A35">
        <w:t xml:space="preserve">Абзацы с такими стилями </w:t>
      </w:r>
      <w:r w:rsidR="000111D4" w:rsidRPr="00022A35">
        <w:t xml:space="preserve">формируют в выходных </w:t>
      </w:r>
      <w:r w:rsidR="000111D4" w:rsidRPr="00022A35">
        <w:rPr>
          <w:lang w:val="en-US"/>
        </w:rPr>
        <w:t>HRML-</w:t>
      </w:r>
      <w:r w:rsidR="000111D4" w:rsidRPr="00022A35">
        <w:t xml:space="preserve">файлах соответствующие теги </w:t>
      </w:r>
      <w:r w:rsidR="000111D4" w:rsidRPr="00022A35">
        <w:rPr>
          <w:rStyle w:val="Code0"/>
        </w:rPr>
        <w:t>&lt;H1&gt;</w:t>
      </w:r>
      <w:r w:rsidR="000111D4" w:rsidRPr="00022A35">
        <w:rPr>
          <w:lang w:val="en-US"/>
        </w:rPr>
        <w:t xml:space="preserve">, </w:t>
      </w:r>
      <w:r w:rsidR="000111D4" w:rsidRPr="00022A35">
        <w:rPr>
          <w:rStyle w:val="Code0"/>
        </w:rPr>
        <w:t>&lt;H2&gt;</w:t>
      </w:r>
      <w:r w:rsidR="000111D4" w:rsidRPr="00022A35">
        <w:rPr>
          <w:lang w:val="en-US"/>
        </w:rPr>
        <w:t xml:space="preserve"> </w:t>
      </w:r>
      <w:r w:rsidR="000111D4" w:rsidRPr="00022A35">
        <w:t>и т.д.</w:t>
      </w:r>
      <w:r w:rsidR="003824C9" w:rsidRPr="00022A35">
        <w:t xml:space="preserve"> Эти особенности следует иметь в виду при разработке исходного документа.</w:t>
      </w:r>
    </w:p>
    <w:p w:rsidR="004561B0" w:rsidRPr="00022A35" w:rsidRDefault="004561B0" w:rsidP="008D61ED">
      <w:pPr>
        <w:pStyle w:val="ListNumRusSmall3"/>
      </w:pPr>
      <w:r w:rsidRPr="00022A35">
        <w:t xml:space="preserve">Не рекомендуется использовать русские наименования </w:t>
      </w:r>
      <w:r w:rsidR="008D61ED" w:rsidRPr="00022A35">
        <w:rPr>
          <w:rStyle w:val="Emphasis"/>
        </w:rPr>
        <w:t>невстроенных</w:t>
      </w:r>
      <w:r w:rsidR="008D61ED" w:rsidRPr="00022A35">
        <w:t xml:space="preserve"> </w:t>
      </w:r>
      <w:r w:rsidRPr="00022A35">
        <w:t>стилей при разработке первоисточника. Дело в том, что что во время генерации ЭС GenHelp вызывает программу экспорта текста в HTML и при этом русские названия стилей заменяются на неэквивалентные английские. Это создает трудности при стилевом доведении ЭС до необходимого целевого вида (хотя эти трудности можно решить).</w:t>
      </w:r>
    </w:p>
    <w:p w:rsidR="005B236E" w:rsidRPr="00022A35" w:rsidRDefault="005B236E" w:rsidP="004561B0">
      <w:pPr>
        <w:pStyle w:val="ListNumRusCap2"/>
      </w:pPr>
      <w:r w:rsidRPr="00022A35">
        <w:t>Перейдите к пункту B для указания стилей других уровней.</w:t>
      </w:r>
    </w:p>
    <w:p w:rsidR="005B236E" w:rsidRPr="00022A35" w:rsidRDefault="005B236E" w:rsidP="004561B0">
      <w:pPr>
        <w:pStyle w:val="ListNumRusCap2"/>
      </w:pPr>
      <w:r w:rsidRPr="00022A35">
        <w:t xml:space="preserve">Если вы хотите, чтобы какой-нибудь стиль, используемый в роли заголовочного, но таковым не определенный через свойство параграфа </w:t>
      </w:r>
      <w:r w:rsidRPr="00022A35">
        <w:rPr>
          <w:rStyle w:val="Code0"/>
        </w:rPr>
        <w:t>Outline level</w:t>
      </w:r>
      <w:r w:rsidRPr="00022A35">
        <w:t xml:space="preserve">, выступал в качестве разделителя разделов в выходном HELP формата HTML, то укажите этот стиль в списке </w:t>
      </w:r>
      <w:r w:rsidRPr="00022A35">
        <w:rPr>
          <w:rStyle w:val="DFN"/>
        </w:rPr>
        <w:t>Make subheadings of styles</w:t>
      </w:r>
      <w:r w:rsidR="00C731A1" w:rsidRPr="00022A35">
        <w:fldChar w:fldCharType="begin"/>
      </w:r>
      <w:r w:rsidR="00C731A1" w:rsidRPr="00022A35">
        <w:instrText xml:space="preserve"> XE "Поле:Поле Make subheadings of styles" </w:instrText>
      </w:r>
      <w:r w:rsidR="00C731A1" w:rsidRPr="00022A35">
        <w:fldChar w:fldCharType="end"/>
      </w:r>
      <w:r w:rsidRPr="00022A35">
        <w:t xml:space="preserve">. </w:t>
      </w:r>
    </w:p>
    <w:p w:rsidR="005B236E" w:rsidRPr="00022A35" w:rsidRDefault="005B236E" w:rsidP="004561B0">
      <w:pPr>
        <w:pStyle w:val="ListContinue2"/>
      </w:pPr>
      <w:r w:rsidRPr="00022A35">
        <w:t>Пусть, например, в первоисточнике имеется текст, отформатированный с использованием следующих стилей:</w:t>
      </w:r>
    </w:p>
    <w:tbl>
      <w:tblPr>
        <w:tblW w:w="0" w:type="auto"/>
        <w:tblInd w:w="1083" w:type="dxa"/>
        <w:tblLook w:val="0000" w:firstRow="0" w:lastRow="0" w:firstColumn="0" w:lastColumn="0" w:noHBand="0" w:noVBand="0"/>
      </w:tblPr>
      <w:tblGrid>
        <w:gridCol w:w="3523"/>
        <w:gridCol w:w="3548"/>
      </w:tblGrid>
      <w:tr w:rsidR="005B236E" w:rsidRPr="00022A35">
        <w:trPr>
          <w:cantSplit/>
        </w:trPr>
        <w:tc>
          <w:tcPr>
            <w:tcW w:w="4077" w:type="dxa"/>
          </w:tcPr>
          <w:p w:rsidR="005B236E" w:rsidRPr="00022A35" w:rsidRDefault="005B236E" w:rsidP="003633EE">
            <w:pPr>
              <w:pStyle w:val="TableNormal0"/>
              <w:rPr>
                <w:rStyle w:val="Strong10"/>
              </w:rPr>
            </w:pPr>
            <w:r w:rsidRPr="00022A35">
              <w:rPr>
                <w:rStyle w:val="Strong10"/>
              </w:rPr>
              <w:t>Working with Data Items</w:t>
            </w:r>
          </w:p>
        </w:tc>
        <w:tc>
          <w:tcPr>
            <w:tcW w:w="4077" w:type="dxa"/>
          </w:tcPr>
          <w:p w:rsidR="005B236E" w:rsidRPr="00022A35" w:rsidRDefault="005B236E" w:rsidP="003633EE">
            <w:pPr>
              <w:pStyle w:val="TableNormal0"/>
            </w:pPr>
            <w:r w:rsidRPr="00022A35">
              <w:t xml:space="preserve">(имеет стиль параграфа </w:t>
            </w:r>
            <w:r w:rsidRPr="00022A35">
              <w:rPr>
                <w:rStyle w:val="DFN"/>
              </w:rPr>
              <w:t>Heading</w:t>
            </w:r>
            <w:r w:rsidRPr="00022A35">
              <w:rPr>
                <w:rStyle w:val="DFN"/>
                <w:lang w:val="ru-RU"/>
              </w:rPr>
              <w:t xml:space="preserve"> 1</w:t>
            </w:r>
            <w:r w:rsidRPr="00022A35">
              <w:t>)</w:t>
            </w:r>
          </w:p>
        </w:tc>
      </w:tr>
      <w:tr w:rsidR="005B236E" w:rsidRPr="00022A35">
        <w:trPr>
          <w:cantSplit/>
        </w:trPr>
        <w:tc>
          <w:tcPr>
            <w:tcW w:w="4077" w:type="dxa"/>
          </w:tcPr>
          <w:p w:rsidR="005B236E" w:rsidRPr="00022A35" w:rsidRDefault="005B236E" w:rsidP="003633EE">
            <w:pPr>
              <w:pStyle w:val="TableNormal0"/>
            </w:pPr>
            <w:r w:rsidRPr="00022A35">
              <w:rPr>
                <w:rStyle w:val="DFN"/>
              </w:rPr>
              <w:lastRenderedPageBreak/>
              <w:t>Primary Data Items</w:t>
            </w:r>
          </w:p>
        </w:tc>
        <w:tc>
          <w:tcPr>
            <w:tcW w:w="4077" w:type="dxa"/>
          </w:tcPr>
          <w:p w:rsidR="005B236E" w:rsidRPr="00022A35" w:rsidRDefault="005B236E" w:rsidP="003633EE">
            <w:pPr>
              <w:pStyle w:val="TableNormal0"/>
            </w:pPr>
            <w:r w:rsidRPr="00022A35">
              <w:t xml:space="preserve">(имеет стиль параграфа </w:t>
            </w:r>
            <w:r w:rsidRPr="00022A35">
              <w:rPr>
                <w:rStyle w:val="DFN"/>
              </w:rPr>
              <w:t>Heading</w:t>
            </w:r>
            <w:r w:rsidRPr="00022A35">
              <w:rPr>
                <w:rStyle w:val="DFN"/>
                <w:lang w:val="ru-RU"/>
              </w:rPr>
              <w:t xml:space="preserve"> 2</w:t>
            </w:r>
            <w:r w:rsidRPr="00022A35">
              <w:t>)</w:t>
            </w:r>
          </w:p>
        </w:tc>
      </w:tr>
      <w:tr w:rsidR="005B236E" w:rsidRPr="00022A35">
        <w:trPr>
          <w:cantSplit/>
        </w:trPr>
        <w:tc>
          <w:tcPr>
            <w:tcW w:w="4077" w:type="dxa"/>
          </w:tcPr>
          <w:p w:rsidR="005B236E" w:rsidRPr="00022A35" w:rsidRDefault="005B236E" w:rsidP="003633EE">
            <w:pPr>
              <w:pStyle w:val="TableNormal0"/>
            </w:pPr>
            <w:r w:rsidRPr="00022A35">
              <w:rPr>
                <w:rStyle w:val="DFN"/>
                <w:sz w:val="18"/>
              </w:rPr>
              <w:t>Creating Primary Data Items</w:t>
            </w:r>
            <w:r w:rsidRPr="00022A35">
              <w:tab/>
            </w:r>
          </w:p>
        </w:tc>
        <w:tc>
          <w:tcPr>
            <w:tcW w:w="4077" w:type="dxa"/>
          </w:tcPr>
          <w:p w:rsidR="005B236E" w:rsidRPr="00022A35" w:rsidRDefault="005B236E" w:rsidP="003633EE">
            <w:pPr>
              <w:pStyle w:val="TableNormal0"/>
            </w:pPr>
            <w:r w:rsidRPr="00022A35">
              <w:t xml:space="preserve">(имеет стиль параграфа </w:t>
            </w:r>
            <w:r w:rsidRPr="00022A35">
              <w:rPr>
                <w:rStyle w:val="DFN"/>
              </w:rPr>
              <w:t>Subtopic</w:t>
            </w:r>
            <w:r w:rsidRPr="00022A35">
              <w:t>)</w:t>
            </w:r>
          </w:p>
        </w:tc>
      </w:tr>
      <w:tr w:rsidR="005B236E" w:rsidRPr="00022A35">
        <w:trPr>
          <w:cantSplit/>
        </w:trPr>
        <w:tc>
          <w:tcPr>
            <w:tcW w:w="4077" w:type="dxa"/>
          </w:tcPr>
          <w:p w:rsidR="005B236E" w:rsidRPr="00022A35" w:rsidRDefault="005B236E" w:rsidP="003633EE">
            <w:pPr>
              <w:pStyle w:val="TableNormal0"/>
            </w:pPr>
            <w:r w:rsidRPr="00022A35">
              <w:rPr>
                <w:rStyle w:val="DFN"/>
                <w:sz w:val="18"/>
              </w:rPr>
              <w:t>Updating Primary Data Items</w:t>
            </w:r>
          </w:p>
        </w:tc>
        <w:tc>
          <w:tcPr>
            <w:tcW w:w="4077" w:type="dxa"/>
          </w:tcPr>
          <w:p w:rsidR="005B236E" w:rsidRPr="00022A35" w:rsidRDefault="005B236E" w:rsidP="003633EE">
            <w:pPr>
              <w:pStyle w:val="TableNormal0"/>
            </w:pPr>
            <w:r w:rsidRPr="00022A35">
              <w:t xml:space="preserve">(имеет стиль параграфа </w:t>
            </w:r>
            <w:r w:rsidRPr="00022A35">
              <w:rPr>
                <w:rStyle w:val="DFN"/>
              </w:rPr>
              <w:t>Subtopic</w:t>
            </w:r>
            <w:r w:rsidRPr="00022A35">
              <w:t>)</w:t>
            </w:r>
          </w:p>
        </w:tc>
      </w:tr>
    </w:tbl>
    <w:p w:rsidR="005B236E" w:rsidRPr="00022A35" w:rsidRDefault="005B236E" w:rsidP="004561B0">
      <w:pPr>
        <w:pStyle w:val="Gap"/>
      </w:pPr>
    </w:p>
    <w:p w:rsidR="005B236E" w:rsidRPr="00022A35" w:rsidRDefault="005B236E" w:rsidP="004561B0">
      <w:pPr>
        <w:pStyle w:val="ListContinue2"/>
      </w:pPr>
      <w:r w:rsidRPr="00022A35">
        <w:t>Допустим, по каким-либо причинам в выходном формате DOC</w:t>
      </w:r>
      <w:r w:rsidR="00C731A1" w:rsidRPr="00022A35">
        <w:fldChar w:fldCharType="begin"/>
      </w:r>
      <w:r w:rsidR="00C731A1" w:rsidRPr="00022A35">
        <w:instrText xml:space="preserve"> XE "Формат:Формат DOC" </w:instrText>
      </w:r>
      <w:r w:rsidR="00C731A1" w:rsidRPr="00022A35">
        <w:fldChar w:fldCharType="end"/>
      </w:r>
      <w:r w:rsidR="00C731A1" w:rsidRPr="00022A35">
        <w:fldChar w:fldCharType="begin"/>
      </w:r>
      <w:r w:rsidR="00C731A1" w:rsidRPr="00022A35">
        <w:instrText xml:space="preserve"> XE "DOC:Формат DOC" </w:instrText>
      </w:r>
      <w:r w:rsidR="00C731A1" w:rsidRPr="00022A35">
        <w:fldChar w:fldCharType="end"/>
      </w:r>
      <w:r w:rsidRPr="00022A35">
        <w:t xml:space="preserve"> может быть неприемлемым использование стиля заголовка </w:t>
      </w:r>
      <w:r w:rsidRPr="00022A35">
        <w:rPr>
          <w:rStyle w:val="DFN"/>
        </w:rPr>
        <w:t xml:space="preserve">Heading 3 </w:t>
      </w:r>
      <w:r w:rsidRPr="00022A35">
        <w:t xml:space="preserve">вместо </w:t>
      </w:r>
      <w:r w:rsidRPr="00022A35">
        <w:rPr>
          <w:rStyle w:val="DFN"/>
        </w:rPr>
        <w:t>Subtopic</w:t>
      </w:r>
      <w:r w:rsidRPr="00022A35">
        <w:t>, в то время как в формате HTML</w:t>
      </w:r>
      <w:r w:rsidR="00C731A1" w:rsidRPr="00022A35">
        <w:fldChar w:fldCharType="begin"/>
      </w:r>
      <w:r w:rsidR="00C731A1" w:rsidRPr="00022A35">
        <w:instrText xml:space="preserve"> XE "Формат:Формат HTML" </w:instrText>
      </w:r>
      <w:r w:rsidR="00C731A1" w:rsidRPr="00022A35">
        <w:fldChar w:fldCharType="end"/>
      </w:r>
      <w:r w:rsidR="00C731A1" w:rsidRPr="00022A35">
        <w:fldChar w:fldCharType="begin"/>
      </w:r>
      <w:r w:rsidR="00C731A1" w:rsidRPr="00022A35">
        <w:instrText xml:space="preserve"> XE "HTML:Формат HTML" </w:instrText>
      </w:r>
      <w:r w:rsidR="00C731A1" w:rsidRPr="00022A35">
        <w:fldChar w:fldCharType="end"/>
      </w:r>
      <w:r w:rsidRPr="00022A35">
        <w:t xml:space="preserve"> надо разделить этот текст на разделы (например, в случае длинного текста раздела, что в общем случае плохо смотрится в ЭС). Деление разделов на </w:t>
      </w:r>
      <w:r w:rsidRPr="00022A35">
        <w:rPr>
          <w:rStyle w:val="Emphasis"/>
        </w:rPr>
        <w:t>топики</w:t>
      </w:r>
      <w:r w:rsidRPr="00022A35">
        <w:t xml:space="preserve"> (несамостоятельные подразделы) широко используется в англоязычной печатной документации. </w:t>
      </w:r>
    </w:p>
    <w:p w:rsidR="005B236E" w:rsidRPr="00022A35" w:rsidRDefault="005B236E" w:rsidP="004561B0">
      <w:pPr>
        <w:pStyle w:val="ListContinue2"/>
        <w:rPr>
          <w:lang w:val="en-US"/>
        </w:rPr>
      </w:pPr>
      <w:r w:rsidRPr="00022A35">
        <w:t xml:space="preserve">В нашем случае вам необходимо дополнить список </w:t>
      </w:r>
      <w:r w:rsidRPr="00022A35">
        <w:rPr>
          <w:rStyle w:val="DFN"/>
        </w:rPr>
        <w:t xml:space="preserve">Make subheadings of styles </w:t>
      </w:r>
      <w:r w:rsidRPr="00022A35">
        <w:t xml:space="preserve">элементом </w:t>
      </w:r>
      <w:r w:rsidRPr="00022A35">
        <w:rPr>
          <w:rStyle w:val="DFN"/>
        </w:rPr>
        <w:t>Subtopic</w:t>
      </w:r>
      <w:r w:rsidRPr="00022A35">
        <w:t xml:space="preserve">. Тогда программа GenHelp, найдя в исходном тексте параграф, имеющий стиль </w:t>
      </w:r>
      <w:r w:rsidRPr="00022A35">
        <w:rPr>
          <w:rStyle w:val="DFN"/>
        </w:rPr>
        <w:t>Subtopic</w:t>
      </w:r>
      <w:r w:rsidRPr="00022A35">
        <w:t xml:space="preserve">, установит в таком параграфе уровень заголовка, на 1 более низкий, чем последний </w:t>
      </w:r>
      <w:r w:rsidR="0048581C" w:rsidRPr="00022A35">
        <w:t>"</w:t>
      </w:r>
      <w:r w:rsidRPr="00022A35">
        <w:t>настоящий</w:t>
      </w:r>
      <w:r w:rsidR="0048581C" w:rsidRPr="00022A35">
        <w:t>"</w:t>
      </w:r>
      <w:r w:rsidRPr="00022A35">
        <w:t xml:space="preserve"> заголовочный уровень. В результате в формате DOC вы не раздробите (на уровне содержания) текст ниже уровня 2, зато получите отдельные разделы в формате HTML (в данном случае, третьего уровня).</w:t>
      </w:r>
    </w:p>
    <w:p w:rsidR="004561B0" w:rsidRPr="00022A35" w:rsidRDefault="004561B0" w:rsidP="004561B0">
      <w:pPr>
        <w:pStyle w:val="ListContinue2"/>
      </w:pPr>
      <w:r w:rsidRPr="00022A35">
        <w:t>Вместе с тем, лучшим решением все же является ручная разбивка источника на раздеелы на основе соответствующих стилей.</w:t>
      </w:r>
    </w:p>
    <w:p w:rsidR="004561B0" w:rsidRPr="00022A35" w:rsidRDefault="004561B0" w:rsidP="004561B0">
      <w:pPr>
        <w:pStyle w:val="ListContinue"/>
        <w:rPr>
          <w:rStyle w:val="DFN"/>
        </w:rPr>
      </w:pPr>
      <w:r w:rsidRPr="00022A35">
        <w:rPr>
          <w:rStyle w:val="DFN"/>
        </w:rPr>
        <w:t>Примечания</w:t>
      </w:r>
    </w:p>
    <w:p w:rsidR="004561B0" w:rsidRPr="00022A35" w:rsidRDefault="004561B0" w:rsidP="004561B0">
      <w:pPr>
        <w:pStyle w:val="ListBullet2"/>
      </w:pPr>
      <w:r w:rsidRPr="00022A35">
        <w:t>Пустые параграфы</w:t>
      </w:r>
      <w:r w:rsidR="00C731A1" w:rsidRPr="00022A35">
        <w:fldChar w:fldCharType="begin"/>
      </w:r>
      <w:r w:rsidR="00C731A1" w:rsidRPr="00022A35">
        <w:instrText xml:space="preserve"> XE "Параграф:Пустой параграф" </w:instrText>
      </w:r>
      <w:r w:rsidR="00C731A1" w:rsidRPr="00022A35">
        <w:fldChar w:fldCharType="end"/>
      </w:r>
      <w:r w:rsidRPr="00022A35">
        <w:t>, имеющие уровень Outline, равный 1 — 9, удаляются из обработки автоматически.</w:t>
      </w:r>
    </w:p>
    <w:p w:rsidR="004561B0" w:rsidRPr="00022A35" w:rsidRDefault="004561B0" w:rsidP="004561B0">
      <w:pPr>
        <w:pStyle w:val="ListBullet2"/>
      </w:pPr>
      <w:r w:rsidRPr="00022A35">
        <w:t>Выполнениe функции анализа заголовочных параграфов может значительно увеличить время генерации.</w:t>
      </w:r>
    </w:p>
    <w:p w:rsidR="004561B0" w:rsidRPr="00022A35" w:rsidRDefault="004561B0" w:rsidP="004561B0">
      <w:pPr>
        <w:pStyle w:val="ListBullet2"/>
      </w:pPr>
      <w:r w:rsidRPr="00022A35">
        <w:t>Правила указания списка</w:t>
      </w:r>
      <w:r w:rsidR="00C731A1" w:rsidRPr="00022A35">
        <w:fldChar w:fldCharType="begin"/>
      </w:r>
      <w:r w:rsidR="00C731A1" w:rsidRPr="00022A35">
        <w:instrText xml:space="preserve"> XE "Правило:Правила указания списка" </w:instrText>
      </w:r>
      <w:r w:rsidR="00C731A1" w:rsidRPr="00022A35">
        <w:fldChar w:fldCharType="end"/>
      </w:r>
      <w:r w:rsidR="00C731A1" w:rsidRPr="00022A35">
        <w:fldChar w:fldCharType="begin"/>
      </w:r>
      <w:r w:rsidR="00C731A1" w:rsidRPr="00022A35">
        <w:instrText xml:space="preserve"> XE "Список:Правила указания списка" </w:instrText>
      </w:r>
      <w:r w:rsidR="00C731A1" w:rsidRPr="00022A35">
        <w:fldChar w:fldCharType="end"/>
      </w:r>
      <w:r w:rsidRPr="00022A35">
        <w:t xml:space="preserve"> такие же, как и для других параметров проекта (элементы списка разделены символом "</w:t>
      </w:r>
      <w:r w:rsidRPr="00022A35">
        <w:rPr>
          <w:rStyle w:val="CODE"/>
        </w:rPr>
        <w:t>;</w:t>
      </w:r>
      <w:r w:rsidRPr="00022A35">
        <w:t>", а пустой список</w:t>
      </w:r>
      <w:r w:rsidR="00C731A1" w:rsidRPr="00022A35">
        <w:fldChar w:fldCharType="begin"/>
      </w:r>
      <w:r w:rsidR="00C731A1" w:rsidRPr="00022A35">
        <w:instrText xml:space="preserve"> XE "Список:Пустой список" </w:instrText>
      </w:r>
      <w:r w:rsidR="00C731A1" w:rsidRPr="00022A35">
        <w:fldChar w:fldCharType="end"/>
      </w:r>
      <w:r w:rsidRPr="00022A35">
        <w:t xml:space="preserve"> обозначается как "</w:t>
      </w:r>
      <w:r w:rsidRPr="00022A35">
        <w:rPr>
          <w:rStyle w:val="CODE"/>
        </w:rPr>
        <w:t>!;</w:t>
      </w:r>
      <w:r w:rsidRPr="00022A35">
        <w:t xml:space="preserve">"). </w:t>
      </w:r>
    </w:p>
    <w:p w:rsidR="004561B0" w:rsidRPr="00022A35" w:rsidRDefault="004561B0" w:rsidP="004561B0">
      <w:pPr>
        <w:pStyle w:val="Gap"/>
      </w:pPr>
    </w:p>
    <w:p w:rsidR="005B236E" w:rsidRPr="00022A35" w:rsidRDefault="005B236E" w:rsidP="009719A2">
      <w:pPr>
        <w:pStyle w:val="ListNumber"/>
        <w:keepNext/>
        <w:numPr>
          <w:ilvl w:val="0"/>
          <w:numId w:val="13"/>
        </w:numPr>
      </w:pPr>
      <w:r w:rsidRPr="00022A35">
        <w:lastRenderedPageBreak/>
        <w:t xml:space="preserve">Щелкните на вкладке </w:t>
      </w:r>
      <w:r w:rsidRPr="00022A35">
        <w:rPr>
          <w:rStyle w:val="DFN"/>
        </w:rPr>
        <w:t>Styles, Text</w:t>
      </w:r>
      <w:r w:rsidR="00C731A1" w:rsidRPr="00022A35">
        <w:fldChar w:fldCharType="begin"/>
      </w:r>
      <w:r w:rsidR="00C731A1" w:rsidRPr="00022A35">
        <w:instrText xml:space="preserve"> XE "Вкладка:Вкладка Styles, Text" </w:instrText>
      </w:r>
      <w:r w:rsidR="00C731A1" w:rsidRPr="00022A35">
        <w:fldChar w:fldCharType="end"/>
      </w:r>
      <w:r w:rsidR="00C731A1" w:rsidRPr="00022A35">
        <w:fldChar w:fldCharType="begin"/>
      </w:r>
      <w:r w:rsidR="00C731A1" w:rsidRPr="00022A35">
        <w:instrText xml:space="preserve"> XE "Styles:Вкладка Styles, Text" </w:instrText>
      </w:r>
      <w:r w:rsidR="00C731A1" w:rsidRPr="00022A35">
        <w:fldChar w:fldCharType="end"/>
      </w:r>
      <w:r w:rsidR="00C731A1" w:rsidRPr="00022A35">
        <w:fldChar w:fldCharType="begin"/>
      </w:r>
      <w:r w:rsidR="00C731A1" w:rsidRPr="00022A35">
        <w:instrText xml:space="preserve"> XE "Text:Вкладка Styles, Text" </w:instrText>
      </w:r>
      <w:r w:rsidR="00C731A1" w:rsidRPr="00022A35">
        <w:fldChar w:fldCharType="end"/>
      </w:r>
      <w:r w:rsidRPr="00022A35">
        <w:t>.</w:t>
      </w:r>
    </w:p>
    <w:tbl>
      <w:tblPr>
        <w:tblW w:w="0" w:type="auto"/>
        <w:tblInd w:w="720" w:type="dxa"/>
        <w:tblLook w:val="04A0" w:firstRow="1" w:lastRow="0" w:firstColumn="1" w:lastColumn="0" w:noHBand="0" w:noVBand="1"/>
      </w:tblPr>
      <w:tblGrid>
        <w:gridCol w:w="7228"/>
      </w:tblGrid>
      <w:tr w:rsidR="00995FA0" w:rsidRPr="00022A35" w:rsidTr="009719A2">
        <w:tc>
          <w:tcPr>
            <w:tcW w:w="6923"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995FA0" w:rsidRPr="00022A35" w:rsidRDefault="00CD18A1" w:rsidP="003633EE">
            <w:pPr>
              <w:pStyle w:val="TableImageBody"/>
              <w:rPr>
                <w:rStyle w:val="DFN"/>
                <w:b w:val="0"/>
              </w:rPr>
            </w:pPr>
            <w:r w:rsidRPr="00022A35">
              <w:rPr>
                <w:noProof/>
                <w:lang w:val="ru-RU" w:eastAsia="ru-RU"/>
              </w:rPr>
              <w:drawing>
                <wp:inline distT="0" distB="0" distL="0" distR="0" wp14:anchorId="5EFBAE50" wp14:editId="785B28D9">
                  <wp:extent cx="4599940" cy="2391410"/>
                  <wp:effectExtent l="19050" t="19050" r="1016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9940" cy="2391410"/>
                          </a:xfrm>
                          <a:prstGeom prst="rect">
                            <a:avLst/>
                          </a:prstGeom>
                          <a:noFill/>
                          <a:ln w="6350" cmpd="sng">
                            <a:solidFill>
                              <a:srgbClr val="000000"/>
                            </a:solidFill>
                            <a:miter lim="800000"/>
                            <a:headEnd/>
                            <a:tailEnd/>
                          </a:ln>
                          <a:effectLst/>
                        </pic:spPr>
                      </pic:pic>
                    </a:graphicData>
                  </a:graphic>
                </wp:inline>
              </w:drawing>
            </w:r>
          </w:p>
        </w:tc>
      </w:tr>
      <w:tr w:rsidR="00995FA0" w:rsidRPr="00022A35" w:rsidTr="009719A2">
        <w:tc>
          <w:tcPr>
            <w:tcW w:w="6923" w:type="dxa"/>
            <w:shd w:val="clear" w:color="auto" w:fill="auto"/>
            <w:tcMar>
              <w:left w:w="0" w:type="dxa"/>
              <w:right w:w="0" w:type="dxa"/>
            </w:tcMar>
          </w:tcPr>
          <w:p w:rsidR="00995FA0" w:rsidRPr="00022A35" w:rsidRDefault="00995FA0" w:rsidP="003633EE">
            <w:pPr>
              <w:pStyle w:val="TableImageCaption"/>
              <w:rPr>
                <w:rStyle w:val="Emphasis"/>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11</w:t>
            </w:r>
            <w:r w:rsidRPr="00022A35">
              <w:rPr>
                <w:rStyle w:val="Emphasis"/>
              </w:rPr>
              <w:fldChar w:fldCharType="end"/>
            </w:r>
            <w:r w:rsidRPr="00022A35">
              <w:rPr>
                <w:rStyle w:val="Emphasis"/>
              </w:rPr>
              <w:t xml:space="preserve">. </w:t>
            </w:r>
            <w:r w:rsidRPr="00022A35">
              <w:rPr>
                <w:rStyle w:val="Emphasis"/>
                <w:lang w:val="ru-RU"/>
              </w:rPr>
              <w:t xml:space="preserve">Вкладка </w:t>
            </w:r>
            <w:r w:rsidRPr="00022A35">
              <w:rPr>
                <w:rStyle w:val="Emphasis"/>
              </w:rPr>
              <w:t>Styles, Text</w:t>
            </w:r>
          </w:p>
        </w:tc>
      </w:tr>
    </w:tbl>
    <w:p w:rsidR="005B236E" w:rsidRPr="00022A35" w:rsidRDefault="005B236E" w:rsidP="00995FA0">
      <w:pPr>
        <w:pStyle w:val="ListContinue"/>
        <w:rPr>
          <w:rStyle w:val="DFN"/>
          <w:b w:val="0"/>
        </w:rPr>
      </w:pPr>
    </w:p>
    <w:p w:rsidR="005B236E" w:rsidRPr="00022A35" w:rsidRDefault="005B236E" w:rsidP="001B4676">
      <w:pPr>
        <w:pStyle w:val="ListContinue"/>
      </w:pPr>
      <w:r w:rsidRPr="00022A35">
        <w:rPr>
          <w:rStyle w:val="DFN"/>
          <w:b w:val="0"/>
        </w:rPr>
        <w:t xml:space="preserve">Вкладка </w:t>
      </w:r>
      <w:r w:rsidRPr="00022A35">
        <w:rPr>
          <w:rStyle w:val="DFN"/>
        </w:rPr>
        <w:t>Styles, Text</w:t>
      </w:r>
      <w:r w:rsidR="003633EE" w:rsidRPr="00022A35">
        <w:t> </w:t>
      </w:r>
      <w:r w:rsidRPr="00022A35">
        <w:t>предназначена для обработки текста и стилей в исходном документе в зависимости от целевого формата.</w:t>
      </w:r>
    </w:p>
    <w:p w:rsidR="005B236E" w:rsidRPr="00022A35" w:rsidRDefault="005B236E" w:rsidP="009719A2">
      <w:pPr>
        <w:pStyle w:val="ListNumRusCap2"/>
        <w:numPr>
          <w:ilvl w:val="0"/>
          <w:numId w:val="163"/>
        </w:numPr>
      </w:pPr>
      <w:r w:rsidRPr="00022A35">
        <w:rPr>
          <w:rStyle w:val="DFN"/>
        </w:rPr>
        <w:t>Замена и удаление текста</w:t>
      </w:r>
      <w:r w:rsidR="00C731A1" w:rsidRPr="00022A35">
        <w:fldChar w:fldCharType="begin"/>
      </w:r>
      <w:r w:rsidR="00C731A1" w:rsidRPr="00022A35">
        <w:instrText xml:space="preserve"> XE "Замена:Замена и удаление текста в документе" </w:instrText>
      </w:r>
      <w:r w:rsidR="00C731A1" w:rsidRPr="00022A35">
        <w:fldChar w:fldCharType="end"/>
      </w:r>
      <w:r w:rsidR="00C731A1" w:rsidRPr="00022A35">
        <w:fldChar w:fldCharType="begin"/>
      </w:r>
      <w:r w:rsidR="00C731A1" w:rsidRPr="00022A35">
        <w:instrText xml:space="preserve"> XE "Удаление:Замена и удаление текста в документе" </w:instrText>
      </w:r>
      <w:r w:rsidR="00C731A1" w:rsidRPr="00022A35">
        <w:fldChar w:fldCharType="end"/>
      </w:r>
      <w:r w:rsidR="00C731A1" w:rsidRPr="00022A35">
        <w:fldChar w:fldCharType="begin"/>
      </w:r>
      <w:r w:rsidR="00C731A1" w:rsidRPr="00022A35">
        <w:instrText xml:space="preserve"> XE "Текст:Замена и удаление текста в документе" </w:instrText>
      </w:r>
      <w:r w:rsidR="00C731A1" w:rsidRPr="00022A35">
        <w:fldChar w:fldCharType="end"/>
      </w:r>
      <w:r w:rsidR="00C731A1" w:rsidRPr="00022A35">
        <w:fldChar w:fldCharType="begin"/>
      </w:r>
      <w:r w:rsidR="00C731A1" w:rsidRPr="00022A35">
        <w:instrText xml:space="preserve"> XE "Документ:Замена и удаление текста в документе" </w:instrText>
      </w:r>
      <w:r w:rsidR="00C731A1" w:rsidRPr="00022A35">
        <w:fldChar w:fldCharType="end"/>
      </w:r>
      <w:r w:rsidRPr="00022A35">
        <w:t xml:space="preserve"> (для формата HTML</w:t>
      </w:r>
      <w:r w:rsidR="00C731A1" w:rsidRPr="00022A35">
        <w:fldChar w:fldCharType="begin"/>
      </w:r>
      <w:r w:rsidR="00C731A1" w:rsidRPr="00022A35">
        <w:instrText xml:space="preserve"> XE "Формат:Формат HTML" </w:instrText>
      </w:r>
      <w:r w:rsidR="00C731A1" w:rsidRPr="00022A35">
        <w:fldChar w:fldCharType="end"/>
      </w:r>
      <w:r w:rsidR="00C731A1" w:rsidRPr="00022A35">
        <w:fldChar w:fldCharType="begin"/>
      </w:r>
      <w:r w:rsidR="00C731A1" w:rsidRPr="00022A35">
        <w:instrText xml:space="preserve"> XE "HTML:Формат HTML" </w:instrText>
      </w:r>
      <w:r w:rsidR="00C731A1" w:rsidRPr="00022A35">
        <w:fldChar w:fldCharType="end"/>
      </w:r>
      <w:r w:rsidRPr="00022A35">
        <w:t xml:space="preserve">). Если вам необходимо изменить текст или его форматирование в исходном документе перед экспортом разделов в формат HTML, используйте поле </w:t>
      </w:r>
      <w:r w:rsidRPr="00022A35">
        <w:rPr>
          <w:rStyle w:val="DFN"/>
        </w:rPr>
        <w:t>Replace for HTML (list of change parameters)</w:t>
      </w:r>
      <w:r w:rsidR="00C731A1" w:rsidRPr="00022A35">
        <w:fldChar w:fldCharType="begin"/>
      </w:r>
      <w:r w:rsidR="00C731A1" w:rsidRPr="00022A35">
        <w:instrText xml:space="preserve"> XE "Поле:Поле Replace for HTML (list of change parameters)" </w:instrText>
      </w:r>
      <w:r w:rsidR="00C731A1" w:rsidRPr="00022A35">
        <w:fldChar w:fldCharType="end"/>
      </w:r>
      <w:r w:rsidRPr="00022A35">
        <w:t>. В случае, когда вам не нужна такая обработка исходного текста, укажите пустой список</w:t>
      </w:r>
      <w:r w:rsidR="00C731A1" w:rsidRPr="00022A35">
        <w:fldChar w:fldCharType="begin"/>
      </w:r>
      <w:r w:rsidR="00C731A1" w:rsidRPr="00022A35">
        <w:instrText xml:space="preserve"> XE "Список:Пустой список" </w:instrText>
      </w:r>
      <w:r w:rsidR="00C731A1" w:rsidRPr="00022A35">
        <w:fldChar w:fldCharType="end"/>
      </w:r>
      <w:r w:rsidRPr="00022A35">
        <w:t xml:space="preserve"> (т.е., </w:t>
      </w:r>
      <w:r w:rsidR="003633EE" w:rsidRPr="00022A35">
        <w:t xml:space="preserve">принятое по умолчанию </w:t>
      </w:r>
      <w:r w:rsidRPr="00022A35">
        <w:t xml:space="preserve">значение </w:t>
      </w:r>
      <w:r w:rsidRPr="00022A35">
        <w:rPr>
          <w:rStyle w:val="Code0"/>
        </w:rPr>
        <w:t>!;</w:t>
      </w:r>
      <w:r w:rsidRPr="00022A35">
        <w:t>).</w:t>
      </w:r>
    </w:p>
    <w:p w:rsidR="005B236E" w:rsidRPr="00022A35" w:rsidRDefault="005B236E" w:rsidP="00761814">
      <w:pPr>
        <w:pStyle w:val="ListContinue2"/>
      </w:pPr>
      <w:r w:rsidRPr="00022A35">
        <w:t>Вы можете заменить текст, стиль и уровень Outline. Список может содержать несколько элементов списка, разделенных точкой с запятой. Формат элемента списка</w:t>
      </w:r>
      <w:r w:rsidR="00C731A1" w:rsidRPr="00022A35">
        <w:fldChar w:fldCharType="begin"/>
      </w:r>
      <w:r w:rsidR="00C731A1" w:rsidRPr="00022A35">
        <w:instrText xml:space="preserve"> XE "Формат:Формат элемента списка стилей" </w:instrText>
      </w:r>
      <w:r w:rsidR="00C731A1" w:rsidRPr="00022A35">
        <w:fldChar w:fldCharType="end"/>
      </w:r>
      <w:r w:rsidR="00C731A1" w:rsidRPr="00022A35">
        <w:fldChar w:fldCharType="begin"/>
      </w:r>
      <w:r w:rsidR="00C731A1" w:rsidRPr="00022A35">
        <w:instrText xml:space="preserve"> XE "Список:Формат элемента списка стилей" </w:instrText>
      </w:r>
      <w:r w:rsidR="00C731A1" w:rsidRPr="00022A35">
        <w:fldChar w:fldCharType="end"/>
      </w:r>
      <w:r w:rsidRPr="00022A35">
        <w:t xml:space="preserve"> следующий.</w:t>
      </w:r>
    </w:p>
    <w:p w:rsidR="005B236E" w:rsidRPr="00022A35" w:rsidRDefault="005B236E" w:rsidP="00761814">
      <w:pPr>
        <w:pStyle w:val="ListContinue2"/>
        <w:rPr>
          <w:rStyle w:val="Code0"/>
        </w:rPr>
      </w:pPr>
      <w:r w:rsidRPr="00022A35">
        <w:rPr>
          <w:rStyle w:val="Code0"/>
        </w:rPr>
        <w:t>[исх_стиль]![исх_текст]![исх_уровень],[вых_стиль]![вых_текст]![вых_уровень];</w:t>
      </w:r>
    </w:p>
    <w:p w:rsidR="005B236E" w:rsidRPr="00022A35" w:rsidRDefault="005B236E" w:rsidP="00761814">
      <w:pPr>
        <w:pStyle w:val="ListContinue2"/>
        <w:rPr>
          <w:lang w:val="en-US"/>
        </w:rPr>
      </w:pPr>
      <w:r w:rsidRPr="00022A35">
        <w:t>Каждый из подпараметров может отсутствовать (на это указывают квадратные скобки). В этом случае он не участвует в операции поиска/замены. Левая часть выражения указывает, что надо найти, правая часть — на что заменить. Вся правая часть (от запятой включительно) может отсутствовать. Это значит, что найденный текст (или стиль) надо удалить. При указании поиска/замены текста можно вместе с обычными символами указывать комбинации специальных символов, используемых в Word для обозначения параграфов (</w:t>
      </w:r>
      <w:r w:rsidRPr="00022A35">
        <w:rPr>
          <w:rStyle w:val="Code0"/>
        </w:rPr>
        <w:t>^p</w:t>
      </w:r>
      <w:r w:rsidRPr="00022A35">
        <w:t>), секций (</w:t>
      </w:r>
      <w:r w:rsidRPr="00022A35">
        <w:rPr>
          <w:rStyle w:val="Code0"/>
        </w:rPr>
        <w:t>^b</w:t>
      </w:r>
      <w:r w:rsidRPr="00022A35">
        <w:t>), знаков табуляции (</w:t>
      </w:r>
      <w:r w:rsidRPr="00022A35">
        <w:rPr>
          <w:rStyle w:val="Code0"/>
        </w:rPr>
        <w:t>^t</w:t>
      </w:r>
      <w:r w:rsidRPr="00022A35">
        <w:t>) и т.д.</w:t>
      </w:r>
    </w:p>
    <w:p w:rsidR="0098527E" w:rsidRPr="00022A35" w:rsidRDefault="0098527E" w:rsidP="0098527E">
      <w:pPr>
        <w:pStyle w:val="ListContinue2"/>
        <w:rPr>
          <w:lang w:val="en-US"/>
        </w:rPr>
      </w:pPr>
      <w:r w:rsidRPr="00022A35">
        <w:rPr>
          <w:rStyle w:val="DFN"/>
        </w:rPr>
        <w:t>Примечание</w:t>
      </w:r>
      <w:r w:rsidRPr="00022A35">
        <w:rPr>
          <w:lang w:val="en-US"/>
        </w:rPr>
        <w:t xml:space="preserve">. </w:t>
      </w:r>
      <w:r w:rsidRPr="00022A35">
        <w:t xml:space="preserve">При указании замены стилей убедитесь, что вы указываете </w:t>
      </w:r>
      <w:r w:rsidRPr="00022A35">
        <w:rPr>
          <w:lang w:val="en-US"/>
        </w:rPr>
        <w:t xml:space="preserve">замену </w:t>
      </w:r>
      <w:r w:rsidRPr="00022A35">
        <w:t xml:space="preserve">однородных стилей </w:t>
      </w:r>
      <w:r w:rsidRPr="00022A35">
        <w:rPr>
          <w:lang w:val="en-US"/>
        </w:rPr>
        <w:t>(</w:t>
      </w:r>
      <w:r w:rsidRPr="00022A35">
        <w:t>например, вы не можете заменить стиль абзаца на стиль символа и т.д.).</w:t>
      </w:r>
    </w:p>
    <w:p w:rsidR="005B236E" w:rsidRPr="00022A35" w:rsidRDefault="005B236E" w:rsidP="00761814">
      <w:pPr>
        <w:pStyle w:val="ListContinue"/>
        <w:rPr>
          <w:rStyle w:val="DFN"/>
        </w:rPr>
      </w:pPr>
      <w:r w:rsidRPr="00022A35">
        <w:rPr>
          <w:rStyle w:val="DFN"/>
        </w:rPr>
        <w:lastRenderedPageBreak/>
        <w:t xml:space="preserve">Примеры. </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6"/>
        <w:gridCol w:w="4212"/>
      </w:tblGrid>
      <w:tr w:rsidR="005B236E" w:rsidRPr="00022A35">
        <w:trPr>
          <w:cantSplit/>
          <w:tblHeader/>
        </w:trPr>
        <w:tc>
          <w:tcPr>
            <w:tcW w:w="2856" w:type="dxa"/>
            <w:shd w:val="clear" w:color="auto" w:fill="CCCCCC"/>
          </w:tcPr>
          <w:p w:rsidR="005B236E" w:rsidRPr="00022A35" w:rsidRDefault="005B236E">
            <w:pPr>
              <w:pStyle w:val="TableTitle"/>
              <w:rPr>
                <w:rStyle w:val="DFN"/>
                <w:b/>
                <w:lang w:val="ru-RU"/>
              </w:rPr>
            </w:pPr>
            <w:r w:rsidRPr="00022A35">
              <w:rPr>
                <w:rStyle w:val="DFN"/>
                <w:b/>
                <w:lang w:val="ru-RU"/>
              </w:rPr>
              <w:t>Задача</w:t>
            </w:r>
          </w:p>
        </w:tc>
        <w:tc>
          <w:tcPr>
            <w:tcW w:w="4212" w:type="dxa"/>
            <w:shd w:val="clear" w:color="auto" w:fill="CCCCCC"/>
          </w:tcPr>
          <w:p w:rsidR="005B236E" w:rsidRPr="00022A35" w:rsidRDefault="005B236E">
            <w:pPr>
              <w:pStyle w:val="TableTitle"/>
              <w:rPr>
                <w:rStyle w:val="DFN"/>
                <w:b/>
                <w:lang w:val="ru-RU"/>
              </w:rPr>
            </w:pPr>
            <w:r w:rsidRPr="00022A35">
              <w:rPr>
                <w:rStyle w:val="DFN"/>
                <w:b/>
                <w:lang w:val="ru-RU"/>
              </w:rPr>
              <w:t>Элемент списка</w:t>
            </w:r>
          </w:p>
        </w:tc>
      </w:tr>
      <w:tr w:rsidR="005B236E" w:rsidRPr="00022A35">
        <w:trPr>
          <w:cantSplit/>
        </w:trPr>
        <w:tc>
          <w:tcPr>
            <w:tcW w:w="2856" w:type="dxa"/>
          </w:tcPr>
          <w:p w:rsidR="005B236E" w:rsidRPr="00022A35" w:rsidRDefault="005B236E" w:rsidP="003633EE">
            <w:pPr>
              <w:pStyle w:val="TableNormal0"/>
              <w:rPr>
                <w:rStyle w:val="DFN"/>
                <w:b w:val="0"/>
                <w:lang w:val="ru-RU"/>
              </w:rPr>
            </w:pPr>
            <w:r w:rsidRPr="00022A35">
              <w:rPr>
                <w:rStyle w:val="DFN"/>
                <w:b w:val="0"/>
                <w:lang w:val="ru-RU"/>
              </w:rPr>
              <w:t xml:space="preserve">Заменить текст </w:t>
            </w:r>
            <w:r w:rsidRPr="00022A35">
              <w:rPr>
                <w:rStyle w:val="CODE"/>
                <w:lang w:val="ru-RU"/>
              </w:rPr>
              <w:t>BU</w:t>
            </w:r>
            <w:r w:rsidRPr="00022A35">
              <w:rPr>
                <w:rStyle w:val="DFN"/>
                <w:b w:val="0"/>
                <w:lang w:val="ru-RU"/>
              </w:rPr>
              <w:t xml:space="preserve"> на текст </w:t>
            </w:r>
            <w:r w:rsidRPr="00022A35">
              <w:rPr>
                <w:rStyle w:val="CODE"/>
                <w:lang w:val="ru-RU"/>
              </w:rPr>
              <w:t>Business Unit</w:t>
            </w:r>
          </w:p>
        </w:tc>
        <w:tc>
          <w:tcPr>
            <w:tcW w:w="4212" w:type="dxa"/>
          </w:tcPr>
          <w:p w:rsidR="005B236E" w:rsidRPr="00022A35" w:rsidRDefault="005B236E" w:rsidP="003633EE">
            <w:pPr>
              <w:pStyle w:val="TableNormal0"/>
              <w:rPr>
                <w:rStyle w:val="CODE"/>
              </w:rPr>
            </w:pPr>
            <w:r w:rsidRPr="00022A35">
              <w:rPr>
                <w:rStyle w:val="CODE"/>
              </w:rPr>
              <w:t>!!BU!!,!!Business Unit!!;</w:t>
            </w:r>
          </w:p>
        </w:tc>
      </w:tr>
      <w:tr w:rsidR="005B236E" w:rsidRPr="00022A35">
        <w:trPr>
          <w:cantSplit/>
        </w:trPr>
        <w:tc>
          <w:tcPr>
            <w:tcW w:w="2856" w:type="dxa"/>
          </w:tcPr>
          <w:p w:rsidR="005B236E" w:rsidRPr="00022A35" w:rsidRDefault="005B236E" w:rsidP="003633EE">
            <w:pPr>
              <w:pStyle w:val="TableNormal0"/>
              <w:rPr>
                <w:rStyle w:val="DFN"/>
                <w:b w:val="0"/>
                <w:lang w:val="ru-RU"/>
              </w:rPr>
            </w:pPr>
            <w:r w:rsidRPr="00022A35">
              <w:rPr>
                <w:rStyle w:val="DFN"/>
                <w:b w:val="0"/>
                <w:lang w:val="ru-RU"/>
              </w:rPr>
              <w:t xml:space="preserve">Заменить текст </w:t>
            </w:r>
            <w:r w:rsidRPr="00022A35">
              <w:rPr>
                <w:rStyle w:val="CODE"/>
                <w:lang w:val="ru-RU"/>
              </w:rPr>
              <w:t>U_list</w:t>
            </w:r>
            <w:r w:rsidRPr="00022A35">
              <w:rPr>
                <w:rStyle w:val="DFN"/>
                <w:b w:val="0"/>
                <w:lang w:val="ru-RU"/>
              </w:rPr>
              <w:t xml:space="preserve">, Набранный стилем CODE на текст </w:t>
            </w:r>
            <w:r w:rsidRPr="00022A35">
              <w:rPr>
                <w:rStyle w:val="CODE"/>
                <w:lang w:val="ru-RU"/>
              </w:rPr>
              <w:t>User list</w:t>
            </w:r>
            <w:r w:rsidRPr="00022A35">
              <w:rPr>
                <w:rStyle w:val="DFN"/>
                <w:b w:val="0"/>
                <w:lang w:val="ru-RU"/>
              </w:rPr>
              <w:t>, набранный стилем DFN.</w:t>
            </w:r>
          </w:p>
        </w:tc>
        <w:tc>
          <w:tcPr>
            <w:tcW w:w="4212" w:type="dxa"/>
          </w:tcPr>
          <w:p w:rsidR="005B236E" w:rsidRPr="00022A35" w:rsidRDefault="005B236E" w:rsidP="003633EE">
            <w:pPr>
              <w:pStyle w:val="TableNormal0"/>
              <w:rPr>
                <w:rStyle w:val="CODE"/>
              </w:rPr>
            </w:pPr>
            <w:r w:rsidRPr="00022A35">
              <w:rPr>
                <w:rStyle w:val="CODE"/>
              </w:rPr>
              <w:t>!CODE!U_list!!,!DFN!User list!!;</w:t>
            </w:r>
          </w:p>
        </w:tc>
      </w:tr>
      <w:tr w:rsidR="005B236E" w:rsidRPr="00022A35">
        <w:trPr>
          <w:cantSplit/>
        </w:trPr>
        <w:tc>
          <w:tcPr>
            <w:tcW w:w="2856" w:type="dxa"/>
          </w:tcPr>
          <w:p w:rsidR="005B236E" w:rsidRPr="00022A35" w:rsidRDefault="005B236E" w:rsidP="003633EE">
            <w:pPr>
              <w:pStyle w:val="TableNormal0"/>
              <w:rPr>
                <w:rStyle w:val="DFN"/>
                <w:b w:val="0"/>
                <w:lang w:val="ru-RU"/>
              </w:rPr>
            </w:pPr>
            <w:r w:rsidRPr="00022A35">
              <w:rPr>
                <w:rStyle w:val="DFN"/>
                <w:b w:val="0"/>
                <w:lang w:val="ru-RU"/>
              </w:rPr>
              <w:t xml:space="preserve">Заменить текст, набранный стилем шрифта </w:t>
            </w:r>
            <w:r w:rsidRPr="00022A35">
              <w:rPr>
                <w:rStyle w:val="DFN"/>
                <w:lang w:val="ru-RU"/>
              </w:rPr>
              <w:t>DFN</w:t>
            </w:r>
            <w:r w:rsidRPr="00022A35">
              <w:rPr>
                <w:rStyle w:val="DFN"/>
                <w:b w:val="0"/>
                <w:lang w:val="ru-RU"/>
              </w:rPr>
              <w:t xml:space="preserve"> и имеющий уровень </w:t>
            </w:r>
            <w:r w:rsidRPr="00022A35">
              <w:rPr>
                <w:rStyle w:val="CODE"/>
                <w:lang w:val="ru-RU"/>
              </w:rPr>
              <w:t>1</w:t>
            </w:r>
            <w:r w:rsidRPr="00022A35">
              <w:rPr>
                <w:rStyle w:val="DFN"/>
                <w:b w:val="0"/>
                <w:lang w:val="ru-RU"/>
              </w:rPr>
              <w:t xml:space="preserve"> на текст, имеющий стиль параграфа </w:t>
            </w:r>
            <w:r w:rsidRPr="00022A35">
              <w:rPr>
                <w:rStyle w:val="DFN"/>
                <w:lang w:val="ru-RU"/>
              </w:rPr>
              <w:t>Body text</w:t>
            </w:r>
            <w:r w:rsidRPr="00022A35">
              <w:rPr>
                <w:rStyle w:val="DFN"/>
                <w:b w:val="0"/>
                <w:lang w:val="ru-RU"/>
              </w:rPr>
              <w:t xml:space="preserve"> и уровень заголовка </w:t>
            </w:r>
            <w:r w:rsidRPr="00022A35">
              <w:rPr>
                <w:rStyle w:val="CODE"/>
              </w:rPr>
              <w:t>Body</w:t>
            </w:r>
            <w:r w:rsidRPr="00022A35">
              <w:rPr>
                <w:rStyle w:val="CODE"/>
                <w:lang w:val="ru-RU"/>
              </w:rPr>
              <w:t xml:space="preserve"> </w:t>
            </w:r>
            <w:r w:rsidRPr="00022A35">
              <w:rPr>
                <w:rStyle w:val="CODE"/>
              </w:rPr>
              <w:t>text</w:t>
            </w:r>
            <w:r w:rsidRPr="00022A35">
              <w:t xml:space="preserve"> </w:t>
            </w:r>
            <w:r w:rsidRPr="00022A35">
              <w:rPr>
                <w:rStyle w:val="CODE"/>
                <w:lang w:val="ru-RU"/>
              </w:rPr>
              <w:t>(10)</w:t>
            </w:r>
            <w:r w:rsidRPr="00022A35">
              <w:rPr>
                <w:rStyle w:val="DFN"/>
                <w:b w:val="0"/>
                <w:lang w:val="ru-RU"/>
              </w:rPr>
              <w:t>.</w:t>
            </w:r>
          </w:p>
        </w:tc>
        <w:tc>
          <w:tcPr>
            <w:tcW w:w="4212" w:type="dxa"/>
          </w:tcPr>
          <w:p w:rsidR="005B236E" w:rsidRPr="00022A35" w:rsidRDefault="005B236E" w:rsidP="003633EE">
            <w:pPr>
              <w:pStyle w:val="TableNormal0"/>
              <w:rPr>
                <w:rStyle w:val="CODE"/>
              </w:rPr>
            </w:pPr>
            <w:r w:rsidRPr="00022A35">
              <w:rPr>
                <w:rStyle w:val="CODE"/>
              </w:rPr>
              <w:t>!DFN!!1!,!Body text!!10!;</w:t>
            </w:r>
          </w:p>
        </w:tc>
      </w:tr>
      <w:tr w:rsidR="005B236E" w:rsidRPr="00022A35">
        <w:trPr>
          <w:cantSplit/>
        </w:trPr>
        <w:tc>
          <w:tcPr>
            <w:tcW w:w="2856" w:type="dxa"/>
          </w:tcPr>
          <w:p w:rsidR="005B236E" w:rsidRPr="00022A35" w:rsidRDefault="005B236E" w:rsidP="003633EE">
            <w:pPr>
              <w:pStyle w:val="TableNormal0"/>
              <w:rPr>
                <w:rStyle w:val="DFN"/>
                <w:b w:val="0"/>
                <w:lang w:val="ru-RU"/>
              </w:rPr>
            </w:pPr>
            <w:r w:rsidRPr="00022A35">
              <w:rPr>
                <w:rStyle w:val="DFN"/>
                <w:b w:val="0"/>
                <w:lang w:val="ru-RU"/>
              </w:rPr>
              <w:t xml:space="preserve">Удалить текст, набранный стилем </w:t>
            </w:r>
            <w:r w:rsidRPr="00022A35">
              <w:rPr>
                <w:rStyle w:val="DFN"/>
                <w:lang w:val="ru-RU"/>
              </w:rPr>
              <w:t>Encrypted</w:t>
            </w:r>
            <w:r w:rsidRPr="00022A35">
              <w:rPr>
                <w:rStyle w:val="DFN"/>
                <w:b w:val="0"/>
                <w:lang w:val="ru-RU"/>
              </w:rPr>
              <w:t>.</w:t>
            </w:r>
          </w:p>
        </w:tc>
        <w:tc>
          <w:tcPr>
            <w:tcW w:w="4212" w:type="dxa"/>
          </w:tcPr>
          <w:p w:rsidR="005B236E" w:rsidRPr="00022A35" w:rsidRDefault="005B236E" w:rsidP="003633EE">
            <w:pPr>
              <w:pStyle w:val="TableNormal0"/>
              <w:rPr>
                <w:rStyle w:val="CODE"/>
                <w:lang w:val="ru-RU"/>
              </w:rPr>
            </w:pPr>
            <w:r w:rsidRPr="00022A35">
              <w:rPr>
                <w:rStyle w:val="CODE"/>
                <w:lang w:val="ru-RU"/>
              </w:rPr>
              <w:t>!Encrypted!!!;</w:t>
            </w:r>
          </w:p>
        </w:tc>
      </w:tr>
    </w:tbl>
    <w:p w:rsidR="005B236E" w:rsidRPr="00022A35" w:rsidRDefault="005B236E" w:rsidP="00442193">
      <w:pPr>
        <w:pStyle w:val="Gap"/>
        <w:rPr>
          <w:rStyle w:val="DFN"/>
          <w:b w:val="0"/>
        </w:rPr>
      </w:pPr>
    </w:p>
    <w:p w:rsidR="00442193" w:rsidRPr="00022A35" w:rsidRDefault="00442193" w:rsidP="00442193">
      <w:pPr>
        <w:pStyle w:val="ListContinue2"/>
      </w:pPr>
      <w:r w:rsidRPr="00022A35">
        <w:rPr>
          <w:rStyle w:val="DFN"/>
        </w:rPr>
        <w:t>Примечание</w:t>
      </w:r>
      <w:r w:rsidRPr="00022A35">
        <w:t xml:space="preserve">. Функция замены стилей вам может понадобиться для слияния топиков некоторого уровня. Например, вы хотите, чтобы топики 3-го и 4-го уровней были бы не самостоятельными разделами ЭС, а подразделами соответствующего раздела уровня 3 и входили бы в контент этого раздела. Тогда вам следует указать соответствующие замены для стилей </w:t>
      </w:r>
      <w:r w:rsidRPr="00022A35">
        <w:rPr>
          <w:rStyle w:val="DFN"/>
        </w:rPr>
        <w:t>Heading 3</w:t>
      </w:r>
      <w:r w:rsidRPr="00022A35">
        <w:rPr>
          <w:lang w:val="en-US"/>
        </w:rPr>
        <w:t xml:space="preserve"> </w:t>
      </w:r>
      <w:r w:rsidRPr="00022A35">
        <w:t xml:space="preserve">и </w:t>
      </w:r>
      <w:r w:rsidRPr="00022A35">
        <w:rPr>
          <w:rStyle w:val="DFN"/>
        </w:rPr>
        <w:t>Heading 4</w:t>
      </w:r>
      <w:r w:rsidRPr="00022A35">
        <w:rPr>
          <w:lang w:val="en-US"/>
        </w:rPr>
        <w:t xml:space="preserve">, </w:t>
      </w:r>
      <w:r w:rsidRPr="00022A35">
        <w:t>например:</w:t>
      </w:r>
    </w:p>
    <w:p w:rsidR="00442193" w:rsidRPr="00022A35" w:rsidRDefault="00442193" w:rsidP="00442193">
      <w:pPr>
        <w:pStyle w:val="ListContinue2"/>
        <w:rPr>
          <w:rStyle w:val="Code0"/>
          <w:lang w:val="en-US"/>
        </w:rPr>
      </w:pPr>
      <w:r w:rsidRPr="00022A35">
        <w:rPr>
          <w:rStyle w:val="Code0"/>
        </w:rPr>
        <w:t>!Heading 3!!!,!</w:t>
      </w:r>
      <w:r w:rsidRPr="00022A35">
        <w:rPr>
          <w:rStyle w:val="Code0"/>
          <w:lang w:val="en-US"/>
        </w:rPr>
        <w:t>Subt</w:t>
      </w:r>
      <w:r w:rsidRPr="00022A35">
        <w:rPr>
          <w:rStyle w:val="Code0"/>
        </w:rPr>
        <w:t>opic</w:t>
      </w:r>
      <w:r w:rsidRPr="00022A35">
        <w:rPr>
          <w:rStyle w:val="Code0"/>
          <w:lang w:val="en-US"/>
        </w:rPr>
        <w:t>3</w:t>
      </w:r>
      <w:r w:rsidRPr="00022A35">
        <w:rPr>
          <w:rStyle w:val="Code0"/>
        </w:rPr>
        <w:t>!!!;!Heading 4!!!,!</w:t>
      </w:r>
      <w:r w:rsidRPr="00022A35">
        <w:rPr>
          <w:rStyle w:val="Code0"/>
          <w:lang w:val="en-US"/>
        </w:rPr>
        <w:t>Subt</w:t>
      </w:r>
      <w:r w:rsidRPr="00022A35">
        <w:rPr>
          <w:rStyle w:val="Code0"/>
        </w:rPr>
        <w:t>opic</w:t>
      </w:r>
      <w:r w:rsidRPr="00022A35">
        <w:rPr>
          <w:rStyle w:val="Code0"/>
          <w:lang w:val="en-US"/>
        </w:rPr>
        <w:t>4</w:t>
      </w:r>
      <w:r w:rsidRPr="00022A35">
        <w:rPr>
          <w:rStyle w:val="Code0"/>
        </w:rPr>
        <w:t>!!!;</w:t>
      </w:r>
    </w:p>
    <w:p w:rsidR="00442193" w:rsidRPr="00022A35" w:rsidRDefault="00442193" w:rsidP="00442193">
      <w:pPr>
        <w:pStyle w:val="ListContinue2"/>
      </w:pPr>
      <w:r w:rsidRPr="00022A35">
        <w:t xml:space="preserve">В этом примере предполагается, что в исходном документе, либо в прикрепленном к нему стилевом шаблоне имеются определения для стилей </w:t>
      </w:r>
      <w:r w:rsidRPr="00022A35">
        <w:rPr>
          <w:rStyle w:val="DFN"/>
        </w:rPr>
        <w:t>Subtopic3</w:t>
      </w:r>
      <w:r w:rsidRPr="00022A35">
        <w:rPr>
          <w:lang w:val="en-US"/>
        </w:rPr>
        <w:t xml:space="preserve"> </w:t>
      </w:r>
      <w:r w:rsidRPr="00022A35">
        <w:t xml:space="preserve">и </w:t>
      </w:r>
      <w:r w:rsidRPr="00022A35">
        <w:rPr>
          <w:rStyle w:val="DFN"/>
        </w:rPr>
        <w:t>Subtopic4</w:t>
      </w:r>
      <w:r w:rsidRPr="00022A35">
        <w:rPr>
          <w:lang w:val="en-US"/>
        </w:rPr>
        <w:t xml:space="preserve">, </w:t>
      </w:r>
      <w:r w:rsidRPr="00022A35">
        <w:t>не являющихся стилями заголовка.</w:t>
      </w:r>
    </w:p>
    <w:p w:rsidR="005B236E" w:rsidRPr="00022A35" w:rsidRDefault="005B236E" w:rsidP="009719A2">
      <w:pPr>
        <w:pStyle w:val="ListNumRusCap2"/>
        <w:numPr>
          <w:ilvl w:val="0"/>
          <w:numId w:val="163"/>
        </w:numPr>
      </w:pPr>
      <w:r w:rsidRPr="00022A35">
        <w:rPr>
          <w:rStyle w:val="DFN"/>
        </w:rPr>
        <w:t>Замена и удаление текста</w:t>
      </w:r>
      <w:r w:rsidRPr="00022A35">
        <w:t xml:space="preserve"> </w:t>
      </w:r>
      <w:r w:rsidRPr="00022A35">
        <w:rPr>
          <w:rStyle w:val="DFN"/>
        </w:rPr>
        <w:t>(для формата DOC)</w:t>
      </w:r>
      <w:r w:rsidRPr="00022A35">
        <w:t xml:space="preserve">. Если вам необходимо изменить текст или его форматирование в исходном документе перед генерацией в формат DOC, используйте поле </w:t>
      </w:r>
      <w:r w:rsidRPr="00022A35">
        <w:rPr>
          <w:rStyle w:val="DFN"/>
        </w:rPr>
        <w:t>Replace for DOC (list of change parameters)</w:t>
      </w:r>
      <w:r w:rsidR="00C731A1" w:rsidRPr="00022A35">
        <w:fldChar w:fldCharType="begin"/>
      </w:r>
      <w:r w:rsidR="00C731A1" w:rsidRPr="00022A35">
        <w:instrText xml:space="preserve"> XE "Поле:Поле Replace for DOC (list of change parameters)" </w:instrText>
      </w:r>
      <w:r w:rsidR="00C731A1" w:rsidRPr="00022A35">
        <w:fldChar w:fldCharType="end"/>
      </w:r>
      <w:r w:rsidRPr="00022A35">
        <w:t>. Формат и назначение элементов списка те же, что и в предыдущем пункте A.</w:t>
      </w:r>
      <w:r w:rsidR="002F05DD" w:rsidRPr="00022A35">
        <w:t xml:space="preserve"> </w:t>
      </w:r>
      <w:r w:rsidR="00C731A1" w:rsidRPr="00022A35">
        <w:fldChar w:fldCharType="begin"/>
      </w:r>
      <w:r w:rsidR="00C731A1" w:rsidRPr="00022A35">
        <w:instrText xml:space="preserve"> XE "Замена:Замена и удаление текста в документе" </w:instrText>
      </w:r>
      <w:r w:rsidR="00C731A1" w:rsidRPr="00022A35">
        <w:fldChar w:fldCharType="end"/>
      </w:r>
      <w:r w:rsidR="00C731A1" w:rsidRPr="00022A35">
        <w:fldChar w:fldCharType="begin"/>
      </w:r>
      <w:r w:rsidR="00C731A1" w:rsidRPr="00022A35">
        <w:instrText xml:space="preserve"> XE "Удаление:Замена и удаление текста в документе" </w:instrText>
      </w:r>
      <w:r w:rsidR="00C731A1" w:rsidRPr="00022A35">
        <w:fldChar w:fldCharType="end"/>
      </w:r>
      <w:r w:rsidR="00C731A1" w:rsidRPr="00022A35">
        <w:fldChar w:fldCharType="begin"/>
      </w:r>
      <w:r w:rsidR="00C731A1" w:rsidRPr="00022A35">
        <w:instrText xml:space="preserve"> XE "Текст:Замена и удаление текста в документе" </w:instrText>
      </w:r>
      <w:r w:rsidR="00C731A1" w:rsidRPr="00022A35">
        <w:fldChar w:fldCharType="end"/>
      </w:r>
      <w:r w:rsidR="00C731A1" w:rsidRPr="00022A35">
        <w:fldChar w:fldCharType="begin"/>
      </w:r>
      <w:r w:rsidR="00C731A1" w:rsidRPr="00022A35">
        <w:instrText xml:space="preserve"> XE "Формат:Формат DOC" </w:instrText>
      </w:r>
      <w:r w:rsidR="00C731A1" w:rsidRPr="00022A35">
        <w:fldChar w:fldCharType="end"/>
      </w:r>
      <w:r w:rsidR="00C731A1" w:rsidRPr="00022A35">
        <w:fldChar w:fldCharType="begin"/>
      </w:r>
      <w:r w:rsidR="00C731A1" w:rsidRPr="00022A35">
        <w:instrText xml:space="preserve"> XE "DOC:Формат DOC" </w:instrText>
      </w:r>
      <w:r w:rsidR="00C731A1" w:rsidRPr="00022A35">
        <w:fldChar w:fldCharType="end"/>
      </w:r>
    </w:p>
    <w:p w:rsidR="00761814" w:rsidRPr="00022A35" w:rsidRDefault="00761814" w:rsidP="00761814">
      <w:pPr>
        <w:pStyle w:val="ListContinue2"/>
      </w:pPr>
      <w:r w:rsidRPr="00022A35">
        <w:rPr>
          <w:rStyle w:val="DFN"/>
        </w:rPr>
        <w:t>Примечание</w:t>
      </w:r>
      <w:r w:rsidRPr="00022A35">
        <w:t>. Вы можете выполнить замену и в файле результатов генерации. В состав GenHelp входит автономные программы поиска/замены контекстов ufrex и genh_sr</w:t>
      </w:r>
      <w:r w:rsidR="00C731A1" w:rsidRPr="00022A35">
        <w:fldChar w:fldCharType="begin"/>
      </w:r>
      <w:r w:rsidR="00C731A1" w:rsidRPr="00022A35">
        <w:instrText xml:space="preserve"> XE "Программа:Программа Genh sr" </w:instrText>
      </w:r>
      <w:r w:rsidR="00C731A1" w:rsidRPr="00022A35">
        <w:fldChar w:fldCharType="end"/>
      </w:r>
      <w:r w:rsidR="00C731A1" w:rsidRPr="00022A35">
        <w:fldChar w:fldCharType="begin"/>
      </w:r>
      <w:r w:rsidR="00C731A1" w:rsidRPr="00022A35">
        <w:instrText xml:space="preserve"> XE "Genh sr:Программа Genh sr" </w:instrText>
      </w:r>
      <w:r w:rsidR="00C731A1" w:rsidRPr="00022A35">
        <w:fldChar w:fldCharType="end"/>
      </w:r>
      <w:r w:rsidR="00C731A1" w:rsidRPr="00022A35">
        <w:fldChar w:fldCharType="begin"/>
      </w:r>
      <w:r w:rsidR="00C731A1" w:rsidRPr="00022A35">
        <w:instrText xml:space="preserve"> XE "Программа:Программа ufrex" </w:instrText>
      </w:r>
      <w:r w:rsidR="00C731A1" w:rsidRPr="00022A35">
        <w:fldChar w:fldCharType="end"/>
      </w:r>
      <w:r w:rsidR="00C731A1" w:rsidRPr="00022A35">
        <w:fldChar w:fldCharType="begin"/>
      </w:r>
      <w:r w:rsidR="00C731A1" w:rsidRPr="00022A35">
        <w:instrText xml:space="preserve"> XE "ufrex:Программа ufrex" </w:instrText>
      </w:r>
      <w:r w:rsidR="00C731A1" w:rsidRPr="00022A35">
        <w:fldChar w:fldCharType="end"/>
      </w:r>
      <w:r w:rsidRPr="00022A35">
        <w:t>, использующие шаблоны поиска/замены текста. Эти программы можно использовать в том случае, когда в HTML-файлах, полученных в результате работы GenHelp, необходимо проводить замены одних текстовых строк на другие (например, удалять ненужные HTML-тэги). Формат запуска и параметры этих программ изложены в Приложении. Вызов требуемой программы на исполнение можно описать в файле </w:t>
      </w:r>
      <w:r w:rsidRPr="00022A35">
        <w:rPr>
          <w:rStyle w:val="FileNameUnix"/>
        </w:rPr>
        <w:t>complete.bat</w:t>
      </w:r>
      <w:r w:rsidR="00C731A1" w:rsidRPr="00022A35">
        <w:fldChar w:fldCharType="begin"/>
      </w:r>
      <w:r w:rsidR="00C731A1" w:rsidRPr="00022A35">
        <w:instrText xml:space="preserve"> XE "Файл:Файл complete.bat" </w:instrText>
      </w:r>
      <w:r w:rsidR="00C731A1" w:rsidRPr="00022A35">
        <w:fldChar w:fldCharType="end"/>
      </w:r>
      <w:r w:rsidR="00C731A1" w:rsidRPr="00022A35">
        <w:fldChar w:fldCharType="begin"/>
      </w:r>
      <w:r w:rsidR="00C731A1" w:rsidRPr="00022A35">
        <w:instrText xml:space="preserve"> XE "Complete.bat:Файл complete.bat" </w:instrText>
      </w:r>
      <w:r w:rsidR="00C731A1" w:rsidRPr="00022A35">
        <w:fldChar w:fldCharType="end"/>
      </w:r>
      <w:r w:rsidRPr="00022A35">
        <w:t>.</w:t>
      </w:r>
    </w:p>
    <w:p w:rsidR="005B236E" w:rsidRPr="00022A35" w:rsidRDefault="005B236E" w:rsidP="009719A2">
      <w:pPr>
        <w:pStyle w:val="ListNumber"/>
        <w:keepNext/>
        <w:numPr>
          <w:ilvl w:val="0"/>
          <w:numId w:val="13"/>
        </w:numPr>
        <w:rPr>
          <w:rStyle w:val="DFN"/>
          <w:b w:val="0"/>
        </w:rPr>
      </w:pPr>
      <w:r w:rsidRPr="00022A35">
        <w:lastRenderedPageBreak/>
        <w:t xml:space="preserve">Щелкните на вкладке </w:t>
      </w:r>
      <w:r w:rsidRPr="00022A35">
        <w:rPr>
          <w:rStyle w:val="DFN"/>
        </w:rPr>
        <w:t>Generate</w:t>
      </w:r>
      <w:r w:rsidR="00C731A1" w:rsidRPr="00022A35">
        <w:fldChar w:fldCharType="begin"/>
      </w:r>
      <w:r w:rsidR="00C731A1" w:rsidRPr="00022A35">
        <w:instrText xml:space="preserve"> XE "Вкладка:Вкладка Generate" </w:instrText>
      </w:r>
      <w:r w:rsidR="00C731A1" w:rsidRPr="00022A35">
        <w:fldChar w:fldCharType="end"/>
      </w:r>
      <w:r w:rsidR="00C731A1" w:rsidRPr="00022A35">
        <w:fldChar w:fldCharType="begin"/>
      </w:r>
      <w:r w:rsidR="00C731A1" w:rsidRPr="00022A35">
        <w:instrText xml:space="preserve"> XE "Generate:Вкладка Generate" </w:instrText>
      </w:r>
      <w:r w:rsidR="00C731A1" w:rsidRPr="00022A35">
        <w:fldChar w:fldCharType="end"/>
      </w:r>
      <w:r w:rsidRPr="00022A35">
        <w:rPr>
          <w:rStyle w:val="DFN"/>
        </w:rPr>
        <w:t>.</w:t>
      </w:r>
    </w:p>
    <w:tbl>
      <w:tblPr>
        <w:tblW w:w="9684" w:type="dxa"/>
        <w:tblInd w:w="720" w:type="dxa"/>
        <w:tblLook w:val="04A0" w:firstRow="1" w:lastRow="0" w:firstColumn="1" w:lastColumn="0" w:noHBand="0" w:noVBand="1"/>
      </w:tblPr>
      <w:tblGrid>
        <w:gridCol w:w="7270"/>
        <w:gridCol w:w="2414"/>
      </w:tblGrid>
      <w:tr w:rsidR="00995FA0" w:rsidRPr="00022A35" w:rsidTr="009719A2">
        <w:trPr>
          <w:gridAfter w:val="1"/>
          <w:wAfter w:w="2420" w:type="dxa"/>
        </w:trPr>
        <w:tc>
          <w:tcPr>
            <w:tcW w:w="6204"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rsidR="00995FA0" w:rsidRPr="00022A35" w:rsidRDefault="00CD18A1" w:rsidP="003633EE">
            <w:pPr>
              <w:pStyle w:val="TableImageBody"/>
              <w:rPr>
                <w:rStyle w:val="DFN"/>
                <w:b w:val="0"/>
              </w:rPr>
            </w:pPr>
            <w:r w:rsidRPr="00022A35">
              <w:rPr>
                <w:noProof/>
                <w:lang w:val="ru-RU" w:eastAsia="ru-RU"/>
              </w:rPr>
              <w:drawing>
                <wp:inline distT="0" distB="0" distL="0" distR="0" wp14:anchorId="5C3AFB5A" wp14:editId="5DC98289">
                  <wp:extent cx="4606925" cy="2623820"/>
                  <wp:effectExtent l="0" t="0" r="3175" b="508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6925" cy="2623820"/>
                          </a:xfrm>
                          <a:prstGeom prst="rect">
                            <a:avLst/>
                          </a:prstGeom>
                          <a:noFill/>
                          <a:ln>
                            <a:noFill/>
                          </a:ln>
                        </pic:spPr>
                      </pic:pic>
                    </a:graphicData>
                  </a:graphic>
                </wp:inline>
              </w:drawing>
            </w:r>
          </w:p>
        </w:tc>
      </w:tr>
      <w:tr w:rsidR="00995FA0" w:rsidRPr="00022A35" w:rsidTr="009719A2">
        <w:tc>
          <w:tcPr>
            <w:tcW w:w="9684" w:type="dxa"/>
            <w:gridSpan w:val="2"/>
            <w:shd w:val="clear" w:color="auto" w:fill="auto"/>
            <w:tcMar>
              <w:left w:w="0" w:type="dxa"/>
              <w:right w:w="0" w:type="dxa"/>
            </w:tcMar>
          </w:tcPr>
          <w:p w:rsidR="00995FA0" w:rsidRPr="00022A35" w:rsidRDefault="00995FA0" w:rsidP="003633EE">
            <w:pPr>
              <w:pStyle w:val="TableImageCaption"/>
              <w:rPr>
                <w:rStyle w:val="Emphasis"/>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12</w:t>
            </w:r>
            <w:r w:rsidRPr="00022A35">
              <w:rPr>
                <w:rStyle w:val="Emphasis"/>
              </w:rPr>
              <w:fldChar w:fldCharType="end"/>
            </w:r>
            <w:r w:rsidRPr="00022A35">
              <w:rPr>
                <w:rStyle w:val="Emphasis"/>
              </w:rPr>
              <w:t xml:space="preserve">. </w:t>
            </w:r>
            <w:r w:rsidRPr="00022A35">
              <w:rPr>
                <w:rStyle w:val="Emphasis"/>
                <w:lang w:val="ru-RU"/>
              </w:rPr>
              <w:t xml:space="preserve">Вкладка </w:t>
            </w:r>
            <w:r w:rsidRPr="00022A35">
              <w:rPr>
                <w:rStyle w:val="Emphasis"/>
              </w:rPr>
              <w:t>Generate</w:t>
            </w:r>
          </w:p>
        </w:tc>
      </w:tr>
    </w:tbl>
    <w:p w:rsidR="00995FA0" w:rsidRPr="00022A35" w:rsidRDefault="00995FA0" w:rsidP="00995FA0">
      <w:pPr>
        <w:pStyle w:val="Gap"/>
        <w:rPr>
          <w:rStyle w:val="DFN"/>
          <w:b w:val="0"/>
        </w:rPr>
      </w:pPr>
    </w:p>
    <w:p w:rsidR="005B236E" w:rsidRPr="00022A35" w:rsidRDefault="005B236E" w:rsidP="009C2752">
      <w:pPr>
        <w:pStyle w:val="ListContinue"/>
        <w:rPr>
          <w:rStyle w:val="DFN"/>
          <w:b w:val="0"/>
        </w:rPr>
      </w:pPr>
      <w:r w:rsidRPr="00022A35">
        <w:rPr>
          <w:rStyle w:val="DFN"/>
          <w:b w:val="0"/>
        </w:rPr>
        <w:t xml:space="preserve">Здесь вы можете указать параметры генерации ЭС. </w:t>
      </w:r>
    </w:p>
    <w:p w:rsidR="005B236E" w:rsidRPr="00022A35" w:rsidRDefault="005B236E" w:rsidP="00AF32E8">
      <w:pPr>
        <w:pStyle w:val="ListBullet2"/>
        <w:numPr>
          <w:ilvl w:val="0"/>
          <w:numId w:val="8"/>
        </w:numPr>
      </w:pPr>
      <w:r w:rsidRPr="00022A35">
        <w:rPr>
          <w:rStyle w:val="DFN"/>
        </w:rPr>
        <w:t>Detailed trace</w:t>
      </w:r>
      <w:r w:rsidR="00C731A1" w:rsidRPr="00022A35">
        <w:fldChar w:fldCharType="begin"/>
      </w:r>
      <w:r w:rsidR="00C731A1" w:rsidRPr="00022A35">
        <w:instrText xml:space="preserve"> XE "Поле:Флажок Detailed trace" </w:instrText>
      </w:r>
      <w:r w:rsidR="00C731A1" w:rsidRPr="00022A35">
        <w:fldChar w:fldCharType="end"/>
      </w:r>
      <w:r w:rsidRPr="00022A35">
        <w:rPr>
          <w:rStyle w:val="DFN"/>
          <w:b w:val="0"/>
        </w:rPr>
        <w:t xml:space="preserve">. </w:t>
      </w:r>
      <w:r w:rsidRPr="00022A35">
        <w:t>Установите этот флажок для вывода журнала сообщений генерации ЭС в область сообщений. Сообщения выводятся по ходу процесса генерации, причем последнее сообщение выводится в первой строке области сообщений.</w:t>
      </w:r>
    </w:p>
    <w:p w:rsidR="005B236E" w:rsidRPr="00022A35" w:rsidRDefault="005B236E" w:rsidP="00AF32E8">
      <w:pPr>
        <w:pStyle w:val="ListBullet2"/>
        <w:numPr>
          <w:ilvl w:val="0"/>
          <w:numId w:val="8"/>
        </w:numPr>
      </w:pPr>
      <w:r w:rsidRPr="00022A35">
        <w:rPr>
          <w:rStyle w:val="DFN"/>
        </w:rPr>
        <w:t>View Word's work</w:t>
      </w:r>
      <w:r w:rsidR="00C731A1" w:rsidRPr="00022A35">
        <w:fldChar w:fldCharType="begin"/>
      </w:r>
      <w:r w:rsidR="00C731A1" w:rsidRPr="00022A35">
        <w:instrText xml:space="preserve"> XE "Поле:Флажок View Word's work" </w:instrText>
      </w:r>
      <w:r w:rsidR="00C731A1" w:rsidRPr="00022A35">
        <w:fldChar w:fldCharType="end"/>
      </w:r>
      <w:r w:rsidRPr="00022A35">
        <w:rPr>
          <w:rStyle w:val="DFN"/>
        </w:rPr>
        <w:t xml:space="preserve">. </w:t>
      </w:r>
      <w:r w:rsidRPr="00022A35">
        <w:t>Установите этот флажок, если вы хотите наблюдать процесс форматирования документа во время генерации ЭС. Этот режим — отладочный</w:t>
      </w:r>
      <w:r w:rsidR="009C2752" w:rsidRPr="00022A35">
        <w:t xml:space="preserve"> (например, для отладки пользовательского макроса)</w:t>
      </w:r>
      <w:r w:rsidRPr="00022A35">
        <w:t xml:space="preserve">. </w:t>
      </w:r>
    </w:p>
    <w:p w:rsidR="005B236E" w:rsidRPr="00022A35" w:rsidRDefault="005B236E" w:rsidP="00AF32E8">
      <w:pPr>
        <w:pStyle w:val="ListBullet2"/>
        <w:numPr>
          <w:ilvl w:val="0"/>
          <w:numId w:val="8"/>
        </w:numPr>
      </w:pPr>
      <w:r w:rsidRPr="00022A35">
        <w:rPr>
          <w:rStyle w:val="DFN"/>
        </w:rPr>
        <w:t>View HTML output</w:t>
      </w:r>
      <w:r w:rsidR="00C731A1" w:rsidRPr="00022A35">
        <w:fldChar w:fldCharType="begin"/>
      </w:r>
      <w:r w:rsidR="00C731A1" w:rsidRPr="00022A35">
        <w:instrText xml:space="preserve"> XE "Поле:Флажок View HTML output" </w:instrText>
      </w:r>
      <w:r w:rsidR="00C731A1" w:rsidRPr="00022A35">
        <w:fldChar w:fldCharType="end"/>
      </w:r>
      <w:r w:rsidR="00C731A1" w:rsidRPr="00022A35">
        <w:fldChar w:fldCharType="begin"/>
      </w:r>
      <w:r w:rsidR="00C731A1" w:rsidRPr="00022A35">
        <w:instrText xml:space="preserve"> XE "HTML:Флажок View HTML output" </w:instrText>
      </w:r>
      <w:r w:rsidR="00C731A1" w:rsidRPr="00022A35">
        <w:fldChar w:fldCharType="end"/>
      </w:r>
      <w:r w:rsidRPr="00022A35">
        <w:t xml:space="preserve">. Если вы хотите после создания ЭС в формате HTML просмотреть результат генерации в браузере, то установите этот флажок. </w:t>
      </w:r>
    </w:p>
    <w:p w:rsidR="005B236E" w:rsidRPr="00022A35" w:rsidRDefault="005B236E" w:rsidP="00AF32E8">
      <w:pPr>
        <w:pStyle w:val="ListBullet2"/>
        <w:numPr>
          <w:ilvl w:val="0"/>
          <w:numId w:val="8"/>
        </w:numPr>
      </w:pPr>
      <w:r w:rsidRPr="00022A35">
        <w:rPr>
          <w:rStyle w:val="DFN"/>
        </w:rPr>
        <w:t>HTML</w:t>
      </w:r>
      <w:r w:rsidR="00C731A1" w:rsidRPr="00022A35">
        <w:fldChar w:fldCharType="begin"/>
      </w:r>
      <w:r w:rsidR="00C731A1" w:rsidRPr="00022A35">
        <w:instrText xml:space="preserve"> XE "Поле:Флажок HTML" </w:instrText>
      </w:r>
      <w:r w:rsidR="00C731A1" w:rsidRPr="00022A35">
        <w:fldChar w:fldCharType="end"/>
      </w:r>
      <w:r w:rsidRPr="00022A35">
        <w:t>. Установка этого флажка дает программе указание генерировать ЭС в формате HTML. Снятие этого флажка снимает одновременно флажок с параметра CHM , так как для генерации в формат CHM GenHelp сначала проводит генерацию в формат HTML, а уже затем пользуется полученными файлами HTML для создания CHM.</w:t>
      </w:r>
    </w:p>
    <w:p w:rsidR="005B236E" w:rsidRPr="00022A35" w:rsidRDefault="005B236E" w:rsidP="00AF32E8">
      <w:pPr>
        <w:pStyle w:val="ListBullet2"/>
        <w:numPr>
          <w:ilvl w:val="0"/>
          <w:numId w:val="8"/>
        </w:numPr>
      </w:pPr>
      <w:r w:rsidRPr="00022A35">
        <w:rPr>
          <w:rStyle w:val="DFN"/>
        </w:rPr>
        <w:t>DOC</w:t>
      </w:r>
      <w:r w:rsidR="00C731A1" w:rsidRPr="00022A35">
        <w:fldChar w:fldCharType="begin"/>
      </w:r>
      <w:r w:rsidR="00C731A1" w:rsidRPr="00022A35">
        <w:instrText xml:space="preserve"> XE "Поле:Флажок DOC" </w:instrText>
      </w:r>
      <w:r w:rsidR="00C731A1" w:rsidRPr="00022A35">
        <w:fldChar w:fldCharType="end"/>
      </w:r>
      <w:r w:rsidR="00C731A1" w:rsidRPr="00022A35">
        <w:fldChar w:fldCharType="begin"/>
      </w:r>
      <w:r w:rsidR="00C731A1" w:rsidRPr="00022A35">
        <w:instrText xml:space="preserve"> XE "DOC:Флажок DOC" </w:instrText>
      </w:r>
      <w:r w:rsidR="00C731A1" w:rsidRPr="00022A35">
        <w:fldChar w:fldCharType="end"/>
      </w:r>
      <w:r w:rsidRPr="00022A35">
        <w:t>. Установка этого флажка дает программе указание генерировать ЭС в формате DOC. Генерация заключается в удалении из текста лишней информации (с помощью параметров, указываемых на вкладке Bookmarks</w:t>
      </w:r>
      <w:r w:rsidR="00C731A1" w:rsidRPr="00022A35">
        <w:fldChar w:fldCharType="begin"/>
      </w:r>
      <w:r w:rsidR="00C731A1" w:rsidRPr="00022A35">
        <w:instrText xml:space="preserve"> XE "Вкладка:Вкладка Bookmarks" </w:instrText>
      </w:r>
      <w:r w:rsidR="00C731A1" w:rsidRPr="00022A35">
        <w:fldChar w:fldCharType="end"/>
      </w:r>
      <w:r w:rsidR="00C731A1" w:rsidRPr="00022A35">
        <w:fldChar w:fldCharType="begin"/>
      </w:r>
      <w:r w:rsidR="00C731A1" w:rsidRPr="00022A35">
        <w:instrText xml:space="preserve"> XE "Bookmarks:Вкладка Bookmarks" </w:instrText>
      </w:r>
      <w:r w:rsidR="00C731A1" w:rsidRPr="00022A35">
        <w:fldChar w:fldCharType="end"/>
      </w:r>
      <w:r w:rsidRPr="00022A35">
        <w:t>) и обновления полей (в том числе содержания и индекса).</w:t>
      </w:r>
    </w:p>
    <w:p w:rsidR="005B236E" w:rsidRPr="00022A35" w:rsidRDefault="005B236E" w:rsidP="00AF32E8">
      <w:pPr>
        <w:pStyle w:val="ListBullet2"/>
        <w:numPr>
          <w:ilvl w:val="0"/>
          <w:numId w:val="8"/>
        </w:numPr>
      </w:pPr>
      <w:r w:rsidRPr="00022A35">
        <w:rPr>
          <w:rStyle w:val="DFN"/>
        </w:rPr>
        <w:lastRenderedPageBreak/>
        <w:t>CHM</w:t>
      </w:r>
      <w:r w:rsidR="00C731A1" w:rsidRPr="00022A35">
        <w:fldChar w:fldCharType="begin"/>
      </w:r>
      <w:r w:rsidR="00C731A1" w:rsidRPr="00022A35">
        <w:instrText xml:space="preserve"> XE "Поле:Флажок CHM" </w:instrText>
      </w:r>
      <w:r w:rsidR="00C731A1" w:rsidRPr="00022A35">
        <w:fldChar w:fldCharType="end"/>
      </w:r>
      <w:r w:rsidR="00C731A1" w:rsidRPr="00022A35">
        <w:fldChar w:fldCharType="begin"/>
      </w:r>
      <w:r w:rsidR="00C731A1" w:rsidRPr="00022A35">
        <w:instrText xml:space="preserve"> XE "CHM:Флажок CHM" </w:instrText>
      </w:r>
      <w:r w:rsidR="00C731A1" w:rsidRPr="00022A35">
        <w:fldChar w:fldCharType="end"/>
      </w:r>
      <w:r w:rsidRPr="00022A35">
        <w:t>. Установка этого флажка дает программе указание генерировать ЭС в формате CHM. Одновременно GenHelp автоматически устанавливает флажок HTML.</w:t>
      </w:r>
    </w:p>
    <w:p w:rsidR="005B236E" w:rsidRPr="00022A35" w:rsidRDefault="005B236E" w:rsidP="009719A2">
      <w:pPr>
        <w:pStyle w:val="ListNumber"/>
        <w:numPr>
          <w:ilvl w:val="0"/>
          <w:numId w:val="13"/>
        </w:numPr>
      </w:pPr>
      <w:r w:rsidRPr="00022A35">
        <w:t xml:space="preserve">Для получения помощи щелкните на вкладке </w:t>
      </w:r>
      <w:r w:rsidRPr="00022A35">
        <w:rPr>
          <w:rStyle w:val="DFN"/>
        </w:rPr>
        <w:t>Help</w:t>
      </w:r>
      <w:r w:rsidR="00C731A1" w:rsidRPr="00022A35">
        <w:fldChar w:fldCharType="begin"/>
      </w:r>
      <w:r w:rsidR="00C731A1" w:rsidRPr="00022A35">
        <w:instrText xml:space="preserve"> XE "Вкладка:Вкладка Help" </w:instrText>
      </w:r>
      <w:r w:rsidR="00C731A1" w:rsidRPr="00022A35">
        <w:fldChar w:fldCharType="end"/>
      </w:r>
      <w:r w:rsidR="00C731A1" w:rsidRPr="00022A35">
        <w:fldChar w:fldCharType="begin"/>
      </w:r>
      <w:r w:rsidR="00C731A1" w:rsidRPr="00022A35">
        <w:instrText xml:space="preserve"> XE "Help:Вкладка Help" </w:instrText>
      </w:r>
      <w:r w:rsidR="00C731A1" w:rsidRPr="00022A35">
        <w:fldChar w:fldCharType="end"/>
      </w:r>
      <w:r w:rsidRPr="00022A35">
        <w:t xml:space="preserve">, а затем на кнопке </w:t>
      </w:r>
      <w:r w:rsidRPr="00022A35">
        <w:rPr>
          <w:rStyle w:val="DFN"/>
        </w:rPr>
        <w:t>Help</w:t>
      </w:r>
      <w:r w:rsidR="00C731A1" w:rsidRPr="00022A35">
        <w:fldChar w:fldCharType="begin"/>
      </w:r>
      <w:r w:rsidR="00C731A1" w:rsidRPr="00022A35">
        <w:instrText xml:space="preserve"> XE "Кнопка:Кнопка Help" </w:instrText>
      </w:r>
      <w:r w:rsidR="00C731A1" w:rsidRPr="00022A35">
        <w:fldChar w:fldCharType="end"/>
      </w:r>
      <w:r w:rsidR="00C731A1" w:rsidRPr="00022A35">
        <w:fldChar w:fldCharType="begin"/>
      </w:r>
      <w:r w:rsidR="00C731A1" w:rsidRPr="00022A35">
        <w:instrText xml:space="preserve"> XE "Help:Кнопка Help" </w:instrText>
      </w:r>
      <w:r w:rsidR="00C731A1" w:rsidRPr="00022A35">
        <w:fldChar w:fldCharType="end"/>
      </w:r>
      <w:r w:rsidRPr="00022A35">
        <w:t>. Помощь к самой программе GenHelp подготовлена средствами GenHelp, в формате CHM.</w:t>
      </w:r>
    </w:p>
    <w:p w:rsidR="005B236E" w:rsidRPr="00022A35" w:rsidRDefault="005B236E" w:rsidP="009719A2">
      <w:pPr>
        <w:pStyle w:val="ListNumber"/>
        <w:numPr>
          <w:ilvl w:val="0"/>
          <w:numId w:val="13"/>
        </w:numPr>
      </w:pPr>
      <w:r w:rsidRPr="00022A35">
        <w:t xml:space="preserve">Для запуска генерации </w:t>
      </w:r>
      <w:r w:rsidR="005A0636" w:rsidRPr="00022A35">
        <w:t>щелкните</w:t>
      </w:r>
      <w:r w:rsidRPr="00022A35">
        <w:t xml:space="preserve"> </w:t>
      </w:r>
      <w:r w:rsidRPr="00022A35">
        <w:rPr>
          <w:rStyle w:val="DFN"/>
        </w:rPr>
        <w:t>Generate Help</w:t>
      </w:r>
      <w:r w:rsidRPr="00022A35">
        <w:fldChar w:fldCharType="begin"/>
      </w:r>
      <w:r w:rsidRPr="00022A35">
        <w:instrText xml:space="preserve"> XE Кнопка Generate Help %Кнопка %Generate %Help" \f "bsi" </w:instrText>
      </w:r>
      <w:r w:rsidRPr="00022A35">
        <w:fldChar w:fldCharType="end"/>
      </w:r>
      <w:r w:rsidRPr="00022A35">
        <w:t>.</w:t>
      </w:r>
    </w:p>
    <w:p w:rsidR="005B236E" w:rsidRPr="00022A35" w:rsidRDefault="005B236E" w:rsidP="009C2752">
      <w:pPr>
        <w:pStyle w:val="Gap"/>
      </w:pPr>
    </w:p>
    <w:p w:rsidR="005B236E" w:rsidRPr="00022A35" w:rsidRDefault="005B236E">
      <w:pPr>
        <w:pStyle w:val="Heading2"/>
        <w:rPr>
          <w:lang w:val="ru-RU"/>
        </w:rPr>
      </w:pPr>
      <w:bookmarkStart w:id="114" w:name="_Генерация_ЭС"/>
      <w:bookmarkStart w:id="115" w:name="_Toc346638564"/>
      <w:bookmarkStart w:id="116" w:name="_Toc476839353"/>
      <w:bookmarkEnd w:id="114"/>
      <w:r w:rsidRPr="00022A35">
        <w:rPr>
          <w:lang w:val="ru-RU"/>
        </w:rPr>
        <w:t>Генерация ЭС</w:t>
      </w:r>
      <w:bookmarkEnd w:id="115"/>
      <w:bookmarkEnd w:id="116"/>
    </w:p>
    <w:p w:rsidR="005B236E" w:rsidRPr="00022A35" w:rsidRDefault="00C731A1">
      <w:pPr>
        <w:keepNext/>
      </w:pPr>
      <w:r w:rsidRPr="00022A35">
        <w:fldChar w:fldCharType="begin"/>
      </w:r>
      <w:r w:rsidRPr="00022A35">
        <w:instrText xml:space="preserve"> XE "Генерация:Шаги генерации ЭС" </w:instrText>
      </w:r>
      <w:r w:rsidRPr="00022A35">
        <w:fldChar w:fldCharType="end"/>
      </w:r>
      <w:r w:rsidR="005B236E" w:rsidRPr="00022A35">
        <w:t>Для генерации ЭС из подготовленного первоисточника выполните следующие шаги.</w:t>
      </w:r>
    </w:p>
    <w:p w:rsidR="005B236E" w:rsidRPr="00022A35" w:rsidRDefault="005B236E" w:rsidP="009719A2">
      <w:pPr>
        <w:pStyle w:val="ListNumber"/>
        <w:numPr>
          <w:ilvl w:val="0"/>
          <w:numId w:val="14"/>
        </w:numPr>
      </w:pPr>
      <w:r w:rsidRPr="00022A35">
        <w:t>Создайте новый проект</w:t>
      </w:r>
      <w:r w:rsidR="00C731A1" w:rsidRPr="00022A35">
        <w:fldChar w:fldCharType="begin"/>
      </w:r>
      <w:r w:rsidR="00C731A1" w:rsidRPr="00022A35">
        <w:instrText xml:space="preserve"> XE "Создание:Создание нового проекта" </w:instrText>
      </w:r>
      <w:r w:rsidR="00C731A1" w:rsidRPr="00022A35">
        <w:fldChar w:fldCharType="end"/>
      </w:r>
      <w:r w:rsidR="00C731A1" w:rsidRPr="00022A35">
        <w:fldChar w:fldCharType="begin"/>
      </w:r>
      <w:r w:rsidR="00C731A1" w:rsidRPr="00022A35">
        <w:instrText xml:space="preserve"> XE "Проект:Создание нового проекта" </w:instrText>
      </w:r>
      <w:r w:rsidR="00C731A1" w:rsidRPr="00022A35">
        <w:fldChar w:fldCharType="end"/>
      </w:r>
      <w:r w:rsidRPr="00022A35">
        <w:t xml:space="preserve"> (см. разд. </w:t>
      </w:r>
      <w:r w:rsidR="0048581C" w:rsidRPr="00022A35">
        <w:t>"</w:t>
      </w:r>
      <w:hyperlink w:anchor="_Создание_нового_проекта" w:history="1">
        <w:r w:rsidR="00C55F6F" w:rsidRPr="00022A35">
          <w:rPr>
            <w:rStyle w:val="Hyperlink"/>
            <w:color w:val="auto"/>
            <w:u w:val="none"/>
          </w:rPr>
          <w:t>Создание нового проекта</w:t>
        </w:r>
      </w:hyperlink>
      <w:hyperlink w:anchor="sec_sozdanie_novogo_proekta_" w:history="1">
        <w:r w:rsidR="00E55D33" w:rsidRPr="00022A35">
          <w:rPr>
            <w:rStyle w:val="Hyperlink"/>
            <w:color w:val="auto"/>
            <w:u w:val="none"/>
          </w:rPr>
          <w:t>sec_sozdanie_novogo_proekta_</w:t>
        </w:r>
      </w:hyperlink>
      <w:r w:rsidR="0048581C" w:rsidRPr="00022A35">
        <w:t>"</w:t>
      </w:r>
      <w:r w:rsidRPr="00022A35">
        <w:t>) или выберите существующий проект</w:t>
      </w:r>
      <w:r w:rsidR="00C731A1" w:rsidRPr="00022A35">
        <w:fldChar w:fldCharType="begin"/>
      </w:r>
      <w:r w:rsidR="00C731A1" w:rsidRPr="00022A35">
        <w:instrText xml:space="preserve"> XE "Выбор:Выбор существующего проекта" </w:instrText>
      </w:r>
      <w:r w:rsidR="00C731A1" w:rsidRPr="00022A35">
        <w:fldChar w:fldCharType="end"/>
      </w:r>
      <w:r w:rsidR="00C731A1" w:rsidRPr="00022A35">
        <w:fldChar w:fldCharType="begin"/>
      </w:r>
      <w:r w:rsidR="00C731A1" w:rsidRPr="00022A35">
        <w:instrText xml:space="preserve"> XE "Проект:Выбор существующего проекта" </w:instrText>
      </w:r>
      <w:r w:rsidR="00C731A1" w:rsidRPr="00022A35">
        <w:fldChar w:fldCharType="end"/>
      </w:r>
      <w:r w:rsidRPr="00022A35">
        <w:t xml:space="preserve"> (см. разд. </w:t>
      </w:r>
      <w:r w:rsidR="0048581C" w:rsidRPr="00022A35">
        <w:t>"</w:t>
      </w:r>
      <w:hyperlink w:anchor="_Выбор_существующего_проекта" w:history="1">
        <w:r w:rsidR="00C55F6F" w:rsidRPr="00022A35">
          <w:rPr>
            <w:rStyle w:val="Hyperlink"/>
            <w:color w:val="auto"/>
            <w:u w:val="none"/>
          </w:rPr>
          <w:t>Выбор существующего проекта</w:t>
        </w:r>
      </w:hyperlink>
      <w:r w:rsidR="0048581C" w:rsidRPr="00022A35">
        <w:t>"</w:t>
      </w:r>
      <w:r w:rsidRPr="00022A35">
        <w:t>).</w:t>
      </w:r>
      <w:r w:rsidR="009C2752" w:rsidRPr="00022A35">
        <w:t xml:space="preserve"> Вы можете также сменить скин, но следует помнить, что если у вас в папке </w:t>
      </w:r>
      <w:r w:rsidR="009C2752" w:rsidRPr="00022A35">
        <w:rPr>
          <w:rStyle w:val="DFN"/>
        </w:rPr>
        <w:t>Update</w:t>
      </w:r>
      <w:r w:rsidR="009C2752" w:rsidRPr="00022A35">
        <w:rPr>
          <w:lang w:val="en-US"/>
        </w:rPr>
        <w:t xml:space="preserve"> </w:t>
      </w:r>
      <w:r w:rsidR="009C2752" w:rsidRPr="00022A35">
        <w:t>подготовлены замены, то при другом скине они могут оказаться не вполне корректными.</w:t>
      </w:r>
    </w:p>
    <w:p w:rsidR="005B236E" w:rsidRPr="00022A35" w:rsidRDefault="005B236E" w:rsidP="009719A2">
      <w:pPr>
        <w:pStyle w:val="ListNumber"/>
        <w:numPr>
          <w:ilvl w:val="0"/>
          <w:numId w:val="14"/>
        </w:numPr>
      </w:pPr>
      <w:r w:rsidRPr="00022A35">
        <w:t xml:space="preserve">Определите или измените параметры генерации для проекта (см. разд. </w:t>
      </w:r>
      <w:r w:rsidR="0048581C" w:rsidRPr="00022A35">
        <w:t>"</w:t>
      </w:r>
      <w:hyperlink w:anchor="_Настройка_параметров_генерации" w:history="1">
        <w:r w:rsidR="00C55F6F" w:rsidRPr="00022A35">
          <w:rPr>
            <w:rStyle w:val="Hyperlink"/>
            <w:color w:val="auto"/>
            <w:u w:val="none"/>
          </w:rPr>
          <w:t>Настройка параметров генерации проекта</w:t>
        </w:r>
      </w:hyperlink>
      <w:r w:rsidR="0048581C" w:rsidRPr="00022A35">
        <w:t>"</w:t>
      </w:r>
      <w:r w:rsidRPr="00022A35">
        <w:t>).</w:t>
      </w:r>
    </w:p>
    <w:p w:rsidR="005B236E" w:rsidRPr="00022A35" w:rsidRDefault="005B236E" w:rsidP="009719A2">
      <w:pPr>
        <w:pStyle w:val="ListNumber"/>
        <w:numPr>
          <w:ilvl w:val="0"/>
          <w:numId w:val="14"/>
        </w:numPr>
      </w:pPr>
      <w:r w:rsidRPr="00022A35">
        <w:t>Перед запуском процесса генерации необходимо закрыть все сессии Word</w:t>
      </w:r>
      <w:r w:rsidR="00C731A1" w:rsidRPr="00022A35">
        <w:fldChar w:fldCharType="begin"/>
      </w:r>
      <w:r w:rsidR="00C731A1" w:rsidRPr="00022A35">
        <w:instrText xml:space="preserve"> XE "Word:Сессия Word" </w:instrText>
      </w:r>
      <w:r w:rsidR="00C731A1" w:rsidRPr="00022A35">
        <w:fldChar w:fldCharType="end"/>
      </w:r>
      <w:r w:rsidRPr="00022A35">
        <w:t xml:space="preserve"> и убедиться, что в системе нет "зависших" процессов Word или GenHelp. Если есть — удалить их (например, через менеджер процессов операционной системы).</w:t>
      </w:r>
    </w:p>
    <w:p w:rsidR="005B236E" w:rsidRPr="00022A35" w:rsidRDefault="005B236E" w:rsidP="009719A2">
      <w:pPr>
        <w:pStyle w:val="ListNumber"/>
        <w:numPr>
          <w:ilvl w:val="0"/>
          <w:numId w:val="14"/>
        </w:numPr>
      </w:pPr>
      <w:r w:rsidRPr="00022A35">
        <w:t>На вкладке </w:t>
      </w:r>
      <w:r w:rsidRPr="00022A35">
        <w:rPr>
          <w:rStyle w:val="DFN"/>
        </w:rPr>
        <w:t>Generate </w:t>
      </w:r>
      <w:r w:rsidRPr="00022A35">
        <w:t>щелкните на  кнопке </w:t>
      </w:r>
      <w:r w:rsidRPr="00022A35">
        <w:rPr>
          <w:rStyle w:val="DFN"/>
        </w:rPr>
        <w:t>Generate Help</w:t>
      </w:r>
      <w:r w:rsidR="00C731A1" w:rsidRPr="00022A35">
        <w:fldChar w:fldCharType="begin"/>
      </w:r>
      <w:r w:rsidR="00C731A1" w:rsidRPr="00022A35">
        <w:instrText xml:space="preserve"> XE "Кнопка:Кнопка Generate Help" </w:instrText>
      </w:r>
      <w:r w:rsidR="00C731A1" w:rsidRPr="00022A35">
        <w:fldChar w:fldCharType="end"/>
      </w:r>
      <w:r w:rsidR="00C731A1" w:rsidRPr="00022A35">
        <w:fldChar w:fldCharType="begin"/>
      </w:r>
      <w:r w:rsidR="00C731A1" w:rsidRPr="00022A35">
        <w:instrText xml:space="preserve"> XE "Generate:Кнопка Generate Help" </w:instrText>
      </w:r>
      <w:r w:rsidR="00C731A1" w:rsidRPr="00022A35">
        <w:fldChar w:fldCharType="end"/>
      </w:r>
      <w:r w:rsidRPr="00022A35">
        <w:t xml:space="preserve">. Ждите окончания генерации. Время генерации сильно зависит от размера документа и количества полей XE и гиперссылок. </w:t>
      </w:r>
    </w:p>
    <w:p w:rsidR="005B236E" w:rsidRPr="00022A35" w:rsidRDefault="005B236E">
      <w:r w:rsidRPr="00022A35">
        <w:t xml:space="preserve">Для наблюдения за процессом генерации можно установить флажок </w:t>
      </w:r>
      <w:r w:rsidRPr="00022A35">
        <w:rPr>
          <w:rStyle w:val="DFN"/>
        </w:rPr>
        <w:t>Detailed trace</w:t>
      </w:r>
      <w:r w:rsidR="00C731A1" w:rsidRPr="00022A35">
        <w:fldChar w:fldCharType="begin"/>
      </w:r>
      <w:r w:rsidR="00C731A1" w:rsidRPr="00022A35">
        <w:instrText xml:space="preserve"> XE "Поле:Флажок Detailed trace" </w:instrText>
      </w:r>
      <w:r w:rsidR="00C731A1" w:rsidRPr="00022A35">
        <w:fldChar w:fldCharType="end"/>
      </w:r>
      <w:r w:rsidRPr="00022A35">
        <w:rPr>
          <w:rStyle w:val="DFN"/>
          <w:b w:val="0"/>
        </w:rPr>
        <w:t>.</w:t>
      </w:r>
      <w:r w:rsidRPr="00022A35">
        <w:t xml:space="preserve"> Если вы не хотите наблюдать за генерацией, то можно снять отметку с этого флажка. </w:t>
      </w:r>
    </w:p>
    <w:p w:rsidR="005B236E" w:rsidRPr="00022A35" w:rsidRDefault="005B236E">
      <w:r w:rsidRPr="00022A35">
        <w:t xml:space="preserve">В GenHelp реализована возможность </w:t>
      </w:r>
      <w:hyperlink w:anchor="_Выполнение_GenHelp_в_1" w:history="1">
        <w:r w:rsidR="00C55F6F" w:rsidRPr="00022A35">
          <w:rPr>
            <w:rStyle w:val="Hyperlink"/>
            <w:color w:val="auto"/>
            <w:u w:val="none"/>
          </w:rPr>
          <w:t>пакетного исполнения</w:t>
        </w:r>
      </w:hyperlink>
      <w:r w:rsidR="00C731A1" w:rsidRPr="00022A35">
        <w:fldChar w:fldCharType="begin"/>
      </w:r>
      <w:r w:rsidR="00C731A1" w:rsidRPr="00022A35">
        <w:instrText xml:space="preserve"> XE "GenHelp:Выполнение GenHelp в пакетном режиме" </w:instrText>
      </w:r>
      <w:r w:rsidR="00C731A1" w:rsidRPr="00022A35">
        <w:fldChar w:fldCharType="end"/>
      </w:r>
      <w:r w:rsidR="00C731A1" w:rsidRPr="00022A35">
        <w:fldChar w:fldCharType="begin"/>
      </w:r>
      <w:r w:rsidR="00C731A1" w:rsidRPr="00022A35">
        <w:instrText xml:space="preserve"> XE "Пакетный режим:Выполнение GenHelp в пакетном режиме" </w:instrText>
      </w:r>
      <w:r w:rsidR="00C731A1" w:rsidRPr="00022A35">
        <w:fldChar w:fldCharType="end"/>
      </w:r>
      <w:r w:rsidRPr="00022A35">
        <w:t xml:space="preserve">, что позволяет запускать программу из командной строки. Для пакетного режима также справедливо требование о недопустимости </w:t>
      </w:r>
      <w:r w:rsidR="008F7DC7" w:rsidRPr="00022A35">
        <w:t xml:space="preserve">одновременно работающих </w:t>
      </w:r>
      <w:r w:rsidRPr="00022A35">
        <w:t xml:space="preserve">посторонних процессов Word. Пакетный режим предполагает строго последовательное исполнение процессов Word и GenHelp из одного и того же командного файла. Как в случае диалоговой работы, так и при пакетном исполнении GenHelp формирует журнал сообщений генерации — файл </w:t>
      </w:r>
      <w:r w:rsidRPr="00022A35">
        <w:rPr>
          <w:rStyle w:val="FileNameUnix"/>
        </w:rPr>
        <w:t>GHtrace.log</w:t>
      </w:r>
      <w:r w:rsidR="00C731A1" w:rsidRPr="00022A35">
        <w:fldChar w:fldCharType="begin"/>
      </w:r>
      <w:r w:rsidR="00C731A1" w:rsidRPr="00022A35">
        <w:instrText xml:space="preserve"> XE "Файл:Файл GHtrace.log" </w:instrText>
      </w:r>
      <w:r w:rsidR="00C731A1" w:rsidRPr="00022A35">
        <w:fldChar w:fldCharType="end"/>
      </w:r>
      <w:r w:rsidRPr="00022A35">
        <w:t xml:space="preserve">, который размещается в папке </w:t>
      </w:r>
      <w:r w:rsidRPr="00022A35">
        <w:rPr>
          <w:rStyle w:val="FileNameUnix"/>
        </w:rPr>
        <w:t>Output (</w:t>
      </w:r>
      <w:r w:rsidRPr="00022A35">
        <w:t>в папке результата</w:t>
      </w:r>
      <w:r w:rsidRPr="00022A35">
        <w:rPr>
          <w:rStyle w:val="FileNameUnix"/>
        </w:rPr>
        <w:t>)</w:t>
      </w:r>
      <w:r w:rsidRPr="00022A35">
        <w:t xml:space="preserve">. </w:t>
      </w:r>
    </w:p>
    <w:p w:rsidR="005B236E" w:rsidRPr="00022A35" w:rsidRDefault="005B236E">
      <w:r w:rsidRPr="00022A35">
        <w:t xml:space="preserve">Программа GenHelp разработана как клиент-серверная, где роль OLE-сервера выполняет Word. Другими словами, программа GenHelp передает в Word команды, которые тот исполняет: это поиск текста, установка режимов работы, открытие/чтение/закрытие файлов </w:t>
      </w:r>
      <w:r w:rsidRPr="00022A35">
        <w:lastRenderedPageBreak/>
        <w:t>и т.п. Как уже указывалось выше, для устойчивой работы GenHelp в процессе генерации не рекомендуется работать с Word в диалоговом режиме, так как это может вызвать приостановку работы GenHelp, иногда с выдачей сообщения о подтверждении продолжения работы. Это может привести к ненужным потерям времени, а иногда и к прекращению работы GenHelp в результате неочевидных блокировок со стороны Word.</w:t>
      </w:r>
    </w:p>
    <w:p w:rsidR="005B236E" w:rsidRPr="00022A35" w:rsidRDefault="005B236E">
      <w:r w:rsidRPr="00022A35">
        <w:t xml:space="preserve">Если по каким-то причинам работа GenHelp прервется, то следует иметь в виду, что перед повторным запуском GenHelp надо удалить процесс Word, который взаимодействовал с GenHelp. В противном случае </w:t>
      </w:r>
      <w:r w:rsidR="0048581C" w:rsidRPr="00022A35">
        <w:t>"</w:t>
      </w:r>
      <w:r w:rsidRPr="00022A35">
        <w:t>новый</w:t>
      </w:r>
      <w:r w:rsidR="0048581C" w:rsidRPr="00022A35">
        <w:t>"</w:t>
      </w:r>
      <w:r w:rsidRPr="00022A35">
        <w:t xml:space="preserve"> Word будет пытаться завладеть монопольно ресурсами </w:t>
      </w:r>
      <w:r w:rsidR="0048581C" w:rsidRPr="00022A35">
        <w:t>"</w:t>
      </w:r>
      <w:r w:rsidRPr="00022A35">
        <w:t>старого</w:t>
      </w:r>
      <w:r w:rsidR="0048581C" w:rsidRPr="00022A35">
        <w:t>"</w:t>
      </w:r>
      <w:r w:rsidRPr="00022A35">
        <w:t xml:space="preserve"> Word, что вызовет ненужные осложнения и потерю времени. Для удаления </w:t>
      </w:r>
      <w:r w:rsidR="0048581C" w:rsidRPr="00022A35">
        <w:t>"</w:t>
      </w:r>
      <w:r w:rsidRPr="00022A35">
        <w:t>старого</w:t>
      </w:r>
      <w:r w:rsidR="0048581C" w:rsidRPr="00022A35">
        <w:t>"</w:t>
      </w:r>
      <w:r w:rsidRPr="00022A35">
        <w:t xml:space="preserve"> Word запустите менеджер процессов (например, в Windows </w:t>
      </w:r>
      <w:r w:rsidR="008F7DC7" w:rsidRPr="00022A35">
        <w:rPr>
          <w:lang w:val="en-US"/>
        </w:rPr>
        <w:t>XP</w:t>
      </w:r>
      <w:r w:rsidRPr="00022A35">
        <w:t xml:space="preserve">: нажмите </w:t>
      </w:r>
      <w:r w:rsidRPr="00022A35">
        <w:rPr>
          <w:rStyle w:val="DFN"/>
        </w:rPr>
        <w:t>&lt;Ctll+Alt+Del&gt;</w:t>
      </w:r>
      <w:r w:rsidRPr="00022A35">
        <w:t xml:space="preserve">, затем выберите </w:t>
      </w:r>
      <w:r w:rsidRPr="00022A35">
        <w:rPr>
          <w:rStyle w:val="DFN"/>
        </w:rPr>
        <w:t>Task Manager</w:t>
      </w:r>
      <w:r w:rsidRPr="00022A35">
        <w:t>)</w:t>
      </w:r>
      <w:r w:rsidRPr="00022A35">
        <w:rPr>
          <w:rStyle w:val="DFN"/>
        </w:rPr>
        <w:t>.</w:t>
      </w:r>
      <w:r w:rsidRPr="00022A35">
        <w:t xml:space="preserve"> На вкладке </w:t>
      </w:r>
      <w:r w:rsidRPr="00022A35">
        <w:rPr>
          <w:rStyle w:val="DFN"/>
        </w:rPr>
        <w:t>Processes</w:t>
      </w:r>
      <w:r w:rsidRPr="00022A35">
        <w:t xml:space="preserve"> найдите запись </w:t>
      </w:r>
      <w:r w:rsidRPr="00022A35">
        <w:rPr>
          <w:rStyle w:val="CODE"/>
        </w:rPr>
        <w:t>Winword.exe</w:t>
      </w:r>
      <w:r w:rsidRPr="00022A35">
        <w:t xml:space="preserve">, выделите ее и выберите </w:t>
      </w:r>
      <w:r w:rsidRPr="00022A35">
        <w:rPr>
          <w:rStyle w:val="DFN"/>
        </w:rPr>
        <w:t>End Process</w:t>
      </w:r>
      <w:r w:rsidRPr="00022A35">
        <w:t>, затем подтвердите удаление процесса).</w:t>
      </w:r>
    </w:p>
    <w:p w:rsidR="005B236E" w:rsidRPr="00022A35" w:rsidRDefault="005B236E">
      <w:pPr>
        <w:pStyle w:val="Heading3"/>
        <w:rPr>
          <w:lang w:val="ru-RU"/>
        </w:rPr>
      </w:pPr>
      <w:bookmarkStart w:id="117" w:name="_Этапы_генерации_ЭС"/>
      <w:bookmarkStart w:id="118" w:name="_Toc346638565"/>
      <w:bookmarkStart w:id="119" w:name="_Toc476839354"/>
      <w:bookmarkStart w:id="120" w:name="_Toc536504202"/>
      <w:bookmarkEnd w:id="117"/>
      <w:r w:rsidRPr="00022A35">
        <w:rPr>
          <w:lang w:val="ru-RU"/>
        </w:rPr>
        <w:t>Этапы генерации ЭС в формате HTML</w:t>
      </w:r>
      <w:bookmarkEnd w:id="118"/>
      <w:bookmarkEnd w:id="119"/>
    </w:p>
    <w:p w:rsidR="005B236E" w:rsidRPr="00022A35" w:rsidRDefault="00C731A1">
      <w:r w:rsidRPr="00022A35">
        <w:fldChar w:fldCharType="begin"/>
      </w:r>
      <w:r w:rsidRPr="00022A35">
        <w:instrText xml:space="preserve"> XE "Этап:Этапы генерации ЭС в формате HTML" </w:instrText>
      </w:r>
      <w:r w:rsidRPr="00022A35">
        <w:fldChar w:fldCharType="end"/>
      </w:r>
      <w:r w:rsidRPr="00022A35">
        <w:fldChar w:fldCharType="begin"/>
      </w:r>
      <w:r w:rsidRPr="00022A35">
        <w:instrText xml:space="preserve"> XE "Генерация:Этапы генерации ЭС в формате HTML" </w:instrText>
      </w:r>
      <w:r w:rsidRPr="00022A35">
        <w:fldChar w:fldCharType="end"/>
      </w:r>
      <w:r w:rsidRPr="00022A35">
        <w:fldChar w:fldCharType="begin"/>
      </w:r>
      <w:r w:rsidRPr="00022A35">
        <w:instrText xml:space="preserve"> XE "HTML:Этапы генерации ЭС в формате HTML" </w:instrText>
      </w:r>
      <w:r w:rsidRPr="00022A35">
        <w:fldChar w:fldCharType="end"/>
      </w:r>
      <w:r w:rsidR="005B236E" w:rsidRPr="00022A35">
        <w:t xml:space="preserve">После того, как вы нажимаете кнопку </w:t>
      </w:r>
      <w:r w:rsidR="005B236E" w:rsidRPr="00022A35">
        <w:rPr>
          <w:rStyle w:val="DFN"/>
        </w:rPr>
        <w:t>Generate</w:t>
      </w:r>
      <w:r w:rsidR="005B236E" w:rsidRPr="00022A35">
        <w:t>, программа GenHelp проводит генерацию ЭС, которая включает в себя ряд шагов. В данном разделе изложено описание этапов генерации ЭС. Этапы описаны в порядке их исполнения программой GenHelp.</w:t>
      </w:r>
    </w:p>
    <w:p w:rsidR="005B236E" w:rsidRPr="00022A35" w:rsidRDefault="005B236E">
      <w:pPr>
        <w:pStyle w:val="Heading4"/>
        <w:rPr>
          <w:lang w:val="ru-RU"/>
        </w:rPr>
      </w:pPr>
      <w:r w:rsidRPr="00022A35">
        <w:rPr>
          <w:lang w:val="ru-RU"/>
        </w:rPr>
        <w:t>Проверка параметров</w:t>
      </w:r>
    </w:p>
    <w:p w:rsidR="005B236E" w:rsidRPr="00022A35" w:rsidRDefault="00C731A1">
      <w:r w:rsidRPr="00022A35">
        <w:fldChar w:fldCharType="begin"/>
      </w:r>
      <w:r w:rsidRPr="00022A35">
        <w:instrText xml:space="preserve"> XE "Этап:Этап проверки параметров" </w:instrText>
      </w:r>
      <w:r w:rsidRPr="00022A35">
        <w:fldChar w:fldCharType="end"/>
      </w:r>
      <w:r w:rsidR="005B236E" w:rsidRPr="00022A35">
        <w:t>Когда вы редактируете параметры генерации на вкладках экрана GenHelp, вы тем самым изменяете содержимое текущего проектного файла. Проверка корректности параметров производится как перед запуском генерации, так во время изменения каких-либо параметров. Для сохранения любого параметра достаточно переместить курсор в любое другое поле или щелкнуть в любом месте текущей вкладки. Если ошибка не устранена, GenHelp снова выведет это же (или другое) сообщение об ошибке. Если же ошибка устранена, то поле сообщений очищается.</w:t>
      </w:r>
    </w:p>
    <w:p w:rsidR="005B236E" w:rsidRPr="00022A35" w:rsidRDefault="005B236E">
      <w:r w:rsidRPr="00022A35">
        <w:t xml:space="preserve">Имя проектного </w:t>
      </w:r>
      <w:r w:rsidRPr="00022A35">
        <w:rPr>
          <w:rStyle w:val="FileNameUnix"/>
        </w:rPr>
        <w:t>ini-</w:t>
      </w:r>
      <w:r w:rsidRPr="00022A35">
        <w:t>файла вы задаете при создании проекта. Вы можете изменить вручную этот файл, соблюдая очевидные правила синтаксиса.</w:t>
      </w:r>
    </w:p>
    <w:p w:rsidR="005B236E" w:rsidRPr="00022A35" w:rsidRDefault="005B236E">
      <w:r w:rsidRPr="00022A35">
        <w:t xml:space="preserve">Перед запуском генерации GenHelp проверяет параметры в </w:t>
      </w:r>
      <w:r w:rsidRPr="00022A35">
        <w:rPr>
          <w:rStyle w:val="FileNameUnix"/>
        </w:rPr>
        <w:t>ini-</w:t>
      </w:r>
      <w:r w:rsidRPr="00022A35">
        <w:t xml:space="preserve">файле, и если они не корректны, выводит в область сообщений соответствующее предупреждение и прерывает генерацию. </w:t>
      </w:r>
    </w:p>
    <w:p w:rsidR="005B236E" w:rsidRPr="00022A35" w:rsidRDefault="005B236E">
      <w:r w:rsidRPr="00022A35">
        <w:t>При запуске программы в пакетном режиме сообщения об ошибках выводятся не на экран, а в виде окон сообщений. При этом выполнение программы останавливается.</w:t>
      </w:r>
    </w:p>
    <w:p w:rsidR="005B236E" w:rsidRPr="00022A35" w:rsidRDefault="00965E9E">
      <w:pPr>
        <w:pStyle w:val="Heading4"/>
        <w:rPr>
          <w:lang w:val="ru-RU"/>
        </w:rPr>
      </w:pPr>
      <w:r w:rsidRPr="00022A35">
        <w:rPr>
          <w:lang w:val="ru-RU"/>
        </w:rPr>
        <w:t xml:space="preserve">Пересоздание </w:t>
      </w:r>
      <w:r w:rsidR="005B236E" w:rsidRPr="00022A35">
        <w:rPr>
          <w:lang w:val="ru-RU"/>
        </w:rPr>
        <w:t>папк</w:t>
      </w:r>
      <w:r w:rsidRPr="00022A35">
        <w:rPr>
          <w:lang w:val="ru-RU"/>
        </w:rPr>
        <w:t>и</w:t>
      </w:r>
      <w:r w:rsidR="005B236E" w:rsidRPr="00022A35">
        <w:rPr>
          <w:lang w:val="ru-RU"/>
        </w:rPr>
        <w:t xml:space="preserve"> результата</w:t>
      </w:r>
    </w:p>
    <w:p w:rsidR="005B236E" w:rsidRPr="00022A35" w:rsidRDefault="00C731A1">
      <w:pPr>
        <w:keepNext/>
      </w:pPr>
      <w:r w:rsidRPr="00022A35">
        <w:fldChar w:fldCharType="begin"/>
      </w:r>
      <w:r w:rsidRPr="00022A35">
        <w:instrText xml:space="preserve"> XE "Этап:Этап пересоздания папки результата" </w:instrText>
      </w:r>
      <w:r w:rsidRPr="00022A35">
        <w:fldChar w:fldCharType="end"/>
      </w:r>
      <w:r w:rsidR="005B236E" w:rsidRPr="00022A35">
        <w:t>На этом этапе</w:t>
      </w:r>
    </w:p>
    <w:p w:rsidR="005B236E" w:rsidRPr="00022A35" w:rsidRDefault="005B236E">
      <w:pPr>
        <w:pStyle w:val="ListBullet"/>
        <w:numPr>
          <w:ilvl w:val="0"/>
          <w:numId w:val="1"/>
        </w:numPr>
        <w:ind w:left="714" w:hanging="357"/>
      </w:pPr>
      <w:r w:rsidRPr="00022A35">
        <w:t xml:space="preserve">пересоздается папка </w:t>
      </w:r>
      <w:r w:rsidRPr="00022A35">
        <w:rPr>
          <w:rStyle w:val="FileNameUnix"/>
        </w:rPr>
        <w:t xml:space="preserve">CurrentProject\Output </w:t>
      </w:r>
      <w:r w:rsidRPr="00022A35">
        <w:t xml:space="preserve">(здесь и далее мы будем через </w:t>
      </w:r>
      <w:r w:rsidRPr="00022A35">
        <w:rPr>
          <w:rStyle w:val="FileNameUnix"/>
        </w:rPr>
        <w:t>CurrentProject</w:t>
      </w:r>
      <w:r w:rsidRPr="00022A35">
        <w:t xml:space="preserve"> обозначать имя папки текущего проекта);</w:t>
      </w:r>
    </w:p>
    <w:p w:rsidR="005B236E" w:rsidRPr="00022A35" w:rsidRDefault="005B236E">
      <w:pPr>
        <w:pStyle w:val="ListBullet"/>
        <w:keepNext/>
        <w:numPr>
          <w:ilvl w:val="0"/>
          <w:numId w:val="1"/>
        </w:numPr>
        <w:ind w:left="714" w:hanging="357"/>
      </w:pPr>
      <w:r w:rsidRPr="00022A35">
        <w:t xml:space="preserve">файлы из папки </w:t>
      </w:r>
      <w:r w:rsidRPr="00022A35">
        <w:rPr>
          <w:rStyle w:val="FileNameUnix"/>
        </w:rPr>
        <w:t>App\Project_0000</w:t>
      </w:r>
      <w:r w:rsidRPr="00022A35">
        <w:t xml:space="preserve"> копируются в папку </w:t>
      </w:r>
      <w:r w:rsidRPr="00022A35">
        <w:rPr>
          <w:rStyle w:val="FileNameUnix"/>
        </w:rPr>
        <w:t>CurrentProject\Output</w:t>
      </w:r>
      <w:r w:rsidRPr="00022A35">
        <w:t>.</w:t>
      </w:r>
    </w:p>
    <w:p w:rsidR="005B236E" w:rsidRPr="00022A35" w:rsidRDefault="005B236E" w:rsidP="00965E9E">
      <w:pPr>
        <w:pStyle w:val="Gap"/>
      </w:pPr>
    </w:p>
    <w:p w:rsidR="005B236E" w:rsidRPr="00022A35" w:rsidRDefault="005B236E">
      <w:pPr>
        <w:pStyle w:val="Heading4"/>
        <w:rPr>
          <w:lang w:val="ru-RU"/>
        </w:rPr>
      </w:pPr>
      <w:r w:rsidRPr="00022A35">
        <w:rPr>
          <w:lang w:val="ru-RU"/>
        </w:rPr>
        <w:lastRenderedPageBreak/>
        <w:t>Запуск Word</w:t>
      </w:r>
    </w:p>
    <w:p w:rsidR="005B236E" w:rsidRPr="00022A35" w:rsidRDefault="00C731A1">
      <w:r w:rsidRPr="00022A35">
        <w:fldChar w:fldCharType="begin"/>
      </w:r>
      <w:r w:rsidRPr="00022A35">
        <w:instrText xml:space="preserve"> XE "Этап:Этап запуска Word" </w:instrText>
      </w:r>
      <w:r w:rsidRPr="00022A35">
        <w:fldChar w:fldCharType="end"/>
      </w:r>
      <w:r w:rsidR="005B236E" w:rsidRPr="00022A35">
        <w:t xml:space="preserve">На этом этапе запускается Word. Если установлен флажок </w:t>
      </w:r>
      <w:r w:rsidR="005B236E" w:rsidRPr="00022A35">
        <w:rPr>
          <w:rStyle w:val="DFN"/>
        </w:rPr>
        <w:t>View Word's work</w:t>
      </w:r>
      <w:r w:rsidRPr="00022A35">
        <w:fldChar w:fldCharType="begin"/>
      </w:r>
      <w:r w:rsidRPr="00022A35">
        <w:instrText xml:space="preserve"> XE "Поле:Флажок View Word's work" </w:instrText>
      </w:r>
      <w:r w:rsidRPr="00022A35">
        <w:fldChar w:fldCharType="end"/>
      </w:r>
      <w:r w:rsidR="005B236E" w:rsidRPr="00022A35">
        <w:rPr>
          <w:rStyle w:val="DFN"/>
        </w:rPr>
        <w:t>,</w:t>
      </w:r>
      <w:r w:rsidR="005B236E" w:rsidRPr="00022A35">
        <w:t xml:space="preserve"> то работа Word отображается во время генерации ЭС. Во время генерации Word устанавливает необходимые опции отображения и редактирования.</w:t>
      </w:r>
    </w:p>
    <w:p w:rsidR="005B236E" w:rsidRPr="00022A35" w:rsidRDefault="005B236E">
      <w:pPr>
        <w:pStyle w:val="Heading4"/>
        <w:rPr>
          <w:lang w:val="ru-RU"/>
        </w:rPr>
      </w:pPr>
      <w:r w:rsidRPr="00022A35">
        <w:rPr>
          <w:lang w:val="ru-RU"/>
        </w:rPr>
        <w:t>Преобразование нумерованных списков в текст</w:t>
      </w:r>
    </w:p>
    <w:p w:rsidR="005B236E" w:rsidRPr="00022A35" w:rsidRDefault="00C731A1">
      <w:r w:rsidRPr="00022A35">
        <w:fldChar w:fldCharType="begin"/>
      </w:r>
      <w:r w:rsidRPr="00022A35">
        <w:instrText xml:space="preserve"> XE "Этап:Этап Преобразование нумерованных списков в текст" </w:instrText>
      </w:r>
      <w:r w:rsidRPr="00022A35">
        <w:fldChar w:fldCharType="end"/>
      </w:r>
      <w:r w:rsidR="005B236E" w:rsidRPr="00022A35">
        <w:t xml:space="preserve">На этом этапе Word подключает шаблон </w:t>
      </w:r>
      <w:r w:rsidR="005B236E" w:rsidRPr="00022A35">
        <w:rPr>
          <w:rStyle w:val="FileNameUnix"/>
        </w:rPr>
        <w:t>html_help.dot</w:t>
      </w:r>
      <w:r w:rsidR="005B236E" w:rsidRPr="00022A35">
        <w:t xml:space="preserve">, сканирует документ и заменяет нумерованные списки на обычный текст. Это делается для того, чтобы нумерация не </w:t>
      </w:r>
      <w:r w:rsidR="0048581C" w:rsidRPr="00022A35">
        <w:t>"</w:t>
      </w:r>
      <w:r w:rsidR="005B236E" w:rsidRPr="00022A35">
        <w:t>поплыла</w:t>
      </w:r>
      <w:r w:rsidR="0048581C" w:rsidRPr="00022A35">
        <w:t>"</w:t>
      </w:r>
      <w:r w:rsidR="005B236E" w:rsidRPr="00022A35">
        <w:t xml:space="preserve"> во время экспорта разделов документа в HTML.</w:t>
      </w:r>
    </w:p>
    <w:p w:rsidR="005B236E" w:rsidRPr="00022A35" w:rsidRDefault="005B236E">
      <w:pPr>
        <w:pStyle w:val="Heading4"/>
        <w:rPr>
          <w:lang w:val="ru-RU"/>
        </w:rPr>
      </w:pPr>
      <w:r w:rsidRPr="00022A35">
        <w:rPr>
          <w:lang w:val="ru-RU"/>
        </w:rPr>
        <w:t>Удаление текста, помеченного к удалению с помощью закладок</w:t>
      </w:r>
    </w:p>
    <w:p w:rsidR="005B236E" w:rsidRPr="00022A35" w:rsidRDefault="00C731A1">
      <w:r w:rsidRPr="00022A35">
        <w:fldChar w:fldCharType="begin"/>
      </w:r>
      <w:r w:rsidRPr="00022A35">
        <w:instrText xml:space="preserve"> XE "Этап:Этап удаления текста помеченного закладками" </w:instrText>
      </w:r>
      <w:r w:rsidRPr="00022A35">
        <w:fldChar w:fldCharType="end"/>
      </w:r>
      <w:r w:rsidRPr="00022A35">
        <w:fldChar w:fldCharType="begin"/>
      </w:r>
      <w:r w:rsidRPr="00022A35">
        <w:instrText xml:space="preserve"> XE "Закладка:Этап удаления текста помеченного закладками" </w:instrText>
      </w:r>
      <w:r w:rsidRPr="00022A35">
        <w:fldChar w:fldCharType="end"/>
      </w:r>
      <w:r w:rsidR="005B236E" w:rsidRPr="00022A35">
        <w:t xml:space="preserve">На этом этапе GenHelp передает в Word список закладок, текст которых должен быть удален до экспорта в формат HTML. При этом передается только список для формата HTML (см. параметр </w:t>
      </w:r>
      <w:r w:rsidR="005B236E" w:rsidRPr="00022A35">
        <w:rPr>
          <w:rStyle w:val="DFN"/>
        </w:rPr>
        <w:t>Delete for HTML (list of bookmark prefixes)</w:t>
      </w:r>
      <w:r w:rsidRPr="00022A35">
        <w:fldChar w:fldCharType="begin"/>
      </w:r>
      <w:r w:rsidRPr="00022A35">
        <w:instrText xml:space="preserve"> XE "Поле:Поле Delete for HTML (list of bookmark prefixes)" </w:instrText>
      </w:r>
      <w:r w:rsidRPr="00022A35">
        <w:fldChar w:fldCharType="end"/>
      </w:r>
      <w:r w:rsidR="005B236E" w:rsidRPr="00022A35">
        <w:t xml:space="preserve"> на вкладке </w:t>
      </w:r>
      <w:r w:rsidR="005B236E" w:rsidRPr="00022A35">
        <w:rPr>
          <w:rStyle w:val="DFN"/>
        </w:rPr>
        <w:t>Bookmarks</w:t>
      </w:r>
      <w:r w:rsidRPr="00022A35">
        <w:fldChar w:fldCharType="begin"/>
      </w:r>
      <w:r w:rsidRPr="00022A35">
        <w:instrText xml:space="preserve"> XE "Вкладка:Вкладка Bookmarks" </w:instrText>
      </w:r>
      <w:r w:rsidRPr="00022A35">
        <w:fldChar w:fldCharType="end"/>
      </w:r>
      <w:r w:rsidRPr="00022A35">
        <w:fldChar w:fldCharType="begin"/>
      </w:r>
      <w:r w:rsidRPr="00022A35">
        <w:instrText xml:space="preserve"> XE "Bookmarks:Вкладка Bookmarks" </w:instrText>
      </w:r>
      <w:r w:rsidRPr="00022A35">
        <w:fldChar w:fldCharType="end"/>
      </w:r>
      <w:r w:rsidR="005B236E" w:rsidRPr="00022A35">
        <w:t>). Word сканирует все закладки и, если имя закладки соответствует одному из указанных префиксов в списке, удаляет ограниченный этой закладкой текст.</w:t>
      </w:r>
    </w:p>
    <w:p w:rsidR="005B236E" w:rsidRPr="00022A35" w:rsidRDefault="005B236E">
      <w:pPr>
        <w:pStyle w:val="Heading4"/>
        <w:rPr>
          <w:lang w:val="ru-RU"/>
        </w:rPr>
      </w:pPr>
      <w:r w:rsidRPr="00022A35">
        <w:rPr>
          <w:lang w:val="ru-RU"/>
        </w:rPr>
        <w:t xml:space="preserve">Удаление </w:t>
      </w:r>
      <w:r w:rsidR="008442AF" w:rsidRPr="00022A35">
        <w:rPr>
          <w:lang w:val="ru-RU"/>
        </w:rPr>
        <w:t xml:space="preserve">и замена </w:t>
      </w:r>
      <w:r w:rsidRPr="00022A35">
        <w:rPr>
          <w:lang w:val="ru-RU"/>
        </w:rPr>
        <w:t>текста, форматированного некоторыми стилями и замена стилей</w:t>
      </w:r>
    </w:p>
    <w:p w:rsidR="005B236E" w:rsidRPr="00022A35" w:rsidRDefault="00C731A1">
      <w:r w:rsidRPr="00022A35">
        <w:fldChar w:fldCharType="begin"/>
      </w:r>
      <w:r w:rsidRPr="00022A35">
        <w:instrText xml:space="preserve"> XE "Этап:Этап удаления и замены форматированного текста" </w:instrText>
      </w:r>
      <w:r w:rsidRPr="00022A35">
        <w:fldChar w:fldCharType="end"/>
      </w:r>
      <w:r w:rsidRPr="00022A35">
        <w:fldChar w:fldCharType="begin"/>
      </w:r>
      <w:r w:rsidRPr="00022A35">
        <w:instrText xml:space="preserve"> XE "Стиль:Этап удаления и замены форматированного текста" </w:instrText>
      </w:r>
      <w:r w:rsidRPr="00022A35">
        <w:fldChar w:fldCharType="end"/>
      </w:r>
      <w:r w:rsidR="005B236E" w:rsidRPr="00022A35">
        <w:t>На этом этапе GenHelp передает в Word список параметров поиска/замены текста и стилей в исходном документе, которые должен быть обработаны до экспорта в формат HTML. При этом передается только список для формата HTML</w:t>
      </w:r>
      <w:r w:rsidRPr="00022A35">
        <w:fldChar w:fldCharType="begin"/>
      </w:r>
      <w:r w:rsidRPr="00022A35">
        <w:instrText xml:space="preserve"> XE "Формат:Формат HTML" </w:instrText>
      </w:r>
      <w:r w:rsidRPr="00022A35">
        <w:fldChar w:fldCharType="end"/>
      </w:r>
      <w:r w:rsidRPr="00022A35">
        <w:fldChar w:fldCharType="begin"/>
      </w:r>
      <w:r w:rsidRPr="00022A35">
        <w:instrText xml:space="preserve"> XE "HTML:Формат HTML" </w:instrText>
      </w:r>
      <w:r w:rsidRPr="00022A35">
        <w:fldChar w:fldCharType="end"/>
      </w:r>
      <w:r w:rsidR="005B236E" w:rsidRPr="00022A35">
        <w:t xml:space="preserve"> (см. параметр </w:t>
      </w:r>
      <w:r w:rsidR="005B236E" w:rsidRPr="00022A35">
        <w:rPr>
          <w:rStyle w:val="DFN"/>
        </w:rPr>
        <w:t>Replace for HTML (list of change parameters)</w:t>
      </w:r>
      <w:r w:rsidR="005B236E" w:rsidRPr="00022A35">
        <w:t xml:space="preserve"> на вкладке </w:t>
      </w:r>
      <w:r w:rsidR="005B236E" w:rsidRPr="00022A35">
        <w:rPr>
          <w:rStyle w:val="DFN"/>
        </w:rPr>
        <w:t>Styles, Text</w:t>
      </w:r>
      <w:r w:rsidRPr="00022A35">
        <w:fldChar w:fldCharType="begin"/>
      </w:r>
      <w:r w:rsidRPr="00022A35">
        <w:instrText xml:space="preserve"> XE "Вкладка:Вкладка Styles, Text" </w:instrText>
      </w:r>
      <w:r w:rsidRPr="00022A35">
        <w:fldChar w:fldCharType="end"/>
      </w:r>
      <w:r w:rsidRPr="00022A35">
        <w:fldChar w:fldCharType="begin"/>
      </w:r>
      <w:r w:rsidRPr="00022A35">
        <w:instrText xml:space="preserve"> XE "Styles:Вкладка Styles, Text" </w:instrText>
      </w:r>
      <w:r w:rsidRPr="00022A35">
        <w:fldChar w:fldCharType="end"/>
      </w:r>
      <w:r w:rsidRPr="00022A35">
        <w:fldChar w:fldCharType="begin"/>
      </w:r>
      <w:r w:rsidRPr="00022A35">
        <w:instrText xml:space="preserve"> XE "Text:Вкладка Styles, Text" </w:instrText>
      </w:r>
      <w:r w:rsidRPr="00022A35">
        <w:fldChar w:fldCharType="end"/>
      </w:r>
      <w:r w:rsidR="005B236E" w:rsidRPr="00022A35">
        <w:t>). Word исполняет формируемые программой GenHelp команды поиска и замены стилей, текста и уровней заголовка и выдает соответствующие сообщения в журнал.</w:t>
      </w:r>
    </w:p>
    <w:p w:rsidR="005B236E" w:rsidRPr="00022A35" w:rsidRDefault="005B236E">
      <w:pPr>
        <w:pStyle w:val="Heading4"/>
        <w:rPr>
          <w:lang w:val="ru-RU"/>
        </w:rPr>
      </w:pPr>
      <w:r w:rsidRPr="00022A35">
        <w:rPr>
          <w:lang w:val="ru-RU"/>
        </w:rPr>
        <w:t>Корректировка уровней параграфов</w:t>
      </w:r>
      <w:bookmarkEnd w:id="120"/>
    </w:p>
    <w:p w:rsidR="005B236E" w:rsidRPr="00022A35" w:rsidRDefault="00C731A1">
      <w:pPr>
        <w:keepNext/>
      </w:pPr>
      <w:r w:rsidRPr="00022A35">
        <w:fldChar w:fldCharType="begin"/>
      </w:r>
      <w:r w:rsidRPr="00022A35">
        <w:instrText xml:space="preserve"> XE "Этап:Этап корректировки уровней параграфов" </w:instrText>
      </w:r>
      <w:r w:rsidRPr="00022A35">
        <w:fldChar w:fldCharType="end"/>
      </w:r>
      <w:r w:rsidR="005B236E" w:rsidRPr="00022A35">
        <w:t xml:space="preserve">На этом этапе GenHelp анализирует параметр </w:t>
      </w:r>
      <w:r w:rsidR="005B236E" w:rsidRPr="00022A35">
        <w:rPr>
          <w:rStyle w:val="DFN"/>
        </w:rPr>
        <w:t>Correct outlined text</w:t>
      </w:r>
      <w:r w:rsidRPr="00022A35">
        <w:fldChar w:fldCharType="begin"/>
      </w:r>
      <w:r w:rsidRPr="00022A35">
        <w:instrText xml:space="preserve"> XE "Поле:Флажок Correct outlined text" </w:instrText>
      </w:r>
      <w:r w:rsidRPr="00022A35">
        <w:fldChar w:fldCharType="end"/>
      </w:r>
      <w:r w:rsidR="005B236E" w:rsidRPr="00022A35">
        <w:t xml:space="preserve">. Если этот флажок установлен, то Word приступает к сканированию всех параграфов в документе (что может занять значительное время). Каждый параграф проверяется на корректность уровня заголовка. </w:t>
      </w:r>
    </w:p>
    <w:p w:rsidR="005B236E" w:rsidRPr="00022A35" w:rsidRDefault="005B236E">
      <w:pPr>
        <w:pStyle w:val="ListBullet"/>
        <w:numPr>
          <w:ilvl w:val="0"/>
          <w:numId w:val="1"/>
        </w:numPr>
        <w:ind w:left="714" w:hanging="357"/>
      </w:pPr>
      <w:r w:rsidRPr="00022A35">
        <w:t xml:space="preserve">Параграфы с неустановленными заголовочными стилями (то есть имеющими стили, не внесенные в списки стилей </w:t>
      </w:r>
      <w:r w:rsidRPr="00022A35">
        <w:rPr>
          <w:rStyle w:val="DFN"/>
        </w:rPr>
        <w:t>Outline levels</w:t>
      </w:r>
      <w:r w:rsidR="00C731A1" w:rsidRPr="00022A35">
        <w:fldChar w:fldCharType="begin"/>
      </w:r>
      <w:r w:rsidR="00C731A1" w:rsidRPr="00022A35">
        <w:instrText xml:space="preserve"> XE "Поле:Ниспадающий список Outline Levels" </w:instrText>
      </w:r>
      <w:r w:rsidR="00C731A1" w:rsidRPr="00022A35">
        <w:fldChar w:fldCharType="end"/>
      </w:r>
      <w:r w:rsidR="00C731A1" w:rsidRPr="00022A35">
        <w:fldChar w:fldCharType="begin"/>
      </w:r>
      <w:r w:rsidR="00C731A1" w:rsidRPr="00022A35">
        <w:instrText xml:space="preserve"> XE "Список:Ниспадающий список Outline Levels" </w:instrText>
      </w:r>
      <w:r w:rsidR="00C731A1" w:rsidRPr="00022A35">
        <w:fldChar w:fldCharType="end"/>
      </w:r>
      <w:r w:rsidRPr="00022A35">
        <w:t xml:space="preserve">, </w:t>
      </w:r>
      <w:r w:rsidRPr="00022A35">
        <w:rPr>
          <w:rStyle w:val="DFN"/>
        </w:rPr>
        <w:t>Allowed styles for outline</w:t>
      </w:r>
      <w:r w:rsidR="00C731A1" w:rsidRPr="00022A35">
        <w:fldChar w:fldCharType="begin"/>
      </w:r>
      <w:r w:rsidR="00C731A1" w:rsidRPr="00022A35">
        <w:instrText xml:space="preserve"> XE "Поле:Поле Allowed styles for outline" </w:instrText>
      </w:r>
      <w:r w:rsidR="00C731A1" w:rsidRPr="00022A35">
        <w:fldChar w:fldCharType="end"/>
      </w:r>
      <w:r w:rsidRPr="00022A35">
        <w:t xml:space="preserve">, описанных на вкладке </w:t>
      </w:r>
      <w:r w:rsidRPr="00022A35">
        <w:rPr>
          <w:rStyle w:val="DFN"/>
        </w:rPr>
        <w:t>Headings</w:t>
      </w:r>
      <w:r w:rsidR="00C731A1" w:rsidRPr="00022A35">
        <w:fldChar w:fldCharType="begin"/>
      </w:r>
      <w:r w:rsidR="00C731A1" w:rsidRPr="00022A35">
        <w:instrText xml:space="preserve"> XE "Вкладка:Вкладка Headings" </w:instrText>
      </w:r>
      <w:r w:rsidR="00C731A1" w:rsidRPr="00022A35">
        <w:fldChar w:fldCharType="end"/>
      </w:r>
      <w:r w:rsidR="00C731A1" w:rsidRPr="00022A35">
        <w:fldChar w:fldCharType="begin"/>
      </w:r>
      <w:r w:rsidR="00C731A1" w:rsidRPr="00022A35">
        <w:instrText xml:space="preserve"> XE "Headings:Вкладка Headings" </w:instrText>
      </w:r>
      <w:r w:rsidR="00C731A1" w:rsidRPr="00022A35">
        <w:fldChar w:fldCharType="end"/>
      </w:r>
      <w:r w:rsidRPr="00022A35">
        <w:t xml:space="preserve">) переводятся в уровень </w:t>
      </w:r>
      <w:r w:rsidRPr="00022A35">
        <w:rPr>
          <w:rStyle w:val="DFN"/>
        </w:rPr>
        <w:t>Body text</w:t>
      </w:r>
      <w:r w:rsidRPr="00022A35">
        <w:t xml:space="preserve"> (уровень 10).</w:t>
      </w:r>
    </w:p>
    <w:p w:rsidR="005B236E" w:rsidRPr="00022A35" w:rsidRDefault="005B236E">
      <w:pPr>
        <w:pStyle w:val="ListBullet"/>
        <w:numPr>
          <w:ilvl w:val="0"/>
          <w:numId w:val="1"/>
        </w:numPr>
        <w:ind w:left="714" w:hanging="357"/>
      </w:pPr>
      <w:r w:rsidRPr="00022A35">
        <w:t>Пустые параграфы</w:t>
      </w:r>
      <w:r w:rsidR="00C731A1" w:rsidRPr="00022A35">
        <w:fldChar w:fldCharType="begin"/>
      </w:r>
      <w:r w:rsidR="00C731A1" w:rsidRPr="00022A35">
        <w:instrText xml:space="preserve"> XE "Параграф:Пустой параграф" </w:instrText>
      </w:r>
      <w:r w:rsidR="00C731A1" w:rsidRPr="00022A35">
        <w:fldChar w:fldCharType="end"/>
      </w:r>
      <w:r w:rsidRPr="00022A35">
        <w:t xml:space="preserve"> с уровнем заголовка, отличного от </w:t>
      </w:r>
      <w:r w:rsidRPr="00022A35">
        <w:rPr>
          <w:rStyle w:val="DFN"/>
        </w:rPr>
        <w:t xml:space="preserve">Body text, </w:t>
      </w:r>
      <w:r w:rsidRPr="00022A35">
        <w:t>удаляются.</w:t>
      </w:r>
    </w:p>
    <w:p w:rsidR="005B236E" w:rsidRPr="00022A35" w:rsidRDefault="005B236E">
      <w:pPr>
        <w:pStyle w:val="ListBullet"/>
        <w:numPr>
          <w:ilvl w:val="0"/>
          <w:numId w:val="1"/>
        </w:numPr>
        <w:ind w:left="714" w:hanging="357"/>
      </w:pPr>
      <w:r w:rsidRPr="00022A35">
        <w:lastRenderedPageBreak/>
        <w:t xml:space="preserve">Параграфы, отформатированные одним из стилей, внесенных в список </w:t>
      </w:r>
      <w:r w:rsidRPr="00022A35">
        <w:rPr>
          <w:rStyle w:val="DFN"/>
        </w:rPr>
        <w:t>Make subheadings of styles</w:t>
      </w:r>
      <w:r w:rsidR="00C731A1" w:rsidRPr="00022A35">
        <w:fldChar w:fldCharType="begin"/>
      </w:r>
      <w:r w:rsidR="00C731A1" w:rsidRPr="00022A35">
        <w:instrText xml:space="preserve"> XE "Список:Поле Make subheadings of styles" </w:instrText>
      </w:r>
      <w:r w:rsidR="00C731A1" w:rsidRPr="00022A35">
        <w:fldChar w:fldCharType="end"/>
      </w:r>
      <w:r w:rsidR="00C731A1" w:rsidRPr="00022A35">
        <w:fldChar w:fldCharType="begin"/>
      </w:r>
      <w:r w:rsidR="00C731A1" w:rsidRPr="00022A35">
        <w:instrText xml:space="preserve"> XE "Поле:Поле Make subheadings of styles" </w:instrText>
      </w:r>
      <w:r w:rsidR="00C731A1" w:rsidRPr="00022A35">
        <w:fldChar w:fldCharType="end"/>
      </w:r>
      <w:r w:rsidRPr="00022A35">
        <w:rPr>
          <w:rStyle w:val="DFN"/>
        </w:rPr>
        <w:t>,</w:t>
      </w:r>
      <w:r w:rsidRPr="00022A35">
        <w:t xml:space="preserve"> получают уровень заголовка, на один более младший (то есть на один больший по номеру), чем последний параграф, отформатированный заголовочным стилем. </w:t>
      </w:r>
    </w:p>
    <w:p w:rsidR="005B236E" w:rsidRPr="00022A35" w:rsidRDefault="005B236E" w:rsidP="00965E9E">
      <w:pPr>
        <w:pStyle w:val="ListContinue"/>
      </w:pPr>
      <w:r w:rsidRPr="00022A35">
        <w:t xml:space="preserve">Пусть, например, на какой-то текущий момент сканирования исходного текста последний заголовочный стиль, использованный для форматирования параграфа, был </w:t>
      </w:r>
      <w:r w:rsidRPr="00022A35">
        <w:rPr>
          <w:rStyle w:val="DFN"/>
        </w:rPr>
        <w:t xml:space="preserve">Heading 2. </w:t>
      </w:r>
      <w:r w:rsidRPr="00022A35">
        <w:t>Пусть стиль </w:t>
      </w:r>
      <w:r w:rsidRPr="00022A35">
        <w:rPr>
          <w:rStyle w:val="DFN"/>
        </w:rPr>
        <w:t>Subtopic </w:t>
      </w:r>
      <w:r w:rsidRPr="00022A35">
        <w:t>внесен в список </w:t>
      </w:r>
      <w:r w:rsidRPr="00022A35">
        <w:rPr>
          <w:rStyle w:val="DFN"/>
        </w:rPr>
        <w:t>Make subheadings of styles.</w:t>
      </w:r>
      <w:r w:rsidRPr="00022A35">
        <w:t xml:space="preserve"> Тогда при обнаружении параграфа, отформатированного стилем </w:t>
      </w:r>
      <w:r w:rsidRPr="00022A35">
        <w:rPr>
          <w:rStyle w:val="DFN"/>
        </w:rPr>
        <w:t>Subtopic</w:t>
      </w:r>
      <w:r w:rsidRPr="00022A35">
        <w:t xml:space="preserve"> этот параграф получит уровень заголовка (</w:t>
      </w:r>
      <w:r w:rsidRPr="00022A35">
        <w:rPr>
          <w:rStyle w:val="CODE"/>
        </w:rPr>
        <w:t>Outlinelevel</w:t>
      </w:r>
      <w:r w:rsidRPr="00022A35">
        <w:t xml:space="preserve">) равный </w:t>
      </w:r>
      <w:r w:rsidRPr="00022A35">
        <w:rPr>
          <w:rStyle w:val="CODE"/>
        </w:rPr>
        <w:t>3</w:t>
      </w:r>
      <w:r w:rsidRPr="00022A35">
        <w:t xml:space="preserve">. </w:t>
      </w:r>
    </w:p>
    <w:p w:rsidR="005B236E" w:rsidRPr="00022A35" w:rsidRDefault="005B236E">
      <w:r w:rsidRPr="00022A35">
        <w:t>Word исполняет формируемые программой GenHelp команды замены/удаления текста и установки уровня заголовка и выдает соответствующие сообщения в журнал.</w:t>
      </w:r>
    </w:p>
    <w:p w:rsidR="005B236E" w:rsidRPr="00022A35" w:rsidRDefault="005B236E">
      <w:pPr>
        <w:pStyle w:val="Heading4"/>
        <w:rPr>
          <w:lang w:val="ru-RU"/>
        </w:rPr>
      </w:pPr>
      <w:bookmarkStart w:id="121" w:name="_Вызов_пользовательского_макроса"/>
      <w:bookmarkStart w:id="122" w:name="_Toc536504203"/>
      <w:bookmarkEnd w:id="121"/>
      <w:r w:rsidRPr="00022A35">
        <w:rPr>
          <w:lang w:val="ru-RU"/>
        </w:rPr>
        <w:t>Вызов пользовательского макроса обработки текста перед разметкой документа</w:t>
      </w:r>
    </w:p>
    <w:p w:rsidR="005B236E" w:rsidRPr="00022A35" w:rsidRDefault="00C731A1">
      <w:r w:rsidRPr="00022A35">
        <w:fldChar w:fldCharType="begin"/>
      </w:r>
      <w:r w:rsidRPr="00022A35">
        <w:instrText xml:space="preserve"> XE "Этап:Этап вызова пользовательского макроса" </w:instrText>
      </w:r>
      <w:r w:rsidRPr="00022A35">
        <w:fldChar w:fldCharType="end"/>
      </w:r>
      <w:r w:rsidRPr="00022A35">
        <w:fldChar w:fldCharType="begin"/>
      </w:r>
      <w:r w:rsidRPr="00022A35">
        <w:instrText xml:space="preserve"> XE "Макрос:Этап вызова пользовательского макроса" </w:instrText>
      </w:r>
      <w:r w:rsidRPr="00022A35">
        <w:fldChar w:fldCharType="end"/>
      </w:r>
      <w:r w:rsidR="005B236E" w:rsidRPr="00022A35">
        <w:t>Возможностей поиска/замены текста, стилей и уровня заголовков, предлагаемых программой GenHelp, может оказаться для вас недостаточно (например, вам необходимо изменить другие свойства объектов исходного документа). В этом случае вы перед генерацией ЭС можете разработать свой собственный пакет макросов для предварительной обработки текста перед его переработкой в формат HTML.</w:t>
      </w:r>
    </w:p>
    <w:p w:rsidR="005B236E" w:rsidRPr="00022A35" w:rsidRDefault="005B236E">
      <w:r w:rsidRPr="00022A35">
        <w:t xml:space="preserve">Для этого вам необходимо </w:t>
      </w:r>
      <w:r w:rsidR="00965E9E" w:rsidRPr="00022A35">
        <w:t xml:space="preserve">создать </w:t>
      </w:r>
      <w:r w:rsidR="00965E9E" w:rsidRPr="00022A35">
        <w:rPr>
          <w:lang w:val="en-US"/>
        </w:rPr>
        <w:t>DOT-</w:t>
      </w:r>
      <w:r w:rsidR="00965E9E" w:rsidRPr="00022A35">
        <w:t>файл, разместить в нем свои макросы:</w:t>
      </w:r>
      <w:r w:rsidRPr="00022A35">
        <w:t xml:space="preserve"> </w:t>
      </w:r>
      <w:r w:rsidR="00965E9E" w:rsidRPr="00022A35">
        <w:t xml:space="preserve">создайте модуль </w:t>
      </w:r>
      <w:r w:rsidRPr="00022A35">
        <w:rPr>
          <w:rStyle w:val="Code0"/>
        </w:rPr>
        <w:t>Module1</w:t>
      </w:r>
      <w:r w:rsidRPr="00022A35">
        <w:t xml:space="preserve">, в </w:t>
      </w:r>
      <w:r w:rsidR="00965E9E" w:rsidRPr="00022A35">
        <w:t>нем </w:t>
      </w:r>
      <w:r w:rsidR="00965E9E" w:rsidRPr="00022A35">
        <w:noBreakHyphen/>
        <w:t xml:space="preserve"> стартовую </w:t>
      </w:r>
      <w:r w:rsidRPr="00022A35">
        <w:t xml:space="preserve">процедуру </w:t>
      </w:r>
      <w:r w:rsidRPr="00022A35">
        <w:rPr>
          <w:rStyle w:val="CODE"/>
        </w:rPr>
        <w:t>gh_start</w:t>
      </w:r>
      <w:r w:rsidRPr="00022A35">
        <w:t xml:space="preserve">. В распоряжении вашего макроса (с точки зрения Word) — текущий активный документ, который уже будет открыт в Word. Вы можете добавить в модуль и другие процедуры и функции, организовав их вызов из </w:t>
      </w:r>
      <w:r w:rsidRPr="00022A35">
        <w:rPr>
          <w:rStyle w:val="CODE"/>
        </w:rPr>
        <w:t>gh_start</w:t>
      </w:r>
      <w:r w:rsidRPr="00022A35">
        <w:t>.</w:t>
      </w:r>
    </w:p>
    <w:p w:rsidR="005B236E" w:rsidRPr="00022A35" w:rsidRDefault="005B236E">
      <w:r w:rsidRPr="00022A35">
        <w:t xml:space="preserve">Для того чтобы ваш макрос отработал, необходимо его отладить и затем поместить </w:t>
      </w:r>
      <w:r w:rsidR="00965E9E" w:rsidRPr="00022A35">
        <w:rPr>
          <w:lang w:val="en-US"/>
        </w:rPr>
        <w:t>DOT-</w:t>
      </w:r>
      <w:r w:rsidRPr="00022A35">
        <w:t>файл в папку обновления (</w:t>
      </w:r>
      <w:r w:rsidRPr="00022A35">
        <w:rPr>
          <w:rStyle w:val="FileNameUnix"/>
        </w:rPr>
        <w:t>Update</w:t>
      </w:r>
      <w:r w:rsidRPr="00022A35">
        <w:t xml:space="preserve">) перед генерацией ЭС. Если в процессе генерации GenHelp обнаружит в папке обновления файл </w:t>
      </w:r>
      <w:r w:rsidR="00965E9E" w:rsidRPr="00022A35">
        <w:rPr>
          <w:rStyle w:val="FileNameUnix"/>
          <w:lang w:val="en-US"/>
        </w:rPr>
        <w:t>*</w:t>
      </w:r>
      <w:r w:rsidRPr="00022A35">
        <w:rPr>
          <w:rStyle w:val="FileNameUnix"/>
        </w:rPr>
        <w:t xml:space="preserve">.dot, </w:t>
      </w:r>
      <w:r w:rsidRPr="00022A35">
        <w:t xml:space="preserve">то Word подключит этот файл как шаблон макросов и вызовет на исполнение </w:t>
      </w:r>
      <w:r w:rsidR="00965E9E" w:rsidRPr="00022A35">
        <w:t xml:space="preserve">размещенный в этом файле </w:t>
      </w:r>
      <w:r w:rsidRPr="00022A35">
        <w:t xml:space="preserve">макрос </w:t>
      </w:r>
      <w:r w:rsidRPr="00022A35">
        <w:rPr>
          <w:rStyle w:val="CODE"/>
        </w:rPr>
        <w:t>gh_start</w:t>
      </w:r>
      <w:r w:rsidR="00C731A1" w:rsidRPr="00022A35">
        <w:fldChar w:fldCharType="begin"/>
      </w:r>
      <w:r w:rsidR="00C731A1" w:rsidRPr="00022A35">
        <w:instrText xml:space="preserve"> XE "Макрос:Макрос gh start" </w:instrText>
      </w:r>
      <w:r w:rsidR="00C731A1" w:rsidRPr="00022A35">
        <w:fldChar w:fldCharType="end"/>
      </w:r>
      <w:r w:rsidRPr="00022A35">
        <w:t>. В случае ошибок вызова макроса GenHelp выдает в журнал сообщение об ошибке.</w:t>
      </w:r>
    </w:p>
    <w:p w:rsidR="005B236E" w:rsidRPr="00022A35" w:rsidRDefault="005B236E">
      <w:r w:rsidRPr="00022A35">
        <w:t>Следует иметь в виду, что ошибки при исполнении пользовательского макроса могут прервать работу GenHelp.</w:t>
      </w:r>
    </w:p>
    <w:p w:rsidR="005B236E" w:rsidRPr="00022A35" w:rsidRDefault="005B236E">
      <w:pPr>
        <w:pStyle w:val="Heading4"/>
        <w:rPr>
          <w:lang w:val="ru-RU"/>
        </w:rPr>
      </w:pPr>
      <w:r w:rsidRPr="00022A35">
        <w:rPr>
          <w:lang w:val="ru-RU"/>
        </w:rPr>
        <w:t>Разметка документа</w:t>
      </w:r>
      <w:bookmarkEnd w:id="122"/>
    </w:p>
    <w:p w:rsidR="005B236E" w:rsidRPr="00022A35" w:rsidRDefault="00C731A1">
      <w:r w:rsidRPr="00022A35">
        <w:fldChar w:fldCharType="begin"/>
      </w:r>
      <w:r w:rsidRPr="00022A35">
        <w:instrText xml:space="preserve"> XE "Этап:Этап разметки документа" </w:instrText>
      </w:r>
      <w:r w:rsidRPr="00022A35">
        <w:fldChar w:fldCharType="end"/>
      </w:r>
      <w:r w:rsidR="005B236E" w:rsidRPr="00022A35">
        <w:t xml:space="preserve">Необходимым условием превращения рабочего документа в набор HTML-файлов является разметка документа с использованием механизма рабочих закладок (bookmarks). Имена закладок формируются на основании имен разделов документа с добавлением префикса </w:t>
      </w:r>
      <w:r w:rsidR="005B236E" w:rsidRPr="00022A35">
        <w:rPr>
          <w:rStyle w:val="CODE"/>
          <w:noProof w:val="0"/>
        </w:rPr>
        <w:t>_chm_</w:t>
      </w:r>
      <w:r w:rsidR="005B236E" w:rsidRPr="00022A35">
        <w:t xml:space="preserve">. Например, если раздел называется "Overview", то весь текст раздела, включая заголовок, будет помечен закладкой </w:t>
      </w:r>
      <w:r w:rsidR="005B236E" w:rsidRPr="00022A35">
        <w:rPr>
          <w:rStyle w:val="CODE"/>
        </w:rPr>
        <w:t>_chm_Overview</w:t>
      </w:r>
      <w:r w:rsidR="005B236E" w:rsidRPr="00022A35">
        <w:t xml:space="preserve">. </w:t>
      </w:r>
    </w:p>
    <w:p w:rsidR="005B236E" w:rsidRPr="00022A35" w:rsidRDefault="005B236E">
      <w:r w:rsidRPr="00022A35">
        <w:t xml:space="preserve">Имена закладок, на основании которых в дальнейшем идет обработка текста, и формируются имена файлов HTML, образуются специальной подпрограммой </w:t>
      </w:r>
      <w:r w:rsidRPr="00022A35">
        <w:rPr>
          <w:rStyle w:val="CODE"/>
        </w:rPr>
        <w:t>FileNameGenerator</w:t>
      </w:r>
      <w:r w:rsidR="00C731A1" w:rsidRPr="00022A35">
        <w:fldChar w:fldCharType="begin"/>
      </w:r>
      <w:r w:rsidR="00C731A1" w:rsidRPr="00022A35">
        <w:instrText xml:space="preserve"> XE "Программа:Подпрограмма FileNameGenerator" </w:instrText>
      </w:r>
      <w:r w:rsidR="00C731A1" w:rsidRPr="00022A35">
        <w:fldChar w:fldCharType="end"/>
      </w:r>
      <w:r w:rsidRPr="00022A35">
        <w:t xml:space="preserve">. Подпрограмма генерирует имя на основании заголовка раздела, гарантируя при этом уникальность имен внутри ЭС. Если, например, в документе есть три раздела "Overview", то </w:t>
      </w:r>
      <w:r w:rsidRPr="00022A35">
        <w:rPr>
          <w:rStyle w:val="CODE"/>
        </w:rPr>
        <w:t>FileNameGenerator</w:t>
      </w:r>
      <w:r w:rsidRPr="00022A35">
        <w:t xml:space="preserve"> сгенерирует имена </w:t>
      </w:r>
      <w:r w:rsidRPr="00022A35">
        <w:rPr>
          <w:rStyle w:val="CODE"/>
        </w:rPr>
        <w:t>_chm_Overview</w:t>
      </w:r>
      <w:r w:rsidRPr="00022A35">
        <w:t xml:space="preserve">, </w:t>
      </w:r>
      <w:r w:rsidRPr="00022A35">
        <w:rPr>
          <w:rStyle w:val="CODE"/>
        </w:rPr>
        <w:t>_chm_Overview1</w:t>
      </w:r>
      <w:r w:rsidRPr="00022A35">
        <w:t>,</w:t>
      </w:r>
      <w:r w:rsidRPr="00022A35">
        <w:rPr>
          <w:rStyle w:val="CODE"/>
        </w:rPr>
        <w:t xml:space="preserve"> _chm_Overview2</w:t>
      </w:r>
      <w:r w:rsidRPr="00022A35">
        <w:t>.</w:t>
      </w:r>
      <w:r w:rsidRPr="00022A35">
        <w:rPr>
          <w:rStyle w:val="CODE"/>
        </w:rPr>
        <w:t xml:space="preserve"> </w:t>
      </w:r>
      <w:r w:rsidRPr="00022A35">
        <w:t xml:space="preserve">Если длина имен превышает 32 символа, то </w:t>
      </w:r>
      <w:r w:rsidRPr="00022A35">
        <w:rPr>
          <w:rStyle w:val="CODE"/>
        </w:rPr>
        <w:t>FileGenerator</w:t>
      </w:r>
      <w:r w:rsidRPr="00022A35">
        <w:t xml:space="preserve"> отрезает имя справа, соблюдая при этом уникальность имени закладки в документе.</w:t>
      </w:r>
    </w:p>
    <w:p w:rsidR="005B236E" w:rsidRPr="00022A35" w:rsidRDefault="005B236E">
      <w:pPr>
        <w:pStyle w:val="Heading4"/>
        <w:rPr>
          <w:lang w:val="ru-RU"/>
        </w:rPr>
      </w:pPr>
      <w:bookmarkStart w:id="123" w:name="_Toc536504204"/>
      <w:r w:rsidRPr="00022A35">
        <w:rPr>
          <w:lang w:val="ru-RU"/>
        </w:rPr>
        <w:t>Построение полнотекстовой базы поиска</w:t>
      </w:r>
    </w:p>
    <w:p w:rsidR="00C46BAA" w:rsidRPr="00022A35" w:rsidRDefault="00C46BAA" w:rsidP="00C46BAA">
      <w:r w:rsidRPr="00022A35">
        <w:t>GenHelp анализирует текст каждого раздела документа и выделяет все имеющиеся в разделе слова. Из этих слов программа составляет массив строк на коде Javascript. Затем GenHelp добавляет Javascript-код для анализа того, соответствует ли слово, введенное пользователем ЭС, каким-либо строкам массива. Результатом работы скрипта в готовой ЭС является вывод разделов, отвечающих критерию поиска, либо сообщения о том, что данные не найдены.</w:t>
      </w:r>
    </w:p>
    <w:p w:rsidR="005B236E" w:rsidRPr="00022A35" w:rsidRDefault="00C731A1">
      <w:pPr>
        <w:rPr>
          <w:lang w:val="en-US"/>
        </w:rPr>
      </w:pPr>
      <w:r w:rsidRPr="00022A35">
        <w:fldChar w:fldCharType="begin"/>
      </w:r>
      <w:r w:rsidRPr="00022A35">
        <w:instrText xml:space="preserve"> XE "Этап:Этап построения полнотекстовой базы поиска" </w:instrText>
      </w:r>
      <w:r w:rsidRPr="00022A35">
        <w:fldChar w:fldCharType="end"/>
      </w:r>
      <w:r w:rsidRPr="00022A35">
        <w:fldChar w:fldCharType="begin"/>
      </w:r>
      <w:r w:rsidRPr="00022A35">
        <w:instrText xml:space="preserve"> XE "Поиск:Этап построения полнотекстовой базы поиска" </w:instrText>
      </w:r>
      <w:r w:rsidRPr="00022A35">
        <w:fldChar w:fldCharType="end"/>
      </w:r>
      <w:r w:rsidR="00C46BAA" w:rsidRPr="00022A35">
        <w:t xml:space="preserve">Текст созданного таким образом скрипта </w:t>
      </w:r>
      <w:r w:rsidR="005B236E" w:rsidRPr="00022A35">
        <w:t xml:space="preserve">программа GenHelp </w:t>
      </w:r>
      <w:r w:rsidR="00C46BAA" w:rsidRPr="00022A35">
        <w:t xml:space="preserve">размещает в </w:t>
      </w:r>
      <w:r w:rsidR="00C46BAA" w:rsidRPr="00022A35">
        <w:rPr>
          <w:rStyle w:val="Emphasis"/>
        </w:rPr>
        <w:t>генерируемой переменной</w:t>
      </w:r>
      <w:r w:rsidR="00C46BAA" w:rsidRPr="00022A35">
        <w:t xml:space="preserve"> с именем </w:t>
      </w:r>
      <w:r w:rsidR="00971660" w:rsidRPr="00022A35">
        <w:rPr>
          <w:rStyle w:val="Code0"/>
        </w:rPr>
        <w:t>&lt;&lt;</w:t>
      </w:r>
      <w:r w:rsidR="00C46BAA" w:rsidRPr="00022A35">
        <w:rPr>
          <w:rStyle w:val="Code0"/>
        </w:rPr>
        <w:t>SEARCH_FULLBASE</w:t>
      </w:r>
      <w:r w:rsidR="00971660" w:rsidRPr="00022A35">
        <w:rPr>
          <w:rStyle w:val="Code0"/>
        </w:rPr>
        <w:t>&gt;&gt;</w:t>
      </w:r>
      <w:r w:rsidR="00C46BAA" w:rsidRPr="00022A35">
        <w:t xml:space="preserve">. По окончании генерации </w:t>
      </w:r>
      <w:r w:rsidR="00C46BAA" w:rsidRPr="00022A35">
        <w:rPr>
          <w:lang w:val="en-US"/>
        </w:rPr>
        <w:t xml:space="preserve">GenHelp </w:t>
      </w:r>
      <w:r w:rsidR="00C46BAA" w:rsidRPr="00022A35">
        <w:t xml:space="preserve">выполняет цикл замен в файлах папки результата. В частности, в файле </w:t>
      </w:r>
      <w:r w:rsidR="00C46BAA" w:rsidRPr="00022A35">
        <w:rPr>
          <w:rStyle w:val="FileNameUnix"/>
        </w:rPr>
        <w:t>js_addfound.js</w:t>
      </w:r>
      <w:r w:rsidR="00C46BAA" w:rsidRPr="00022A35">
        <w:t xml:space="preserve"> контекст </w:t>
      </w:r>
      <w:r w:rsidR="00971660" w:rsidRPr="00022A35">
        <w:rPr>
          <w:rStyle w:val="Code0"/>
        </w:rPr>
        <w:t>&lt;&lt;</w:t>
      </w:r>
      <w:r w:rsidR="00C46BAA" w:rsidRPr="00022A35">
        <w:rPr>
          <w:rStyle w:val="Code0"/>
        </w:rPr>
        <w:t>SEARCH_FULLBASE</w:t>
      </w:r>
      <w:r w:rsidR="00971660" w:rsidRPr="00022A35">
        <w:rPr>
          <w:rStyle w:val="Code0"/>
        </w:rPr>
        <w:t>&gt;&gt;</w:t>
      </w:r>
      <w:r w:rsidR="00C46BAA" w:rsidRPr="00022A35">
        <w:t>заменяется на текст этого скрипта</w:t>
      </w:r>
      <w:r w:rsidR="005B236E" w:rsidRPr="00022A35">
        <w:t>. Скрипт используется только для ЭС формата HTML.</w:t>
      </w:r>
    </w:p>
    <w:p w:rsidR="009C33FA" w:rsidRPr="00022A35" w:rsidRDefault="009C33FA">
      <w:r w:rsidRPr="00022A35">
        <w:rPr>
          <w:rStyle w:val="DFN"/>
        </w:rPr>
        <w:t>Примечание</w:t>
      </w:r>
      <w:r w:rsidRPr="00022A35">
        <w:t xml:space="preserve">. При создании полнотекстовой базы </w:t>
      </w:r>
      <w:r w:rsidRPr="00022A35">
        <w:rPr>
          <w:lang w:val="en-US"/>
        </w:rPr>
        <w:t xml:space="preserve">GenHelp </w:t>
      </w:r>
      <w:r w:rsidRPr="00022A35">
        <w:t>выполняет следующую обработку</w:t>
      </w:r>
      <w:r w:rsidRPr="00022A35">
        <w:rPr>
          <w:lang w:val="en-US"/>
        </w:rPr>
        <w:t xml:space="preserve"> </w:t>
      </w:r>
      <w:r w:rsidRPr="00022A35">
        <w:t>(это необходимо для корректного выполнения поиска в готовой</w:t>
      </w:r>
      <w:r w:rsidRPr="00022A35">
        <w:rPr>
          <w:lang w:val="en-US"/>
        </w:rPr>
        <w:t xml:space="preserve"> </w:t>
      </w:r>
      <w:r w:rsidRPr="00022A35">
        <w:t>ЭС):</w:t>
      </w:r>
    </w:p>
    <w:p w:rsidR="009C33FA" w:rsidRPr="00022A35" w:rsidRDefault="009C33FA" w:rsidP="009C33FA">
      <w:pPr>
        <w:pStyle w:val="ListBullet"/>
      </w:pPr>
      <w:r w:rsidRPr="00022A35">
        <w:t xml:space="preserve">В тексте раздела символы, не входящие в файл </w:t>
      </w:r>
      <w:r w:rsidRPr="00022A35">
        <w:rPr>
          <w:rStyle w:val="FileNameUnix"/>
        </w:rPr>
        <w:t>genhelp_act</w:t>
      </w:r>
      <w:r w:rsidRPr="00022A35">
        <w:t xml:space="preserve">, заменяются на пробел. </w:t>
      </w:r>
      <w:r w:rsidR="00C731A1" w:rsidRPr="00022A35">
        <w:fldChar w:fldCharType="begin"/>
      </w:r>
      <w:r w:rsidR="00C731A1" w:rsidRPr="00022A35">
        <w:instrText xml:space="preserve"> XE "Файл:Файл genhelp act.txt" </w:instrText>
      </w:r>
      <w:r w:rsidR="00C731A1" w:rsidRPr="00022A35">
        <w:fldChar w:fldCharType="end"/>
      </w:r>
    </w:p>
    <w:p w:rsidR="009C33FA" w:rsidRPr="00022A35" w:rsidRDefault="009C33FA" w:rsidP="009C33FA">
      <w:pPr>
        <w:pStyle w:val="ListBullet"/>
      </w:pPr>
      <w:r w:rsidRPr="00022A35">
        <w:t xml:space="preserve">В заголовках разделов выполняется замена кавычек на комбинацию символов, отображающую кавычки. Это приводит к появлению лишнего пробела после кавычки, поэтому рекомендуется либо не указывать кавычки в заголовке, либо указывать символы прямых кавычек (в коде </w:t>
      </w:r>
      <w:r w:rsidRPr="00022A35">
        <w:rPr>
          <w:rStyle w:val="Code0"/>
        </w:rPr>
        <w:t>02BA</w:t>
      </w:r>
      <w:r w:rsidRPr="00022A35">
        <w:rPr>
          <w:lang w:val="en-US"/>
        </w:rPr>
        <w:t>)</w:t>
      </w:r>
      <w:r w:rsidRPr="00022A35">
        <w:t>.</w:t>
      </w:r>
    </w:p>
    <w:p w:rsidR="005B236E" w:rsidRPr="00022A35" w:rsidRDefault="005B236E">
      <w:pPr>
        <w:pStyle w:val="Heading4"/>
        <w:rPr>
          <w:lang w:val="ru-RU"/>
        </w:rPr>
      </w:pPr>
      <w:r w:rsidRPr="00022A35">
        <w:rPr>
          <w:lang w:val="ru-RU"/>
        </w:rPr>
        <w:t>Построение содержания</w:t>
      </w:r>
      <w:bookmarkEnd w:id="123"/>
    </w:p>
    <w:p w:rsidR="00DD02E9" w:rsidRPr="00022A35" w:rsidRDefault="00C731A1">
      <w:r w:rsidRPr="00022A35">
        <w:fldChar w:fldCharType="begin"/>
      </w:r>
      <w:r w:rsidRPr="00022A35">
        <w:instrText xml:space="preserve"> XE "Этап:Этап построения содержания" </w:instrText>
      </w:r>
      <w:r w:rsidRPr="00022A35">
        <w:fldChar w:fldCharType="end"/>
      </w:r>
      <w:r w:rsidRPr="00022A35">
        <w:fldChar w:fldCharType="begin"/>
      </w:r>
      <w:r w:rsidRPr="00022A35">
        <w:instrText xml:space="preserve"> XE "Содержание:Этап построения содержания" </w:instrText>
      </w:r>
      <w:r w:rsidRPr="00022A35">
        <w:fldChar w:fldCharType="end"/>
      </w:r>
      <w:r w:rsidR="00DD02E9" w:rsidRPr="00022A35">
        <w:t xml:space="preserve">Параллельно с созданием поднотекстовой базы поиска </w:t>
      </w:r>
      <w:r w:rsidR="005B236E" w:rsidRPr="00022A35">
        <w:t xml:space="preserve">GenHelp </w:t>
      </w:r>
      <w:r w:rsidR="00DD02E9" w:rsidRPr="00022A35">
        <w:t>формирует и другие генерируемые переменные:</w:t>
      </w:r>
    </w:p>
    <w:p w:rsidR="00DD02E9" w:rsidRPr="00022A35" w:rsidRDefault="00971660" w:rsidP="00DD02E9">
      <w:pPr>
        <w:pStyle w:val="ListBullet"/>
        <w:rPr>
          <w:rStyle w:val="Code0"/>
        </w:rPr>
      </w:pPr>
      <w:r w:rsidRPr="00022A35">
        <w:rPr>
          <w:rStyle w:val="Code0"/>
        </w:rPr>
        <w:t>&lt;&lt;</w:t>
      </w:r>
      <w:r w:rsidR="00DD02E9" w:rsidRPr="00022A35">
        <w:rPr>
          <w:rStyle w:val="Code0"/>
        </w:rPr>
        <w:t>CONTENTS_HTM_TREE</w:t>
      </w:r>
      <w:r w:rsidRPr="00022A35">
        <w:rPr>
          <w:rStyle w:val="Code0"/>
        </w:rPr>
        <w:t>&gt;&gt;</w:t>
      </w:r>
      <w:r w:rsidR="00DD02E9" w:rsidRPr="00022A35">
        <w:rPr>
          <w:rStyle w:val="Code0"/>
          <w:lang w:val="en-US"/>
        </w:rPr>
        <w:t> </w:t>
      </w:r>
      <w:r w:rsidR="00DD02E9" w:rsidRPr="00022A35">
        <w:rPr>
          <w:rStyle w:val="Code0"/>
          <w:lang w:val="en-US"/>
        </w:rPr>
        <w:noBreakHyphen/>
        <w:t xml:space="preserve"> </w:t>
      </w:r>
      <w:r w:rsidR="00DD02E9" w:rsidRPr="00022A35">
        <w:t xml:space="preserve">код для оглавления ЭС в формате </w:t>
      </w:r>
      <w:r w:rsidR="00DD02E9" w:rsidRPr="00022A35">
        <w:rPr>
          <w:lang w:val="en-US"/>
        </w:rPr>
        <w:t>HTML (</w:t>
      </w:r>
      <w:r w:rsidR="00DD02E9" w:rsidRPr="00022A35">
        <w:t xml:space="preserve">для варианта управления через дерево ссылок, этот код при подстановке помещается в файл </w:t>
      </w:r>
      <w:r w:rsidR="00DD02E9" w:rsidRPr="00022A35">
        <w:rPr>
          <w:rStyle w:val="FileNameUnix"/>
        </w:rPr>
        <w:t>CHM_frame_toc.htm</w:t>
      </w:r>
      <w:r w:rsidR="00DD02E9" w:rsidRPr="00022A35">
        <w:t>).</w:t>
      </w:r>
    </w:p>
    <w:p w:rsidR="00DD02E9" w:rsidRPr="00022A35" w:rsidRDefault="00971660" w:rsidP="00DD02E9">
      <w:pPr>
        <w:pStyle w:val="ListBullet"/>
      </w:pPr>
      <w:r w:rsidRPr="00022A35">
        <w:rPr>
          <w:rStyle w:val="Code0"/>
        </w:rPr>
        <w:t>&lt;&lt;</w:t>
      </w:r>
      <w:r w:rsidR="00DD02E9" w:rsidRPr="00022A35">
        <w:rPr>
          <w:rStyle w:val="Code0"/>
        </w:rPr>
        <w:t>CONTENTS_HTM_NOTREE</w:t>
      </w:r>
      <w:r w:rsidRPr="00022A35">
        <w:rPr>
          <w:rStyle w:val="Code0"/>
        </w:rPr>
        <w:t>&gt;&gt;</w:t>
      </w:r>
      <w:r w:rsidR="00DD02E9" w:rsidRPr="00022A35">
        <w:rPr>
          <w:rStyle w:val="Code0"/>
          <w:lang w:val="en-US"/>
        </w:rPr>
        <w:t> </w:t>
      </w:r>
      <w:r w:rsidR="00DD02E9" w:rsidRPr="00022A35">
        <w:rPr>
          <w:rStyle w:val="Code0"/>
          <w:lang w:val="en-US"/>
        </w:rPr>
        <w:noBreakHyphen/>
        <w:t xml:space="preserve"> </w:t>
      </w:r>
      <w:r w:rsidR="00DD02E9" w:rsidRPr="00022A35">
        <w:t xml:space="preserve">код для оглавления ЭС в формате </w:t>
      </w:r>
      <w:r w:rsidR="00DD02E9" w:rsidRPr="00022A35">
        <w:rPr>
          <w:lang w:val="en-US"/>
        </w:rPr>
        <w:t>HTML (</w:t>
      </w:r>
      <w:r w:rsidR="00DD02E9" w:rsidRPr="00022A35">
        <w:t>для варианта управления через плоский список ссылок</w:t>
      </w:r>
      <w:r w:rsidR="00DD02E9" w:rsidRPr="00022A35">
        <w:rPr>
          <w:lang w:val="en-US"/>
        </w:rPr>
        <w:t>)</w:t>
      </w:r>
      <w:r w:rsidR="00DD02E9" w:rsidRPr="00022A35">
        <w:t xml:space="preserve"> , этот код при подстановке помещается в файл </w:t>
      </w:r>
      <w:r w:rsidR="00DD02E9" w:rsidRPr="00022A35">
        <w:rPr>
          <w:rStyle w:val="FileNameUnix"/>
        </w:rPr>
        <w:t>CHM_frame_toc</w:t>
      </w:r>
      <w:r w:rsidR="00DD02E9" w:rsidRPr="00022A35">
        <w:rPr>
          <w:rStyle w:val="FileNameUnix"/>
          <w:lang w:val="en-US"/>
        </w:rPr>
        <w:t>_notree</w:t>
      </w:r>
      <w:r w:rsidR="00DD02E9" w:rsidRPr="00022A35">
        <w:rPr>
          <w:rStyle w:val="FileNameUnix"/>
        </w:rPr>
        <w:t>.htm</w:t>
      </w:r>
      <w:r w:rsidR="00DD02E9" w:rsidRPr="00022A35">
        <w:t>).</w:t>
      </w:r>
    </w:p>
    <w:p w:rsidR="00DD02E9" w:rsidRPr="00022A35" w:rsidRDefault="00971660" w:rsidP="00DD02E9">
      <w:pPr>
        <w:pStyle w:val="ListBullet"/>
      </w:pPr>
      <w:r w:rsidRPr="00022A35">
        <w:rPr>
          <w:rStyle w:val="Code0"/>
        </w:rPr>
        <w:t>&lt;&lt;</w:t>
      </w:r>
      <w:r w:rsidR="00DD02E9" w:rsidRPr="00022A35">
        <w:rPr>
          <w:rStyle w:val="Code0"/>
        </w:rPr>
        <w:t>CONTENTS_HHC</w:t>
      </w:r>
      <w:r w:rsidRPr="00022A35">
        <w:rPr>
          <w:rStyle w:val="Code0"/>
        </w:rPr>
        <w:t>&gt;&gt;</w:t>
      </w:r>
      <w:r w:rsidR="00DD02E9" w:rsidRPr="00022A35">
        <w:t> </w:t>
      </w:r>
      <w:r w:rsidR="00DD02E9" w:rsidRPr="00022A35">
        <w:noBreakHyphen/>
        <w:t xml:space="preserve"> код для оглавления ЭС в формате </w:t>
      </w:r>
      <w:r w:rsidR="00DD02E9" w:rsidRPr="00022A35">
        <w:rPr>
          <w:lang w:val="en-US"/>
        </w:rPr>
        <w:t>CHM</w:t>
      </w:r>
      <w:r w:rsidR="002451E3" w:rsidRPr="00022A35">
        <w:t xml:space="preserve"> (подставляется в файл </w:t>
      </w:r>
      <w:r w:rsidR="002451E3" w:rsidRPr="00022A35">
        <w:rPr>
          <w:rStyle w:val="FileNameUnix"/>
        </w:rPr>
        <w:t>TOC.hhc</w:t>
      </w:r>
      <w:r w:rsidR="002451E3" w:rsidRPr="00022A35">
        <w:t>)</w:t>
      </w:r>
      <w:r w:rsidR="002451E3" w:rsidRPr="00022A35">
        <w:rPr>
          <w:lang w:val="en-US"/>
        </w:rPr>
        <w:t>.</w:t>
      </w:r>
    </w:p>
    <w:p w:rsidR="005B236E" w:rsidRPr="00022A35" w:rsidRDefault="00DD02E9">
      <w:r w:rsidRPr="00022A35">
        <w:t>Ф</w:t>
      </w:r>
      <w:r w:rsidR="005B236E" w:rsidRPr="00022A35">
        <w:t xml:space="preserve">айл </w:t>
      </w:r>
      <w:r w:rsidR="005B236E" w:rsidRPr="00022A35">
        <w:rPr>
          <w:rStyle w:val="FileNameUnix"/>
        </w:rPr>
        <w:t>CHM_frame_toc_notree.htm</w:t>
      </w:r>
      <w:r w:rsidR="00C731A1" w:rsidRPr="00022A35">
        <w:fldChar w:fldCharType="begin"/>
      </w:r>
      <w:r w:rsidR="00C731A1" w:rsidRPr="00022A35">
        <w:instrText xml:space="preserve"> XE "Файл:Файл CHM frame toc notree.htm" </w:instrText>
      </w:r>
      <w:r w:rsidR="00C731A1" w:rsidRPr="00022A35">
        <w:fldChar w:fldCharType="end"/>
      </w:r>
      <w:r w:rsidR="005B236E" w:rsidRPr="00022A35">
        <w:rPr>
          <w:rStyle w:val="FileNameUnix"/>
        </w:rPr>
        <w:t>,</w:t>
      </w:r>
      <w:r w:rsidR="005B236E" w:rsidRPr="00022A35">
        <w:t xml:space="preserve"> используется в ЭС формата HTML в том случае, </w:t>
      </w:r>
      <w:r w:rsidRPr="00022A35">
        <w:t>когда</w:t>
      </w:r>
      <w:r w:rsidR="005B236E" w:rsidRPr="00022A35">
        <w:t xml:space="preserve"> размер содержания большой, так как с ростом объема содержания </w:t>
      </w:r>
      <w:r w:rsidRPr="00022A35">
        <w:t xml:space="preserve">вариант </w:t>
      </w:r>
      <w:r w:rsidR="0048581C" w:rsidRPr="00022A35">
        <w:t>"</w:t>
      </w:r>
      <w:r w:rsidR="005B236E" w:rsidRPr="00022A35">
        <w:t>дерево</w:t>
      </w:r>
      <w:r w:rsidR="0048581C" w:rsidRPr="00022A35">
        <w:t>"</w:t>
      </w:r>
      <w:r w:rsidR="005B236E" w:rsidRPr="00022A35">
        <w:t xml:space="preserve"> становится сложным и его поддержка требует значительных ресурсов процессора.</w:t>
      </w:r>
    </w:p>
    <w:p w:rsidR="005B236E" w:rsidRPr="00022A35" w:rsidRDefault="005B236E">
      <w:r w:rsidRPr="00022A35">
        <w:t>В том случае, если GenHelp обнаружи</w:t>
      </w:r>
      <w:r w:rsidR="00DD02E9" w:rsidRPr="00022A35">
        <w:t>вает</w:t>
      </w:r>
      <w:r w:rsidRPr="00022A35">
        <w:t xml:space="preserve">, что структура документа имеет нарушения, а именно имеют место пропуски уровней (например, за уровнем </w:t>
      </w:r>
      <w:r w:rsidRPr="00022A35">
        <w:rPr>
          <w:rStyle w:val="CODE"/>
        </w:rPr>
        <w:t>1</w:t>
      </w:r>
      <w:r w:rsidRPr="00022A35">
        <w:t xml:space="preserve"> сразу следует уровень </w:t>
      </w:r>
      <w:r w:rsidRPr="00022A35">
        <w:rPr>
          <w:rStyle w:val="CODE"/>
        </w:rPr>
        <w:t>3</w:t>
      </w:r>
      <w:r w:rsidRPr="00022A35">
        <w:t>), то GenHelp выдаст в журнал сообщение о возможном нарушении структуры документа.</w:t>
      </w:r>
    </w:p>
    <w:p w:rsidR="005B236E" w:rsidRPr="00022A35" w:rsidRDefault="005B236E">
      <w:r w:rsidRPr="00022A35">
        <w:t>Если вы получите такое предупреждение, то вам необходимо будет перед следующим запуском генерации откорректировать структуру первоисточника.</w:t>
      </w:r>
    </w:p>
    <w:p w:rsidR="005B236E" w:rsidRPr="00022A35" w:rsidRDefault="005B236E">
      <w:pPr>
        <w:pStyle w:val="Heading4"/>
        <w:rPr>
          <w:lang w:val="ru-RU"/>
        </w:rPr>
      </w:pPr>
      <w:bookmarkStart w:id="124" w:name="_Построение_предметного_указателя"/>
      <w:bookmarkStart w:id="125" w:name="_Toc536504205"/>
      <w:bookmarkEnd w:id="124"/>
      <w:r w:rsidRPr="00022A35">
        <w:rPr>
          <w:lang w:val="ru-RU"/>
        </w:rPr>
        <w:t>Построение предметного указателя</w:t>
      </w:r>
      <w:bookmarkEnd w:id="125"/>
    </w:p>
    <w:p w:rsidR="00DD02E9" w:rsidRPr="00022A35" w:rsidRDefault="00C731A1" w:rsidP="00DD02E9">
      <w:r w:rsidRPr="00022A35">
        <w:fldChar w:fldCharType="begin"/>
      </w:r>
      <w:r w:rsidRPr="00022A35">
        <w:instrText xml:space="preserve"> XE "Этап:Этап построения предметного указателя" </w:instrText>
      </w:r>
      <w:r w:rsidRPr="00022A35">
        <w:fldChar w:fldCharType="end"/>
      </w:r>
      <w:r w:rsidRPr="00022A35">
        <w:fldChar w:fldCharType="begin"/>
      </w:r>
      <w:r w:rsidRPr="00022A35">
        <w:instrText xml:space="preserve"> XE "Указатель:Этап построения предметного указателя" </w:instrText>
      </w:r>
      <w:r w:rsidRPr="00022A35">
        <w:fldChar w:fldCharType="end"/>
      </w:r>
      <w:r w:rsidR="00DD02E9" w:rsidRPr="00022A35">
        <w:t>Параллельно с созданием генерируемых переменных для оглавления ЭС GenHelp формирует аналогичные переменные для индекса (предметного указателя):</w:t>
      </w:r>
    </w:p>
    <w:p w:rsidR="00DD02E9" w:rsidRPr="00022A35" w:rsidRDefault="00971660" w:rsidP="002451E3">
      <w:pPr>
        <w:pStyle w:val="ListBullet"/>
        <w:rPr>
          <w:rStyle w:val="Code0"/>
        </w:rPr>
      </w:pPr>
      <w:r w:rsidRPr="00022A35">
        <w:rPr>
          <w:rStyle w:val="Code0"/>
        </w:rPr>
        <w:t>&lt;&lt;</w:t>
      </w:r>
      <w:r w:rsidR="002451E3" w:rsidRPr="00022A35">
        <w:rPr>
          <w:rStyle w:val="Code0"/>
        </w:rPr>
        <w:t>INDEX_HTM_TREE</w:t>
      </w:r>
      <w:r w:rsidRPr="00022A35">
        <w:rPr>
          <w:rStyle w:val="Code0"/>
        </w:rPr>
        <w:t>&gt;&gt;</w:t>
      </w:r>
      <w:r w:rsidR="00DD02E9" w:rsidRPr="00022A35">
        <w:rPr>
          <w:rStyle w:val="Code0"/>
          <w:lang w:val="en-US"/>
        </w:rPr>
        <w:t> </w:t>
      </w:r>
      <w:r w:rsidR="00DD02E9" w:rsidRPr="00022A35">
        <w:rPr>
          <w:rStyle w:val="Code0"/>
          <w:lang w:val="en-US"/>
        </w:rPr>
        <w:noBreakHyphen/>
        <w:t xml:space="preserve"> </w:t>
      </w:r>
      <w:r w:rsidR="00DD02E9" w:rsidRPr="00022A35">
        <w:t xml:space="preserve">код для </w:t>
      </w:r>
      <w:r w:rsidR="002451E3" w:rsidRPr="00022A35">
        <w:t>индекса</w:t>
      </w:r>
      <w:r w:rsidR="00DD02E9" w:rsidRPr="00022A35">
        <w:t xml:space="preserve"> в формате </w:t>
      </w:r>
      <w:r w:rsidR="00DD02E9" w:rsidRPr="00022A35">
        <w:rPr>
          <w:lang w:val="en-US"/>
        </w:rPr>
        <w:t>HTML (</w:t>
      </w:r>
      <w:r w:rsidR="00DD02E9" w:rsidRPr="00022A35">
        <w:t xml:space="preserve">для варианта управления через дерево ссылок, этот код при подстановке помещается в файл </w:t>
      </w:r>
      <w:r w:rsidR="00DD02E9" w:rsidRPr="00022A35">
        <w:rPr>
          <w:rStyle w:val="FileNameUnix"/>
        </w:rPr>
        <w:t>CHM_frame_</w:t>
      </w:r>
      <w:r w:rsidR="002451E3" w:rsidRPr="00022A35">
        <w:rPr>
          <w:rStyle w:val="FileNameUnix"/>
          <w:lang w:val="en-US"/>
        </w:rPr>
        <w:t>index</w:t>
      </w:r>
      <w:r w:rsidR="00DD02E9" w:rsidRPr="00022A35">
        <w:rPr>
          <w:rStyle w:val="FileNameUnix"/>
        </w:rPr>
        <w:t>.htm</w:t>
      </w:r>
      <w:r w:rsidR="00DD02E9" w:rsidRPr="00022A35">
        <w:t>).</w:t>
      </w:r>
    </w:p>
    <w:p w:rsidR="00DD02E9" w:rsidRPr="00022A35" w:rsidRDefault="00971660" w:rsidP="002451E3">
      <w:pPr>
        <w:pStyle w:val="ListBullet"/>
      </w:pPr>
      <w:r w:rsidRPr="00022A35">
        <w:rPr>
          <w:rStyle w:val="Code0"/>
        </w:rPr>
        <w:t>&lt;&lt;</w:t>
      </w:r>
      <w:r w:rsidR="002451E3" w:rsidRPr="00022A35">
        <w:rPr>
          <w:rStyle w:val="Code0"/>
        </w:rPr>
        <w:t>INDEX_HTM_</w:t>
      </w:r>
      <w:r w:rsidR="002451E3" w:rsidRPr="00022A35">
        <w:rPr>
          <w:rStyle w:val="Code0"/>
          <w:lang w:val="en-US"/>
        </w:rPr>
        <w:t>NO</w:t>
      </w:r>
      <w:r w:rsidR="002451E3" w:rsidRPr="00022A35">
        <w:rPr>
          <w:rStyle w:val="Code0"/>
        </w:rPr>
        <w:t>TREE</w:t>
      </w:r>
      <w:r w:rsidRPr="00022A35">
        <w:rPr>
          <w:rStyle w:val="Code0"/>
        </w:rPr>
        <w:t>&gt;&gt;</w:t>
      </w:r>
      <w:r w:rsidR="00DD02E9" w:rsidRPr="00022A35">
        <w:rPr>
          <w:rStyle w:val="Code0"/>
          <w:lang w:val="en-US"/>
        </w:rPr>
        <w:t> </w:t>
      </w:r>
      <w:r w:rsidR="00DD02E9" w:rsidRPr="00022A35">
        <w:rPr>
          <w:rStyle w:val="Code0"/>
          <w:lang w:val="en-US"/>
        </w:rPr>
        <w:noBreakHyphen/>
        <w:t xml:space="preserve"> </w:t>
      </w:r>
      <w:r w:rsidR="00DD02E9" w:rsidRPr="00022A35">
        <w:t xml:space="preserve">код для оглавления ЭС в формате </w:t>
      </w:r>
      <w:r w:rsidR="00DD02E9" w:rsidRPr="00022A35">
        <w:rPr>
          <w:lang w:val="en-US"/>
        </w:rPr>
        <w:t>HTML (</w:t>
      </w:r>
      <w:r w:rsidR="00DD02E9" w:rsidRPr="00022A35">
        <w:t>для варианта управления через плоский список ссылок</w:t>
      </w:r>
      <w:r w:rsidR="00DD02E9" w:rsidRPr="00022A35">
        <w:rPr>
          <w:lang w:val="en-US"/>
        </w:rPr>
        <w:t>)</w:t>
      </w:r>
      <w:r w:rsidR="00DD02E9" w:rsidRPr="00022A35">
        <w:t xml:space="preserve"> , этот код при подстановке помещается в файл </w:t>
      </w:r>
      <w:r w:rsidR="00DD02E9" w:rsidRPr="00022A35">
        <w:rPr>
          <w:rStyle w:val="FileNameUnix"/>
        </w:rPr>
        <w:t>CHM_frame_</w:t>
      </w:r>
      <w:r w:rsidR="002451E3" w:rsidRPr="00022A35">
        <w:rPr>
          <w:rStyle w:val="FileNameUnix"/>
          <w:lang w:val="en-US"/>
        </w:rPr>
        <w:t>index</w:t>
      </w:r>
      <w:r w:rsidR="00DD02E9" w:rsidRPr="00022A35">
        <w:rPr>
          <w:rStyle w:val="FileNameUnix"/>
          <w:lang w:val="en-US"/>
        </w:rPr>
        <w:t>_notree</w:t>
      </w:r>
      <w:r w:rsidR="00DD02E9" w:rsidRPr="00022A35">
        <w:rPr>
          <w:rStyle w:val="FileNameUnix"/>
        </w:rPr>
        <w:t>.htm</w:t>
      </w:r>
      <w:r w:rsidR="00DD02E9" w:rsidRPr="00022A35">
        <w:t>).</w:t>
      </w:r>
    </w:p>
    <w:p w:rsidR="00DD02E9" w:rsidRPr="00022A35" w:rsidRDefault="00971660" w:rsidP="002451E3">
      <w:pPr>
        <w:pStyle w:val="ListBullet"/>
      </w:pPr>
      <w:r w:rsidRPr="00022A35">
        <w:rPr>
          <w:rStyle w:val="Code0"/>
        </w:rPr>
        <w:t>&lt;&lt;</w:t>
      </w:r>
      <w:r w:rsidR="002451E3" w:rsidRPr="00022A35">
        <w:rPr>
          <w:rStyle w:val="Code0"/>
        </w:rPr>
        <w:t>INDEX_HHK</w:t>
      </w:r>
      <w:r w:rsidRPr="00022A35">
        <w:rPr>
          <w:rStyle w:val="Code0"/>
        </w:rPr>
        <w:t>&gt;&gt;</w:t>
      </w:r>
      <w:r w:rsidR="00DD02E9" w:rsidRPr="00022A35">
        <w:t> </w:t>
      </w:r>
      <w:r w:rsidR="00DD02E9" w:rsidRPr="00022A35">
        <w:noBreakHyphen/>
        <w:t xml:space="preserve"> код для </w:t>
      </w:r>
      <w:r w:rsidR="002451E3" w:rsidRPr="00022A35">
        <w:t>индекса</w:t>
      </w:r>
      <w:r w:rsidR="00DD02E9" w:rsidRPr="00022A35">
        <w:t xml:space="preserve"> ЭС в формате </w:t>
      </w:r>
      <w:r w:rsidR="00DD02E9" w:rsidRPr="00022A35">
        <w:rPr>
          <w:lang w:val="en-US"/>
        </w:rPr>
        <w:t>CHM</w:t>
      </w:r>
      <w:r w:rsidR="002451E3" w:rsidRPr="00022A35">
        <w:rPr>
          <w:lang w:val="en-US"/>
        </w:rPr>
        <w:t xml:space="preserve"> </w:t>
      </w:r>
      <w:r w:rsidR="002451E3" w:rsidRPr="00022A35">
        <w:t xml:space="preserve">(подставляется в файл </w:t>
      </w:r>
      <w:r w:rsidR="002451E3" w:rsidRPr="00022A35">
        <w:rPr>
          <w:rStyle w:val="FileNameUnix"/>
          <w:lang w:val="en-US"/>
        </w:rPr>
        <w:t>Index</w:t>
      </w:r>
      <w:r w:rsidR="002451E3" w:rsidRPr="00022A35">
        <w:rPr>
          <w:rStyle w:val="FileNameUnix"/>
        </w:rPr>
        <w:t>.hh</w:t>
      </w:r>
      <w:r w:rsidR="002451E3" w:rsidRPr="00022A35">
        <w:rPr>
          <w:rStyle w:val="FileNameUnix"/>
          <w:lang w:val="en-US"/>
        </w:rPr>
        <w:t>k</w:t>
      </w:r>
      <w:r w:rsidR="002451E3" w:rsidRPr="00022A35">
        <w:t>)</w:t>
      </w:r>
    </w:p>
    <w:p w:rsidR="00FE4B75" w:rsidRPr="00022A35" w:rsidRDefault="00FE4B75" w:rsidP="00FE4B75">
      <w:r w:rsidRPr="00022A35">
        <w:t xml:space="preserve">Файл </w:t>
      </w:r>
      <w:r w:rsidRPr="00022A35">
        <w:rPr>
          <w:rStyle w:val="FileNameUnix"/>
        </w:rPr>
        <w:t>CHM_frame_</w:t>
      </w:r>
      <w:r w:rsidRPr="00022A35">
        <w:rPr>
          <w:rStyle w:val="FileNameUnix"/>
          <w:lang w:val="en-US"/>
        </w:rPr>
        <w:t>index</w:t>
      </w:r>
      <w:r w:rsidRPr="00022A35">
        <w:rPr>
          <w:rStyle w:val="FileNameUnix"/>
        </w:rPr>
        <w:t>_notree.htm</w:t>
      </w:r>
      <w:r w:rsidR="00C731A1" w:rsidRPr="00022A35">
        <w:fldChar w:fldCharType="begin"/>
      </w:r>
      <w:r w:rsidR="00C731A1" w:rsidRPr="00022A35">
        <w:instrText xml:space="preserve"> XE "Файл:Файл CHM frame index notree.htm" </w:instrText>
      </w:r>
      <w:r w:rsidR="00C731A1" w:rsidRPr="00022A35">
        <w:fldChar w:fldCharType="end"/>
      </w:r>
      <w:r w:rsidRPr="00022A35">
        <w:rPr>
          <w:rStyle w:val="FileNameUnix"/>
        </w:rPr>
        <w:t>,</w:t>
      </w:r>
      <w:r w:rsidRPr="00022A35">
        <w:t xml:space="preserve"> используется в ЭС формата HTML в том случае, когда размер индекса большой, так как с ростом объема содержания вариант </w:t>
      </w:r>
      <w:r w:rsidR="0048581C" w:rsidRPr="00022A35">
        <w:t>"</w:t>
      </w:r>
      <w:r w:rsidRPr="00022A35">
        <w:t>дерево</w:t>
      </w:r>
      <w:r w:rsidR="0048581C" w:rsidRPr="00022A35">
        <w:t>"</w:t>
      </w:r>
      <w:r w:rsidRPr="00022A35">
        <w:t xml:space="preserve"> становится сложным и его поддержка требует значительных ресурсов процессора.</w:t>
      </w:r>
    </w:p>
    <w:p w:rsidR="005B236E" w:rsidRPr="00022A35" w:rsidRDefault="005B236E">
      <w:pPr>
        <w:keepNext/>
      </w:pPr>
      <w:r w:rsidRPr="00022A35">
        <w:t xml:space="preserve">GenHelp обрабатывает как обычные индексные поля Word (XE), так и модифицированные (XE с ключом </w:t>
      </w:r>
      <w:r w:rsidRPr="00022A35">
        <w:rPr>
          <w:rStyle w:val="CODE"/>
        </w:rPr>
        <w:t>bsi</w:t>
      </w:r>
      <w:r w:rsidRPr="00022A35">
        <w:t>).</w:t>
      </w:r>
    </w:p>
    <w:p w:rsidR="005B236E" w:rsidRPr="00022A35" w:rsidRDefault="005B236E">
      <w:pPr>
        <w:pStyle w:val="ListBullet"/>
        <w:keepNext/>
        <w:numPr>
          <w:ilvl w:val="0"/>
          <w:numId w:val="1"/>
        </w:numPr>
        <w:ind w:left="714" w:hanging="357"/>
      </w:pPr>
      <w:r w:rsidRPr="00022A35">
        <w:t>Стандартный формат XE</w:t>
      </w:r>
      <w:r w:rsidR="00C731A1" w:rsidRPr="00022A35">
        <w:fldChar w:fldCharType="begin"/>
      </w:r>
      <w:r w:rsidR="00C731A1" w:rsidRPr="00022A35">
        <w:instrText xml:space="preserve"> XE "Формат:Стандартный формат XE" </w:instrText>
      </w:r>
      <w:r w:rsidR="00C731A1" w:rsidRPr="00022A35">
        <w:fldChar w:fldCharType="end"/>
      </w:r>
      <w:r w:rsidR="00C731A1" w:rsidRPr="00022A35">
        <w:fldChar w:fldCharType="begin"/>
      </w:r>
      <w:r w:rsidR="00C731A1" w:rsidRPr="00022A35">
        <w:instrText xml:space="preserve"> XE "XE:Стандартный формат XE" </w:instrText>
      </w:r>
      <w:r w:rsidR="00C731A1" w:rsidRPr="00022A35">
        <w:fldChar w:fldCharType="end"/>
      </w:r>
    </w:p>
    <w:p w:rsidR="005B236E" w:rsidRPr="00022A35" w:rsidRDefault="005B236E">
      <w:pPr>
        <w:pStyle w:val="ListContinue"/>
        <w:numPr>
          <w:ilvl w:val="0"/>
          <w:numId w:val="2"/>
        </w:numPr>
        <w:ind w:left="992"/>
      </w:pPr>
      <w:r w:rsidRPr="00022A35">
        <w:t>{ XE "Уровень1:уровень 2" }</w:t>
      </w:r>
    </w:p>
    <w:p w:rsidR="005B236E" w:rsidRPr="00022A35" w:rsidRDefault="005B236E">
      <w:pPr>
        <w:pStyle w:val="ListBullet"/>
        <w:keepNext/>
        <w:numPr>
          <w:ilvl w:val="0"/>
          <w:numId w:val="1"/>
        </w:numPr>
        <w:ind w:left="714" w:hanging="357"/>
      </w:pPr>
      <w:r w:rsidRPr="00022A35">
        <w:t>Нестандартный формат XE-BSI</w:t>
      </w:r>
      <w:r w:rsidR="00C731A1" w:rsidRPr="00022A35">
        <w:fldChar w:fldCharType="begin"/>
      </w:r>
      <w:r w:rsidR="00C731A1" w:rsidRPr="00022A35">
        <w:instrText xml:space="preserve"> XE "Формат:Формат XE-BSI" </w:instrText>
      </w:r>
      <w:r w:rsidR="00C731A1" w:rsidRPr="00022A35">
        <w:fldChar w:fldCharType="end"/>
      </w:r>
      <w:r w:rsidR="00C731A1" w:rsidRPr="00022A35">
        <w:fldChar w:fldCharType="begin"/>
      </w:r>
      <w:r w:rsidR="00C731A1" w:rsidRPr="00022A35">
        <w:instrText xml:space="preserve"> XE "XE-BSI:Формат XE-BSI" </w:instrText>
      </w:r>
      <w:r w:rsidR="00C731A1" w:rsidRPr="00022A35">
        <w:fldChar w:fldCharType="end"/>
      </w:r>
    </w:p>
    <w:p w:rsidR="005B236E" w:rsidRPr="00022A35" w:rsidRDefault="005B236E">
      <w:pPr>
        <w:pStyle w:val="ListContinue"/>
        <w:numPr>
          <w:ilvl w:val="0"/>
          <w:numId w:val="2"/>
        </w:numPr>
        <w:ind w:left="992"/>
      </w:pPr>
      <w:r w:rsidRPr="00022A35">
        <w:t>{ XE "Уровень2 %уровень 1a %уровень 1b … %уровень 1n" \f "bsi" }</w:t>
      </w:r>
    </w:p>
    <w:p w:rsidR="005B236E" w:rsidRPr="00022A35" w:rsidRDefault="005B236E">
      <w:r w:rsidRPr="00022A35">
        <w:t>Формат XE-BSI позволяет быстро разработать и отладить в документе предметный указатель. К тому же документ с такими полями занимает меньше места, чес с эквивалентным набором полей XE стандартного формата (за счет числа полей и экономии на отсутствии повторяющегося текста). Во время генерации ЭС GenHelp перерабатывает поля XE-BSI в обычные поля XE. Пример переработки полей из формата XE-BSI в обычный формат XE (для формата DOC) приведен в разделе "</w:t>
      </w:r>
      <w:hyperlink w:anchor="_Получение_документа_в" w:history="1">
        <w:r w:rsidR="00C55F6F" w:rsidRPr="00022A35">
          <w:rPr>
            <w:rStyle w:val="Hyperlink"/>
            <w:color w:val="auto"/>
            <w:u w:val="none"/>
          </w:rPr>
          <w:t>Получение документа в формате DOC</w:t>
        </w:r>
      </w:hyperlink>
      <w:r w:rsidRPr="00022A35">
        <w:t>"). Алгоритм переработки полей XE-BSI в поля XE для форматов HTML и CHM такой же.</w:t>
      </w:r>
    </w:p>
    <w:p w:rsidR="005B236E" w:rsidRPr="00022A35" w:rsidRDefault="005B236E">
      <w:r w:rsidRPr="00022A35">
        <w:t xml:space="preserve">Порядок разработки ПУ с использованием макросов, поддерживающих формат XE-BSI, освещен в документе </w:t>
      </w:r>
      <w:r w:rsidRPr="00022A35">
        <w:rPr>
          <w:rStyle w:val="FileNameUnix"/>
        </w:rPr>
        <w:t>PSTD-DOC-04-(Правила_Разработки_ПУ)</w:t>
      </w:r>
      <w:r w:rsidRPr="00022A35">
        <w:t>.</w:t>
      </w:r>
    </w:p>
    <w:p w:rsidR="005B236E" w:rsidRPr="00022A35" w:rsidRDefault="005B236E">
      <w:r w:rsidRPr="00022A35">
        <w:t xml:space="preserve">Если документ не содержит полей XE, то в папке </w:t>
      </w:r>
      <w:r w:rsidRPr="00022A35">
        <w:rPr>
          <w:rStyle w:val="FileNameUnix"/>
        </w:rPr>
        <w:t>Output</w:t>
      </w:r>
      <w:r w:rsidRPr="00022A35">
        <w:t xml:space="preserve"> сохраняется заготовка для пустого индекса (файл CHM_</w:t>
      </w:r>
      <w:r w:rsidRPr="00022A35">
        <w:rPr>
          <w:rStyle w:val="FileNameUnix"/>
        </w:rPr>
        <w:t>frame_index.htm</w:t>
      </w:r>
      <w:r w:rsidRPr="00022A35">
        <w:t>)</w:t>
      </w:r>
      <w:r w:rsidRPr="00022A35">
        <w:rPr>
          <w:rStyle w:val="FileNameUnix"/>
        </w:rPr>
        <w:t>,</w:t>
      </w:r>
      <w:r w:rsidRPr="00022A35">
        <w:t xml:space="preserve"> содержащий сообщение о том, что индекс для ЭС не разработан: </w:t>
      </w:r>
      <w:r w:rsidRPr="00022A35">
        <w:rPr>
          <w:rStyle w:val="CODE"/>
        </w:rPr>
        <w:t>The Index was not developed for this Help</w:t>
      </w:r>
      <w:r w:rsidRPr="00022A35">
        <w:t>).</w:t>
      </w:r>
    </w:p>
    <w:p w:rsidR="005B236E" w:rsidRPr="00022A35" w:rsidRDefault="005B236E">
      <w:r w:rsidRPr="00022A35">
        <w:t>При обработке полей XE (как имеющихся в тексте, так и из полученных из формата XE-BSI) для форматов HTML и CHM действуют следующие правила:</w:t>
      </w:r>
    </w:p>
    <w:p w:rsidR="005B236E" w:rsidRPr="00022A35" w:rsidRDefault="005B236E">
      <w:pPr>
        <w:pStyle w:val="ListBullet"/>
        <w:numPr>
          <w:ilvl w:val="0"/>
          <w:numId w:val="1"/>
        </w:numPr>
        <w:ind w:left="714" w:hanging="357"/>
      </w:pPr>
      <w:r w:rsidRPr="00022A35">
        <w:t xml:space="preserve">Если в поле XE имеется только статья первого уровня, то GenHelp формирует статью второго уровня равной статье первого уровня. В полученной ЭС это смотрится неуклюже (дублирование информации). </w:t>
      </w:r>
    </w:p>
    <w:p w:rsidR="005B236E" w:rsidRPr="00022A35" w:rsidRDefault="005B236E">
      <w:pPr>
        <w:pStyle w:val="ListBullet"/>
        <w:numPr>
          <w:ilvl w:val="0"/>
          <w:numId w:val="1"/>
        </w:numPr>
        <w:ind w:left="714" w:hanging="357"/>
      </w:pPr>
      <w:r w:rsidRPr="00022A35">
        <w:t>Если в поле XE имеются стать третьего и ниже уровней, то они отображаются в ЭС в составе статьи второго уровня. При этом они отделены друг от друга двоеточием.</w:t>
      </w:r>
    </w:p>
    <w:p w:rsidR="005B236E" w:rsidRPr="00022A35" w:rsidRDefault="005B236E">
      <w:r w:rsidRPr="00022A35">
        <w:t>Эти трудности могут быть легко преодолены, если предметный указатель разрабатывается как двухуровневый с использованием формата полей XE-BSI или XE. Двухуровневый предметный указатель не сложен в разработке и достаточен для подготовки большинства технических руководств.</w:t>
      </w:r>
    </w:p>
    <w:p w:rsidR="005B236E" w:rsidRPr="00022A35" w:rsidRDefault="005B236E">
      <w:pPr>
        <w:pStyle w:val="Heading4"/>
        <w:rPr>
          <w:lang w:val="ru-RU"/>
        </w:rPr>
      </w:pPr>
      <w:bookmarkStart w:id="126" w:name="_Toc536504206"/>
      <w:r w:rsidRPr="00022A35">
        <w:rPr>
          <w:lang w:val="ru-RU"/>
        </w:rPr>
        <w:t>Корректировка гиперссылок</w:t>
      </w:r>
      <w:bookmarkEnd w:id="126"/>
    </w:p>
    <w:p w:rsidR="005B236E" w:rsidRPr="00022A35" w:rsidRDefault="00C731A1">
      <w:r w:rsidRPr="00022A35">
        <w:fldChar w:fldCharType="begin"/>
      </w:r>
      <w:r w:rsidRPr="00022A35">
        <w:instrText xml:space="preserve"> XE "Этап:Этап корректировки гиперссылок" </w:instrText>
      </w:r>
      <w:r w:rsidRPr="00022A35">
        <w:fldChar w:fldCharType="end"/>
      </w:r>
      <w:r w:rsidRPr="00022A35">
        <w:fldChar w:fldCharType="begin"/>
      </w:r>
      <w:r w:rsidRPr="00022A35">
        <w:instrText xml:space="preserve"> XE "Гиперссылка:Этап корректировки гиперссылок" </w:instrText>
      </w:r>
      <w:r w:rsidRPr="00022A35">
        <w:fldChar w:fldCharType="end"/>
      </w:r>
      <w:r w:rsidR="005B236E" w:rsidRPr="00022A35">
        <w:t>На этом этапе программа GenHelp преобразует текст полей гиперссылок между различными разделами в гиперссылки между будущими HTML-файлами готовой ЭС. Время выполнения этого этапа зависит от количества гиперссылок в документе.</w:t>
      </w:r>
    </w:p>
    <w:p w:rsidR="005B236E" w:rsidRPr="00022A35" w:rsidRDefault="005B236E">
      <w:r w:rsidRPr="00022A35">
        <w:t xml:space="preserve">Ситуации с </w:t>
      </w:r>
      <w:r w:rsidR="0048581C" w:rsidRPr="00022A35">
        <w:t>"</w:t>
      </w:r>
      <w:r w:rsidRPr="00022A35">
        <w:t>битыми</w:t>
      </w:r>
      <w:r w:rsidR="0048581C" w:rsidRPr="00022A35">
        <w:t>"</w:t>
      </w:r>
      <w:r w:rsidRPr="00022A35">
        <w:t xml:space="preserve"> гиперссылками довольно часто встречаются в Word. Это может происходить вследствие изменения структуры или наименований разделов. Поэтому рекомендуется проводить тщательное тестирование гиперссылок в готовой ЭС.</w:t>
      </w:r>
    </w:p>
    <w:p w:rsidR="00FE4B75" w:rsidRPr="00022A35" w:rsidRDefault="00FE4B75">
      <w:pPr>
        <w:pStyle w:val="Heading4"/>
        <w:rPr>
          <w:lang w:val="ru-RU"/>
        </w:rPr>
      </w:pPr>
      <w:bookmarkStart w:id="127" w:name="_Toc536504207"/>
      <w:r w:rsidRPr="00022A35">
        <w:rPr>
          <w:lang w:val="ru-RU"/>
        </w:rPr>
        <w:t xml:space="preserve">Сохранение монолитного </w:t>
      </w:r>
      <w:r w:rsidRPr="00022A35">
        <w:t>HTML-</w:t>
      </w:r>
      <w:r w:rsidRPr="00022A35">
        <w:rPr>
          <w:lang w:val="ru-RU"/>
        </w:rPr>
        <w:t>файла</w:t>
      </w:r>
    </w:p>
    <w:p w:rsidR="00FE4B75" w:rsidRPr="00022A35" w:rsidRDefault="00FE4B75" w:rsidP="00FE4B75">
      <w:pPr>
        <w:rPr>
          <w:lang w:eastAsia="en-US"/>
        </w:rPr>
      </w:pPr>
      <w:r w:rsidRPr="00022A35">
        <w:rPr>
          <w:lang w:eastAsia="en-US"/>
        </w:rPr>
        <w:t xml:space="preserve">В </w:t>
      </w:r>
      <w:r w:rsidRPr="00022A35">
        <w:rPr>
          <w:lang w:val="en-US" w:eastAsia="en-US"/>
        </w:rPr>
        <w:t xml:space="preserve">GenHelp 4.00 </w:t>
      </w:r>
      <w:r w:rsidRPr="00022A35">
        <w:rPr>
          <w:lang w:eastAsia="en-US"/>
        </w:rPr>
        <w:t xml:space="preserve">порядок генерации </w:t>
      </w:r>
      <w:r w:rsidRPr="00022A35">
        <w:rPr>
          <w:lang w:val="en-US" w:eastAsia="en-US"/>
        </w:rPr>
        <w:t>HTML-</w:t>
      </w:r>
      <w:r w:rsidRPr="00022A35">
        <w:rPr>
          <w:lang w:eastAsia="en-US"/>
        </w:rPr>
        <w:t xml:space="preserve">файлов изменен: теперь весь документ сохраняется как монолитный </w:t>
      </w:r>
      <w:r w:rsidRPr="00022A35">
        <w:rPr>
          <w:lang w:val="en-US" w:eastAsia="en-US"/>
        </w:rPr>
        <w:t>html-</w:t>
      </w:r>
      <w:r w:rsidRPr="00022A35">
        <w:rPr>
          <w:lang w:eastAsia="en-US"/>
        </w:rPr>
        <w:t xml:space="preserve">файл, а затем этот файл считывается целиком и фильтруется, а также разделяется на разделы (топики). </w:t>
      </w:r>
    </w:p>
    <w:p w:rsidR="00FE4B75" w:rsidRPr="00022A35" w:rsidRDefault="00C731A1" w:rsidP="00FE4B75">
      <w:r w:rsidRPr="00022A35">
        <w:fldChar w:fldCharType="begin"/>
      </w:r>
      <w:r w:rsidRPr="00022A35">
        <w:instrText xml:space="preserve"> XE "Этап:Этап фильтрация HTML-текста" </w:instrText>
      </w:r>
      <w:r w:rsidRPr="00022A35">
        <w:fldChar w:fldCharType="end"/>
      </w:r>
      <w:r w:rsidRPr="00022A35">
        <w:fldChar w:fldCharType="begin"/>
      </w:r>
      <w:r w:rsidRPr="00022A35">
        <w:instrText xml:space="preserve"> XE "HTML:Этап фильтрация HTML-текста" </w:instrText>
      </w:r>
      <w:r w:rsidRPr="00022A35">
        <w:fldChar w:fldCharType="end"/>
      </w:r>
      <w:r w:rsidR="00FE4B75" w:rsidRPr="00022A35">
        <w:t xml:space="preserve">После считывания созданного монолитного </w:t>
      </w:r>
      <w:r w:rsidR="00FE4B75" w:rsidRPr="00022A35">
        <w:rPr>
          <w:lang w:val="en-US"/>
        </w:rPr>
        <w:t>HTML-</w:t>
      </w:r>
      <w:r w:rsidR="00FE4B75" w:rsidRPr="00022A35">
        <w:t>файла GenHelp удаляет избыточные тэги HTML, порожденные внутренней программой Word для экспорта файлов в формат HTML. Файлы HTML, созданные в результате экспорта из Word средствами самого Word, наполнены специальными тэгами определения и применения стилей, текст которых включается программой экспорта в каждый файл HTML.</w:t>
      </w:r>
    </w:p>
    <w:p w:rsidR="00FE4B75" w:rsidRPr="00022A35" w:rsidRDefault="00FE4B75" w:rsidP="00FE4B75">
      <w:pPr>
        <w:keepNext/>
      </w:pPr>
      <w:r w:rsidRPr="00022A35">
        <w:t>Для устранения избыточности HTML-текста используется программа Microsoft Filter</w:t>
      </w:r>
      <w:r w:rsidR="00C731A1" w:rsidRPr="00022A35">
        <w:fldChar w:fldCharType="begin"/>
      </w:r>
      <w:r w:rsidR="00C731A1" w:rsidRPr="00022A35">
        <w:instrText xml:space="preserve"> XE "Microsoft:Microsoft Filter" </w:instrText>
      </w:r>
      <w:r w:rsidR="00C731A1" w:rsidRPr="00022A35">
        <w:fldChar w:fldCharType="end"/>
      </w:r>
      <w:r w:rsidR="00C731A1" w:rsidRPr="00022A35">
        <w:fldChar w:fldCharType="begin"/>
      </w:r>
      <w:r w:rsidR="00C731A1" w:rsidRPr="00022A35">
        <w:instrText xml:space="preserve"> XE "Filter:Microsoft Filter" </w:instrText>
      </w:r>
      <w:r w:rsidR="00C731A1" w:rsidRPr="00022A35">
        <w:fldChar w:fldCharType="end"/>
      </w:r>
      <w:r w:rsidR="00C731A1" w:rsidRPr="00022A35">
        <w:fldChar w:fldCharType="begin"/>
      </w:r>
      <w:r w:rsidR="00C731A1" w:rsidRPr="00022A35">
        <w:instrText xml:space="preserve"> XE "Программа:Microsoft Filter" </w:instrText>
      </w:r>
      <w:r w:rsidR="00C731A1" w:rsidRPr="00022A35">
        <w:fldChar w:fldCharType="end"/>
      </w:r>
      <w:r w:rsidRPr="00022A35">
        <w:t>, распространяемая компанией Microsoft для пользователей MS Office. Это утилита командной строки. Для каждого созданного в результате экспорта из Word HTML-файла GenHelp исполняет следующую команду:</w:t>
      </w:r>
    </w:p>
    <w:p w:rsidR="00FE4B75" w:rsidRPr="00022A35" w:rsidRDefault="00FE4B75" w:rsidP="009719A2">
      <w:pPr>
        <w:pStyle w:val="ListContinue"/>
        <w:keepNext/>
        <w:numPr>
          <w:ilvl w:val="0"/>
          <w:numId w:val="164"/>
        </w:numPr>
        <w:ind w:left="884" w:hanging="283"/>
        <w:rPr>
          <w:rStyle w:val="CODE"/>
          <w:rFonts w:ascii="Times New Roman" w:hAnsi="Times New Roman"/>
          <w:noProof w:val="0"/>
        </w:rPr>
      </w:pPr>
      <w:r w:rsidRPr="00022A35">
        <w:rPr>
          <w:rStyle w:val="CODE"/>
          <w:b/>
          <w:bCs/>
        </w:rPr>
        <w:t>App</w:t>
      </w:r>
      <w:r w:rsidRPr="00022A35">
        <w:rPr>
          <w:rStyle w:val="CODE"/>
        </w:rPr>
        <w:t>\Filter\filter.exe -m -s -r -b -f -l abc.htm</w:t>
      </w:r>
    </w:p>
    <w:p w:rsidR="00FE4B75" w:rsidRPr="00022A35" w:rsidRDefault="00FE4B75" w:rsidP="009719A2">
      <w:pPr>
        <w:pStyle w:val="ListContinue"/>
        <w:numPr>
          <w:ilvl w:val="0"/>
          <w:numId w:val="164"/>
        </w:numPr>
        <w:ind w:left="884" w:hanging="283"/>
        <w:rPr>
          <w:i/>
        </w:rPr>
      </w:pPr>
      <w:r w:rsidRPr="00022A35">
        <w:rPr>
          <w:rStyle w:val="Emphasis"/>
        </w:rPr>
        <w:t>где</w:t>
      </w:r>
      <w:r w:rsidRPr="00022A35">
        <w:t> </w:t>
      </w:r>
      <w:r w:rsidRPr="00022A35">
        <w:rPr>
          <w:rStyle w:val="CODE"/>
        </w:rPr>
        <w:t xml:space="preserve">abc.htm — </w:t>
      </w:r>
      <w:r w:rsidRPr="00022A35">
        <w:t>файл HTML.</w:t>
      </w:r>
    </w:p>
    <w:p w:rsidR="00FE4B75" w:rsidRPr="00022A35" w:rsidRDefault="00FE4B75" w:rsidP="00FE4B75">
      <w:r w:rsidRPr="00022A35">
        <w:t>В результате размер HTML-файла уменьшается в 2-10 раз, что сказывается в лучшую сторону на размере (и поэтому на быстродействии) ЭС.</w:t>
      </w:r>
    </w:p>
    <w:p w:rsidR="00FE4B75" w:rsidRPr="00022A35" w:rsidRDefault="00FE4B75" w:rsidP="00FE4B75">
      <w:r w:rsidRPr="00022A35">
        <w:rPr>
          <w:lang w:eastAsia="en-US"/>
        </w:rPr>
        <w:t xml:space="preserve">При разделении </w:t>
      </w:r>
      <w:r w:rsidRPr="00022A35">
        <w:rPr>
          <w:lang w:val="en-US" w:eastAsia="en-US"/>
        </w:rPr>
        <w:t>HTML-</w:t>
      </w:r>
      <w:r w:rsidRPr="00022A35">
        <w:rPr>
          <w:lang w:eastAsia="en-US"/>
        </w:rPr>
        <w:t xml:space="preserve">кода на топики текст каждого топика сохраняется в индивидуальной генернируемой переменной и во время замены контекстов подставляется в шаблон топика </w:t>
      </w:r>
      <w:r w:rsidRPr="00022A35">
        <w:rPr>
          <w:rStyle w:val="FileNameUnix"/>
        </w:rPr>
        <w:t>CHM_HTML_TOPIC_TEMPLATE.htm</w:t>
      </w:r>
      <w:r w:rsidRPr="00022A35">
        <w:rPr>
          <w:lang w:eastAsia="en-US"/>
        </w:rPr>
        <w:t>.</w:t>
      </w:r>
      <w:r w:rsidRPr="00022A35">
        <w:t xml:space="preserve"> </w:t>
      </w:r>
    </w:p>
    <w:p w:rsidR="005B236E" w:rsidRPr="00022A35" w:rsidRDefault="00FE4B75">
      <w:r w:rsidRPr="00022A35">
        <w:t>Параллельно GenHelp создает структуру данных из соответствующих генерируемых переменных.</w:t>
      </w:r>
      <w:bookmarkEnd w:id="127"/>
      <w:r w:rsidRPr="00022A35">
        <w:t xml:space="preserve"> В этой структуре и</w:t>
      </w:r>
      <w:r w:rsidR="005B236E" w:rsidRPr="00022A35">
        <w:t xml:space="preserve">мена </w:t>
      </w:r>
      <w:r w:rsidRPr="00022A35">
        <w:t xml:space="preserve">целевых файлов </w:t>
      </w:r>
      <w:r w:rsidR="005B236E" w:rsidRPr="00022A35">
        <w:t xml:space="preserve">HTML соответствуют именам разделов документа, с добавлением слева префикса в виде знака подчеркивания. </w:t>
      </w:r>
    </w:p>
    <w:p w:rsidR="005B236E" w:rsidRPr="00022A35" w:rsidRDefault="005B236E">
      <w:pPr>
        <w:pStyle w:val="Heading4"/>
        <w:rPr>
          <w:lang w:val="ru-RU"/>
        </w:rPr>
      </w:pPr>
      <w:bookmarkStart w:id="128" w:name="_Toc536504209"/>
      <w:r w:rsidRPr="00022A35">
        <w:rPr>
          <w:lang w:val="ru-RU"/>
        </w:rPr>
        <w:t>Создание переходов между страницами</w:t>
      </w:r>
      <w:bookmarkEnd w:id="128"/>
    </w:p>
    <w:p w:rsidR="005B236E" w:rsidRPr="00022A35" w:rsidRDefault="00C731A1">
      <w:r w:rsidRPr="00022A35">
        <w:fldChar w:fldCharType="begin"/>
      </w:r>
      <w:r w:rsidRPr="00022A35">
        <w:instrText xml:space="preserve"> XE "Этап:Этап создания переходов между страницами" </w:instrText>
      </w:r>
      <w:r w:rsidRPr="00022A35">
        <w:fldChar w:fldCharType="end"/>
      </w:r>
      <w:r w:rsidR="00FE4B75" w:rsidRPr="00022A35">
        <w:t xml:space="preserve">При разделении монолитного </w:t>
      </w:r>
      <w:r w:rsidR="00FE4B75" w:rsidRPr="00022A35">
        <w:rPr>
          <w:lang w:val="en-US"/>
        </w:rPr>
        <w:t>HTML-</w:t>
      </w:r>
      <w:r w:rsidR="00FE4B75" w:rsidRPr="00022A35">
        <w:t xml:space="preserve">файла на топики </w:t>
      </w:r>
      <w:r w:rsidR="005B236E" w:rsidRPr="00022A35">
        <w:t xml:space="preserve">GenHelp создает </w:t>
      </w:r>
      <w:r w:rsidR="00FE4B75" w:rsidRPr="00022A35">
        <w:t xml:space="preserve">в структуре данных </w:t>
      </w:r>
      <w:r w:rsidR="005B236E" w:rsidRPr="00022A35">
        <w:t xml:space="preserve">переходы между соседними (предыдущей и следующей) страницами путем </w:t>
      </w:r>
      <w:r w:rsidR="00FE4B75" w:rsidRPr="00022A35">
        <w:t xml:space="preserve">генерации соответствующих переменных. После подстановки в шаблон </w:t>
      </w:r>
      <w:r w:rsidR="00FE4B75" w:rsidRPr="00022A35">
        <w:rPr>
          <w:rStyle w:val="FileNameUnix"/>
        </w:rPr>
        <w:t>CHM_HTML_TOPIC_TEMPLATE.htm</w:t>
      </w:r>
      <w:r w:rsidR="00FE4B75" w:rsidRPr="00022A35">
        <w:t xml:space="preserve"> соответситвующих переменных становится доступной навигация по соседним разделам ЭС</w:t>
      </w:r>
      <w:r w:rsidR="005B236E" w:rsidRPr="00022A35">
        <w:t>.</w:t>
      </w:r>
    </w:p>
    <w:p w:rsidR="005B236E" w:rsidRPr="00022A35" w:rsidRDefault="005B236E">
      <w:r w:rsidRPr="00022A35">
        <w:t xml:space="preserve">Кроме того, </w:t>
      </w:r>
      <w:r w:rsidR="00FE4B75" w:rsidRPr="00022A35">
        <w:t xml:space="preserve">создаются генерируемые переменные для </w:t>
      </w:r>
      <w:r w:rsidRPr="00022A35">
        <w:t>на каждой странице добавляются гиперссылки для синхронизации содержания и для добавления страницы в список избранных страниц.</w:t>
      </w:r>
    </w:p>
    <w:p w:rsidR="00FE4B75" w:rsidRPr="00022A35" w:rsidRDefault="00FE4B75">
      <w:pPr>
        <w:pStyle w:val="Heading4"/>
        <w:rPr>
          <w:lang w:val="ru-RU"/>
        </w:rPr>
      </w:pPr>
      <w:r w:rsidRPr="00022A35">
        <w:rPr>
          <w:lang w:val="ru-RU"/>
        </w:rPr>
        <w:t>Генерация прочих переменных</w:t>
      </w:r>
    </w:p>
    <w:p w:rsidR="00FE4B75" w:rsidRPr="00022A35" w:rsidRDefault="00C731A1" w:rsidP="00FE4B75">
      <w:pPr>
        <w:rPr>
          <w:lang w:eastAsia="en-US"/>
        </w:rPr>
      </w:pPr>
      <w:r w:rsidRPr="00022A35">
        <w:fldChar w:fldCharType="begin"/>
      </w:r>
      <w:r w:rsidRPr="00022A35">
        <w:instrText xml:space="preserve"> XE "Этап:Этап генерации прочих переменных" </w:instrText>
      </w:r>
      <w:r w:rsidRPr="00022A35">
        <w:fldChar w:fldCharType="end"/>
      </w:r>
      <w:r w:rsidR="00FE4B75" w:rsidRPr="00022A35">
        <w:t xml:space="preserve">Параллельно с созданием структуры данных, связанной с топиками будущей ЭС </w:t>
      </w:r>
      <w:r w:rsidR="00FE4B75" w:rsidRPr="00022A35">
        <w:rPr>
          <w:lang w:val="en-US"/>
        </w:rPr>
        <w:t xml:space="preserve">GenHelp </w:t>
      </w:r>
      <w:r w:rsidR="00FE4B75" w:rsidRPr="00022A35">
        <w:t>проводит генерацию прочих переменных (название и назначение каждой генерируемой переменной приведено в Приложении.</w:t>
      </w:r>
    </w:p>
    <w:p w:rsidR="00FE4B75" w:rsidRPr="00022A35" w:rsidRDefault="00FE4B75">
      <w:pPr>
        <w:pStyle w:val="Heading4"/>
        <w:rPr>
          <w:lang w:val="ru-RU"/>
        </w:rPr>
      </w:pPr>
      <w:r w:rsidRPr="00022A35">
        <w:rPr>
          <w:lang w:val="ru-RU"/>
        </w:rPr>
        <w:t>Копирование шаблонов и файлов замен</w:t>
      </w:r>
    </w:p>
    <w:p w:rsidR="00FE4B75" w:rsidRPr="00022A35" w:rsidRDefault="00C731A1" w:rsidP="00FE4B75">
      <w:r w:rsidRPr="00022A35">
        <w:fldChar w:fldCharType="begin"/>
      </w:r>
      <w:r w:rsidRPr="00022A35">
        <w:instrText xml:space="preserve"> XE "Этап:Этап копирования файлов" </w:instrText>
      </w:r>
      <w:r w:rsidRPr="00022A35">
        <w:fldChar w:fldCharType="end"/>
      </w:r>
      <w:r w:rsidR="00FE4B75" w:rsidRPr="00022A35">
        <w:t xml:space="preserve">После того, как контент топиков сформирован и очищен, а структура данных, связанная с топиками, полностью сформирована, </w:t>
      </w:r>
      <w:r w:rsidR="00FE4B75" w:rsidRPr="00022A35">
        <w:rPr>
          <w:lang w:val="en-US"/>
        </w:rPr>
        <w:t xml:space="preserve">GenHelp </w:t>
      </w:r>
      <w:r w:rsidR="00FE4B75" w:rsidRPr="00022A35">
        <w:t>выполняет копирование файлов в папку результата в следующем порядке:</w:t>
      </w:r>
    </w:p>
    <w:p w:rsidR="00FE4B75" w:rsidRPr="00022A35" w:rsidRDefault="00FE4B75" w:rsidP="009719A2">
      <w:pPr>
        <w:pStyle w:val="ListNumber"/>
        <w:numPr>
          <w:ilvl w:val="0"/>
          <w:numId w:val="165"/>
        </w:numPr>
      </w:pPr>
      <w:r w:rsidRPr="00022A35">
        <w:t xml:space="preserve">Файлы из папки </w:t>
      </w:r>
      <w:r w:rsidRPr="00022A35">
        <w:rPr>
          <w:rStyle w:val="FileNameUnix"/>
        </w:rPr>
        <w:t>App\Project_0000</w:t>
      </w:r>
      <w:r w:rsidRPr="00022A35">
        <w:t xml:space="preserve"> копируются в папку </w:t>
      </w:r>
      <w:r w:rsidRPr="00022A35">
        <w:rPr>
          <w:rStyle w:val="FileNameUnix"/>
        </w:rPr>
        <w:t>Output</w:t>
      </w:r>
      <w:r w:rsidRPr="00022A35">
        <w:t>.</w:t>
      </w:r>
    </w:p>
    <w:p w:rsidR="00FE4B75" w:rsidRPr="00022A35" w:rsidRDefault="00FE4B75" w:rsidP="009719A2">
      <w:pPr>
        <w:pStyle w:val="ListNumber"/>
        <w:numPr>
          <w:ilvl w:val="0"/>
          <w:numId w:val="165"/>
        </w:numPr>
      </w:pPr>
      <w:r w:rsidRPr="00022A35">
        <w:t xml:space="preserve">Файлы из папки выбранного скина копируются в папку </w:t>
      </w:r>
      <w:r w:rsidRPr="00022A35">
        <w:rPr>
          <w:rStyle w:val="FileNameUnix"/>
        </w:rPr>
        <w:t>Output</w:t>
      </w:r>
      <w:r w:rsidRPr="00022A35">
        <w:t>.</w:t>
      </w:r>
    </w:p>
    <w:p w:rsidR="00FE4B75" w:rsidRPr="00022A35" w:rsidRDefault="00FE4B75" w:rsidP="009719A2">
      <w:pPr>
        <w:pStyle w:val="ListNumber"/>
        <w:numPr>
          <w:ilvl w:val="0"/>
          <w:numId w:val="165"/>
        </w:numPr>
      </w:pPr>
      <w:r w:rsidRPr="00022A35">
        <w:t xml:space="preserve">Файлы из папки </w:t>
      </w:r>
      <w:r w:rsidRPr="00022A35">
        <w:rPr>
          <w:rStyle w:val="FileNameUnix"/>
        </w:rPr>
        <w:t>Update</w:t>
      </w:r>
      <w:r w:rsidRPr="00022A35">
        <w:t xml:space="preserve"> копируются с перезаписью в папку </w:t>
      </w:r>
      <w:r w:rsidRPr="00022A35">
        <w:rPr>
          <w:rStyle w:val="FileNameUnix"/>
        </w:rPr>
        <w:t>Output</w:t>
      </w:r>
      <w:r w:rsidRPr="00022A35">
        <w:t>.</w:t>
      </w:r>
    </w:p>
    <w:p w:rsidR="00FE4B75" w:rsidRPr="00022A35" w:rsidRDefault="00FE4B75" w:rsidP="00FE4B75">
      <w:pPr>
        <w:rPr>
          <w:lang w:val="en-US"/>
        </w:rPr>
      </w:pPr>
      <w:r w:rsidRPr="00022A35">
        <w:t xml:space="preserve">Таким образом обеспечивается приоритет файлов, размещенных автором в папке </w:t>
      </w:r>
      <w:r w:rsidRPr="00022A35">
        <w:rPr>
          <w:rStyle w:val="FileNameUnix"/>
        </w:rPr>
        <w:t>Update</w:t>
      </w:r>
      <w:r w:rsidRPr="00022A35">
        <w:rPr>
          <w:lang w:val="en-US"/>
        </w:rPr>
        <w:t>.</w:t>
      </w:r>
    </w:p>
    <w:p w:rsidR="00FE4B75" w:rsidRPr="00022A35" w:rsidRDefault="00FE4B75">
      <w:pPr>
        <w:pStyle w:val="Heading4"/>
        <w:rPr>
          <w:lang w:val="ru-RU"/>
        </w:rPr>
      </w:pPr>
      <w:r w:rsidRPr="00022A35">
        <w:rPr>
          <w:lang w:val="ru-RU"/>
        </w:rPr>
        <w:t>Выполнение замен</w:t>
      </w:r>
    </w:p>
    <w:p w:rsidR="00FE4B75" w:rsidRPr="00022A35" w:rsidRDefault="00FE4B75" w:rsidP="00FE4B75">
      <w:r w:rsidRPr="00022A35">
        <w:rPr>
          <w:lang w:eastAsia="en-US"/>
        </w:rPr>
        <w:t xml:space="preserve">После копирования файлов в структуре данных выполняется чтение файлов, находящихся к этому моменту в папке </w:t>
      </w:r>
      <w:r w:rsidRPr="00022A35">
        <w:rPr>
          <w:rStyle w:val="FileNameUnix"/>
        </w:rPr>
        <w:t>Output</w:t>
      </w:r>
      <w:r w:rsidRPr="00022A35">
        <w:t xml:space="preserve"> в ранее созданнуюструктуру топиков, затем </w:t>
      </w:r>
      <w:r w:rsidRPr="00022A35">
        <w:rPr>
          <w:lang w:val="en-US"/>
        </w:rPr>
        <w:t xml:space="preserve">GenHelp </w:t>
      </w:r>
      <w:r w:rsidRPr="00022A35">
        <w:t xml:space="preserve">выполняет </w:t>
      </w:r>
      <w:r w:rsidRPr="00022A35">
        <w:rPr>
          <w:lang w:eastAsia="en-US"/>
        </w:rPr>
        <w:t>замены:</w:t>
      </w:r>
      <w:r w:rsidRPr="00022A35">
        <w:t xml:space="preserve"> </w:t>
      </w:r>
      <w:r w:rsidR="00C731A1" w:rsidRPr="00022A35">
        <w:fldChar w:fldCharType="begin"/>
      </w:r>
      <w:r w:rsidR="00C731A1" w:rsidRPr="00022A35">
        <w:instrText xml:space="preserve"> XE "Этап:Этап выполнения замен" </w:instrText>
      </w:r>
      <w:r w:rsidR="00C731A1" w:rsidRPr="00022A35">
        <w:fldChar w:fldCharType="end"/>
      </w:r>
    </w:p>
    <w:p w:rsidR="00FE4B75" w:rsidRPr="00022A35" w:rsidRDefault="00FE4B75" w:rsidP="009719A2">
      <w:pPr>
        <w:pStyle w:val="ListNumber"/>
        <w:numPr>
          <w:ilvl w:val="0"/>
          <w:numId w:val="166"/>
        </w:numPr>
        <w:rPr>
          <w:lang w:val="en-US" w:eastAsia="en-US"/>
        </w:rPr>
      </w:pPr>
      <w:r w:rsidRPr="00022A35">
        <w:rPr>
          <w:lang w:eastAsia="en-US"/>
        </w:rPr>
        <w:t xml:space="preserve">Для каждого топика создается заготовка на основе шаблона </w:t>
      </w:r>
      <w:r w:rsidRPr="00022A35">
        <w:rPr>
          <w:rStyle w:val="FileNameUnix"/>
        </w:rPr>
        <w:t xml:space="preserve">CHM_HTML_TOPIC_TEMPLATE.htm. </w:t>
      </w:r>
      <w:r w:rsidRPr="00022A35">
        <w:t xml:space="preserve">В шаблоне проводится замена контекста </w:t>
      </w:r>
      <w:r w:rsidR="00971660" w:rsidRPr="00022A35">
        <w:rPr>
          <w:rStyle w:val="Code0"/>
        </w:rPr>
        <w:t>&lt;&lt;</w:t>
      </w:r>
      <w:r w:rsidRPr="00022A35">
        <w:rPr>
          <w:rStyle w:val="Code0"/>
        </w:rPr>
        <w:t>TOPIC_CONTENTS</w:t>
      </w:r>
      <w:r w:rsidR="00971660" w:rsidRPr="00022A35">
        <w:rPr>
          <w:rStyle w:val="Code0"/>
        </w:rPr>
        <w:t>&gt;&gt;</w:t>
      </w:r>
      <w:r w:rsidRPr="00022A35">
        <w:t xml:space="preserve"> на контент, сформированный для соответствующего топика (и хранящийся в структуре данных в соответствующей генерируемой переменной). Созданный топик добавляется отдельным элементом в структуру данных.</w:t>
      </w:r>
    </w:p>
    <w:p w:rsidR="00FE4B75" w:rsidRPr="00022A35" w:rsidRDefault="00FE4B75" w:rsidP="009719A2">
      <w:pPr>
        <w:pStyle w:val="ListNumber"/>
        <w:numPr>
          <w:ilvl w:val="0"/>
          <w:numId w:val="166"/>
        </w:numPr>
        <w:rPr>
          <w:lang w:val="en-US" w:eastAsia="en-US"/>
        </w:rPr>
      </w:pPr>
      <w:r w:rsidRPr="00022A35">
        <w:t>Для каждого элемента структуры данных выполняется подстановка других генерируемых переменных.</w:t>
      </w:r>
    </w:p>
    <w:p w:rsidR="00FE4B75" w:rsidRPr="00022A35" w:rsidRDefault="00FE4B75" w:rsidP="009719A2">
      <w:pPr>
        <w:pStyle w:val="ListNumber"/>
        <w:numPr>
          <w:ilvl w:val="0"/>
          <w:numId w:val="166"/>
        </w:numPr>
        <w:rPr>
          <w:lang w:val="en-US" w:eastAsia="en-US"/>
        </w:rPr>
      </w:pPr>
      <w:r w:rsidRPr="00022A35">
        <w:t xml:space="preserve">Для каждого элемента структуры данных выполняется подстановка соответствующих </w:t>
      </w:r>
      <w:r w:rsidRPr="00022A35">
        <w:rPr>
          <w:rStyle w:val="Emphasis"/>
        </w:rPr>
        <w:t xml:space="preserve">определяемых переменных </w:t>
      </w:r>
      <w:r w:rsidRPr="00022A35">
        <w:t xml:space="preserve">(по файлу </w:t>
      </w:r>
      <w:r w:rsidRPr="00022A35">
        <w:rPr>
          <w:rStyle w:val="FileNameUnix"/>
        </w:rPr>
        <w:t>specified_vars.ini</w:t>
      </w:r>
      <w:r w:rsidRPr="00022A35">
        <w:t>).</w:t>
      </w:r>
    </w:p>
    <w:p w:rsidR="00FE4B75" w:rsidRPr="00022A35" w:rsidRDefault="00FE4B75" w:rsidP="009719A2">
      <w:pPr>
        <w:pStyle w:val="ListNumber"/>
        <w:numPr>
          <w:ilvl w:val="0"/>
          <w:numId w:val="166"/>
        </w:numPr>
        <w:rPr>
          <w:lang w:val="en-US" w:eastAsia="en-US"/>
        </w:rPr>
      </w:pPr>
      <w:r w:rsidRPr="00022A35">
        <w:t xml:space="preserve">Для каждого элемента структуры данных выполняется замена контекстов по файлу замен, входящих в скин (по файлу </w:t>
      </w:r>
      <w:r w:rsidRPr="00022A35">
        <w:rPr>
          <w:rStyle w:val="FileNameUnix"/>
        </w:rPr>
        <w:t>skinrep_1.ini</w:t>
      </w:r>
      <w:r w:rsidRPr="00022A35">
        <w:t xml:space="preserve">; если же в папке замен </w:t>
      </w:r>
      <w:r w:rsidRPr="00022A35">
        <w:rPr>
          <w:rStyle w:val="FileNameUnix"/>
        </w:rPr>
        <w:t>Update</w:t>
      </w:r>
      <w:r w:rsidRPr="00022A35">
        <w:rPr>
          <w:lang w:val="en-US"/>
        </w:rPr>
        <w:t xml:space="preserve"> </w:t>
      </w:r>
      <w:r w:rsidRPr="00022A35">
        <w:t xml:space="preserve">также имеются файлы </w:t>
      </w:r>
      <w:r w:rsidRPr="00022A35">
        <w:rPr>
          <w:rStyle w:val="FileNameUnix"/>
        </w:rPr>
        <w:t>skinrep_2.ini</w:t>
      </w:r>
      <w:r w:rsidRPr="00022A35">
        <w:t xml:space="preserve">, </w:t>
      </w:r>
      <w:r w:rsidRPr="00022A35">
        <w:rPr>
          <w:rStyle w:val="FileNameUnix"/>
        </w:rPr>
        <w:t>skinrep_3.ini</w:t>
      </w:r>
      <w:r w:rsidRPr="00022A35">
        <w:rPr>
          <w:lang w:val="en-US"/>
        </w:rPr>
        <w:t>,</w:t>
      </w:r>
      <w:r w:rsidRPr="00022A35">
        <w:t xml:space="preserve"> </w:t>
      </w:r>
      <w:r w:rsidRPr="00022A35">
        <w:rPr>
          <w:lang w:val="en-US"/>
        </w:rPr>
        <w:t xml:space="preserve">... , </w:t>
      </w:r>
      <w:r w:rsidRPr="00022A35">
        <w:t>то и они подключаются в обработку).</w:t>
      </w:r>
    </w:p>
    <w:p w:rsidR="00FE4B75" w:rsidRPr="00022A35" w:rsidRDefault="00FE4B75">
      <w:pPr>
        <w:pStyle w:val="Heading4"/>
        <w:rPr>
          <w:lang w:val="ru-RU"/>
        </w:rPr>
      </w:pPr>
      <w:r w:rsidRPr="00022A35">
        <w:rPr>
          <w:lang w:val="ru-RU"/>
        </w:rPr>
        <w:t>Сохранение топиков и файлов после замен</w:t>
      </w:r>
    </w:p>
    <w:p w:rsidR="00FE4B75" w:rsidRPr="00022A35" w:rsidRDefault="00FE4B75" w:rsidP="00FE4B75">
      <w:r w:rsidRPr="00022A35">
        <w:rPr>
          <w:lang w:eastAsia="en-US"/>
        </w:rPr>
        <w:t xml:space="preserve">После выполнения замен все файлы сохраняются в папку </w:t>
      </w:r>
      <w:r w:rsidRPr="00022A35">
        <w:rPr>
          <w:rStyle w:val="FileNameUnix"/>
        </w:rPr>
        <w:t>Output</w:t>
      </w:r>
      <w:r w:rsidRPr="00022A35">
        <w:rPr>
          <w:lang w:val="en-US" w:eastAsia="en-US"/>
        </w:rPr>
        <w:t>.</w:t>
      </w:r>
      <w:r w:rsidRPr="00022A35">
        <w:rPr>
          <w:lang w:val="en-US"/>
        </w:rPr>
        <w:t xml:space="preserve"> </w:t>
      </w:r>
      <w:r w:rsidRPr="00022A35">
        <w:t xml:space="preserve">При сохранении </w:t>
      </w:r>
      <w:r w:rsidR="004A65F6" w:rsidRPr="00022A35">
        <w:rPr>
          <w:lang w:val="en-US"/>
        </w:rPr>
        <w:t>HTML-</w:t>
      </w:r>
      <w:r w:rsidR="004A65F6" w:rsidRPr="00022A35">
        <w:t xml:space="preserve">файлов </w:t>
      </w:r>
      <w:r w:rsidRPr="00022A35">
        <w:t xml:space="preserve">учитывается указание на кодировку файла, задаваемое в определяемой переменной </w:t>
      </w:r>
      <w:r w:rsidR="00971660" w:rsidRPr="00022A35">
        <w:rPr>
          <w:rStyle w:val="Code0"/>
        </w:rPr>
        <w:t>&lt;&lt;</w:t>
      </w:r>
      <w:r w:rsidRPr="00022A35">
        <w:rPr>
          <w:rStyle w:val="Code0"/>
        </w:rPr>
        <w:t>HELP_ENCODING</w:t>
      </w:r>
      <w:r w:rsidR="00971660" w:rsidRPr="00022A35">
        <w:rPr>
          <w:rStyle w:val="Code0"/>
        </w:rPr>
        <w:t>&gt;&gt;</w:t>
      </w:r>
      <w:r w:rsidRPr="00022A35">
        <w:t xml:space="preserve"> (см. файл определяемых переменных </w:t>
      </w:r>
      <w:r w:rsidRPr="00022A35">
        <w:rPr>
          <w:rStyle w:val="FileNameUnix"/>
        </w:rPr>
        <w:t>specified_vars.ini</w:t>
      </w:r>
      <w:r w:rsidRPr="00022A35">
        <w:t>).</w:t>
      </w:r>
      <w:r w:rsidR="004A65F6" w:rsidRPr="00022A35">
        <w:t xml:space="preserve"> Файлы для </w:t>
      </w:r>
      <w:r w:rsidR="004A65F6" w:rsidRPr="00022A35">
        <w:rPr>
          <w:lang w:val="en-US"/>
        </w:rPr>
        <w:t xml:space="preserve">CHM </w:t>
      </w:r>
      <w:r w:rsidR="004A65F6" w:rsidRPr="00022A35">
        <w:t xml:space="preserve">должны сохраняться в </w:t>
      </w:r>
      <w:r w:rsidR="004A65F6" w:rsidRPr="00022A35">
        <w:rPr>
          <w:lang w:val="en-US"/>
        </w:rPr>
        <w:t>ANSI-</w:t>
      </w:r>
      <w:r w:rsidR="004A65F6" w:rsidRPr="00022A35">
        <w:t xml:space="preserve">кодировке (напр., windows-1251, что указывается в определяемой переменной </w:t>
      </w:r>
      <w:r w:rsidR="00971660" w:rsidRPr="00022A35">
        <w:rPr>
          <w:rStyle w:val="Code0"/>
        </w:rPr>
        <w:t>&lt;&lt;</w:t>
      </w:r>
      <w:r w:rsidR="004A65F6" w:rsidRPr="00022A35">
        <w:rPr>
          <w:rStyle w:val="Code0"/>
        </w:rPr>
        <w:t>HHC_CHARSET</w:t>
      </w:r>
      <w:r w:rsidR="00971660" w:rsidRPr="00022A35">
        <w:rPr>
          <w:rStyle w:val="Code0"/>
        </w:rPr>
        <w:t>&gt;&gt;</w:t>
      </w:r>
      <w:r w:rsidR="004A65F6" w:rsidRPr="00022A35">
        <w:t>).</w:t>
      </w:r>
      <w:r w:rsidR="00C731A1" w:rsidRPr="00022A35">
        <w:fldChar w:fldCharType="begin"/>
      </w:r>
      <w:r w:rsidR="00C731A1" w:rsidRPr="00022A35">
        <w:instrText xml:space="preserve"> XE "Этап:Этап сохранения файлов" </w:instrText>
      </w:r>
      <w:r w:rsidR="00C731A1" w:rsidRPr="00022A35">
        <w:fldChar w:fldCharType="end"/>
      </w:r>
    </w:p>
    <w:p w:rsidR="009B7CF7" w:rsidRPr="00022A35" w:rsidRDefault="009B7CF7">
      <w:pPr>
        <w:pStyle w:val="Heading4"/>
        <w:rPr>
          <w:lang w:val="ru-RU"/>
        </w:rPr>
      </w:pPr>
      <w:r w:rsidRPr="00022A35">
        <w:rPr>
          <w:lang w:val="ru-RU"/>
        </w:rPr>
        <w:t>Выполнение компиляции файла стилей</w:t>
      </w:r>
    </w:p>
    <w:p w:rsidR="009B7CF7" w:rsidRPr="00022A35" w:rsidRDefault="009B7CF7" w:rsidP="009B7CF7">
      <w:pPr>
        <w:rPr>
          <w:lang w:val="en-US" w:eastAsia="en-US"/>
        </w:rPr>
      </w:pPr>
      <w:r w:rsidRPr="00022A35">
        <w:rPr>
          <w:lang w:eastAsia="en-US"/>
        </w:rPr>
        <w:t xml:space="preserve">После сохранения файлов </w:t>
      </w:r>
      <w:r w:rsidRPr="00022A35">
        <w:rPr>
          <w:lang w:val="en-US" w:eastAsia="en-US"/>
        </w:rPr>
        <w:t xml:space="preserve">GenHelp </w:t>
      </w:r>
      <w:r w:rsidRPr="00022A35">
        <w:rPr>
          <w:lang w:eastAsia="en-US"/>
        </w:rPr>
        <w:t xml:space="preserve">запускает файл </w:t>
      </w:r>
      <w:r w:rsidRPr="00022A35">
        <w:rPr>
          <w:rStyle w:val="FileNameUnix"/>
        </w:rPr>
        <w:t>dotless.bat</w:t>
      </w:r>
      <w:r w:rsidRPr="00022A35">
        <w:rPr>
          <w:lang w:val="en-US"/>
        </w:rPr>
        <w:t xml:space="preserve">, </w:t>
      </w:r>
      <w:r w:rsidRPr="00022A35">
        <w:t xml:space="preserve">который транслирует файл </w:t>
      </w:r>
      <w:r w:rsidRPr="00022A35">
        <w:rPr>
          <w:rStyle w:val="FileNameUnix"/>
        </w:rPr>
        <w:t>css_skin.less</w:t>
      </w:r>
      <w:r w:rsidRPr="00022A35">
        <w:t xml:space="preserve"> в файл </w:t>
      </w:r>
      <w:r w:rsidRPr="00022A35">
        <w:rPr>
          <w:rStyle w:val="FileNameUnix"/>
        </w:rPr>
        <w:t>css_skin.css</w:t>
      </w:r>
      <w:r w:rsidRPr="00022A35">
        <w:rPr>
          <w:lang w:val="en-US"/>
        </w:rPr>
        <w:t>.</w:t>
      </w:r>
    </w:p>
    <w:p w:rsidR="005B236E" w:rsidRPr="00022A35" w:rsidRDefault="005B236E">
      <w:pPr>
        <w:pStyle w:val="Heading4"/>
        <w:rPr>
          <w:lang w:val="ru-RU"/>
        </w:rPr>
      </w:pPr>
      <w:r w:rsidRPr="00022A35">
        <w:rPr>
          <w:lang w:val="ru-RU"/>
        </w:rPr>
        <w:t>Завершение создания Help</w:t>
      </w:r>
    </w:p>
    <w:p w:rsidR="005B236E" w:rsidRPr="00022A35" w:rsidRDefault="005B236E">
      <w:r w:rsidRPr="00022A35">
        <w:t xml:space="preserve">После завершения работы GenHelp запускает на исполнение файл </w:t>
      </w:r>
      <w:r w:rsidRPr="00022A35">
        <w:rPr>
          <w:rStyle w:val="FileNameUnix"/>
        </w:rPr>
        <w:t>сomplete.bat</w:t>
      </w:r>
      <w:r w:rsidR="00C731A1" w:rsidRPr="00022A35">
        <w:fldChar w:fldCharType="begin"/>
      </w:r>
      <w:r w:rsidR="00C731A1" w:rsidRPr="00022A35">
        <w:instrText xml:space="preserve"> XE "Файл:Файл complete.bat" </w:instrText>
      </w:r>
      <w:r w:rsidR="00C731A1" w:rsidRPr="00022A35">
        <w:fldChar w:fldCharType="end"/>
      </w:r>
      <w:r w:rsidR="00C731A1" w:rsidRPr="00022A35">
        <w:fldChar w:fldCharType="begin"/>
      </w:r>
      <w:r w:rsidR="00C731A1" w:rsidRPr="00022A35">
        <w:instrText xml:space="preserve"> XE "Complete.bat:Файл complete.bat" </w:instrText>
      </w:r>
      <w:r w:rsidR="00C731A1" w:rsidRPr="00022A35">
        <w:fldChar w:fldCharType="end"/>
      </w:r>
      <w:r w:rsidRPr="00022A35">
        <w:t xml:space="preserve">, который размещен в папке </w:t>
      </w:r>
      <w:r w:rsidRPr="00022A35">
        <w:rPr>
          <w:rStyle w:val="FileNameUnix"/>
        </w:rPr>
        <w:t>Update</w:t>
      </w:r>
      <w:r w:rsidR="00C731A1" w:rsidRPr="00022A35">
        <w:fldChar w:fldCharType="begin"/>
      </w:r>
      <w:r w:rsidR="00C731A1" w:rsidRPr="00022A35">
        <w:instrText xml:space="preserve"> XE "Папка:Папка Update" </w:instrText>
      </w:r>
      <w:r w:rsidR="00C731A1" w:rsidRPr="00022A35">
        <w:fldChar w:fldCharType="end"/>
      </w:r>
      <w:r w:rsidRPr="00022A35">
        <w:t xml:space="preserve">. Подробнее о файле </w:t>
      </w:r>
      <w:r w:rsidRPr="00022A35">
        <w:rPr>
          <w:rStyle w:val="FileNameUnix"/>
        </w:rPr>
        <w:t xml:space="preserve">complete.bat </w:t>
      </w:r>
      <w:r w:rsidRPr="00022A35">
        <w:t xml:space="preserve">см. в разделе </w:t>
      </w:r>
      <w:r w:rsidR="0048581C" w:rsidRPr="00022A35">
        <w:t>"</w:t>
      </w:r>
      <w:hyperlink w:anchor="_Настройка_внешнего_вида" w:history="1">
        <w:r w:rsidR="001D30D5" w:rsidRPr="00022A35">
          <w:rPr>
            <w:rStyle w:val="Hyperlink"/>
            <w:color w:val="auto"/>
            <w:u w:val="none"/>
          </w:rPr>
          <w:t>Настройка внешнего вида ЭС в формате HTML</w:t>
        </w:r>
      </w:hyperlink>
      <w:r w:rsidR="0048581C" w:rsidRPr="00022A35">
        <w:t>"</w:t>
      </w:r>
      <w:r w:rsidRPr="00022A35">
        <w:t xml:space="preserve">. </w:t>
      </w:r>
    </w:p>
    <w:p w:rsidR="005B236E" w:rsidRPr="00022A35" w:rsidRDefault="005B236E">
      <w:r w:rsidRPr="00022A35">
        <w:t xml:space="preserve">Если вы установили флажок </w:t>
      </w:r>
      <w:r w:rsidRPr="00022A35">
        <w:rPr>
          <w:rStyle w:val="DFN"/>
        </w:rPr>
        <w:t xml:space="preserve">View HTML output, </w:t>
      </w:r>
      <w:r w:rsidRPr="00022A35">
        <w:t>то GenHelp выводит в окно браузера готовую ЭС, начиная с домашней страницы.</w:t>
      </w:r>
    </w:p>
    <w:p w:rsidR="005B236E" w:rsidRPr="00022A35" w:rsidRDefault="005B236E">
      <w:pPr>
        <w:pStyle w:val="Heading3"/>
        <w:rPr>
          <w:lang w:val="ru-RU"/>
        </w:rPr>
      </w:pPr>
      <w:bookmarkStart w:id="129" w:name="_Создание_ЭС_в"/>
      <w:bookmarkStart w:id="130" w:name="_Toc346638566"/>
      <w:bookmarkStart w:id="131" w:name="_Toc476839355"/>
      <w:bookmarkEnd w:id="129"/>
      <w:r w:rsidRPr="00022A35">
        <w:rPr>
          <w:lang w:val="ru-RU"/>
        </w:rPr>
        <w:t>Создание ЭС в формате CHM</w:t>
      </w:r>
      <w:bookmarkEnd w:id="130"/>
      <w:bookmarkEnd w:id="131"/>
    </w:p>
    <w:p w:rsidR="005B236E" w:rsidRPr="00022A35" w:rsidRDefault="005B236E">
      <w:r w:rsidRPr="00022A35">
        <w:t>Для создания ЭС в формате CHM</w:t>
      </w:r>
      <w:r w:rsidR="00C731A1" w:rsidRPr="00022A35">
        <w:fldChar w:fldCharType="begin"/>
      </w:r>
      <w:r w:rsidR="00C731A1" w:rsidRPr="00022A35">
        <w:instrText xml:space="preserve"> XE "Формат:Формат CHM" </w:instrText>
      </w:r>
      <w:r w:rsidR="00C731A1" w:rsidRPr="00022A35">
        <w:fldChar w:fldCharType="end"/>
      </w:r>
      <w:r w:rsidR="00C731A1" w:rsidRPr="00022A35">
        <w:fldChar w:fldCharType="begin"/>
      </w:r>
      <w:r w:rsidR="00C731A1" w:rsidRPr="00022A35">
        <w:instrText xml:space="preserve"> XE "CHM:Формат CHM" </w:instrText>
      </w:r>
      <w:r w:rsidR="00C731A1" w:rsidRPr="00022A35">
        <w:fldChar w:fldCharType="end"/>
      </w:r>
      <w:r w:rsidRPr="00022A35">
        <w:t xml:space="preserve"> установите флажок </w:t>
      </w:r>
      <w:r w:rsidRPr="00022A35">
        <w:rPr>
          <w:rStyle w:val="DFN"/>
        </w:rPr>
        <w:t>CHM</w:t>
      </w:r>
      <w:r w:rsidR="00C731A1" w:rsidRPr="00022A35">
        <w:fldChar w:fldCharType="begin"/>
      </w:r>
      <w:r w:rsidR="00C731A1" w:rsidRPr="00022A35">
        <w:instrText xml:space="preserve"> XE "Поле:Флажок CHM" </w:instrText>
      </w:r>
      <w:r w:rsidR="00C731A1" w:rsidRPr="00022A35">
        <w:fldChar w:fldCharType="end"/>
      </w:r>
      <w:r w:rsidR="00C731A1" w:rsidRPr="00022A35">
        <w:fldChar w:fldCharType="begin"/>
      </w:r>
      <w:r w:rsidR="00C731A1" w:rsidRPr="00022A35">
        <w:instrText xml:space="preserve"> XE "CHM:Флажок CHM" </w:instrText>
      </w:r>
      <w:r w:rsidR="00C731A1" w:rsidRPr="00022A35">
        <w:fldChar w:fldCharType="end"/>
      </w:r>
      <w:r w:rsidRPr="00022A35">
        <w:rPr>
          <w:rStyle w:val="DFN"/>
        </w:rPr>
        <w:t xml:space="preserve"> </w:t>
      </w:r>
      <w:r w:rsidRPr="00022A35">
        <w:t xml:space="preserve">на вкладке </w:t>
      </w:r>
      <w:r w:rsidRPr="00022A35">
        <w:rPr>
          <w:rStyle w:val="DFN"/>
        </w:rPr>
        <w:t>Generate</w:t>
      </w:r>
      <w:r w:rsidR="00C731A1" w:rsidRPr="00022A35">
        <w:fldChar w:fldCharType="begin"/>
      </w:r>
      <w:r w:rsidR="00C731A1" w:rsidRPr="00022A35">
        <w:instrText xml:space="preserve"> XE "Вкладка:Вкладка Generate" </w:instrText>
      </w:r>
      <w:r w:rsidR="00C731A1" w:rsidRPr="00022A35">
        <w:fldChar w:fldCharType="end"/>
      </w:r>
      <w:r w:rsidR="00C731A1" w:rsidRPr="00022A35">
        <w:fldChar w:fldCharType="begin"/>
      </w:r>
      <w:r w:rsidR="00C731A1" w:rsidRPr="00022A35">
        <w:instrText xml:space="preserve"> XE "Generate:Вкладка Generate" </w:instrText>
      </w:r>
      <w:r w:rsidR="00C731A1" w:rsidRPr="00022A35">
        <w:fldChar w:fldCharType="end"/>
      </w:r>
      <w:r w:rsidRPr="00022A35">
        <w:t xml:space="preserve">. Одновременно установится и флажок </w:t>
      </w:r>
      <w:r w:rsidRPr="00022A35">
        <w:rPr>
          <w:rStyle w:val="DFN"/>
        </w:rPr>
        <w:t>HTML</w:t>
      </w:r>
      <w:r w:rsidR="00C731A1" w:rsidRPr="00022A35">
        <w:fldChar w:fldCharType="begin"/>
      </w:r>
      <w:r w:rsidR="00C731A1" w:rsidRPr="00022A35">
        <w:instrText xml:space="preserve"> XE "Поле:Флажок HTML" </w:instrText>
      </w:r>
      <w:r w:rsidR="00C731A1" w:rsidRPr="00022A35">
        <w:fldChar w:fldCharType="end"/>
      </w:r>
      <w:r w:rsidRPr="00022A35">
        <w:rPr>
          <w:rStyle w:val="DFN"/>
        </w:rPr>
        <w:t xml:space="preserve">, </w:t>
      </w:r>
      <w:r w:rsidRPr="00022A35">
        <w:t xml:space="preserve">так как для генерации в формат CHM GenHelp сначала проводит генерацию в формат HTML, а уже затем (на этапе исполнения файла </w:t>
      </w:r>
      <w:r w:rsidRPr="00022A35">
        <w:rPr>
          <w:rStyle w:val="FileNameUnix"/>
        </w:rPr>
        <w:t>complete.bat</w:t>
      </w:r>
      <w:r w:rsidRPr="00022A35">
        <w:t xml:space="preserve">) пользуется полученными файлами HTML для создания CHM. Получаемый в результате работы GenHelp файл </w:t>
      </w:r>
      <w:r w:rsidRPr="00022A35">
        <w:rPr>
          <w:rStyle w:val="FileNameUnix"/>
        </w:rPr>
        <w:t>CHM Project.chm</w:t>
      </w:r>
      <w:r w:rsidR="00C731A1" w:rsidRPr="00022A35">
        <w:fldChar w:fldCharType="begin"/>
      </w:r>
      <w:r w:rsidR="00C731A1" w:rsidRPr="00022A35">
        <w:instrText xml:space="preserve"> XE "Файл:Файл CHM Project.chm" </w:instrText>
      </w:r>
      <w:r w:rsidR="00C731A1" w:rsidRPr="00022A35">
        <w:fldChar w:fldCharType="end"/>
      </w:r>
      <w:r w:rsidRPr="00022A35">
        <w:rPr>
          <w:rStyle w:val="FileNameUnix"/>
        </w:rPr>
        <w:t xml:space="preserve"> </w:t>
      </w:r>
      <w:r w:rsidRPr="00022A35">
        <w:t>и есть ЭС в формате CHM</w:t>
      </w:r>
      <w:r w:rsidR="00C731A1" w:rsidRPr="00022A35">
        <w:fldChar w:fldCharType="begin"/>
      </w:r>
      <w:r w:rsidR="00C731A1" w:rsidRPr="00022A35">
        <w:instrText xml:space="preserve"> XE "Формат:Формат CHM" </w:instrText>
      </w:r>
      <w:r w:rsidR="00C731A1" w:rsidRPr="00022A35">
        <w:fldChar w:fldCharType="end"/>
      </w:r>
      <w:r w:rsidR="00C731A1" w:rsidRPr="00022A35">
        <w:fldChar w:fldCharType="begin"/>
      </w:r>
      <w:r w:rsidR="00C731A1" w:rsidRPr="00022A35">
        <w:instrText xml:space="preserve"> XE "CHM:Формат CHM" </w:instrText>
      </w:r>
      <w:r w:rsidR="00C731A1" w:rsidRPr="00022A35">
        <w:fldChar w:fldCharType="end"/>
      </w:r>
      <w:r w:rsidRPr="00022A35">
        <w:t xml:space="preserve">. </w:t>
      </w:r>
    </w:p>
    <w:p w:rsidR="005B236E" w:rsidRPr="00022A35" w:rsidRDefault="005B236E">
      <w:pPr>
        <w:keepNext/>
      </w:pPr>
      <w:r w:rsidRPr="00022A35">
        <w:t>Если оформление ЭС или другие данные внешнего вида вас не устраивает, то используется следующий общий подход к доработке ЭС:</w:t>
      </w:r>
    </w:p>
    <w:p w:rsidR="005B236E" w:rsidRPr="00022A35" w:rsidRDefault="005B236E" w:rsidP="009719A2">
      <w:pPr>
        <w:pStyle w:val="ListNumber"/>
        <w:numPr>
          <w:ilvl w:val="0"/>
          <w:numId w:val="18"/>
        </w:numPr>
      </w:pPr>
      <w:r w:rsidRPr="00022A35">
        <w:t xml:space="preserve">Поместите в папку замещения </w:t>
      </w:r>
      <w:r w:rsidRPr="00022A35">
        <w:rPr>
          <w:rStyle w:val="FileNameUnix"/>
        </w:rPr>
        <w:t xml:space="preserve">Update </w:t>
      </w:r>
      <w:r w:rsidR="009B7CF7" w:rsidRPr="00022A35">
        <w:t xml:space="preserve">шаблон </w:t>
      </w:r>
      <w:r w:rsidRPr="00022A35">
        <w:t>файл</w:t>
      </w:r>
      <w:r w:rsidR="009B7CF7" w:rsidRPr="00022A35">
        <w:t>а</w:t>
      </w:r>
      <w:r w:rsidRPr="00022A35">
        <w:t xml:space="preserve"> </w:t>
      </w:r>
      <w:r w:rsidRPr="00022A35">
        <w:rPr>
          <w:rStyle w:val="FileNameUnix"/>
        </w:rPr>
        <w:t>CHM Project.hhp</w:t>
      </w:r>
      <w:r w:rsidR="00C731A1" w:rsidRPr="00022A35">
        <w:fldChar w:fldCharType="begin"/>
      </w:r>
      <w:r w:rsidR="00C731A1" w:rsidRPr="00022A35">
        <w:instrText xml:space="preserve"> XE "Файл:Файл CHM Project.hhp" </w:instrText>
      </w:r>
      <w:r w:rsidR="00C731A1" w:rsidRPr="00022A35">
        <w:fldChar w:fldCharType="end"/>
      </w:r>
      <w:r w:rsidRPr="00022A35">
        <w:rPr>
          <w:rStyle w:val="FileNameUnix"/>
        </w:rPr>
        <w:t xml:space="preserve">. </w:t>
      </w:r>
      <w:r w:rsidRPr="00022A35">
        <w:t xml:space="preserve">Затем отредактируйте этот файл с учетом ваших требований, подключите новые файлы, нужные для проекта (например, таблицу контекстов) и т.п. </w:t>
      </w:r>
    </w:p>
    <w:p w:rsidR="005B236E" w:rsidRPr="00022A35" w:rsidRDefault="005B236E" w:rsidP="009719A2">
      <w:pPr>
        <w:pStyle w:val="ListNumber"/>
        <w:numPr>
          <w:ilvl w:val="0"/>
          <w:numId w:val="18"/>
        </w:numPr>
      </w:pPr>
      <w:r w:rsidRPr="00022A35">
        <w:t xml:space="preserve">Учтите другие возможности переоформления ЭС (см. примеры из разд. </w:t>
      </w:r>
      <w:r w:rsidR="0048581C" w:rsidRPr="00022A35">
        <w:t>"</w:t>
      </w:r>
      <w:hyperlink w:anchor="_Настройка_внешнего_вида" w:history="1">
        <w:r w:rsidR="00C55F6F" w:rsidRPr="00022A35">
          <w:rPr>
            <w:rStyle w:val="Hyperlink"/>
            <w:color w:val="auto"/>
            <w:u w:val="none"/>
          </w:rPr>
          <w:t>Настройка внешнего вида ЭС в формате HTML</w:t>
        </w:r>
      </w:hyperlink>
      <w:r w:rsidR="0048581C" w:rsidRPr="00022A35">
        <w:t>"</w:t>
      </w:r>
      <w:r w:rsidRPr="00022A35">
        <w:t xml:space="preserve">). Если вы выполняете какие-либо ручные исправления, то подумайте о том, что эти операции могут быть автоматизированы средствами поиска/замены текста (путем подключения внешних утилит командной строки в файл </w:t>
      </w:r>
      <w:r w:rsidRPr="00022A35">
        <w:rPr>
          <w:rStyle w:val="FileNameUnix"/>
        </w:rPr>
        <w:t>complete.bat</w:t>
      </w:r>
      <w:r w:rsidR="00C731A1" w:rsidRPr="00022A35">
        <w:fldChar w:fldCharType="begin"/>
      </w:r>
      <w:r w:rsidR="00C731A1" w:rsidRPr="00022A35">
        <w:instrText xml:space="preserve"> XE "Файл:Файл complete.bat" </w:instrText>
      </w:r>
      <w:r w:rsidR="00C731A1" w:rsidRPr="00022A35">
        <w:fldChar w:fldCharType="end"/>
      </w:r>
      <w:r w:rsidR="00C731A1" w:rsidRPr="00022A35">
        <w:fldChar w:fldCharType="begin"/>
      </w:r>
      <w:r w:rsidR="00C731A1" w:rsidRPr="00022A35">
        <w:instrText xml:space="preserve"> XE "Complete.bat:Файл complete.bat" </w:instrText>
      </w:r>
      <w:r w:rsidR="00C731A1" w:rsidRPr="00022A35">
        <w:fldChar w:fldCharType="end"/>
      </w:r>
      <w:r w:rsidRPr="00022A35">
        <w:t>).</w:t>
      </w:r>
    </w:p>
    <w:p w:rsidR="005B236E" w:rsidRPr="00022A35" w:rsidRDefault="005B236E">
      <w:pPr>
        <w:pStyle w:val="Heading3"/>
        <w:rPr>
          <w:lang w:val="ru-RU"/>
        </w:rPr>
      </w:pPr>
      <w:bookmarkStart w:id="132" w:name="_Получение_документа_в"/>
      <w:bookmarkStart w:id="133" w:name="_Toc346638567"/>
      <w:bookmarkStart w:id="134" w:name="_Toc476839356"/>
      <w:bookmarkEnd w:id="132"/>
      <w:r w:rsidRPr="00022A35">
        <w:rPr>
          <w:lang w:val="ru-RU"/>
        </w:rPr>
        <w:t>Получение документа в формате DOC</w:t>
      </w:r>
      <w:bookmarkEnd w:id="133"/>
      <w:bookmarkEnd w:id="134"/>
    </w:p>
    <w:p w:rsidR="005B236E" w:rsidRPr="00022A35" w:rsidRDefault="00C731A1">
      <w:r w:rsidRPr="00022A35">
        <w:fldChar w:fldCharType="begin"/>
      </w:r>
      <w:r w:rsidRPr="00022A35">
        <w:instrText xml:space="preserve"> XE "Формат:Формат DOC" </w:instrText>
      </w:r>
      <w:r w:rsidRPr="00022A35">
        <w:fldChar w:fldCharType="end"/>
      </w:r>
      <w:r w:rsidRPr="00022A35">
        <w:fldChar w:fldCharType="begin"/>
      </w:r>
      <w:r w:rsidRPr="00022A35">
        <w:instrText xml:space="preserve"> XE "DOC:Формат DOC" </w:instrText>
      </w:r>
      <w:r w:rsidRPr="00022A35">
        <w:fldChar w:fldCharType="end"/>
      </w:r>
      <w:r w:rsidR="005B236E" w:rsidRPr="00022A35">
        <w:t xml:space="preserve">Для создания версии документа для печати установите флажок </w:t>
      </w:r>
      <w:r w:rsidR="005B236E" w:rsidRPr="00022A35">
        <w:rPr>
          <w:rStyle w:val="DFN"/>
        </w:rPr>
        <w:t>CHM</w:t>
      </w:r>
      <w:r w:rsidRPr="00022A35">
        <w:fldChar w:fldCharType="begin"/>
      </w:r>
      <w:r w:rsidRPr="00022A35">
        <w:instrText xml:space="preserve"> XE "Поле:Флажок CHM" </w:instrText>
      </w:r>
      <w:r w:rsidRPr="00022A35">
        <w:fldChar w:fldCharType="end"/>
      </w:r>
      <w:r w:rsidR="005B236E" w:rsidRPr="00022A35">
        <w:rPr>
          <w:rStyle w:val="DFN"/>
        </w:rPr>
        <w:t xml:space="preserve"> </w:t>
      </w:r>
      <w:r w:rsidR="005B236E" w:rsidRPr="00022A35">
        <w:t xml:space="preserve">на вкладке </w:t>
      </w:r>
      <w:r w:rsidR="005B236E" w:rsidRPr="00022A35">
        <w:rPr>
          <w:rStyle w:val="DFN"/>
        </w:rPr>
        <w:t>Generate</w:t>
      </w:r>
      <w:r w:rsidRPr="00022A35">
        <w:fldChar w:fldCharType="begin"/>
      </w:r>
      <w:r w:rsidRPr="00022A35">
        <w:instrText xml:space="preserve"> XE "Вкладка:Вкладка Generate" </w:instrText>
      </w:r>
      <w:r w:rsidRPr="00022A35">
        <w:fldChar w:fldCharType="end"/>
      </w:r>
      <w:r w:rsidRPr="00022A35">
        <w:fldChar w:fldCharType="begin"/>
      </w:r>
      <w:r w:rsidRPr="00022A35">
        <w:instrText xml:space="preserve"> XE "Generate:Вкладка Generate" </w:instrText>
      </w:r>
      <w:r w:rsidRPr="00022A35">
        <w:fldChar w:fldCharType="end"/>
      </w:r>
      <w:r w:rsidR="005B236E" w:rsidRPr="00022A35">
        <w:t xml:space="preserve">. Результирующий файл с именем </w:t>
      </w:r>
      <w:r w:rsidR="005B236E" w:rsidRPr="00022A35">
        <w:rPr>
          <w:rStyle w:val="FileNameUnix"/>
        </w:rPr>
        <w:t xml:space="preserve">Printed_abc.doc </w:t>
      </w:r>
      <w:r w:rsidR="005B236E" w:rsidRPr="00022A35">
        <w:t xml:space="preserve">(где </w:t>
      </w:r>
      <w:r w:rsidR="005B236E" w:rsidRPr="00022A35">
        <w:rPr>
          <w:rStyle w:val="FileNameUnix"/>
        </w:rPr>
        <w:t>abc.doc</w:t>
      </w:r>
      <w:r w:rsidR="005B236E" w:rsidRPr="00022A35">
        <w:t xml:space="preserve"> — имя первоисточника) будет размещен в папке </w:t>
      </w:r>
      <w:r w:rsidR="005B236E" w:rsidRPr="00022A35">
        <w:rPr>
          <w:rStyle w:val="FileNameUnix"/>
        </w:rPr>
        <w:t>Output</w:t>
      </w:r>
      <w:r w:rsidR="005B236E" w:rsidRPr="00022A35">
        <w:t>.</w:t>
      </w:r>
    </w:p>
    <w:p w:rsidR="005B236E" w:rsidRPr="00022A35" w:rsidRDefault="005B236E">
      <w:r w:rsidRPr="00022A35">
        <w:t xml:space="preserve">Как уже указывалось выше (см. разд. </w:t>
      </w:r>
      <w:r w:rsidR="0048581C" w:rsidRPr="00022A35">
        <w:t>"</w:t>
      </w:r>
      <w:hyperlink w:anchor="_Этапы_генерации_ЭС" w:history="1">
        <w:r w:rsidR="00C55F6F" w:rsidRPr="00022A35">
          <w:rPr>
            <w:rStyle w:val="Hyperlink"/>
            <w:color w:val="auto"/>
            <w:u w:val="none"/>
          </w:rPr>
          <w:t>Этапы генерации ЭС в формате HTML</w:t>
        </w:r>
      </w:hyperlink>
      <w:r w:rsidR="0048581C" w:rsidRPr="00022A35">
        <w:t>"</w:t>
      </w:r>
      <w:r w:rsidRPr="00022A35">
        <w:t xml:space="preserve">, разд. </w:t>
      </w:r>
      <w:r w:rsidR="0048581C" w:rsidRPr="00022A35">
        <w:t>"</w:t>
      </w:r>
      <w:hyperlink w:anchor="_Построение_предметного_указателя" w:history="1">
        <w:r w:rsidR="00C55F6F" w:rsidRPr="00022A35">
          <w:rPr>
            <w:rStyle w:val="Hyperlink"/>
            <w:color w:val="auto"/>
            <w:u w:val="none"/>
          </w:rPr>
          <w:t>Построение предметного указателя</w:t>
        </w:r>
      </w:hyperlink>
      <w:r w:rsidR="0048581C" w:rsidRPr="00022A35">
        <w:t>"</w:t>
      </w:r>
      <w:r w:rsidRPr="00022A35">
        <w:t>), первоисточник может содержать поля XE в двух форматах: стандартном XE</w:t>
      </w:r>
      <w:r w:rsidR="00C731A1" w:rsidRPr="00022A35">
        <w:fldChar w:fldCharType="begin"/>
      </w:r>
      <w:r w:rsidR="00C731A1" w:rsidRPr="00022A35">
        <w:instrText xml:space="preserve"> XE "Формат:Формат XE" </w:instrText>
      </w:r>
      <w:r w:rsidR="00C731A1" w:rsidRPr="00022A35">
        <w:fldChar w:fldCharType="end"/>
      </w:r>
      <w:r w:rsidR="00C731A1" w:rsidRPr="00022A35">
        <w:fldChar w:fldCharType="begin"/>
      </w:r>
      <w:r w:rsidR="00C731A1" w:rsidRPr="00022A35">
        <w:instrText xml:space="preserve"> XE "XE:Формат XE" </w:instrText>
      </w:r>
      <w:r w:rsidR="00C731A1" w:rsidRPr="00022A35">
        <w:fldChar w:fldCharType="end"/>
      </w:r>
      <w:r w:rsidRPr="00022A35">
        <w:t xml:space="preserve"> и в формате XE-BSI</w:t>
      </w:r>
      <w:r w:rsidR="00C731A1" w:rsidRPr="00022A35">
        <w:fldChar w:fldCharType="begin"/>
      </w:r>
      <w:r w:rsidR="00C731A1" w:rsidRPr="00022A35">
        <w:instrText xml:space="preserve"> XE "Формат:Формат XE-BSI" </w:instrText>
      </w:r>
      <w:r w:rsidR="00C731A1" w:rsidRPr="00022A35">
        <w:fldChar w:fldCharType="end"/>
      </w:r>
      <w:r w:rsidR="00C731A1" w:rsidRPr="00022A35">
        <w:fldChar w:fldCharType="begin"/>
      </w:r>
      <w:r w:rsidR="00C731A1" w:rsidRPr="00022A35">
        <w:instrText xml:space="preserve"> XE "XE-BSI:Формат XE-BSI" </w:instrText>
      </w:r>
      <w:r w:rsidR="00C731A1" w:rsidRPr="00022A35">
        <w:fldChar w:fldCharType="end"/>
      </w:r>
      <w:r w:rsidRPr="00022A35">
        <w:t xml:space="preserve">. GenHelp </w:t>
      </w:r>
      <w:r w:rsidR="0048581C" w:rsidRPr="00022A35">
        <w:t>"</w:t>
      </w:r>
      <w:r w:rsidRPr="00022A35">
        <w:t>понимает</w:t>
      </w:r>
      <w:r w:rsidR="0048581C" w:rsidRPr="00022A35">
        <w:t>"</w:t>
      </w:r>
      <w:r w:rsidRPr="00022A35">
        <w:t xml:space="preserve"> оба формата. Однако с такими полями нельзя передавать документ заказчику, особенно в том случае, когда предполагается, что заказчик может самостоятельно продолжить разработку документа. Для этого GenHelp в процессе создания печатного формата преобразует поля XE-BSI в обычные поля XE. При этом из одного поля в формате XE-BSI получается несколько полей в формате XE. </w:t>
      </w:r>
    </w:p>
    <w:p w:rsidR="005B236E" w:rsidRPr="00022A35" w:rsidRDefault="005B236E">
      <w:pPr>
        <w:keepNext/>
      </w:pPr>
      <w:r w:rsidRPr="00022A35">
        <w:t xml:space="preserve">Например, приведенную выше комбинацию полей </w:t>
      </w:r>
    </w:p>
    <w:p w:rsidR="005B236E" w:rsidRPr="00022A35" w:rsidRDefault="005B236E" w:rsidP="009B7CF7">
      <w:pPr>
        <w:pStyle w:val="ListContinue"/>
      </w:pPr>
      <w:r w:rsidRPr="00022A35">
        <w:t>{XE "Уровень2 %уровень 1a %уровень 1b … %уровень 1n" \f "bsi" }</w:t>
      </w:r>
    </w:p>
    <w:p w:rsidR="005B236E" w:rsidRPr="00022A35" w:rsidRDefault="005B236E">
      <w:pPr>
        <w:keepNext/>
      </w:pPr>
      <w:r w:rsidRPr="00022A35">
        <w:t>GenHelp заменит на последовательность</w:t>
      </w:r>
    </w:p>
    <w:p w:rsidR="005B236E" w:rsidRPr="00022A35" w:rsidRDefault="009B7CF7" w:rsidP="009B7CF7">
      <w:pPr>
        <w:pStyle w:val="ListContinue"/>
      </w:pPr>
      <w:r w:rsidRPr="00022A35">
        <w:t>{</w:t>
      </w:r>
      <w:r w:rsidR="005B236E" w:rsidRPr="00022A35">
        <w:t xml:space="preserve">XE "Уровень1a:уровень 2" }{ XE "Уровень1b:уровень 2" } … </w:t>
      </w:r>
      <w:r w:rsidR="005B236E" w:rsidRPr="00022A35">
        <w:br/>
        <w:t>{ XE "Уровень1n:уровень 2" }</w:t>
      </w:r>
    </w:p>
    <w:p w:rsidR="005B236E" w:rsidRPr="00022A35" w:rsidRDefault="005B236E">
      <w:pPr>
        <w:keepNext/>
      </w:pPr>
      <w:r w:rsidRPr="00022A35">
        <w:t>В процессе создания печатного документа GenHelp выполняет следующие этапы</w:t>
      </w:r>
      <w:r w:rsidR="00C731A1" w:rsidRPr="00022A35">
        <w:fldChar w:fldCharType="begin"/>
      </w:r>
      <w:r w:rsidR="00C731A1" w:rsidRPr="00022A35">
        <w:instrText xml:space="preserve"> XE "Этап:Этапы генерации в формате DOC" </w:instrText>
      </w:r>
      <w:r w:rsidR="00C731A1" w:rsidRPr="00022A35">
        <w:fldChar w:fldCharType="end"/>
      </w:r>
      <w:r w:rsidR="00C731A1" w:rsidRPr="00022A35">
        <w:fldChar w:fldCharType="begin"/>
      </w:r>
      <w:r w:rsidR="00C731A1" w:rsidRPr="00022A35">
        <w:instrText xml:space="preserve"> XE "DOC:Этапы генерации в формате DOC" </w:instrText>
      </w:r>
      <w:r w:rsidR="00C731A1" w:rsidRPr="00022A35">
        <w:fldChar w:fldCharType="end"/>
      </w:r>
      <w:r w:rsidR="00C731A1" w:rsidRPr="00022A35">
        <w:fldChar w:fldCharType="begin"/>
      </w:r>
      <w:r w:rsidR="00C731A1" w:rsidRPr="00022A35">
        <w:instrText xml:space="preserve"> XE "Генерация:Этапы генерации в формате DOC" </w:instrText>
      </w:r>
      <w:r w:rsidR="00C731A1" w:rsidRPr="00022A35">
        <w:fldChar w:fldCharType="end"/>
      </w:r>
      <w:r w:rsidRPr="00022A35">
        <w:t>:</w:t>
      </w:r>
    </w:p>
    <w:p w:rsidR="005B236E" w:rsidRPr="00022A35" w:rsidRDefault="005B236E" w:rsidP="009719A2">
      <w:pPr>
        <w:pStyle w:val="ListNumber"/>
        <w:numPr>
          <w:ilvl w:val="0"/>
          <w:numId w:val="16"/>
        </w:numPr>
      </w:pPr>
      <w:r w:rsidRPr="00022A35">
        <w:t>Загрузка первоисточника в Word.</w:t>
      </w:r>
    </w:p>
    <w:p w:rsidR="005B236E" w:rsidRPr="00022A35" w:rsidRDefault="005B236E" w:rsidP="009719A2">
      <w:pPr>
        <w:pStyle w:val="ListNumber"/>
        <w:numPr>
          <w:ilvl w:val="0"/>
          <w:numId w:val="16"/>
        </w:numPr>
      </w:pPr>
      <w:r w:rsidRPr="00022A35">
        <w:t xml:space="preserve">Удаление текста, помеченного к удалению закладками (см. параметр </w:t>
      </w:r>
      <w:r w:rsidRPr="00022A35">
        <w:rPr>
          <w:rStyle w:val="DFN"/>
        </w:rPr>
        <w:t xml:space="preserve">Delete for DOC (list of bookmark prefixes) </w:t>
      </w:r>
      <w:r w:rsidR="00C731A1" w:rsidRPr="00022A35">
        <w:fldChar w:fldCharType="begin"/>
      </w:r>
      <w:r w:rsidR="00C731A1" w:rsidRPr="00022A35">
        <w:instrText xml:space="preserve"> XE "Поле:Поле Delete for DOC (list of bookmark prefixes)" </w:instrText>
      </w:r>
      <w:r w:rsidR="00C731A1" w:rsidRPr="00022A35">
        <w:fldChar w:fldCharType="end"/>
      </w:r>
      <w:r w:rsidRPr="00022A35">
        <w:t xml:space="preserve">на вкладке </w:t>
      </w:r>
      <w:r w:rsidRPr="00022A35">
        <w:rPr>
          <w:rStyle w:val="DFN"/>
        </w:rPr>
        <w:t>Bookmarks</w:t>
      </w:r>
      <w:r w:rsidR="00C731A1" w:rsidRPr="00022A35">
        <w:fldChar w:fldCharType="begin"/>
      </w:r>
      <w:r w:rsidR="00C731A1" w:rsidRPr="00022A35">
        <w:instrText xml:space="preserve"> XE "Вкладка:Вкладка Bookmarks" </w:instrText>
      </w:r>
      <w:r w:rsidR="00C731A1" w:rsidRPr="00022A35">
        <w:fldChar w:fldCharType="end"/>
      </w:r>
      <w:r w:rsidR="00C731A1" w:rsidRPr="00022A35">
        <w:fldChar w:fldCharType="begin"/>
      </w:r>
      <w:r w:rsidR="00C731A1" w:rsidRPr="00022A35">
        <w:instrText xml:space="preserve"> XE "Bookmarks:Вкладка Bookmarks" </w:instrText>
      </w:r>
      <w:r w:rsidR="00C731A1" w:rsidRPr="00022A35">
        <w:fldChar w:fldCharType="end"/>
      </w:r>
      <w:r w:rsidRPr="00022A35">
        <w:t>).</w:t>
      </w:r>
    </w:p>
    <w:p w:rsidR="005B236E" w:rsidRPr="00022A35" w:rsidRDefault="005B236E" w:rsidP="009719A2">
      <w:pPr>
        <w:pStyle w:val="ListNumber"/>
        <w:numPr>
          <w:ilvl w:val="0"/>
          <w:numId w:val="16"/>
        </w:numPr>
      </w:pPr>
      <w:r w:rsidRPr="00022A35">
        <w:t xml:space="preserve">Выполнение подготовленного макроса </w:t>
      </w:r>
      <w:r w:rsidR="00C731A1" w:rsidRPr="00022A35">
        <w:fldChar w:fldCharType="begin"/>
      </w:r>
      <w:r w:rsidR="00C731A1" w:rsidRPr="00022A35">
        <w:instrText xml:space="preserve"> XE "Этап:Этап вызова пользовательского макроса" </w:instrText>
      </w:r>
      <w:r w:rsidR="00C731A1" w:rsidRPr="00022A35">
        <w:fldChar w:fldCharType="end"/>
      </w:r>
      <w:r w:rsidR="00C731A1" w:rsidRPr="00022A35">
        <w:fldChar w:fldCharType="begin"/>
      </w:r>
      <w:r w:rsidR="00C731A1" w:rsidRPr="00022A35">
        <w:instrText xml:space="preserve"> XE "Макрос:Этап вызова пользовательского макроса" </w:instrText>
      </w:r>
      <w:r w:rsidR="00C731A1" w:rsidRPr="00022A35">
        <w:fldChar w:fldCharType="end"/>
      </w:r>
      <w:r w:rsidRPr="00022A35">
        <w:t>предварительной обработки текста (</w:t>
      </w:r>
      <w:r w:rsidRPr="00022A35">
        <w:rPr>
          <w:rStyle w:val="FileNameUnix"/>
        </w:rPr>
        <w:t>gh_start</w:t>
      </w:r>
      <w:r w:rsidRPr="00022A35">
        <w:t xml:space="preserve">), если он указан пользователем (подробнее см. разд. </w:t>
      </w:r>
      <w:r w:rsidR="0048581C" w:rsidRPr="00022A35">
        <w:t>"</w:t>
      </w:r>
      <w:hyperlink w:anchor="_Вызов_пользовательского_макроса" w:history="1">
        <w:r w:rsidR="00C55F6F" w:rsidRPr="00022A35">
          <w:rPr>
            <w:rStyle w:val="Hyperlink"/>
            <w:color w:val="auto"/>
            <w:u w:val="none"/>
          </w:rPr>
          <w:t>Вызов пользовательского макроса обработки текста перед разметкой документа</w:t>
        </w:r>
      </w:hyperlink>
      <w:r w:rsidR="0048581C" w:rsidRPr="00022A35">
        <w:t>"</w:t>
      </w:r>
      <w:r w:rsidRPr="00022A35">
        <w:t>).</w:t>
      </w:r>
    </w:p>
    <w:p w:rsidR="005B236E" w:rsidRPr="00022A35" w:rsidRDefault="005B236E" w:rsidP="009719A2">
      <w:pPr>
        <w:pStyle w:val="ListNumber"/>
        <w:numPr>
          <w:ilvl w:val="0"/>
          <w:numId w:val="16"/>
        </w:numPr>
      </w:pPr>
      <w:r w:rsidRPr="00022A35">
        <w:t>Сканирование всех полей и переделка индексных полей формата</w:t>
      </w:r>
      <w:r w:rsidRPr="00022A35">
        <w:rPr>
          <w:rStyle w:val="CODE"/>
        </w:rPr>
        <w:t xml:space="preserve"> XE-BSI </w:t>
      </w:r>
      <w:r w:rsidRPr="00022A35">
        <w:t xml:space="preserve">в стандартный формат </w:t>
      </w:r>
      <w:r w:rsidRPr="00022A35">
        <w:rPr>
          <w:rStyle w:val="CODE"/>
        </w:rPr>
        <w:t>XE</w:t>
      </w:r>
      <w:r w:rsidRPr="00022A35">
        <w:t>.</w:t>
      </w:r>
    </w:p>
    <w:p w:rsidR="005B236E" w:rsidRPr="00022A35" w:rsidRDefault="005B236E" w:rsidP="009719A2">
      <w:pPr>
        <w:pStyle w:val="ListNumber"/>
        <w:numPr>
          <w:ilvl w:val="0"/>
          <w:numId w:val="16"/>
        </w:numPr>
      </w:pPr>
      <w:r w:rsidRPr="00022A35">
        <w:t>Замена шрифта в гиперссылках (синий подчеркнутый текст заменяется на черный неподчеркнутый).</w:t>
      </w:r>
    </w:p>
    <w:p w:rsidR="005B236E" w:rsidRPr="00022A35" w:rsidRDefault="005B236E" w:rsidP="009719A2">
      <w:pPr>
        <w:pStyle w:val="ListNumber"/>
        <w:numPr>
          <w:ilvl w:val="0"/>
          <w:numId w:val="16"/>
        </w:numPr>
      </w:pPr>
      <w:r w:rsidRPr="00022A35">
        <w:t xml:space="preserve">Обновление полей, в том числе поля </w:t>
      </w:r>
      <w:r w:rsidRPr="00022A35">
        <w:rPr>
          <w:rStyle w:val="CODE"/>
        </w:rPr>
        <w:t>TOC</w:t>
      </w:r>
      <w:r w:rsidRPr="00022A35">
        <w:t xml:space="preserve"> (содержание) и </w:t>
      </w:r>
      <w:r w:rsidRPr="00022A35">
        <w:rPr>
          <w:rStyle w:val="CODE"/>
        </w:rPr>
        <w:t>Index</w:t>
      </w:r>
      <w:r w:rsidRPr="00022A35">
        <w:t xml:space="preserve"> (предметный указатель).</w:t>
      </w:r>
    </w:p>
    <w:p w:rsidR="005B236E" w:rsidRPr="00022A35" w:rsidRDefault="005B236E" w:rsidP="009719A2">
      <w:pPr>
        <w:pStyle w:val="ListNumber"/>
        <w:numPr>
          <w:ilvl w:val="0"/>
          <w:numId w:val="16"/>
        </w:numPr>
      </w:pPr>
      <w:r w:rsidRPr="00022A35">
        <w:t>Выполнение подготовленного макроса завершающей обработки текста (</w:t>
      </w:r>
      <w:r w:rsidRPr="00022A35">
        <w:rPr>
          <w:rStyle w:val="FileNameUnix"/>
        </w:rPr>
        <w:t>gh_complete_doc</w:t>
      </w:r>
      <w:r w:rsidR="00C731A1" w:rsidRPr="00022A35">
        <w:fldChar w:fldCharType="begin"/>
      </w:r>
      <w:r w:rsidR="00C731A1" w:rsidRPr="00022A35">
        <w:instrText xml:space="preserve"> XE "Макрос:Макрос gh complete doc" </w:instrText>
      </w:r>
      <w:r w:rsidR="00C731A1" w:rsidRPr="00022A35">
        <w:fldChar w:fldCharType="end"/>
      </w:r>
      <w:r w:rsidRPr="00022A35">
        <w:t xml:space="preserve">), если он указан пользователем. Правила вызова этого макроса такие же, как и для макроса </w:t>
      </w:r>
      <w:r w:rsidRPr="00022A35">
        <w:rPr>
          <w:rStyle w:val="FileNameUnix"/>
        </w:rPr>
        <w:t>gh_start</w:t>
      </w:r>
      <w:r w:rsidR="00C731A1" w:rsidRPr="00022A35">
        <w:fldChar w:fldCharType="begin"/>
      </w:r>
      <w:r w:rsidR="00C731A1" w:rsidRPr="00022A35">
        <w:instrText xml:space="preserve"> XE "Макрос:Макрос gh start" </w:instrText>
      </w:r>
      <w:r w:rsidR="00C731A1" w:rsidRPr="00022A35">
        <w:fldChar w:fldCharType="end"/>
      </w:r>
      <w:r w:rsidRPr="00022A35">
        <w:t xml:space="preserve">. Если такой макрос предусмотрен пользователем, то он должен быть размещен в файле </w:t>
      </w:r>
      <w:r w:rsidRPr="00022A35">
        <w:rPr>
          <w:rStyle w:val="FileNameUnix"/>
        </w:rPr>
        <w:t xml:space="preserve">gh_user.dot </w:t>
      </w:r>
      <w:r w:rsidR="00C731A1" w:rsidRPr="00022A35">
        <w:fldChar w:fldCharType="begin"/>
      </w:r>
      <w:r w:rsidR="00C731A1" w:rsidRPr="00022A35">
        <w:instrText xml:space="preserve"> XE "Файл:Файл Gh user.dot" </w:instrText>
      </w:r>
      <w:r w:rsidR="00C731A1" w:rsidRPr="00022A35">
        <w:fldChar w:fldCharType="end"/>
      </w:r>
      <w:r w:rsidRPr="00022A35">
        <w:t xml:space="preserve">(который пользователь должен разместить в папке </w:t>
      </w:r>
      <w:r w:rsidRPr="00022A35">
        <w:rPr>
          <w:rStyle w:val="FileNameUnix"/>
        </w:rPr>
        <w:t>Update</w:t>
      </w:r>
      <w:r w:rsidRPr="00022A35">
        <w:t>)</w:t>
      </w:r>
      <w:r w:rsidRPr="00022A35">
        <w:rPr>
          <w:rStyle w:val="FileNameUnix"/>
        </w:rPr>
        <w:t xml:space="preserve">. </w:t>
      </w:r>
      <w:r w:rsidRPr="00022A35">
        <w:t xml:space="preserve">В конце своей работы макрос должен обновить все поля в документе (включая поле </w:t>
      </w:r>
      <w:r w:rsidRPr="00022A35">
        <w:rPr>
          <w:rStyle w:val="DFN"/>
        </w:rPr>
        <w:t>TOC</w:t>
      </w:r>
      <w:r w:rsidRPr="00022A35">
        <w:t>).</w:t>
      </w:r>
    </w:p>
    <w:p w:rsidR="005B236E" w:rsidRPr="00022A35" w:rsidRDefault="005B236E" w:rsidP="009719A2">
      <w:pPr>
        <w:pStyle w:val="ListNumber"/>
        <w:numPr>
          <w:ilvl w:val="0"/>
          <w:numId w:val="16"/>
        </w:numPr>
        <w:rPr>
          <w:rStyle w:val="FileNameUnix"/>
        </w:rPr>
      </w:pPr>
      <w:r w:rsidRPr="00022A35">
        <w:t xml:space="preserve">Сохранение файла в папку </w:t>
      </w:r>
      <w:r w:rsidRPr="00022A35">
        <w:rPr>
          <w:rStyle w:val="FileNameUnix"/>
        </w:rPr>
        <w:t>Output</w:t>
      </w:r>
      <w:r w:rsidRPr="00022A35">
        <w:t xml:space="preserve"> с именем </w:t>
      </w:r>
      <w:r w:rsidRPr="00022A35">
        <w:rPr>
          <w:rStyle w:val="FileNameUnix"/>
        </w:rPr>
        <w:t xml:space="preserve">Printed_имяпервоисточника.doc. </w:t>
      </w:r>
      <w:r w:rsidRPr="00022A35">
        <w:t xml:space="preserve">Например, если первоисточник имеет имя </w:t>
      </w:r>
      <w:r w:rsidRPr="00022A35">
        <w:rPr>
          <w:rStyle w:val="FileNameUnix"/>
        </w:rPr>
        <w:t>SS-ICAT2-700S-(UserGuide).doc</w:t>
      </w:r>
      <w:r w:rsidRPr="00022A35">
        <w:t>, то файл в печатном формате будет сохранен с именем Printed_</w:t>
      </w:r>
      <w:r w:rsidRPr="00022A35">
        <w:rPr>
          <w:rStyle w:val="FileNameUnix"/>
        </w:rPr>
        <w:t>SS-ICAT2-700S-(UserGuide).doc.</w:t>
      </w:r>
    </w:p>
    <w:p w:rsidR="005B236E" w:rsidRPr="00022A35" w:rsidRDefault="005B236E" w:rsidP="009719A2">
      <w:pPr>
        <w:pStyle w:val="ListNumber"/>
        <w:numPr>
          <w:ilvl w:val="0"/>
          <w:numId w:val="16"/>
        </w:numPr>
        <w:rPr>
          <w:rStyle w:val="FileNameUnix"/>
        </w:rPr>
      </w:pPr>
      <w:r w:rsidRPr="00022A35">
        <w:t>Закрытие файла и сеанса Word</w:t>
      </w:r>
      <w:r w:rsidRPr="00022A35">
        <w:rPr>
          <w:rStyle w:val="FileNameUnix"/>
        </w:rPr>
        <w:t>.</w:t>
      </w:r>
    </w:p>
    <w:p w:rsidR="005B236E" w:rsidRPr="00022A35" w:rsidRDefault="005B236E" w:rsidP="009B7CF7">
      <w:pPr>
        <w:pStyle w:val="Gap"/>
      </w:pPr>
    </w:p>
    <w:p w:rsidR="005B236E" w:rsidRPr="00022A35" w:rsidRDefault="005B236E">
      <w:pPr>
        <w:pStyle w:val="Heading3"/>
        <w:rPr>
          <w:lang w:val="ru-RU"/>
        </w:rPr>
      </w:pPr>
      <w:bookmarkStart w:id="135" w:name="_Toc346638568"/>
      <w:bookmarkStart w:id="136" w:name="_Toc476839357"/>
      <w:r w:rsidRPr="00022A35">
        <w:rPr>
          <w:lang w:val="ru-RU"/>
        </w:rPr>
        <w:t>Построение контекстно-зависимой ЭС</w:t>
      </w:r>
      <w:bookmarkEnd w:id="135"/>
      <w:bookmarkEnd w:id="136"/>
    </w:p>
    <w:p w:rsidR="005B236E" w:rsidRPr="00022A35" w:rsidRDefault="005B236E" w:rsidP="009B7CF7">
      <w:pPr>
        <w:keepNext/>
      </w:pPr>
      <w:r w:rsidRPr="00022A35">
        <w:t xml:space="preserve">Термин </w:t>
      </w:r>
      <w:r w:rsidR="0048581C" w:rsidRPr="00022A35">
        <w:t>"</w:t>
      </w:r>
      <w:r w:rsidRPr="00022A35">
        <w:t>контекстно-зависимая ЭС</w:t>
      </w:r>
      <w:r w:rsidR="00C731A1" w:rsidRPr="00022A35">
        <w:fldChar w:fldCharType="begin"/>
      </w:r>
      <w:r w:rsidR="00C731A1" w:rsidRPr="00022A35">
        <w:instrText xml:space="preserve"> XE "Контекстно-зависимая:Термин Контекстно-зависимая ЭС" </w:instrText>
      </w:r>
      <w:r w:rsidR="00C731A1" w:rsidRPr="00022A35">
        <w:fldChar w:fldCharType="end"/>
      </w:r>
      <w:r w:rsidR="00C731A1" w:rsidRPr="00022A35">
        <w:fldChar w:fldCharType="begin"/>
      </w:r>
      <w:r w:rsidR="00C731A1" w:rsidRPr="00022A35">
        <w:instrText xml:space="preserve"> XE "ЭС:Термин Контекстно-зависимая ЭС" </w:instrText>
      </w:r>
      <w:r w:rsidR="00C731A1" w:rsidRPr="00022A35">
        <w:fldChar w:fldCharType="end"/>
      </w:r>
      <w:r w:rsidR="00C731A1" w:rsidRPr="00022A35">
        <w:fldChar w:fldCharType="begin"/>
      </w:r>
      <w:r w:rsidR="00C731A1" w:rsidRPr="00022A35">
        <w:instrText xml:space="preserve"> XE "Термин:Термин Контекстно-зависимая ЭС" </w:instrText>
      </w:r>
      <w:r w:rsidR="00C731A1" w:rsidRPr="00022A35">
        <w:fldChar w:fldCharType="end"/>
      </w:r>
      <w:r w:rsidR="0048581C" w:rsidRPr="00022A35">
        <w:t>"</w:t>
      </w:r>
      <w:r w:rsidRPr="00022A35">
        <w:t xml:space="preserve"> имеет два различных толкования. </w:t>
      </w:r>
    </w:p>
    <w:p w:rsidR="005B236E" w:rsidRPr="00022A35" w:rsidRDefault="005B236E">
      <w:pPr>
        <w:pStyle w:val="ListBullet"/>
        <w:numPr>
          <w:ilvl w:val="0"/>
          <w:numId w:val="1"/>
        </w:numPr>
        <w:ind w:left="714" w:hanging="357"/>
      </w:pPr>
      <w:r w:rsidRPr="00022A35">
        <w:t xml:space="preserve">В первом толковании, такая ЭС обеспечивает вызов ЭС как с домашней страницы, так и с любой другой страницы, в зависимости от логики приложения, для которой разработана ЭС. Такая ЭС также имеет название </w:t>
      </w:r>
      <w:r w:rsidR="0048581C" w:rsidRPr="00022A35">
        <w:t>"</w:t>
      </w:r>
      <w:r w:rsidRPr="00022A35">
        <w:t>контентно-зависимая ЭС</w:t>
      </w:r>
      <w:r w:rsidR="0048581C" w:rsidRPr="00022A35">
        <w:t>"</w:t>
      </w:r>
      <w:r w:rsidRPr="00022A35">
        <w:t xml:space="preserve"> (content-sensitive HELP).</w:t>
      </w:r>
    </w:p>
    <w:p w:rsidR="005B236E" w:rsidRPr="00022A35" w:rsidRDefault="005B236E">
      <w:pPr>
        <w:pStyle w:val="ListBullet"/>
        <w:numPr>
          <w:ilvl w:val="0"/>
          <w:numId w:val="1"/>
        </w:numPr>
        <w:ind w:left="714" w:hanging="357"/>
      </w:pPr>
      <w:r w:rsidRPr="00022A35">
        <w:t xml:space="preserve">В другом толковании, контекстно-зависимая ЭС дает пользователю приложения возможность узнавать назначение элементов управления в форме или окне, пользуясь специально поддерживаемыми этим приложением элементами управления. Например, пользователь может щелкнуть на значке </w:t>
      </w:r>
      <w:r w:rsidRPr="00022A35">
        <w:rPr>
          <w:b/>
          <w:bCs/>
          <w:bdr w:val="single" w:sz="4" w:space="0" w:color="auto"/>
        </w:rPr>
        <w:t> ? </w:t>
      </w:r>
      <w:r w:rsidRPr="00022A35">
        <w:t xml:space="preserve"> и затем методом drag-and-drop поместить его на интересующий пользователя элемент управления, в результате чего программа выдает всплывающую подсказку (popup) о назначении этого элемента управления.</w:t>
      </w:r>
    </w:p>
    <w:p w:rsidR="005B236E" w:rsidRPr="00022A35" w:rsidRDefault="005B236E">
      <w:r w:rsidRPr="00022A35">
        <w:t>GenHelp позволяет реализовать ЭС, отвечающую первому прочтению термина, тогда как для реализации ЭС, отвечающей второму толкованию необходимо использовать только специализированные диалоговые инструменты, например, HTML Help Workshop</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r w:rsidRPr="00022A35">
        <w:t xml:space="preserve"> или RoboHelp</w:t>
      </w:r>
      <w:r w:rsidR="00C731A1" w:rsidRPr="00022A35">
        <w:fldChar w:fldCharType="begin"/>
      </w:r>
      <w:r w:rsidR="00C731A1" w:rsidRPr="00022A35">
        <w:instrText xml:space="preserve"> XE "RoboHelp" </w:instrText>
      </w:r>
      <w:r w:rsidR="00C731A1" w:rsidRPr="00022A35">
        <w:fldChar w:fldCharType="end"/>
      </w:r>
      <w:r w:rsidRPr="00022A35">
        <w:t>.</w:t>
      </w:r>
    </w:p>
    <w:p w:rsidR="005B236E" w:rsidRPr="00022A35" w:rsidRDefault="005B236E">
      <w:pPr>
        <w:pStyle w:val="Heading4"/>
        <w:rPr>
          <w:lang w:val="ru-RU"/>
        </w:rPr>
      </w:pPr>
      <w:r w:rsidRPr="00022A35">
        <w:rPr>
          <w:lang w:val="ru-RU"/>
        </w:rPr>
        <w:t>Формат CHM</w:t>
      </w:r>
    </w:p>
    <w:p w:rsidR="005B236E" w:rsidRPr="00022A35" w:rsidRDefault="00C731A1">
      <w:r w:rsidRPr="00022A35">
        <w:fldChar w:fldCharType="begin"/>
      </w:r>
      <w:r w:rsidRPr="00022A35">
        <w:instrText xml:space="preserve"> XE "Формат:Формат CHM" </w:instrText>
      </w:r>
      <w:r w:rsidRPr="00022A35">
        <w:fldChar w:fldCharType="end"/>
      </w:r>
      <w:r w:rsidRPr="00022A35">
        <w:fldChar w:fldCharType="begin"/>
      </w:r>
      <w:r w:rsidRPr="00022A35">
        <w:instrText xml:space="preserve"> XE "CHM:Формат CHM" </w:instrText>
      </w:r>
      <w:r w:rsidRPr="00022A35">
        <w:fldChar w:fldCharType="end"/>
      </w:r>
      <w:r w:rsidR="005B236E" w:rsidRPr="00022A35">
        <w:t>Для построения контекстно-зависимой ЭС</w:t>
      </w:r>
      <w:r w:rsidRPr="00022A35">
        <w:fldChar w:fldCharType="begin"/>
      </w:r>
      <w:r w:rsidRPr="00022A35">
        <w:instrText xml:space="preserve"> XE "Контекстно-зависимая:Контекстно-зависимая ЭС" </w:instrText>
      </w:r>
      <w:r w:rsidRPr="00022A35">
        <w:fldChar w:fldCharType="end"/>
      </w:r>
      <w:r w:rsidRPr="00022A35">
        <w:fldChar w:fldCharType="begin"/>
      </w:r>
      <w:r w:rsidRPr="00022A35">
        <w:instrText xml:space="preserve"> XE "ЭС:Контекстно-зависимая ЭС" </w:instrText>
      </w:r>
      <w:r w:rsidRPr="00022A35">
        <w:fldChar w:fldCharType="end"/>
      </w:r>
      <w:r w:rsidR="005B236E" w:rsidRPr="00022A35">
        <w:t xml:space="preserve"> формата CHM необходимо согласовать с разработчиками приложения имена файлов HTML, которые надо вызывать из ЭС в зависимости от логики приложения. Эти данные могут быть сведены разработчиком приложения в специальную ресурсную таблицу.</w:t>
      </w:r>
    </w:p>
    <w:p w:rsidR="005B236E" w:rsidRPr="00022A35" w:rsidRDefault="005B236E">
      <w:pPr>
        <w:keepNext/>
      </w:pPr>
      <w:r w:rsidRPr="00022A35">
        <w:t xml:space="preserve">Ниже приведен пример командной строки, которую надо сформировать для вызова на просмотр готовой ЭС с именем </w:t>
      </w:r>
      <w:r w:rsidRPr="00022A35">
        <w:rPr>
          <w:rStyle w:val="FileNameUnix"/>
        </w:rPr>
        <w:t>CHM Project.chm.</w:t>
      </w:r>
      <w:r w:rsidRPr="00022A35">
        <w:t xml:space="preserve"> Просмотр начнется со страницы, соответствующей файлу </w:t>
      </w:r>
      <w:r w:rsidRPr="00022A35">
        <w:rPr>
          <w:rStyle w:val="FileNameUnix"/>
        </w:rPr>
        <w:t>_user_manual_overview_.htm.</w:t>
      </w:r>
      <w:r w:rsidRPr="00022A35">
        <w:t xml:space="preserve"> Просмотр выполняется с помощью программы </w:t>
      </w:r>
      <w:r w:rsidRPr="00022A35">
        <w:rPr>
          <w:rStyle w:val="FileNameUnix"/>
        </w:rPr>
        <w:t>hh.exe</w:t>
      </w:r>
      <w:r w:rsidR="00C731A1" w:rsidRPr="00022A35">
        <w:fldChar w:fldCharType="begin"/>
      </w:r>
      <w:r w:rsidR="00C731A1" w:rsidRPr="00022A35">
        <w:instrText xml:space="preserve"> XE "Программа:Программа hh.exe" </w:instrText>
      </w:r>
      <w:r w:rsidR="00C731A1" w:rsidRPr="00022A35">
        <w:fldChar w:fldCharType="end"/>
      </w:r>
      <w:r w:rsidRPr="00022A35">
        <w:t>, входящей в HTML Help Workshop</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r w:rsidRPr="00022A35">
        <w:t>.</w:t>
      </w:r>
    </w:p>
    <w:p w:rsidR="005B236E" w:rsidRPr="00022A35" w:rsidRDefault="005B236E">
      <w:pPr>
        <w:rPr>
          <w:rStyle w:val="CODE"/>
          <w:sz w:val="16"/>
        </w:rPr>
      </w:pPr>
      <w:r w:rsidRPr="00022A35">
        <w:rPr>
          <w:rStyle w:val="CODE"/>
          <w:sz w:val="16"/>
        </w:rPr>
        <w:t>hh</w:t>
      </w:r>
      <w:r w:rsidR="00191B2D" w:rsidRPr="00022A35">
        <w:rPr>
          <w:rStyle w:val="CODE"/>
          <w:sz w:val="16"/>
        </w:rPr>
        <w:t> </w:t>
      </w:r>
      <w:r w:rsidRPr="00022A35">
        <w:rPr>
          <w:rStyle w:val="CODE"/>
          <w:sz w:val="16"/>
        </w:rPr>
        <w:t>"C:\Prj\ICAT2\OnlineHelp\SS-ICAT2-OH\</w:t>
      </w:r>
      <w:r w:rsidR="00191B2D" w:rsidRPr="00022A35">
        <w:rPr>
          <w:rStyle w:val="CODE"/>
          <w:sz w:val="16"/>
        </w:rPr>
        <w:br/>
      </w:r>
      <w:r w:rsidRPr="00022A35">
        <w:rPr>
          <w:rStyle w:val="CODE"/>
          <w:sz w:val="16"/>
        </w:rPr>
        <w:t>CHM Project.chm::/_user_manual_overview_.htm"</w:t>
      </w:r>
    </w:p>
    <w:p w:rsidR="005B236E" w:rsidRPr="00022A35" w:rsidRDefault="005B236E">
      <w:r w:rsidRPr="00022A35">
        <w:t xml:space="preserve">Полученный в результате генерации файл </w:t>
      </w:r>
      <w:r w:rsidRPr="00022A35">
        <w:rPr>
          <w:rStyle w:val="FileNameUnix"/>
        </w:rPr>
        <w:t>CHM Project.chm</w:t>
      </w:r>
      <w:r w:rsidRPr="00022A35">
        <w:t xml:space="preserve"> необходимо открыть (двойным щелчком в Проводнике Windows) и тщательно протестировать (ошибки, некорректные ссылки и т.п.). </w:t>
      </w:r>
    </w:p>
    <w:p w:rsidR="005B236E" w:rsidRPr="00022A35" w:rsidRDefault="005B236E">
      <w:pPr>
        <w:keepNext/>
      </w:pPr>
      <w:r w:rsidRPr="00022A35">
        <w:t xml:space="preserve">Для </w:t>
      </w:r>
      <w:r w:rsidR="0048581C" w:rsidRPr="00022A35">
        <w:t>"</w:t>
      </w:r>
      <w:r w:rsidRPr="00022A35">
        <w:t>ручной</w:t>
      </w:r>
      <w:r w:rsidR="0048581C" w:rsidRPr="00022A35">
        <w:t>"</w:t>
      </w:r>
      <w:r w:rsidRPr="00022A35">
        <w:t xml:space="preserve"> доработки ЭС в формате CHM необходимо учесть следующее. В составе рабочей папки имеется файл </w:t>
      </w:r>
      <w:r w:rsidRPr="00022A35">
        <w:rPr>
          <w:rStyle w:val="FileNameUnix"/>
        </w:rPr>
        <w:t>CHM Project.hhp</w:t>
      </w:r>
      <w:r w:rsidRPr="00022A35">
        <w:t xml:space="preserve"> — </w:t>
      </w:r>
      <w:r w:rsidR="00191B2D" w:rsidRPr="00022A35">
        <w:t xml:space="preserve">шаблон </w:t>
      </w:r>
      <w:r w:rsidRPr="00022A35">
        <w:t>стандартн</w:t>
      </w:r>
      <w:r w:rsidR="00191B2D" w:rsidRPr="00022A35">
        <w:t>ого</w:t>
      </w:r>
      <w:r w:rsidRPr="00022A35">
        <w:t xml:space="preserve"> файл</w:t>
      </w:r>
      <w:r w:rsidR="00191B2D" w:rsidRPr="00022A35">
        <w:t>а</w:t>
      </w:r>
      <w:r w:rsidRPr="00022A35">
        <w:t xml:space="preserve"> проекта для Microsoft HTML Help Workshop</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r w:rsidRPr="00022A35">
        <w:t xml:space="preserve">. Возможно, некоторые параметры проекта вам придется перед компиляцией модифицировать в соответствии с исходными данными создаваемой справочной системы. В частности, может потребоваться: </w:t>
      </w:r>
    </w:p>
    <w:p w:rsidR="005B236E" w:rsidRPr="00022A35" w:rsidRDefault="005B236E">
      <w:pPr>
        <w:pStyle w:val="ListBullet"/>
        <w:numPr>
          <w:ilvl w:val="0"/>
          <w:numId w:val="1"/>
        </w:numPr>
        <w:ind w:left="714" w:hanging="357"/>
      </w:pPr>
      <w:r w:rsidRPr="00022A35">
        <w:t xml:space="preserve">изменить имя файла CHM, заголовок окна, локализацию продукта (язык), </w:t>
      </w:r>
    </w:p>
    <w:p w:rsidR="005B236E" w:rsidRPr="00022A35" w:rsidRDefault="005B236E">
      <w:pPr>
        <w:pStyle w:val="ListBullet"/>
        <w:numPr>
          <w:ilvl w:val="0"/>
          <w:numId w:val="1"/>
        </w:numPr>
        <w:ind w:left="714" w:hanging="357"/>
      </w:pPr>
      <w:r w:rsidRPr="00022A35">
        <w:t xml:space="preserve">указать дополнительные закладки в панели навигации, </w:t>
      </w:r>
    </w:p>
    <w:p w:rsidR="005B236E" w:rsidRPr="00022A35" w:rsidRDefault="005B236E">
      <w:pPr>
        <w:pStyle w:val="ListBullet"/>
        <w:numPr>
          <w:ilvl w:val="0"/>
          <w:numId w:val="1"/>
        </w:numPr>
        <w:ind w:left="714" w:hanging="357"/>
      </w:pPr>
      <w:r w:rsidRPr="00022A35">
        <w:t xml:space="preserve">создать опции поиска по индексу и полнотекстового поиска и т.п. </w:t>
      </w:r>
    </w:p>
    <w:p w:rsidR="005B236E" w:rsidRPr="00022A35" w:rsidRDefault="005B236E">
      <w:r w:rsidRPr="00022A35">
        <w:t xml:space="preserve">Подробно эти сведения изложены в разделе Help программы Microsoft HTML Help Workshop. </w:t>
      </w:r>
    </w:p>
    <w:p w:rsidR="005B236E" w:rsidRPr="00022A35" w:rsidRDefault="005B236E">
      <w:r w:rsidRPr="00022A35">
        <w:t xml:space="preserve">Файл проекта затем должен быть откомпилирован в Microsoft HTML Help Workshop. Для компиляции откройте </w:t>
      </w:r>
      <w:r w:rsidRPr="00022A35">
        <w:rPr>
          <w:rStyle w:val="FileNameUnix"/>
        </w:rPr>
        <w:t>CHM Project.hhp</w:t>
      </w:r>
      <w:r w:rsidRPr="00022A35">
        <w:t xml:space="preserve"> в Microsoft HTML Help Workshop и нажмите кнопку </w:t>
      </w:r>
      <w:r w:rsidRPr="00022A35">
        <w:rPr>
          <w:rStyle w:val="DFN"/>
        </w:rPr>
        <w:t>Save All Files And Compile</w:t>
      </w:r>
      <w:r w:rsidR="00C731A1" w:rsidRPr="00022A35">
        <w:fldChar w:fldCharType="begin"/>
      </w:r>
      <w:r w:rsidR="00C731A1" w:rsidRPr="00022A35">
        <w:instrText xml:space="preserve"> XE "Кнопка:Кнопка Save All Files And Compile" </w:instrText>
      </w:r>
      <w:r w:rsidR="00C731A1" w:rsidRPr="00022A35">
        <w:fldChar w:fldCharType="end"/>
      </w:r>
      <w:r w:rsidRPr="00022A35">
        <w:rPr>
          <w:rStyle w:val="DFN"/>
        </w:rPr>
        <w:t>.</w:t>
      </w:r>
      <w:r w:rsidRPr="00022A35">
        <w:t xml:space="preserve"> Запускается программа </w:t>
      </w:r>
      <w:r w:rsidRPr="00022A35">
        <w:rPr>
          <w:rStyle w:val="FileNameUnix"/>
        </w:rPr>
        <w:t>hhc.exe</w:t>
      </w:r>
      <w:r w:rsidR="00C731A1" w:rsidRPr="00022A35">
        <w:fldChar w:fldCharType="begin"/>
      </w:r>
      <w:r w:rsidR="00C731A1" w:rsidRPr="00022A35">
        <w:instrText xml:space="preserve"> XE "Программа:Программа hhc.exe" </w:instrText>
      </w:r>
      <w:r w:rsidR="00C731A1" w:rsidRPr="00022A35">
        <w:fldChar w:fldCharType="end"/>
      </w:r>
      <w:r w:rsidRPr="00022A35">
        <w:t>, которая компилирует проект.</w:t>
      </w:r>
    </w:p>
    <w:p w:rsidR="005B236E" w:rsidRPr="00022A35" w:rsidRDefault="005B236E">
      <w:pPr>
        <w:rPr>
          <w:lang w:val="en-US"/>
        </w:rPr>
      </w:pPr>
      <w:r w:rsidRPr="00022A35">
        <w:t xml:space="preserve">Описание программы HTML HELP Workshop, формата CHM и методика построения контекстно-зависимой ЭС, в том числе материалы для языков VB и C++ имеются на сайтах </w:t>
      </w:r>
      <w:hyperlink r:id="rId33" w:history="1">
        <w:r w:rsidRPr="00022A35">
          <w:rPr>
            <w:rStyle w:val="Hyperlink"/>
            <w:color w:val="auto"/>
            <w:u w:val="none"/>
          </w:rPr>
          <w:t>http://mvps.org/htmlhelpcenter/</w:t>
        </w:r>
      </w:hyperlink>
      <w:r w:rsidRPr="00022A35">
        <w:t xml:space="preserve"> (на английском языке) и </w:t>
      </w:r>
      <w:hyperlink r:id="rId34" w:history="1">
        <w:r w:rsidRPr="00022A35">
          <w:rPr>
            <w:rStyle w:val="Hyperlink"/>
            <w:color w:val="auto"/>
            <w:u w:val="none"/>
          </w:rPr>
          <w:t>http://hyperhelp.dtn.ru/hhtech.htm</w:t>
        </w:r>
      </w:hyperlink>
      <w:r w:rsidRPr="00022A35">
        <w:t xml:space="preserve"> (на русском языке).</w:t>
      </w:r>
    </w:p>
    <w:p w:rsidR="005B236E" w:rsidRPr="00022A35" w:rsidRDefault="005B236E">
      <w:pPr>
        <w:pStyle w:val="Heading4"/>
        <w:rPr>
          <w:lang w:val="ru-RU"/>
        </w:rPr>
      </w:pPr>
      <w:r w:rsidRPr="00022A35">
        <w:rPr>
          <w:lang w:val="ru-RU"/>
        </w:rPr>
        <w:t>Формат HTML</w:t>
      </w:r>
    </w:p>
    <w:p w:rsidR="005B236E" w:rsidRPr="00022A35" w:rsidRDefault="005B236E">
      <w:r w:rsidRPr="00022A35">
        <w:t xml:space="preserve">При создании контекстно-зависимой ЭС формата HTML необходимо согласовать с разработчиками приложения имена HTML-файлов, соответствующих всем возможным вариантам вызова ЭС. </w:t>
      </w:r>
      <w:r w:rsidR="00C731A1" w:rsidRPr="00022A35">
        <w:fldChar w:fldCharType="begin"/>
      </w:r>
      <w:r w:rsidR="00C731A1" w:rsidRPr="00022A35">
        <w:instrText xml:space="preserve"> XE "Формат:Формат HTML" </w:instrText>
      </w:r>
      <w:r w:rsidR="00C731A1" w:rsidRPr="00022A35">
        <w:fldChar w:fldCharType="end"/>
      </w:r>
      <w:r w:rsidR="00C731A1" w:rsidRPr="00022A35">
        <w:fldChar w:fldCharType="begin"/>
      </w:r>
      <w:r w:rsidR="00C731A1" w:rsidRPr="00022A35">
        <w:instrText xml:space="preserve"> XE "HTML:Формат HTML" </w:instrText>
      </w:r>
      <w:r w:rsidR="00C731A1" w:rsidRPr="00022A35">
        <w:fldChar w:fldCharType="end"/>
      </w:r>
    </w:p>
    <w:p w:rsidR="005B236E" w:rsidRPr="00022A35" w:rsidRDefault="005B236E">
      <w:r w:rsidRPr="00022A35">
        <w:t>Для вызова необходимой страницы контекстно-зависимой ЭС приложение должно динамически построить HTML-</w:t>
      </w:r>
      <w:r w:rsidR="00191B2D" w:rsidRPr="00022A35">
        <w:t>файл и вызвать его на исполнение</w:t>
      </w:r>
      <w:r w:rsidRPr="00022A35">
        <w:t>.</w:t>
      </w:r>
    </w:p>
    <w:p w:rsidR="00191B2D" w:rsidRPr="00022A35" w:rsidRDefault="00191B2D">
      <w:pPr>
        <w:rPr>
          <w:lang w:val="en-US"/>
        </w:rPr>
      </w:pPr>
      <w:r w:rsidRPr="00022A35">
        <w:t xml:space="preserve">Примерный вид этого файла почти полностью соответствует виду файла </w:t>
      </w:r>
      <w:r w:rsidRPr="00022A35">
        <w:rPr>
          <w:rStyle w:val="FileNameUnix"/>
        </w:rPr>
        <w:t>CHM_frame_index_search_main.htm</w:t>
      </w:r>
      <w:r w:rsidRPr="00022A35">
        <w:rPr>
          <w:lang w:val="en-US"/>
        </w:rPr>
        <w:t>,</w:t>
      </w:r>
      <w:r w:rsidRPr="00022A35">
        <w:t xml:space="preserve"> который входит в каждый скин:</w:t>
      </w:r>
    </w:p>
    <w:tbl>
      <w:tblPr>
        <w:tblStyle w:val="TableImageNormal"/>
        <w:tblW w:w="0" w:type="auto"/>
        <w:tblLook w:val="04A0" w:firstRow="1" w:lastRow="0" w:firstColumn="1" w:lastColumn="0" w:noHBand="0" w:noVBand="1"/>
      </w:tblPr>
      <w:tblGrid>
        <w:gridCol w:w="7948"/>
      </w:tblGrid>
      <w:tr w:rsidR="00FA2422" w:rsidRPr="00022A35" w:rsidTr="00FA2422">
        <w:trPr>
          <w:cnfStyle w:val="100000000000" w:firstRow="1" w:lastRow="0" w:firstColumn="0" w:lastColumn="0" w:oddVBand="0" w:evenVBand="0" w:oddHBand="0" w:evenHBand="0" w:firstRowFirstColumn="0" w:firstRowLastColumn="0" w:lastRowFirstColumn="0" w:lastRowLastColumn="0"/>
        </w:trPr>
        <w:tc>
          <w:tcPr>
            <w:tcW w:w="8154" w:type="dxa"/>
            <w:shd w:val="clear" w:color="auto" w:fill="F2F2F2" w:themeFill="background1" w:themeFillShade="F2"/>
          </w:tcPr>
          <w:p w:rsidR="00FA2422" w:rsidRPr="00022A35" w:rsidRDefault="00FA2422" w:rsidP="003633EE">
            <w:pPr>
              <w:pStyle w:val="TableImageBody"/>
              <w:rPr>
                <w:rStyle w:val="Code0"/>
              </w:rPr>
            </w:pPr>
            <w:bookmarkStart w:id="137" w:name="_Работа_с_готовой"/>
            <w:bookmarkStart w:id="138" w:name="_Toc346638569"/>
            <w:bookmarkEnd w:id="137"/>
            <w:r w:rsidRPr="00022A35">
              <w:rPr>
                <w:rStyle w:val="Code0"/>
              </w:rPr>
              <w:t>&lt;html&gt;</w:t>
            </w:r>
          </w:p>
          <w:p w:rsidR="00FA2422" w:rsidRPr="00022A35" w:rsidRDefault="00FA2422" w:rsidP="003633EE">
            <w:pPr>
              <w:pStyle w:val="TableImageBody"/>
              <w:rPr>
                <w:rStyle w:val="Code0"/>
              </w:rPr>
            </w:pPr>
            <w:r w:rsidRPr="00022A35">
              <w:rPr>
                <w:rStyle w:val="Code0"/>
              </w:rPr>
              <w:t>&lt;head&gt;</w:t>
            </w:r>
          </w:p>
          <w:p w:rsidR="00FA2422" w:rsidRPr="00022A35" w:rsidRDefault="00FA2422" w:rsidP="003633EE">
            <w:pPr>
              <w:pStyle w:val="TableImageBody"/>
              <w:rPr>
                <w:rStyle w:val="Code0"/>
              </w:rPr>
            </w:pPr>
            <w:r w:rsidRPr="00022A35">
              <w:rPr>
                <w:rStyle w:val="Code0"/>
              </w:rPr>
              <w:t>&lt;title&gt;System Name&lt;/title&gt;</w:t>
            </w:r>
          </w:p>
          <w:p w:rsidR="00FA2422" w:rsidRPr="00022A35" w:rsidRDefault="00FA2422" w:rsidP="003633EE">
            <w:pPr>
              <w:pStyle w:val="TableImageBody"/>
              <w:rPr>
                <w:rStyle w:val="Code0"/>
              </w:rPr>
            </w:pPr>
            <w:r w:rsidRPr="00022A35">
              <w:rPr>
                <w:rStyle w:val="Code0"/>
              </w:rPr>
              <w:t>&lt;META http-equiv="content-type" content="text/html; charset=UTF-8"&gt;</w:t>
            </w:r>
          </w:p>
          <w:p w:rsidR="00FA2422" w:rsidRPr="00022A35" w:rsidRDefault="00FA2422" w:rsidP="003633EE">
            <w:pPr>
              <w:pStyle w:val="TableImageBody"/>
              <w:rPr>
                <w:rStyle w:val="Code0"/>
              </w:rPr>
            </w:pPr>
            <w:r w:rsidRPr="00022A35">
              <w:rPr>
                <w:rStyle w:val="Code0"/>
              </w:rPr>
              <w:t>&lt;/head&gt;</w:t>
            </w:r>
          </w:p>
          <w:p w:rsidR="00FA2422" w:rsidRPr="00022A35" w:rsidRDefault="00FA2422" w:rsidP="003633EE">
            <w:pPr>
              <w:pStyle w:val="TableImageBody"/>
              <w:rPr>
                <w:rStyle w:val="Code0"/>
              </w:rPr>
            </w:pPr>
            <w:r w:rsidRPr="00022A35">
              <w:rPr>
                <w:rStyle w:val="Code0"/>
              </w:rPr>
              <w:t>&lt;frameset rows="113,*" frameborder="0" noresize &gt;</w:t>
            </w:r>
          </w:p>
          <w:p w:rsidR="00FA2422" w:rsidRPr="00022A35" w:rsidRDefault="00FA2422" w:rsidP="003633EE">
            <w:pPr>
              <w:pStyle w:val="TableImageBody"/>
              <w:rPr>
                <w:rStyle w:val="Code0"/>
              </w:rPr>
            </w:pPr>
            <w:r w:rsidRPr="00022A35">
              <w:rPr>
                <w:rStyle w:val="Code0"/>
              </w:rPr>
              <w:t xml:space="preserve">  &lt;frame name="menu" scrolling="no" src="CHM_frame_menu.htm" marginwidth="0" marginheight="0" frameborder="0" noresize=""&gt;</w:t>
            </w:r>
          </w:p>
          <w:p w:rsidR="00FA2422" w:rsidRPr="00022A35" w:rsidRDefault="00FA2422" w:rsidP="003633EE">
            <w:pPr>
              <w:pStyle w:val="TableImageBody"/>
              <w:rPr>
                <w:rStyle w:val="Code0"/>
              </w:rPr>
            </w:pPr>
            <w:r w:rsidRPr="00022A35">
              <w:rPr>
                <w:rStyle w:val="Code0"/>
              </w:rPr>
              <w:t xml:space="preserve">  &lt;frameset cols="30%,*" frameborder="0"&gt;</w:t>
            </w:r>
          </w:p>
          <w:p w:rsidR="00FA2422" w:rsidRPr="00022A35" w:rsidRDefault="00FA2422" w:rsidP="003633EE">
            <w:pPr>
              <w:pStyle w:val="TableImageBody"/>
              <w:rPr>
                <w:rStyle w:val="Code0"/>
              </w:rPr>
            </w:pPr>
            <w:r w:rsidRPr="00022A35">
              <w:rPr>
                <w:rStyle w:val="Code0"/>
              </w:rPr>
              <w:t xml:space="preserve">    &lt;frame name="contents" src="CHM_frame_toc.htm" scrolling="auto"  border="0" frameborder="0"/&gt;</w:t>
            </w:r>
          </w:p>
          <w:p w:rsidR="00FA2422" w:rsidRPr="00022A35" w:rsidRDefault="00FA2422" w:rsidP="003633EE">
            <w:pPr>
              <w:pStyle w:val="TableImageBody"/>
              <w:rPr>
                <w:rStyle w:val="Code0"/>
              </w:rPr>
            </w:pPr>
            <w:r w:rsidRPr="00022A35">
              <w:rPr>
                <w:rStyle w:val="Code0"/>
              </w:rPr>
              <w:t xml:space="preserve">    &lt;frame name="main" src="_how_to_check_out_.htm" scrolling="auto"&gt;</w:t>
            </w:r>
          </w:p>
          <w:p w:rsidR="00FA2422" w:rsidRPr="00022A35" w:rsidRDefault="00FA2422" w:rsidP="003633EE">
            <w:pPr>
              <w:pStyle w:val="TableImageBody"/>
              <w:rPr>
                <w:rStyle w:val="Code0"/>
              </w:rPr>
            </w:pPr>
            <w:r w:rsidRPr="00022A35">
              <w:rPr>
                <w:rStyle w:val="Code0"/>
              </w:rPr>
              <w:t xml:space="preserve">  &lt;/frameset&gt;</w:t>
            </w:r>
          </w:p>
          <w:p w:rsidR="00FA2422" w:rsidRPr="00022A35" w:rsidRDefault="00FA2422" w:rsidP="003633EE">
            <w:pPr>
              <w:pStyle w:val="TableImageBody"/>
              <w:rPr>
                <w:rStyle w:val="Code0"/>
              </w:rPr>
            </w:pPr>
            <w:r w:rsidRPr="00022A35">
              <w:rPr>
                <w:rStyle w:val="Code0"/>
              </w:rPr>
              <w:t xml:space="preserve">  &lt;noframes&gt;</w:t>
            </w:r>
          </w:p>
          <w:p w:rsidR="00FA2422" w:rsidRPr="00022A35" w:rsidRDefault="00FA2422" w:rsidP="003633EE">
            <w:pPr>
              <w:pStyle w:val="TableImageBody"/>
              <w:rPr>
                <w:rStyle w:val="Code0"/>
              </w:rPr>
            </w:pPr>
            <w:r w:rsidRPr="00022A35">
              <w:rPr>
                <w:rStyle w:val="Code0"/>
              </w:rPr>
              <w:t xml:space="preserve">  &lt;body &gt;</w:t>
            </w:r>
          </w:p>
          <w:p w:rsidR="00FA2422" w:rsidRPr="00022A35" w:rsidRDefault="00FA2422" w:rsidP="003633EE">
            <w:pPr>
              <w:pStyle w:val="TableImageBody"/>
              <w:rPr>
                <w:rStyle w:val="Code0"/>
              </w:rPr>
            </w:pPr>
            <w:r w:rsidRPr="00022A35">
              <w:rPr>
                <w:rStyle w:val="Code0"/>
              </w:rPr>
              <w:t xml:space="preserve">  &lt;p&gt;Your browser does not support frames.&amp;nbsp; ;(&lt;/p&gt;</w:t>
            </w:r>
          </w:p>
          <w:p w:rsidR="00FA2422" w:rsidRPr="00022A35" w:rsidRDefault="00FA2422" w:rsidP="003633EE">
            <w:pPr>
              <w:pStyle w:val="TableImageBody"/>
              <w:rPr>
                <w:rStyle w:val="Code0"/>
              </w:rPr>
            </w:pPr>
            <w:r w:rsidRPr="00022A35">
              <w:rPr>
                <w:rStyle w:val="Code0"/>
              </w:rPr>
              <w:t xml:space="preserve">  &lt;/body&gt;</w:t>
            </w:r>
          </w:p>
          <w:p w:rsidR="00FA2422" w:rsidRPr="00022A35" w:rsidRDefault="00FA2422" w:rsidP="003633EE">
            <w:pPr>
              <w:pStyle w:val="TableImageBody"/>
              <w:rPr>
                <w:rStyle w:val="Code0"/>
              </w:rPr>
            </w:pPr>
            <w:r w:rsidRPr="00022A35">
              <w:rPr>
                <w:rStyle w:val="Code0"/>
              </w:rPr>
              <w:t xml:space="preserve">  &lt;/noframes&gt;</w:t>
            </w:r>
          </w:p>
          <w:p w:rsidR="00FA2422" w:rsidRPr="00022A35" w:rsidRDefault="00FA2422" w:rsidP="003633EE">
            <w:pPr>
              <w:pStyle w:val="TableImageBody"/>
              <w:rPr>
                <w:rStyle w:val="Code0"/>
              </w:rPr>
            </w:pPr>
            <w:r w:rsidRPr="00022A35">
              <w:rPr>
                <w:rStyle w:val="Code0"/>
              </w:rPr>
              <w:t>&lt;/frameset&gt;</w:t>
            </w:r>
          </w:p>
          <w:p w:rsidR="00FA2422" w:rsidRPr="00022A35" w:rsidRDefault="00FA2422" w:rsidP="003633EE">
            <w:pPr>
              <w:pStyle w:val="TableImageBody"/>
              <w:rPr>
                <w:rStyle w:val="Code0"/>
              </w:rPr>
            </w:pPr>
            <w:r w:rsidRPr="00022A35">
              <w:rPr>
                <w:rStyle w:val="Code0"/>
              </w:rPr>
              <w:t>&lt;/html&gt;</w:t>
            </w:r>
          </w:p>
        </w:tc>
      </w:tr>
      <w:tr w:rsidR="00FA2422" w:rsidRPr="00022A35" w:rsidTr="00FA2422">
        <w:tc>
          <w:tcPr>
            <w:tcW w:w="8154" w:type="dxa"/>
          </w:tcPr>
          <w:p w:rsidR="00FA2422" w:rsidRPr="00022A35" w:rsidRDefault="00FA2422" w:rsidP="003633EE">
            <w:pPr>
              <w:pStyle w:val="TableImageCaption"/>
              <w:rPr>
                <w:rStyle w:val="Emphasis"/>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13</w:t>
            </w:r>
            <w:r w:rsidRPr="00022A35">
              <w:rPr>
                <w:rStyle w:val="Emphasis"/>
              </w:rPr>
              <w:fldChar w:fldCharType="end"/>
            </w:r>
            <w:r w:rsidRPr="00022A35">
              <w:rPr>
                <w:rStyle w:val="Emphasis"/>
              </w:rPr>
              <w:t xml:space="preserve">. </w:t>
            </w:r>
          </w:p>
        </w:tc>
      </w:tr>
    </w:tbl>
    <w:p w:rsidR="00381107" w:rsidRPr="00022A35" w:rsidRDefault="00381107" w:rsidP="00381107"/>
    <w:p w:rsidR="005B236E" w:rsidRPr="00022A35" w:rsidRDefault="005B236E">
      <w:pPr>
        <w:pStyle w:val="Heading2"/>
        <w:rPr>
          <w:lang w:val="ru-RU"/>
        </w:rPr>
      </w:pPr>
      <w:bookmarkStart w:id="139" w:name="_Toc476839358"/>
      <w:r w:rsidRPr="00022A35">
        <w:rPr>
          <w:lang w:val="ru-RU"/>
        </w:rPr>
        <w:t>Работа с готовой ЭС в формате HTML</w:t>
      </w:r>
      <w:bookmarkEnd w:id="138"/>
      <w:bookmarkEnd w:id="139"/>
    </w:p>
    <w:p w:rsidR="005B236E" w:rsidRPr="00022A35" w:rsidRDefault="005B236E">
      <w:r w:rsidRPr="00022A35">
        <w:t xml:space="preserve">Как уже указывалось, наименования элементов интерфейса и сообщения сгенерированной ЭС в GenHelp указаны на английском языке. Текст этих сообщений вы можете изменить (подробнее см. раздел </w:t>
      </w:r>
      <w:r w:rsidR="0048581C" w:rsidRPr="00022A35">
        <w:t>"</w:t>
      </w:r>
      <w:hyperlink w:anchor="_Настройка_внешнего_вида" w:history="1">
        <w:r w:rsidR="001D30D5" w:rsidRPr="00022A35">
          <w:rPr>
            <w:rStyle w:val="Hyperlink"/>
            <w:color w:val="auto"/>
            <w:u w:val="none"/>
          </w:rPr>
          <w:t>Настройка внешнего вида ЭС в формате HTML</w:t>
        </w:r>
      </w:hyperlink>
      <w:r w:rsidR="0048581C" w:rsidRPr="00022A35">
        <w:t>"</w:t>
      </w:r>
      <w:r w:rsidRPr="00022A35">
        <w:t>). Для определенности будем считать, что ЭС создана на основе скина GenHelp_eng.</w:t>
      </w:r>
    </w:p>
    <w:p w:rsidR="005B236E" w:rsidRPr="00022A35" w:rsidRDefault="00C731A1">
      <w:r w:rsidRPr="00022A35">
        <w:fldChar w:fldCharType="begin"/>
      </w:r>
      <w:r w:rsidRPr="00022A35">
        <w:instrText xml:space="preserve"> XE "Формат:Формат HTML" </w:instrText>
      </w:r>
      <w:r w:rsidRPr="00022A35">
        <w:fldChar w:fldCharType="end"/>
      </w:r>
      <w:r w:rsidRPr="00022A35">
        <w:fldChar w:fldCharType="begin"/>
      </w:r>
      <w:r w:rsidRPr="00022A35">
        <w:instrText xml:space="preserve"> XE "HTML:Формат HTML" </w:instrText>
      </w:r>
      <w:r w:rsidRPr="00022A35">
        <w:fldChar w:fldCharType="end"/>
      </w:r>
      <w:r w:rsidR="005B236E" w:rsidRPr="00022A35">
        <w:t xml:space="preserve">Получаемый в результате работы GenHelp набор файлов образует ЭС, которая имеет вид справочной системы. Для проверки работоспособности созданной ЭС запустите файл </w:t>
      </w:r>
      <w:r w:rsidR="00776FC4" w:rsidRPr="00022A35">
        <w:rPr>
          <w:rStyle w:val="FileNameUnix"/>
        </w:rPr>
        <w:t>CHM_frame_index_search_main.htm</w:t>
      </w:r>
      <w:r w:rsidR="00776FC4" w:rsidRPr="00022A35">
        <w:t xml:space="preserve"> </w:t>
      </w:r>
      <w:r w:rsidRPr="00022A35">
        <w:fldChar w:fldCharType="begin"/>
      </w:r>
      <w:r w:rsidRPr="00022A35">
        <w:instrText xml:space="preserve"> XE "Файл:Файл CHM frame index search main.htm" </w:instrText>
      </w:r>
      <w:r w:rsidRPr="00022A35">
        <w:fldChar w:fldCharType="end"/>
      </w:r>
      <w:r w:rsidR="005B236E" w:rsidRPr="00022A35">
        <w:t xml:space="preserve"> из папки </w:t>
      </w:r>
      <w:r w:rsidR="005B236E" w:rsidRPr="00022A35">
        <w:rPr>
          <w:rStyle w:val="FileNameUnix"/>
        </w:rPr>
        <w:t>Output</w:t>
      </w:r>
      <w:r w:rsidR="005B236E" w:rsidRPr="00022A35">
        <w:t>.</w:t>
      </w:r>
    </w:p>
    <w:p w:rsidR="005B236E" w:rsidRPr="00022A35" w:rsidRDefault="005B236E">
      <w:pPr>
        <w:keepNext/>
      </w:pPr>
      <w:r w:rsidRPr="00022A35">
        <w:t xml:space="preserve">Созданная ЭС имеет кнопки: </w:t>
      </w:r>
      <w:r w:rsidRPr="00022A35">
        <w:rPr>
          <w:rStyle w:val="DFN"/>
        </w:rPr>
        <w:t>Contents,</w:t>
      </w:r>
      <w:r w:rsidRPr="00022A35">
        <w:t xml:space="preserve"> </w:t>
      </w:r>
      <w:r w:rsidRPr="00022A35">
        <w:rPr>
          <w:rStyle w:val="DFN"/>
        </w:rPr>
        <w:t xml:space="preserve">Index, Search, </w:t>
      </w:r>
      <w:r w:rsidRPr="00022A35">
        <w:t>кнопки со стрелками, кнопк</w:t>
      </w:r>
      <w:r w:rsidR="00776FC4" w:rsidRPr="00022A35">
        <w:t xml:space="preserve">и </w:t>
      </w:r>
      <w:r w:rsidR="00776FC4" w:rsidRPr="00022A35">
        <w:rPr>
          <w:rStyle w:val="DFN"/>
        </w:rPr>
        <w:t>Back</w:t>
      </w:r>
      <w:r w:rsidR="00776FC4" w:rsidRPr="00022A35">
        <w:rPr>
          <w:lang w:val="en-US"/>
        </w:rPr>
        <w:t xml:space="preserve">, </w:t>
      </w:r>
      <w:r w:rsidR="00776FC4" w:rsidRPr="00022A35">
        <w:rPr>
          <w:rStyle w:val="DFN"/>
        </w:rPr>
        <w:t>Forw</w:t>
      </w:r>
      <w:r w:rsidR="00776FC4" w:rsidRPr="00022A35">
        <w:rPr>
          <w:lang w:val="en-US"/>
        </w:rPr>
        <w:t>,</w:t>
      </w:r>
      <w:r w:rsidRPr="00022A35">
        <w:t xml:space="preserve"> а также кнопка вызова помощи по ЭС</w:t>
      </w:r>
      <w:r w:rsidR="00776FC4" w:rsidRPr="00022A35">
        <w:rPr>
          <w:lang w:val="en-US"/>
        </w:rPr>
        <w:t xml:space="preserve"> (</w:t>
      </w:r>
      <w:r w:rsidR="00776FC4" w:rsidRPr="00022A35">
        <w:rPr>
          <w:rStyle w:val="DFN"/>
        </w:rPr>
        <w:t>Using</w:t>
      </w:r>
      <w:r w:rsidR="00776FC4" w:rsidRPr="00022A35">
        <w:rPr>
          <w:lang w:val="en-US"/>
        </w:rPr>
        <w:t>)</w:t>
      </w:r>
      <w:r w:rsidRPr="00022A35">
        <w:t>.</w:t>
      </w:r>
      <w:r w:rsidRPr="00022A35">
        <w:rPr>
          <w:rStyle w:val="DFN"/>
        </w:rPr>
        <w:t xml:space="preserve"> </w:t>
      </w:r>
    </w:p>
    <w:p w:rsidR="005B236E" w:rsidRPr="00022A35" w:rsidRDefault="005B236E">
      <w:pPr>
        <w:pStyle w:val="ListBullet"/>
        <w:numPr>
          <w:ilvl w:val="0"/>
          <w:numId w:val="1"/>
        </w:numPr>
        <w:ind w:left="714" w:hanging="357"/>
      </w:pPr>
      <w:r w:rsidRPr="00022A35">
        <w:t xml:space="preserve">Щелчок на кнопке </w:t>
      </w:r>
      <w:r w:rsidRPr="00022A35">
        <w:rPr>
          <w:rStyle w:val="DFN"/>
        </w:rPr>
        <w:t>Contents</w:t>
      </w:r>
      <w:r w:rsidR="00C731A1" w:rsidRPr="00022A35">
        <w:fldChar w:fldCharType="begin"/>
      </w:r>
      <w:r w:rsidR="00C731A1" w:rsidRPr="00022A35">
        <w:instrText xml:space="preserve"> XE "Кнопка:Кнопка Contents" </w:instrText>
      </w:r>
      <w:r w:rsidR="00C731A1" w:rsidRPr="00022A35">
        <w:fldChar w:fldCharType="end"/>
      </w:r>
      <w:r w:rsidR="00C731A1" w:rsidRPr="00022A35">
        <w:fldChar w:fldCharType="begin"/>
      </w:r>
      <w:r w:rsidR="00C731A1" w:rsidRPr="00022A35">
        <w:instrText xml:space="preserve"> XE "Contents:Кнопка Contents" </w:instrText>
      </w:r>
      <w:r w:rsidR="00C731A1" w:rsidRPr="00022A35">
        <w:fldChar w:fldCharType="end"/>
      </w:r>
      <w:r w:rsidRPr="00022A35">
        <w:rPr>
          <w:rStyle w:val="DFN"/>
        </w:rPr>
        <w:t xml:space="preserve"> </w:t>
      </w:r>
      <w:r w:rsidRPr="00022A35">
        <w:t>вызывает загрузку содержания ЭС в левый навигационный фрейм.</w:t>
      </w:r>
    </w:p>
    <w:p w:rsidR="005B236E" w:rsidRPr="00022A35" w:rsidRDefault="005B236E">
      <w:pPr>
        <w:pStyle w:val="ListBullet"/>
        <w:keepNext/>
        <w:numPr>
          <w:ilvl w:val="0"/>
          <w:numId w:val="1"/>
        </w:numPr>
        <w:ind w:left="714" w:hanging="357"/>
      </w:pPr>
      <w:r w:rsidRPr="00022A35">
        <w:t xml:space="preserve">Щелчок на кнопке </w:t>
      </w:r>
      <w:r w:rsidRPr="00022A35">
        <w:rPr>
          <w:rStyle w:val="DFN"/>
        </w:rPr>
        <w:t>Index</w:t>
      </w:r>
      <w:r w:rsidR="00C731A1" w:rsidRPr="00022A35">
        <w:fldChar w:fldCharType="begin"/>
      </w:r>
      <w:r w:rsidR="00C731A1" w:rsidRPr="00022A35">
        <w:instrText xml:space="preserve"> XE "Кнопка:Кнопка Index" </w:instrText>
      </w:r>
      <w:r w:rsidR="00C731A1" w:rsidRPr="00022A35">
        <w:fldChar w:fldCharType="end"/>
      </w:r>
      <w:r w:rsidR="00C731A1" w:rsidRPr="00022A35">
        <w:fldChar w:fldCharType="begin"/>
      </w:r>
      <w:r w:rsidR="00C731A1" w:rsidRPr="00022A35">
        <w:instrText xml:space="preserve"> XE "Index:Кнопка Index" </w:instrText>
      </w:r>
      <w:r w:rsidR="00C731A1" w:rsidRPr="00022A35">
        <w:fldChar w:fldCharType="end"/>
      </w:r>
      <w:r w:rsidRPr="00022A35">
        <w:rPr>
          <w:rStyle w:val="DFN"/>
        </w:rPr>
        <w:t xml:space="preserve"> </w:t>
      </w:r>
      <w:r w:rsidRPr="00022A35">
        <w:t>вызывает загрузку ПУ в левый навигационный фрейм. Если исходный документ содержит индексные поля, то в ЭС будут включены средства работы с индексом. В случае если исходный документ не содержит индексных полей, будет построена пустая страница ПУ, содержащая фразу</w:t>
      </w:r>
    </w:p>
    <w:p w:rsidR="005B236E" w:rsidRPr="00022A35" w:rsidRDefault="005B236E" w:rsidP="00776FC4">
      <w:pPr>
        <w:pStyle w:val="ListContinue"/>
      </w:pPr>
      <w:r w:rsidRPr="00022A35">
        <w:rPr>
          <w:rStyle w:val="CODE"/>
        </w:rPr>
        <w:t>The Index was not developed for this Help.</w:t>
      </w:r>
    </w:p>
    <w:p w:rsidR="005B236E" w:rsidRPr="00022A35" w:rsidRDefault="005B236E">
      <w:pPr>
        <w:pStyle w:val="ListBullet"/>
        <w:numPr>
          <w:ilvl w:val="0"/>
          <w:numId w:val="1"/>
        </w:numPr>
        <w:ind w:left="714" w:hanging="357"/>
      </w:pPr>
      <w:r w:rsidRPr="00022A35">
        <w:t>Для просмотра раздела ЭС из содержания или из ПУ выберите в левом фрейме необходимую гиперссылку.</w:t>
      </w:r>
    </w:p>
    <w:p w:rsidR="005B236E" w:rsidRPr="00022A35" w:rsidRDefault="005B236E">
      <w:pPr>
        <w:pStyle w:val="ListBullet"/>
        <w:numPr>
          <w:ilvl w:val="0"/>
          <w:numId w:val="1"/>
        </w:numPr>
        <w:ind w:left="714" w:hanging="357"/>
      </w:pPr>
      <w:r w:rsidRPr="00022A35">
        <w:t xml:space="preserve">Для поиска информации наберите контекст поиска в окне поиска и щелкните на кнопке </w:t>
      </w:r>
      <w:r w:rsidRPr="00022A35">
        <w:rPr>
          <w:rStyle w:val="DFN"/>
        </w:rPr>
        <w:t>Search</w:t>
      </w:r>
      <w:r w:rsidR="00C731A1" w:rsidRPr="00022A35">
        <w:fldChar w:fldCharType="begin"/>
      </w:r>
      <w:r w:rsidR="00C731A1" w:rsidRPr="00022A35">
        <w:instrText xml:space="preserve"> XE "Кнопка:Кнопка Search" </w:instrText>
      </w:r>
      <w:r w:rsidR="00C731A1" w:rsidRPr="00022A35">
        <w:fldChar w:fldCharType="end"/>
      </w:r>
      <w:r w:rsidRPr="00022A35">
        <w:t xml:space="preserve">. См. раздел </w:t>
      </w:r>
      <w:r w:rsidR="0048581C" w:rsidRPr="00022A35">
        <w:t>"</w:t>
      </w:r>
      <w:hyperlink w:anchor="_Поиск_информации_средствами_1" w:history="1">
        <w:r w:rsidR="0050178A" w:rsidRPr="00022A35">
          <w:rPr>
            <w:rStyle w:val="Hyperlink"/>
            <w:color w:val="auto"/>
            <w:u w:val="none"/>
          </w:rPr>
          <w:t>Поиск информации средствами ЭС</w:t>
        </w:r>
      </w:hyperlink>
      <w:r w:rsidR="0048581C" w:rsidRPr="00022A35">
        <w:t>"</w:t>
      </w:r>
      <w:r w:rsidRPr="00022A35">
        <w:t>.</w:t>
      </w:r>
    </w:p>
    <w:p w:rsidR="005B236E" w:rsidRPr="00022A35" w:rsidRDefault="005B236E">
      <w:pPr>
        <w:pStyle w:val="ListBullet"/>
        <w:numPr>
          <w:ilvl w:val="0"/>
          <w:numId w:val="1"/>
        </w:numPr>
        <w:ind w:left="714" w:hanging="357"/>
      </w:pPr>
      <w:r w:rsidRPr="00022A35">
        <w:t>С помощью кнопок со стрелками навигации по соседним разделам ЭС (</w:t>
      </w:r>
      <w:r w:rsidRPr="00022A35">
        <w:rPr>
          <w:rStyle w:val="DFN"/>
        </w:rPr>
        <w:t>Previous, Next</w:t>
      </w:r>
      <w:r w:rsidRPr="00022A35">
        <w:t>) осуществляется навигация по системе помощи в режиме просмотра книги. Кнопки (или гиперссылки) с тем же назначением размещены внизу каждого раздела ЭС.</w:t>
      </w:r>
    </w:p>
    <w:p w:rsidR="005B236E" w:rsidRPr="00022A35" w:rsidRDefault="005B236E">
      <w:pPr>
        <w:pStyle w:val="ListBullet"/>
        <w:numPr>
          <w:ilvl w:val="0"/>
          <w:numId w:val="1"/>
        </w:numPr>
        <w:ind w:left="714" w:hanging="357"/>
      </w:pPr>
      <w:r w:rsidRPr="00022A35">
        <w:t>С помощью кнопок со стрелками навигации по истории просмотра страниц (</w:t>
      </w:r>
      <w:r w:rsidRPr="00022A35">
        <w:rPr>
          <w:rStyle w:val="DFN"/>
        </w:rPr>
        <w:t>Back, Forw</w:t>
      </w:r>
      <w:r w:rsidRPr="00022A35">
        <w:t>) осуществляется переход к разделам, уже просмотренным ранее. История посещений страниц ЭС не сохраняется при закрытии ЭС.</w:t>
      </w:r>
    </w:p>
    <w:p w:rsidR="005B236E" w:rsidRPr="00022A35" w:rsidRDefault="005B236E">
      <w:pPr>
        <w:pStyle w:val="ListBullet"/>
        <w:numPr>
          <w:ilvl w:val="0"/>
          <w:numId w:val="1"/>
        </w:numPr>
        <w:ind w:left="714" w:hanging="357"/>
      </w:pPr>
      <w:r w:rsidRPr="00022A35">
        <w:t xml:space="preserve">Щелчок на кнопке </w:t>
      </w:r>
      <w:r w:rsidR="00776FC4" w:rsidRPr="00022A35">
        <w:rPr>
          <w:rStyle w:val="DFN"/>
        </w:rPr>
        <w:t>Using</w:t>
      </w:r>
      <w:r w:rsidRPr="00022A35">
        <w:t xml:space="preserve"> вызывает краткое руководство по пользованию системой помощи. Редактировать текст этого руководства можно в файле </w:t>
      </w:r>
      <w:r w:rsidRPr="00022A35">
        <w:rPr>
          <w:rStyle w:val="FileNameUnix"/>
        </w:rPr>
        <w:t>CHM_frame_help.htm</w:t>
      </w:r>
      <w:r w:rsidR="00C731A1" w:rsidRPr="00022A35">
        <w:fldChar w:fldCharType="begin"/>
      </w:r>
      <w:r w:rsidR="00C731A1" w:rsidRPr="00022A35">
        <w:instrText xml:space="preserve"> XE "Файл:Файл CHM frame help.htm" </w:instrText>
      </w:r>
      <w:r w:rsidR="00C731A1" w:rsidRPr="00022A35">
        <w:fldChar w:fldCharType="end"/>
      </w:r>
      <w:r w:rsidRPr="00022A35">
        <w:t>.</w:t>
      </w:r>
    </w:p>
    <w:p w:rsidR="005B236E" w:rsidRPr="00022A35" w:rsidRDefault="005B236E">
      <w:pPr>
        <w:keepNext/>
      </w:pPr>
      <w:r w:rsidRPr="00022A35">
        <w:t xml:space="preserve">ЭС может работать в двух режимах: </w:t>
      </w:r>
      <w:r w:rsidRPr="00022A35">
        <w:rPr>
          <w:rStyle w:val="Emphasis"/>
        </w:rPr>
        <w:t>режиме навигации</w:t>
      </w:r>
      <w:r w:rsidRPr="00022A35">
        <w:t xml:space="preserve"> и в </w:t>
      </w:r>
      <w:r w:rsidRPr="00022A35">
        <w:rPr>
          <w:rStyle w:val="Emphasis"/>
        </w:rPr>
        <w:t>режиме поиска</w:t>
      </w:r>
      <w:r w:rsidRPr="00022A35">
        <w:t>.</w:t>
      </w:r>
    </w:p>
    <w:p w:rsidR="005B236E" w:rsidRPr="00022A35" w:rsidRDefault="005B236E">
      <w:pPr>
        <w:pStyle w:val="ListBullet"/>
        <w:numPr>
          <w:ilvl w:val="0"/>
          <w:numId w:val="1"/>
        </w:numPr>
        <w:ind w:left="714" w:hanging="357"/>
      </w:pPr>
      <w:r w:rsidRPr="00022A35">
        <w:t>В режиме навигации</w:t>
      </w:r>
      <w:r w:rsidR="00C731A1" w:rsidRPr="00022A35">
        <w:fldChar w:fldCharType="begin"/>
      </w:r>
      <w:r w:rsidR="00C731A1" w:rsidRPr="00022A35">
        <w:instrText xml:space="preserve"> XE "Режим:Режим навигации ЭС" </w:instrText>
      </w:r>
      <w:r w:rsidR="00C731A1" w:rsidRPr="00022A35">
        <w:fldChar w:fldCharType="end"/>
      </w:r>
      <w:r w:rsidR="00C731A1" w:rsidRPr="00022A35">
        <w:fldChar w:fldCharType="begin"/>
      </w:r>
      <w:r w:rsidR="00C731A1" w:rsidRPr="00022A35">
        <w:instrText xml:space="preserve"> XE "ЭС:Режим навигации ЭС" </w:instrText>
      </w:r>
      <w:r w:rsidR="00C731A1" w:rsidRPr="00022A35">
        <w:fldChar w:fldCharType="end"/>
      </w:r>
      <w:r w:rsidRPr="00022A35">
        <w:t xml:space="preserve"> происходит автоматическая синхронизация просматриваемых разделов ЭС и содержания. В режиме навигации поле поиска очищено.</w:t>
      </w:r>
    </w:p>
    <w:p w:rsidR="005B236E" w:rsidRPr="00022A35" w:rsidRDefault="005B236E">
      <w:pPr>
        <w:pStyle w:val="ListBullet"/>
        <w:numPr>
          <w:ilvl w:val="0"/>
          <w:numId w:val="1"/>
        </w:numPr>
        <w:ind w:left="714" w:hanging="357"/>
      </w:pPr>
      <w:r w:rsidRPr="00022A35">
        <w:t>Режим поиска</w:t>
      </w:r>
      <w:r w:rsidR="00C731A1" w:rsidRPr="00022A35">
        <w:fldChar w:fldCharType="begin"/>
      </w:r>
      <w:r w:rsidR="00C731A1" w:rsidRPr="00022A35">
        <w:instrText xml:space="preserve"> XE "Режим:Режим поиска ЭС" </w:instrText>
      </w:r>
      <w:r w:rsidR="00C731A1" w:rsidRPr="00022A35">
        <w:fldChar w:fldCharType="end"/>
      </w:r>
      <w:r w:rsidR="00C731A1" w:rsidRPr="00022A35">
        <w:fldChar w:fldCharType="begin"/>
      </w:r>
      <w:r w:rsidR="00C731A1" w:rsidRPr="00022A35">
        <w:instrText xml:space="preserve"> XE "ЭС:Режим поиска ЭС" </w:instrText>
      </w:r>
      <w:r w:rsidR="00C731A1" w:rsidRPr="00022A35">
        <w:fldChar w:fldCharType="end"/>
      </w:r>
      <w:r w:rsidRPr="00022A35">
        <w:t xml:space="preserve"> включается, когда пользователь работает с Предметным указателем, Избранным или выполняет поиск, либо просматривает результаты поиска. В режиме поиска поле поиска имеет заданное пользователем значение критерия поиска. В режиме поиска не происходит синхронизация разделов ЭС (вызываемых на просмотр из списка найденных разделов) и содержания. </w:t>
      </w:r>
    </w:p>
    <w:p w:rsidR="005B236E" w:rsidRPr="00022A35" w:rsidRDefault="005B236E" w:rsidP="00776FC4">
      <w:pPr>
        <w:pStyle w:val="ListContinue"/>
        <w:keepNext/>
      </w:pPr>
      <w:r w:rsidRPr="00022A35">
        <w:t>Возвратиться в режим навигации вы можете одним из следующих способов:</w:t>
      </w:r>
    </w:p>
    <w:p w:rsidR="005B236E" w:rsidRPr="00022A35" w:rsidRDefault="005B236E" w:rsidP="00AF32E8">
      <w:pPr>
        <w:pStyle w:val="ListBullet2"/>
        <w:numPr>
          <w:ilvl w:val="0"/>
          <w:numId w:val="8"/>
        </w:numPr>
      </w:pPr>
      <w:r w:rsidRPr="00022A35">
        <w:t xml:space="preserve">щелкнуть на кнопке </w:t>
      </w:r>
      <w:r w:rsidRPr="00022A35">
        <w:rPr>
          <w:rStyle w:val="DFN"/>
        </w:rPr>
        <w:t>Contents</w:t>
      </w:r>
      <w:r w:rsidRPr="00022A35">
        <w:t>, чтобы отобразить ЭС с домашней страницы;</w:t>
      </w:r>
    </w:p>
    <w:p w:rsidR="005B236E" w:rsidRPr="00022A35" w:rsidRDefault="005B236E" w:rsidP="00AF32E8">
      <w:pPr>
        <w:pStyle w:val="ListBullet2"/>
        <w:numPr>
          <w:ilvl w:val="0"/>
          <w:numId w:val="8"/>
        </w:numPr>
      </w:pPr>
      <w:r w:rsidRPr="00022A35">
        <w:t xml:space="preserve">щелкнуть на гиперссылке </w:t>
      </w:r>
      <w:r w:rsidRPr="00022A35">
        <w:rPr>
          <w:rStyle w:val="DFN"/>
        </w:rPr>
        <w:t>Synchronize TOC</w:t>
      </w:r>
      <w:r w:rsidRPr="00022A35">
        <w:t>, размещенной в верхней части каждого раздела ЭС. Система отобразит содержание ЭС в соответствии с именем текущего раздела.</w:t>
      </w:r>
    </w:p>
    <w:p w:rsidR="005B236E" w:rsidRPr="00022A35" w:rsidRDefault="005B236E">
      <w:r w:rsidRPr="00022A35">
        <w:t>Полученная ЭС имеет то достоинство, что в случае использования в составе Web-приложения ЭС не требует установки на места пользователей системы никаких файлов, так как все файлы ЭС можно разместить на сервере.</w:t>
      </w:r>
    </w:p>
    <w:p w:rsidR="005B236E" w:rsidRPr="00022A35" w:rsidRDefault="005B236E">
      <w:r w:rsidRPr="00022A35">
        <w:t>Рекомендуется оценить корректность генерации ЭС. Проверьте правильность созданных ссылок и корректность переходов в готовой ЭС и в случае некорректной структуры исправьте ошибки в исходном документе и повторите шаги создания ЭС.</w:t>
      </w:r>
    </w:p>
    <w:p w:rsidR="005B236E" w:rsidRPr="00022A35" w:rsidRDefault="005B236E">
      <w:r w:rsidRPr="00022A35">
        <w:t xml:space="preserve">Разумеется, полученная ЭС может быть доработана. Об этом см. раздел </w:t>
      </w:r>
      <w:r w:rsidR="0048581C" w:rsidRPr="00022A35">
        <w:t>"</w:t>
      </w:r>
      <w:hyperlink w:anchor="_Настройка_внешнего_вида" w:history="1">
        <w:r w:rsidR="0050178A" w:rsidRPr="00022A35">
          <w:rPr>
            <w:rStyle w:val="Hyperlink"/>
            <w:color w:val="auto"/>
            <w:u w:val="none"/>
          </w:rPr>
          <w:t>Настройка внешнего вида ЭС в формате HTML</w:t>
        </w:r>
      </w:hyperlink>
      <w:r w:rsidR="0048581C" w:rsidRPr="00022A35">
        <w:t>"</w:t>
      </w:r>
      <w:r w:rsidRPr="00022A35">
        <w:t>.</w:t>
      </w:r>
    </w:p>
    <w:p w:rsidR="005B236E" w:rsidRPr="00022A35" w:rsidRDefault="005B236E">
      <w:pPr>
        <w:pStyle w:val="Heading3"/>
        <w:rPr>
          <w:lang w:val="ru-RU"/>
        </w:rPr>
      </w:pPr>
      <w:bookmarkStart w:id="140" w:name="_Toc346638570"/>
      <w:bookmarkStart w:id="141" w:name="_Toc476839359"/>
      <w:r w:rsidRPr="00022A35">
        <w:rPr>
          <w:lang w:val="ru-RU"/>
        </w:rPr>
        <w:t>Содержание ЭС</w:t>
      </w:r>
      <w:bookmarkEnd w:id="140"/>
      <w:bookmarkEnd w:id="141"/>
    </w:p>
    <w:p w:rsidR="005B236E" w:rsidRPr="00022A35" w:rsidRDefault="00C731A1">
      <w:pPr>
        <w:keepNext/>
      </w:pPr>
      <w:r w:rsidRPr="00022A35">
        <w:fldChar w:fldCharType="begin"/>
      </w:r>
      <w:r w:rsidRPr="00022A35">
        <w:instrText xml:space="preserve"> XE "Содержание:Содержание ЭС" </w:instrText>
      </w:r>
      <w:r w:rsidRPr="00022A35">
        <w:fldChar w:fldCharType="end"/>
      </w:r>
      <w:r w:rsidRPr="00022A35">
        <w:fldChar w:fldCharType="begin"/>
      </w:r>
      <w:r w:rsidRPr="00022A35">
        <w:instrText xml:space="preserve"> XE "ЭС:Содержание ЭС" </w:instrText>
      </w:r>
      <w:r w:rsidRPr="00022A35">
        <w:fldChar w:fldCharType="end"/>
      </w:r>
      <w:r w:rsidR="005B236E" w:rsidRPr="00022A35">
        <w:t xml:space="preserve">GenHelp создает содержание ЭС в файле </w:t>
      </w:r>
      <w:r w:rsidR="005B236E" w:rsidRPr="00022A35">
        <w:rPr>
          <w:rStyle w:val="FileNameUnix"/>
        </w:rPr>
        <w:t>CHM_frame_toc.htm</w:t>
      </w:r>
      <w:r w:rsidRPr="00022A35">
        <w:fldChar w:fldCharType="begin"/>
      </w:r>
      <w:r w:rsidRPr="00022A35">
        <w:instrText xml:space="preserve"> XE "Файл:Файл CHM frame toc.htm" </w:instrText>
      </w:r>
      <w:r w:rsidRPr="00022A35">
        <w:fldChar w:fldCharType="end"/>
      </w:r>
      <w:r w:rsidR="005B236E" w:rsidRPr="00022A35">
        <w:t xml:space="preserve">. Необходимо учитывать, что в этом файле некоторые строки содержания могут не оказаться гиперссылками, т.к. это соответствует ситуации пустого подраздела. </w:t>
      </w:r>
    </w:p>
    <w:p w:rsidR="005B236E" w:rsidRPr="00022A35" w:rsidRDefault="005B236E">
      <w:pPr>
        <w:keepNext/>
      </w:pPr>
      <w:r w:rsidRPr="00022A35">
        <w:t xml:space="preserve">В процессе создания системы помощи возможна генерация содержания, имеющего </w:t>
      </w:r>
      <w:r w:rsidR="0048581C" w:rsidRPr="00022A35">
        <w:t>"</w:t>
      </w:r>
      <w:r w:rsidRPr="00022A35">
        <w:t>плоскую</w:t>
      </w:r>
      <w:r w:rsidR="0048581C" w:rsidRPr="00022A35">
        <w:t>"</w:t>
      </w:r>
      <w:r w:rsidRPr="00022A35">
        <w:t xml:space="preserve"> структуру, или структуру </w:t>
      </w:r>
      <w:r w:rsidR="0048581C" w:rsidRPr="00022A35">
        <w:t>"</w:t>
      </w:r>
      <w:r w:rsidRPr="00022A35">
        <w:t>дерева</w:t>
      </w:r>
      <w:r w:rsidR="0048581C" w:rsidRPr="00022A35">
        <w:t>"</w:t>
      </w:r>
      <w:r w:rsidRPr="00022A35">
        <w:t xml:space="preserve">. </w:t>
      </w:r>
    </w:p>
    <w:p w:rsidR="005B236E" w:rsidRPr="00022A35" w:rsidRDefault="005B236E">
      <w:pPr>
        <w:keepNext/>
        <w:rPr>
          <w:lang w:val="en-US"/>
        </w:rPr>
      </w:pPr>
      <w:r w:rsidRPr="00022A35">
        <w:t xml:space="preserve">На рисунке, следующем ниже, показано содержание, имеющее структуру </w:t>
      </w:r>
      <w:r w:rsidR="0048581C" w:rsidRPr="00022A35">
        <w:t>"</w:t>
      </w:r>
      <w:r w:rsidRPr="00022A35">
        <w:t>дерева</w:t>
      </w:r>
      <w:r w:rsidR="0048581C" w:rsidRPr="00022A35">
        <w:t>"</w:t>
      </w:r>
      <w:r w:rsidRPr="00022A35">
        <w:t>.</w:t>
      </w:r>
    </w:p>
    <w:tbl>
      <w:tblPr>
        <w:tblStyle w:val="TableImageNormal"/>
        <w:tblW w:w="8009" w:type="dxa"/>
        <w:tblLook w:val="04A0" w:firstRow="1" w:lastRow="0" w:firstColumn="1" w:lastColumn="0" w:noHBand="0" w:noVBand="1"/>
      </w:tblPr>
      <w:tblGrid>
        <w:gridCol w:w="8020"/>
      </w:tblGrid>
      <w:tr w:rsidR="007E39D5" w:rsidRPr="00022A35" w:rsidTr="007E39D5">
        <w:trPr>
          <w:cnfStyle w:val="100000000000" w:firstRow="1" w:lastRow="0" w:firstColumn="0" w:lastColumn="0" w:oddVBand="0" w:evenVBand="0" w:oddHBand="0" w:evenHBand="0" w:firstRowFirstColumn="0" w:firstRowLastColumn="0" w:lastRowFirstColumn="0" w:lastRowLastColumn="0"/>
        </w:trPr>
        <w:tc>
          <w:tcPr>
            <w:tcW w:w="8009" w:type="dxa"/>
          </w:tcPr>
          <w:p w:rsidR="007E39D5" w:rsidRPr="00022A35" w:rsidRDefault="007E39D5" w:rsidP="003633EE">
            <w:pPr>
              <w:pStyle w:val="TableImageBody"/>
            </w:pPr>
            <w:r w:rsidRPr="00022A35">
              <w:rPr>
                <w:noProof/>
                <w:lang w:val="ru-RU" w:eastAsia="ru-RU"/>
              </w:rPr>
              <w:drawing>
                <wp:inline distT="0" distB="0" distL="0" distR="0" wp14:anchorId="16A1AF9E" wp14:editId="53DAFED0">
                  <wp:extent cx="5085715" cy="2004695"/>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85715" cy="2004695"/>
                          </a:xfrm>
                          <a:prstGeom prst="rect">
                            <a:avLst/>
                          </a:prstGeom>
                          <a:noFill/>
                          <a:ln>
                            <a:noFill/>
                          </a:ln>
                        </pic:spPr>
                      </pic:pic>
                    </a:graphicData>
                  </a:graphic>
                </wp:inline>
              </w:drawing>
            </w:r>
          </w:p>
        </w:tc>
      </w:tr>
      <w:tr w:rsidR="007E39D5" w:rsidRPr="00022A35" w:rsidTr="007E39D5">
        <w:tc>
          <w:tcPr>
            <w:tcW w:w="8009" w:type="dxa"/>
          </w:tcPr>
          <w:p w:rsidR="007E39D5" w:rsidRPr="00022A35" w:rsidRDefault="007E39D5"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14</w:t>
            </w:r>
            <w:r w:rsidRPr="00022A35">
              <w:rPr>
                <w:rStyle w:val="Emphasis"/>
              </w:rPr>
              <w:fldChar w:fldCharType="end"/>
            </w:r>
            <w:r w:rsidRPr="00022A35">
              <w:rPr>
                <w:rStyle w:val="Emphasis"/>
              </w:rPr>
              <w:t xml:space="preserve">. </w:t>
            </w:r>
            <w:r w:rsidRPr="00022A35">
              <w:rPr>
                <w:rStyle w:val="Emphasis"/>
                <w:lang w:val="ru-RU"/>
              </w:rPr>
              <w:t>Содержание в структуре "дерева"</w:t>
            </w:r>
          </w:p>
        </w:tc>
      </w:tr>
    </w:tbl>
    <w:p w:rsidR="00381107" w:rsidRPr="00022A35" w:rsidRDefault="00381107" w:rsidP="007E39D5">
      <w:pPr>
        <w:pStyle w:val="Gap"/>
        <w:rPr>
          <w:lang w:val="en-US"/>
        </w:rPr>
      </w:pPr>
    </w:p>
    <w:p w:rsidR="00776FC4" w:rsidRPr="00022A35" w:rsidRDefault="00776FC4" w:rsidP="00776FC4">
      <w:r w:rsidRPr="00022A35">
        <w:rPr>
          <w:rStyle w:val="DFN"/>
        </w:rPr>
        <w:t>Примечание</w:t>
      </w:r>
      <w:r w:rsidRPr="00022A35">
        <w:t xml:space="preserve">. Некоторые узлы дерева могут не иметь своего текста (пример - раздел </w:t>
      </w:r>
      <w:r w:rsidRPr="00022A35">
        <w:rPr>
          <w:rStyle w:val="DFN"/>
        </w:rPr>
        <w:t>Приложение</w:t>
      </w:r>
      <w:r w:rsidRPr="00022A35">
        <w:t>), такие разделы оформлены блеклым цветом.</w:t>
      </w:r>
    </w:p>
    <w:p w:rsidR="005B236E" w:rsidRPr="00022A35" w:rsidRDefault="005B236E">
      <w:pPr>
        <w:pStyle w:val="Picture"/>
      </w:pPr>
      <w:r w:rsidRPr="00022A35">
        <w:rPr>
          <w:lang w:val="ru-RU"/>
        </w:rPr>
        <w:t xml:space="preserve">Ниже следует рисунок, на котором показано то же содержание, имеющее </w:t>
      </w:r>
      <w:r w:rsidR="0048581C" w:rsidRPr="00022A35">
        <w:rPr>
          <w:lang w:val="ru-RU"/>
        </w:rPr>
        <w:t>"</w:t>
      </w:r>
      <w:r w:rsidRPr="00022A35">
        <w:rPr>
          <w:lang w:val="ru-RU"/>
        </w:rPr>
        <w:t>плоскую</w:t>
      </w:r>
      <w:r w:rsidR="0048581C" w:rsidRPr="00022A35">
        <w:rPr>
          <w:lang w:val="ru-RU"/>
        </w:rPr>
        <w:t>"</w:t>
      </w:r>
      <w:r w:rsidRPr="00022A35">
        <w:rPr>
          <w:lang w:val="ru-RU"/>
        </w:rPr>
        <w:t xml:space="preserve"> структуру. Такой вариант содержания </w:t>
      </w:r>
      <w:r w:rsidRPr="00022A35">
        <w:t>GenHelp</w:t>
      </w:r>
      <w:r w:rsidRPr="00022A35">
        <w:rPr>
          <w:lang w:val="ru-RU"/>
        </w:rPr>
        <w:t xml:space="preserve"> записывает в файл </w:t>
      </w:r>
      <w:r w:rsidRPr="00022A35">
        <w:rPr>
          <w:rStyle w:val="FileNameUnix"/>
        </w:rPr>
        <w:t>CHM_frame_toc_notree.htm</w:t>
      </w:r>
      <w:r w:rsidR="00C731A1" w:rsidRPr="00022A35">
        <w:fldChar w:fldCharType="begin"/>
      </w:r>
      <w:r w:rsidR="00C731A1" w:rsidRPr="00022A35">
        <w:instrText xml:space="preserve"> XE "Файл:Файл CHM frame toc-notree.htm" </w:instrText>
      </w:r>
      <w:r w:rsidR="00C731A1" w:rsidRPr="00022A35">
        <w:fldChar w:fldCharType="end"/>
      </w:r>
    </w:p>
    <w:tbl>
      <w:tblPr>
        <w:tblStyle w:val="TableImageNormal"/>
        <w:tblW w:w="8075" w:type="dxa"/>
        <w:tblLook w:val="04A0" w:firstRow="1" w:lastRow="0" w:firstColumn="1" w:lastColumn="0" w:noHBand="0" w:noVBand="1"/>
      </w:tblPr>
      <w:tblGrid>
        <w:gridCol w:w="8085"/>
      </w:tblGrid>
      <w:tr w:rsidR="007E39D5" w:rsidRPr="00022A35" w:rsidTr="007E39D5">
        <w:trPr>
          <w:cnfStyle w:val="100000000000" w:firstRow="1" w:lastRow="0" w:firstColumn="0" w:lastColumn="0" w:oddVBand="0" w:evenVBand="0" w:oddHBand="0" w:evenHBand="0" w:firstRowFirstColumn="0" w:firstRowLastColumn="0" w:lastRowFirstColumn="0" w:lastRowLastColumn="0"/>
        </w:trPr>
        <w:tc>
          <w:tcPr>
            <w:tcW w:w="8075" w:type="dxa"/>
          </w:tcPr>
          <w:p w:rsidR="007E39D5" w:rsidRPr="00022A35" w:rsidRDefault="007E39D5" w:rsidP="003633EE">
            <w:pPr>
              <w:pStyle w:val="TableImageBody"/>
            </w:pPr>
            <w:r w:rsidRPr="00022A35">
              <w:rPr>
                <w:noProof/>
                <w:lang w:val="ru-RU" w:eastAsia="ru-RU"/>
              </w:rPr>
              <w:drawing>
                <wp:inline distT="0" distB="0" distL="0" distR="0" wp14:anchorId="136E572B" wp14:editId="0B12CBCA">
                  <wp:extent cx="5127625" cy="130111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7625" cy="1301115"/>
                          </a:xfrm>
                          <a:prstGeom prst="rect">
                            <a:avLst/>
                          </a:prstGeom>
                          <a:noFill/>
                          <a:ln>
                            <a:noFill/>
                          </a:ln>
                        </pic:spPr>
                      </pic:pic>
                    </a:graphicData>
                  </a:graphic>
                </wp:inline>
              </w:drawing>
            </w:r>
          </w:p>
        </w:tc>
      </w:tr>
      <w:tr w:rsidR="007E39D5" w:rsidRPr="00022A35" w:rsidTr="007E39D5">
        <w:tc>
          <w:tcPr>
            <w:tcW w:w="8075" w:type="dxa"/>
          </w:tcPr>
          <w:p w:rsidR="007E39D5" w:rsidRPr="00022A35" w:rsidRDefault="007E39D5"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15</w:t>
            </w:r>
            <w:r w:rsidRPr="00022A35">
              <w:rPr>
                <w:rStyle w:val="Emphasis"/>
              </w:rPr>
              <w:fldChar w:fldCharType="end"/>
            </w:r>
            <w:r w:rsidRPr="00022A35">
              <w:rPr>
                <w:rStyle w:val="Emphasis"/>
              </w:rPr>
              <w:t xml:space="preserve">. </w:t>
            </w:r>
            <w:r w:rsidRPr="00022A35">
              <w:rPr>
                <w:rStyle w:val="Emphasis"/>
                <w:lang w:val="ru-RU"/>
              </w:rPr>
              <w:t>Содержание в структуре "плоского списка"</w:t>
            </w:r>
          </w:p>
        </w:tc>
      </w:tr>
    </w:tbl>
    <w:p w:rsidR="002A1013" w:rsidRPr="00022A35" w:rsidRDefault="002A1013" w:rsidP="007E39D5">
      <w:pPr>
        <w:pStyle w:val="Gap"/>
      </w:pPr>
    </w:p>
    <w:p w:rsidR="005B236E" w:rsidRPr="00022A35" w:rsidRDefault="005B236E" w:rsidP="00776FC4">
      <w:pPr>
        <w:keepNext/>
      </w:pPr>
      <w:r w:rsidRPr="00022A35">
        <w:t xml:space="preserve">Если вас не устраивает наличие в ЭС пустых разделов содержания, то можно рассмотреть следующее решение. Вставьте в каждый </w:t>
      </w:r>
      <w:r w:rsidR="0048581C" w:rsidRPr="00022A35">
        <w:t>"</w:t>
      </w:r>
      <w:r w:rsidRPr="00022A35">
        <w:t>пустой</w:t>
      </w:r>
      <w:r w:rsidR="0048581C" w:rsidRPr="00022A35">
        <w:t>"</w:t>
      </w:r>
      <w:r w:rsidRPr="00022A35">
        <w:t xml:space="preserve"> раздел список </w:t>
      </w:r>
      <w:r w:rsidR="00776FC4" w:rsidRPr="00022A35">
        <w:t xml:space="preserve">гиперссылок </w:t>
      </w:r>
      <w:r w:rsidRPr="00022A35">
        <w:t xml:space="preserve">входящих в него подразделов (список выполните в виде гиперссылок) с предшествующим комментарием. Поскольку такой </w:t>
      </w:r>
      <w:r w:rsidR="0048581C" w:rsidRPr="00022A35">
        <w:t>"</w:t>
      </w:r>
      <w:r w:rsidRPr="00022A35">
        <w:t>искусственный</w:t>
      </w:r>
      <w:r w:rsidR="0048581C" w:rsidRPr="00022A35">
        <w:t>"</w:t>
      </w:r>
      <w:r w:rsidRPr="00022A35">
        <w:t xml:space="preserve"> текст может оказаться неприемлемым в печатном варианте документации, то отметьте </w:t>
      </w:r>
      <w:r w:rsidR="00776FC4" w:rsidRPr="00022A35">
        <w:t>такой</w:t>
      </w:r>
      <w:r w:rsidRPr="00022A35">
        <w:t xml:space="preserve"> текст в первоисточнике закладкой, указывающей на принадлежность этого текста только к формату HTML (например, закладка может иметь имя </w:t>
      </w:r>
      <w:r w:rsidRPr="00022A35">
        <w:rPr>
          <w:rStyle w:val="CODE"/>
        </w:rPr>
        <w:t>GH_HTML_secoverview1</w:t>
      </w:r>
      <w:r w:rsidRPr="00022A35">
        <w:t>).</w:t>
      </w:r>
    </w:p>
    <w:p w:rsidR="005B236E" w:rsidRPr="00022A35" w:rsidRDefault="005B236E">
      <w:pPr>
        <w:pStyle w:val="Heading3"/>
        <w:rPr>
          <w:lang w:val="ru-RU"/>
        </w:rPr>
      </w:pPr>
      <w:bookmarkStart w:id="142" w:name="_Поиск_информации_средствами"/>
      <w:bookmarkStart w:id="143" w:name="_Toc346638571"/>
      <w:bookmarkStart w:id="144" w:name="_Toc476839360"/>
      <w:bookmarkEnd w:id="142"/>
      <w:r w:rsidRPr="00022A35">
        <w:rPr>
          <w:lang w:val="ru-RU"/>
        </w:rPr>
        <w:t>Предметный Указатель ЭС</w:t>
      </w:r>
      <w:bookmarkEnd w:id="143"/>
      <w:bookmarkEnd w:id="144"/>
    </w:p>
    <w:p w:rsidR="005B236E" w:rsidRPr="00022A35" w:rsidRDefault="00C731A1">
      <w:pPr>
        <w:keepNext/>
      </w:pPr>
      <w:r w:rsidRPr="00022A35">
        <w:fldChar w:fldCharType="begin"/>
      </w:r>
      <w:r w:rsidRPr="00022A35">
        <w:instrText xml:space="preserve"> XE "Указатель:Предметный Указатель ЭС" </w:instrText>
      </w:r>
      <w:r w:rsidRPr="00022A35">
        <w:fldChar w:fldCharType="end"/>
      </w:r>
      <w:r w:rsidRPr="00022A35">
        <w:fldChar w:fldCharType="begin"/>
      </w:r>
      <w:r w:rsidRPr="00022A35">
        <w:instrText xml:space="preserve"> XE "ЭС:Предметный Указатель ЭС" </w:instrText>
      </w:r>
      <w:r w:rsidRPr="00022A35">
        <w:fldChar w:fldCharType="end"/>
      </w:r>
      <w:r w:rsidR="005B236E" w:rsidRPr="00022A35">
        <w:t xml:space="preserve">В процессе создания системы помощи возможна генерация индекса, имеющего </w:t>
      </w:r>
      <w:r w:rsidR="00776FC4" w:rsidRPr="00022A35">
        <w:t xml:space="preserve">как </w:t>
      </w:r>
      <w:r w:rsidR="005B236E" w:rsidRPr="00022A35">
        <w:t xml:space="preserve">плоскую структуру, </w:t>
      </w:r>
      <w:r w:rsidR="00776FC4" w:rsidRPr="00022A35">
        <w:t>так и</w:t>
      </w:r>
      <w:r w:rsidR="005B236E" w:rsidRPr="00022A35">
        <w:t xml:space="preserve"> структуру </w:t>
      </w:r>
      <w:r w:rsidR="0048581C" w:rsidRPr="00022A35">
        <w:t>"</w:t>
      </w:r>
      <w:r w:rsidR="005B236E" w:rsidRPr="00022A35">
        <w:t>дерева</w:t>
      </w:r>
      <w:r w:rsidR="0048581C" w:rsidRPr="00022A35">
        <w:t>"</w:t>
      </w:r>
      <w:r w:rsidR="005B236E" w:rsidRPr="00022A35">
        <w:t xml:space="preserve">. </w:t>
      </w:r>
    </w:p>
    <w:p w:rsidR="005B236E" w:rsidRPr="00022A35" w:rsidRDefault="005B236E">
      <w:pPr>
        <w:pStyle w:val="Heading3"/>
        <w:rPr>
          <w:lang w:val="ru-RU"/>
        </w:rPr>
      </w:pPr>
      <w:bookmarkStart w:id="145" w:name="_Поиск_информации_средствами_1"/>
      <w:bookmarkStart w:id="146" w:name="_Toc346638572"/>
      <w:bookmarkStart w:id="147" w:name="_Toc476839361"/>
      <w:bookmarkEnd w:id="145"/>
      <w:r w:rsidRPr="00022A35">
        <w:rPr>
          <w:lang w:val="ru-RU"/>
        </w:rPr>
        <w:t>Поиск информации средствами ЭС</w:t>
      </w:r>
      <w:bookmarkEnd w:id="146"/>
      <w:bookmarkEnd w:id="147"/>
    </w:p>
    <w:p w:rsidR="005B236E" w:rsidRPr="00022A35" w:rsidRDefault="00C731A1">
      <w:r w:rsidRPr="00022A35">
        <w:fldChar w:fldCharType="begin"/>
      </w:r>
      <w:r w:rsidRPr="00022A35">
        <w:instrText xml:space="preserve"> XE "Поиск:Поиск информации средствами ЭС" </w:instrText>
      </w:r>
      <w:r w:rsidRPr="00022A35">
        <w:fldChar w:fldCharType="end"/>
      </w:r>
      <w:r w:rsidRPr="00022A35">
        <w:fldChar w:fldCharType="begin"/>
      </w:r>
      <w:r w:rsidRPr="00022A35">
        <w:instrText xml:space="preserve"> XE "ЭС:Поиск информации средствами ЭС" </w:instrText>
      </w:r>
      <w:r w:rsidRPr="00022A35">
        <w:fldChar w:fldCharType="end"/>
      </w:r>
      <w:r w:rsidR="005B236E" w:rsidRPr="00022A35">
        <w:t xml:space="preserve">Полученная ЭС имеет простые средства поиска информации. Для этого ЭС снабжена полем ввода контекста поиска и кнопкой </w:t>
      </w:r>
      <w:r w:rsidR="005B236E" w:rsidRPr="00022A35">
        <w:rPr>
          <w:rStyle w:val="DFN"/>
        </w:rPr>
        <w:t>Search</w:t>
      </w:r>
      <w:r w:rsidRPr="00022A35">
        <w:fldChar w:fldCharType="begin"/>
      </w:r>
      <w:r w:rsidRPr="00022A35">
        <w:instrText xml:space="preserve"> XE "Кнопка:Кнопка Search" </w:instrText>
      </w:r>
      <w:r w:rsidRPr="00022A35">
        <w:fldChar w:fldCharType="end"/>
      </w:r>
      <w:r w:rsidR="005B236E" w:rsidRPr="00022A35">
        <w:rPr>
          <w:rStyle w:val="DFN"/>
        </w:rPr>
        <w:t>.</w:t>
      </w:r>
    </w:p>
    <w:p w:rsidR="005B236E" w:rsidRPr="00022A35" w:rsidRDefault="005B236E">
      <w:pPr>
        <w:keepNext/>
      </w:pPr>
      <w:r w:rsidRPr="00022A35">
        <w:t>Контекст поиска может выглядеть в виде нескольких комбинаций слов, разделенных пробелами. Комбинация слов — это слово или набор слов, разделенных знаком плюса.</w:t>
      </w:r>
    </w:p>
    <w:p w:rsidR="005B236E" w:rsidRPr="00022A35" w:rsidRDefault="005B236E">
      <w:pPr>
        <w:pStyle w:val="ListBullet"/>
        <w:numPr>
          <w:ilvl w:val="0"/>
          <w:numId w:val="1"/>
        </w:numPr>
        <w:ind w:left="714" w:hanging="357"/>
      </w:pPr>
      <w:r w:rsidRPr="00022A35">
        <w:t xml:space="preserve">В случае, когда в комбинации слов присутствует несколько слов, разделенных знаками </w:t>
      </w:r>
      <w:r w:rsidR="0048581C" w:rsidRPr="00022A35">
        <w:t>"</w:t>
      </w:r>
      <w:r w:rsidRPr="00022A35">
        <w:t>+</w:t>
      </w:r>
      <w:r w:rsidR="0048581C" w:rsidRPr="00022A35">
        <w:t>"</w:t>
      </w:r>
      <w:r w:rsidRPr="00022A35">
        <w:t xml:space="preserve">, то осуществляется поиск этих слов по принципу </w:t>
      </w:r>
      <w:r w:rsidR="0048581C" w:rsidRPr="00022A35">
        <w:t>"</w:t>
      </w:r>
      <w:r w:rsidRPr="00022A35">
        <w:t>И</w:t>
      </w:r>
      <w:r w:rsidR="0048581C" w:rsidRPr="00022A35">
        <w:t>"</w:t>
      </w:r>
      <w:r w:rsidRPr="00022A35">
        <w:t xml:space="preserve">. Например, если пользователь ввел </w:t>
      </w:r>
      <w:r w:rsidR="0048581C" w:rsidRPr="00022A35">
        <w:t>"</w:t>
      </w:r>
      <w:r w:rsidRPr="00022A35">
        <w:rPr>
          <w:rStyle w:val="CODE"/>
        </w:rPr>
        <w:t>система+может</w:t>
      </w:r>
      <w:r w:rsidR="0048581C" w:rsidRPr="00022A35">
        <w:t>"</w:t>
      </w:r>
      <w:r w:rsidRPr="00022A35">
        <w:t xml:space="preserve">, то в результатах поиска будут страницы, которые содержат одновременно слова </w:t>
      </w:r>
      <w:r w:rsidR="0048581C" w:rsidRPr="00022A35">
        <w:t>"</w:t>
      </w:r>
      <w:r w:rsidRPr="00022A35">
        <w:rPr>
          <w:rStyle w:val="CODE"/>
        </w:rPr>
        <w:t>система</w:t>
      </w:r>
      <w:r w:rsidR="0048581C" w:rsidRPr="00022A35">
        <w:t>"</w:t>
      </w:r>
      <w:r w:rsidRPr="00022A35">
        <w:t xml:space="preserve"> и </w:t>
      </w:r>
      <w:r w:rsidR="0048581C" w:rsidRPr="00022A35">
        <w:t>"</w:t>
      </w:r>
      <w:r w:rsidRPr="00022A35">
        <w:rPr>
          <w:rStyle w:val="CODE"/>
        </w:rPr>
        <w:t>может</w:t>
      </w:r>
      <w:r w:rsidR="0048581C" w:rsidRPr="00022A35">
        <w:t>"</w:t>
      </w:r>
      <w:r w:rsidRPr="00022A35">
        <w:t>.</w:t>
      </w:r>
    </w:p>
    <w:p w:rsidR="005B236E" w:rsidRPr="00022A35" w:rsidRDefault="005B236E">
      <w:pPr>
        <w:pStyle w:val="ListBullet"/>
        <w:numPr>
          <w:ilvl w:val="0"/>
          <w:numId w:val="1"/>
        </w:numPr>
        <w:ind w:left="714" w:hanging="357"/>
      </w:pPr>
      <w:r w:rsidRPr="00022A35">
        <w:t xml:space="preserve">Если в строке поиска присутствует несколько слов или комбинаций, разделенных знаком пробела, то поиск осуществляется по принципу </w:t>
      </w:r>
      <w:r w:rsidR="0048581C" w:rsidRPr="00022A35">
        <w:t>"</w:t>
      </w:r>
      <w:r w:rsidRPr="00022A35">
        <w:t>ИЛИ</w:t>
      </w:r>
      <w:r w:rsidR="0048581C" w:rsidRPr="00022A35">
        <w:t>"</w:t>
      </w:r>
      <w:r w:rsidRPr="00022A35">
        <w:t xml:space="preserve">. Например, если пользователь ввел в строку поиска </w:t>
      </w:r>
      <w:r w:rsidR="0048581C" w:rsidRPr="00022A35">
        <w:t>"</w:t>
      </w:r>
      <w:r w:rsidRPr="00022A35">
        <w:rPr>
          <w:rStyle w:val="CODE"/>
        </w:rPr>
        <w:t>система может</w:t>
      </w:r>
      <w:r w:rsidR="0048581C" w:rsidRPr="00022A35">
        <w:t>"</w:t>
      </w:r>
      <w:r w:rsidRPr="00022A35">
        <w:t xml:space="preserve">, то в результатах поиска будут страницы, которые содержат либо слова </w:t>
      </w:r>
      <w:r w:rsidR="0048581C" w:rsidRPr="00022A35">
        <w:t>"</w:t>
      </w:r>
      <w:r w:rsidRPr="00022A35">
        <w:rPr>
          <w:rStyle w:val="CODE"/>
        </w:rPr>
        <w:t>система</w:t>
      </w:r>
      <w:r w:rsidR="0048581C" w:rsidRPr="00022A35">
        <w:t>"</w:t>
      </w:r>
      <w:r w:rsidRPr="00022A35">
        <w:t xml:space="preserve">, либо </w:t>
      </w:r>
      <w:r w:rsidR="0048581C" w:rsidRPr="00022A35">
        <w:t>"</w:t>
      </w:r>
      <w:r w:rsidRPr="00022A35">
        <w:rPr>
          <w:rStyle w:val="CODE"/>
        </w:rPr>
        <w:t>может</w:t>
      </w:r>
      <w:r w:rsidR="0048581C" w:rsidRPr="00022A35">
        <w:t>"</w:t>
      </w:r>
      <w:r w:rsidRPr="00022A35">
        <w:t>.</w:t>
      </w:r>
    </w:p>
    <w:p w:rsidR="005B236E" w:rsidRPr="00022A35" w:rsidRDefault="005B236E">
      <w:pPr>
        <w:pStyle w:val="ListBullet"/>
        <w:keepNext/>
        <w:numPr>
          <w:ilvl w:val="0"/>
          <w:numId w:val="1"/>
        </w:numPr>
        <w:ind w:left="714" w:hanging="357"/>
      </w:pPr>
      <w:r w:rsidRPr="00022A35">
        <w:t xml:space="preserve">При сравнении информации во время поиска система переводит данные в верхний регистр. Если необходимо провести точный поиск с учетом регистра, то перед соответствующим словом, входящим в комбинацию слов для поиска, необходимо указать символ восклицательного знака. Например, для того, чтобы найти страницы, содержащие точно слово </w:t>
      </w:r>
      <w:r w:rsidR="0048581C" w:rsidRPr="00022A35">
        <w:t>"</w:t>
      </w:r>
      <w:r w:rsidRPr="00022A35">
        <w:rPr>
          <w:rStyle w:val="CODE"/>
        </w:rPr>
        <w:t>Система</w:t>
      </w:r>
      <w:r w:rsidR="0048581C" w:rsidRPr="00022A35">
        <w:t>"</w:t>
      </w:r>
      <w:r w:rsidRPr="00022A35">
        <w:t xml:space="preserve"> (с заглавной буквы) и одновременно слово </w:t>
      </w:r>
      <w:r w:rsidR="0048581C" w:rsidRPr="00022A35">
        <w:t>"</w:t>
      </w:r>
      <w:r w:rsidRPr="00022A35">
        <w:rPr>
          <w:rStyle w:val="CODE"/>
        </w:rPr>
        <w:t>может</w:t>
      </w:r>
      <w:r w:rsidR="0048581C" w:rsidRPr="00022A35">
        <w:t>"</w:t>
      </w:r>
      <w:r w:rsidRPr="00022A35">
        <w:t xml:space="preserve"> (либо с заглавной, либо с прописной буквы), контекст поиска должен быть указан как</w:t>
      </w:r>
    </w:p>
    <w:p w:rsidR="005B236E" w:rsidRPr="00022A35" w:rsidRDefault="005B236E" w:rsidP="009719A2">
      <w:pPr>
        <w:pStyle w:val="ListContinue"/>
        <w:numPr>
          <w:ilvl w:val="0"/>
          <w:numId w:val="164"/>
        </w:numPr>
        <w:ind w:left="884" w:hanging="283"/>
        <w:rPr>
          <w:rStyle w:val="CODE"/>
        </w:rPr>
      </w:pPr>
      <w:r w:rsidRPr="00022A35">
        <w:rPr>
          <w:rStyle w:val="CODE"/>
        </w:rPr>
        <w:t>!Система+может</w:t>
      </w:r>
    </w:p>
    <w:p w:rsidR="005B236E" w:rsidRPr="00022A35" w:rsidRDefault="005B236E">
      <w:pPr>
        <w:pStyle w:val="ListBullet"/>
        <w:keepNext/>
        <w:numPr>
          <w:ilvl w:val="0"/>
          <w:numId w:val="1"/>
        </w:numPr>
        <w:ind w:left="714" w:hanging="357"/>
      </w:pPr>
      <w:r w:rsidRPr="00022A35">
        <w:t xml:space="preserve">Если поиск будет неуспешным, то ЭС выдаст об этом сообщение. </w:t>
      </w:r>
    </w:p>
    <w:p w:rsidR="005B236E" w:rsidRPr="00022A35" w:rsidRDefault="005B236E" w:rsidP="009719A2">
      <w:pPr>
        <w:pStyle w:val="ListContinue"/>
        <w:numPr>
          <w:ilvl w:val="0"/>
          <w:numId w:val="164"/>
        </w:numPr>
        <w:ind w:left="884" w:hanging="283"/>
        <w:rPr>
          <w:rStyle w:val="CODE"/>
        </w:rPr>
      </w:pPr>
      <w:r w:rsidRPr="00022A35">
        <w:rPr>
          <w:rStyle w:val="CODE"/>
        </w:rPr>
        <w:t>No topics found</w:t>
      </w:r>
    </w:p>
    <w:p w:rsidR="005B236E" w:rsidRPr="00022A35" w:rsidRDefault="005B236E" w:rsidP="009719A2">
      <w:pPr>
        <w:pStyle w:val="ListContinue"/>
        <w:numPr>
          <w:ilvl w:val="0"/>
          <w:numId w:val="164"/>
        </w:numPr>
        <w:ind w:left="884" w:hanging="283"/>
        <w:rPr>
          <w:rStyle w:val="CODE"/>
        </w:rPr>
      </w:pPr>
      <w:r w:rsidRPr="00022A35">
        <w:t>Из-за возможности некорректности в работе системы, не рекомендуется использование символов: ^ и кавычек. Также не следует внутри слов, входящих в комбинацию поиска, указывать знаки препинания и символ подчеркивания.</w:t>
      </w:r>
    </w:p>
    <w:p w:rsidR="005B236E" w:rsidRPr="00022A35" w:rsidRDefault="005B236E">
      <w:pPr>
        <w:pStyle w:val="ListBullet"/>
        <w:keepNext/>
        <w:numPr>
          <w:ilvl w:val="0"/>
          <w:numId w:val="1"/>
        </w:numPr>
        <w:ind w:left="714" w:hanging="357"/>
      </w:pPr>
      <w:r w:rsidRPr="00022A35">
        <w:t>Если контекст поиска не задан, то ЭС выдаст сообщение</w:t>
      </w:r>
    </w:p>
    <w:p w:rsidR="005B236E" w:rsidRPr="00022A35" w:rsidRDefault="005B236E" w:rsidP="00776FC4">
      <w:pPr>
        <w:pStyle w:val="ListContinue"/>
        <w:rPr>
          <w:rStyle w:val="CODE"/>
        </w:rPr>
      </w:pPr>
      <w:r w:rsidRPr="00022A35">
        <w:rPr>
          <w:rStyle w:val="CODE"/>
        </w:rPr>
        <w:t>Specify string, then click SEARCH</w:t>
      </w:r>
    </w:p>
    <w:p w:rsidR="005B236E" w:rsidRPr="00022A35" w:rsidRDefault="00776FC4" w:rsidP="00776FC4">
      <w:pPr>
        <w:pStyle w:val="ListContinue"/>
      </w:pPr>
      <w:r w:rsidRPr="00022A35">
        <w:t>Локализация всех сообщений выполнена на уровне скина путес создания соответствующих определяемых переменных и шаблонов файлов, содержащих эти переменные.</w:t>
      </w:r>
    </w:p>
    <w:p w:rsidR="005B236E" w:rsidRPr="00022A35" w:rsidRDefault="005B236E">
      <w:pPr>
        <w:pStyle w:val="ListBullet"/>
        <w:keepNext/>
        <w:numPr>
          <w:ilvl w:val="0"/>
          <w:numId w:val="1"/>
        </w:numPr>
        <w:ind w:left="714" w:hanging="357"/>
      </w:pPr>
      <w:r w:rsidRPr="00022A35">
        <w:t xml:space="preserve">Если система найдет разделы, содержащие введенный контекст, то она отобразит список найденных разделов в левом фрейме ЭС. Если щелкнуть на одной из гиперссылок в левом фрейме, то ЭС выдаст в правом фрейме раздел, соответствующий этой гиперссылке, причем найденные контексты будут подсвечены. Цвет подсветки можно настроить (см. раздел </w:t>
      </w:r>
      <w:r w:rsidR="0048581C" w:rsidRPr="00022A35">
        <w:t>"</w:t>
      </w:r>
      <w:hyperlink w:anchor="_Настройка_внешнего_вида" w:history="1">
        <w:r w:rsidR="001D30D5" w:rsidRPr="00022A35">
          <w:rPr>
            <w:rStyle w:val="Hyperlink"/>
            <w:color w:val="auto"/>
            <w:u w:val="none"/>
          </w:rPr>
          <w:t>Настройка внешнего вида ЭС в формате HTML</w:t>
        </w:r>
      </w:hyperlink>
      <w:r w:rsidR="0048581C" w:rsidRPr="00022A35">
        <w:t>"</w:t>
      </w:r>
      <w:r w:rsidRPr="00022A35">
        <w:t>. На приведенном снимке экрана настроен не только цвет подсветки, но и установлен жирный шрифт.</w:t>
      </w:r>
    </w:p>
    <w:tbl>
      <w:tblPr>
        <w:tblStyle w:val="TableImageNormal"/>
        <w:tblW w:w="7942" w:type="dxa"/>
        <w:tblLook w:val="04A0" w:firstRow="1" w:lastRow="0" w:firstColumn="1" w:lastColumn="0" w:noHBand="0" w:noVBand="1"/>
      </w:tblPr>
      <w:tblGrid>
        <w:gridCol w:w="7948"/>
      </w:tblGrid>
      <w:tr w:rsidR="007E39D5" w:rsidRPr="00022A35" w:rsidTr="007E39D5">
        <w:trPr>
          <w:cnfStyle w:val="100000000000" w:firstRow="1" w:lastRow="0" w:firstColumn="0" w:lastColumn="0" w:oddVBand="0" w:evenVBand="0" w:oddHBand="0" w:evenHBand="0" w:firstRowFirstColumn="0" w:firstRowLastColumn="0" w:lastRowFirstColumn="0" w:lastRowLastColumn="0"/>
        </w:trPr>
        <w:tc>
          <w:tcPr>
            <w:tcW w:w="7942" w:type="dxa"/>
          </w:tcPr>
          <w:p w:rsidR="007E39D5" w:rsidRPr="00022A35" w:rsidRDefault="007E39D5" w:rsidP="003633EE">
            <w:pPr>
              <w:pStyle w:val="TableImageBody"/>
            </w:pPr>
            <w:r w:rsidRPr="00022A35">
              <w:rPr>
                <w:noProof/>
                <w:lang w:val="ru-RU" w:eastAsia="ru-RU"/>
              </w:rPr>
              <w:drawing>
                <wp:inline distT="0" distB="0" distL="0" distR="0" wp14:anchorId="6B20BC94" wp14:editId="61EF5C72">
                  <wp:extent cx="5043170" cy="914400"/>
                  <wp:effectExtent l="0" t="0" r="508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3170" cy="914400"/>
                          </a:xfrm>
                          <a:prstGeom prst="rect">
                            <a:avLst/>
                          </a:prstGeom>
                          <a:noFill/>
                          <a:ln>
                            <a:noFill/>
                          </a:ln>
                        </pic:spPr>
                      </pic:pic>
                    </a:graphicData>
                  </a:graphic>
                </wp:inline>
              </w:drawing>
            </w:r>
          </w:p>
        </w:tc>
      </w:tr>
      <w:tr w:rsidR="007E39D5" w:rsidRPr="00022A35" w:rsidTr="007E39D5">
        <w:tc>
          <w:tcPr>
            <w:tcW w:w="7942" w:type="dxa"/>
          </w:tcPr>
          <w:p w:rsidR="007E39D5" w:rsidRPr="00022A35" w:rsidRDefault="007E39D5" w:rsidP="003633EE">
            <w:pPr>
              <w:pStyle w:val="TableImageCaption"/>
              <w:rPr>
                <w:rStyle w:val="Emphasis"/>
                <w:lang w:val="ru-RU"/>
              </w:rPr>
            </w:pPr>
            <w:r w:rsidRPr="00022A35">
              <w:rPr>
                <w:rStyle w:val="Emphasis"/>
              </w:rPr>
              <w:t xml:space="preserve">Рисунок </w:t>
            </w:r>
            <w:r w:rsidRPr="00022A35">
              <w:rPr>
                <w:rStyle w:val="Emphasis"/>
              </w:rPr>
              <w:fldChar w:fldCharType="begin"/>
            </w:r>
            <w:r w:rsidRPr="00022A35">
              <w:rPr>
                <w:rStyle w:val="Emphasis"/>
              </w:rPr>
              <w:instrText xml:space="preserve"> SEQ Figure \n \* MERGEFORMAT </w:instrText>
            </w:r>
            <w:r w:rsidRPr="00022A35">
              <w:rPr>
                <w:rStyle w:val="Emphasis"/>
              </w:rPr>
              <w:fldChar w:fldCharType="separate"/>
            </w:r>
            <w:r w:rsidR="00C731A1" w:rsidRPr="00022A35">
              <w:rPr>
                <w:rStyle w:val="Emphasis"/>
                <w:noProof/>
              </w:rPr>
              <w:t>16</w:t>
            </w:r>
            <w:r w:rsidRPr="00022A35">
              <w:rPr>
                <w:rStyle w:val="Emphasis"/>
              </w:rPr>
              <w:fldChar w:fldCharType="end"/>
            </w:r>
            <w:r w:rsidRPr="00022A35">
              <w:rPr>
                <w:rStyle w:val="Emphasis"/>
              </w:rPr>
              <w:t xml:space="preserve">. </w:t>
            </w:r>
            <w:r w:rsidRPr="00022A35">
              <w:rPr>
                <w:rStyle w:val="Emphasis"/>
                <w:lang w:val="ru-RU"/>
              </w:rPr>
              <w:t>Подсветка найденных контекстов</w:t>
            </w:r>
          </w:p>
        </w:tc>
      </w:tr>
    </w:tbl>
    <w:p w:rsidR="00381107" w:rsidRPr="00022A35" w:rsidRDefault="00381107" w:rsidP="007E39D5">
      <w:pPr>
        <w:pStyle w:val="Gap"/>
      </w:pPr>
    </w:p>
    <w:p w:rsidR="005B236E" w:rsidRPr="00022A35" w:rsidRDefault="005B236E">
      <w:pPr>
        <w:pStyle w:val="Heading2"/>
        <w:rPr>
          <w:lang w:val="ru-RU"/>
        </w:rPr>
      </w:pPr>
      <w:bookmarkStart w:id="148" w:name="_Toc346638573"/>
      <w:bookmarkStart w:id="149" w:name="_Toc476839362"/>
      <w:r w:rsidRPr="00022A35">
        <w:rPr>
          <w:lang w:val="ru-RU"/>
        </w:rPr>
        <w:t>Работа с готовой ЭС в формате CHM</w:t>
      </w:r>
      <w:bookmarkEnd w:id="148"/>
      <w:bookmarkEnd w:id="149"/>
    </w:p>
    <w:p w:rsidR="005B236E" w:rsidRPr="00022A35" w:rsidRDefault="005B236E">
      <w:r w:rsidRPr="00022A35">
        <w:t>В целом работа с ЭС в формате CHM проводится аналогично работе с ЭС в формате HTML. Следует учитывать следующие особенности.</w:t>
      </w:r>
    </w:p>
    <w:p w:rsidR="005B236E" w:rsidRPr="00022A35" w:rsidRDefault="005B236E">
      <w:pPr>
        <w:pStyle w:val="ListBullet"/>
        <w:numPr>
          <w:ilvl w:val="0"/>
          <w:numId w:val="1"/>
        </w:numPr>
        <w:ind w:left="714" w:hanging="357"/>
      </w:pPr>
      <w:r w:rsidRPr="00022A35">
        <w:t xml:space="preserve">Только статьи второго уровня в ЭС, созданной средствами Genhelp, являются навигационными при отображении </w:t>
      </w:r>
      <w:r w:rsidR="00295FE4" w:rsidRPr="00022A35">
        <w:t>индекса (п</w:t>
      </w:r>
      <w:r w:rsidRPr="00022A35">
        <w:t>редметного указателя</w:t>
      </w:r>
      <w:r w:rsidR="00295FE4" w:rsidRPr="00022A35">
        <w:t>)</w:t>
      </w:r>
      <w:r w:rsidRPr="00022A35">
        <w:t>. То есть</w:t>
      </w:r>
      <w:r w:rsidR="00295FE4" w:rsidRPr="00022A35">
        <w:t>,</w:t>
      </w:r>
      <w:r w:rsidRPr="00022A35">
        <w:t xml:space="preserve"> при щелчке на тексте статьи второго уровня ЭС отображает раздел, относящийся к выбранной статье (или список из нескольких разделов, из которого нужно выбрать один). Щелчок на тексте статьи первого уровня не изменяет содержимого области отображения раздела. См. также раздел "</w:t>
      </w:r>
      <w:hyperlink w:anchor="_Построение_предметного_указателя" w:history="1">
        <w:r w:rsidR="00C55F6F" w:rsidRPr="00022A35">
          <w:rPr>
            <w:rStyle w:val="Hyperlink"/>
            <w:color w:val="auto"/>
            <w:u w:val="none"/>
          </w:rPr>
          <w:t>Построение предметного указателя</w:t>
        </w:r>
      </w:hyperlink>
      <w:r w:rsidRPr="00022A35">
        <w:t>".</w:t>
      </w:r>
    </w:p>
    <w:p w:rsidR="005B236E" w:rsidRPr="00022A35" w:rsidRDefault="005B236E">
      <w:pPr>
        <w:pStyle w:val="ListBullet"/>
        <w:numPr>
          <w:ilvl w:val="0"/>
          <w:numId w:val="1"/>
        </w:numPr>
        <w:ind w:left="714" w:hanging="357"/>
      </w:pPr>
      <w:r w:rsidRPr="00022A35">
        <w:t>В отличие от формата HTML, полнотекстовая база данных поиска в формате CHM ориентирована на целые слова, а не на части слов. Подробнее см. документацию по формату CHM (например, в файле помощи к HTML Help Workshop</w:t>
      </w:r>
      <w:r w:rsidR="00C731A1" w:rsidRPr="00022A35">
        <w:fldChar w:fldCharType="begin"/>
      </w:r>
      <w:r w:rsidR="00C731A1" w:rsidRPr="00022A35">
        <w:instrText xml:space="preserve"> XE "Microsoft:Microsoft HTML Help Workshop" </w:instrText>
      </w:r>
      <w:r w:rsidR="00C731A1" w:rsidRPr="00022A35">
        <w:fldChar w:fldCharType="end"/>
      </w:r>
      <w:r w:rsidR="00C731A1" w:rsidRPr="00022A35">
        <w:fldChar w:fldCharType="begin"/>
      </w:r>
      <w:r w:rsidR="00C731A1" w:rsidRPr="00022A35">
        <w:instrText xml:space="preserve"> XE "HTML:Microsoft HTML Help Workshop" </w:instrText>
      </w:r>
      <w:r w:rsidR="00C731A1" w:rsidRPr="00022A35">
        <w:fldChar w:fldCharType="end"/>
      </w:r>
      <w:r w:rsidRPr="00022A35">
        <w:t>).</w:t>
      </w:r>
    </w:p>
    <w:p w:rsidR="005B236E" w:rsidRPr="00022A35" w:rsidRDefault="005B236E">
      <w:pPr>
        <w:pStyle w:val="ListBullet"/>
        <w:numPr>
          <w:ilvl w:val="0"/>
          <w:numId w:val="1"/>
        </w:numPr>
        <w:ind w:left="714" w:hanging="357"/>
      </w:pPr>
      <w:r w:rsidRPr="00022A35">
        <w:t>Каждая ЭС формата CHM стандартно предоставляет возможность навигации по дереву. GenHelp дополнительно размещает на страницах разделов навигационные стрелки (для перехода к предыдущему или последующему разделу).</w:t>
      </w:r>
    </w:p>
    <w:p w:rsidR="005B236E" w:rsidRPr="00022A35" w:rsidRDefault="005B236E" w:rsidP="00295FE4">
      <w:pPr>
        <w:pStyle w:val="Gap"/>
      </w:pPr>
    </w:p>
    <w:p w:rsidR="005B236E" w:rsidRPr="00022A35" w:rsidRDefault="005B236E">
      <w:pPr>
        <w:pStyle w:val="Heading2"/>
        <w:rPr>
          <w:lang w:val="ru-RU"/>
        </w:rPr>
      </w:pPr>
      <w:bookmarkStart w:id="150" w:name="_Настройка_внешнего_вида"/>
      <w:bookmarkStart w:id="151" w:name="_Toc346638574"/>
      <w:bookmarkStart w:id="152" w:name="_Toc476839363"/>
      <w:bookmarkEnd w:id="150"/>
      <w:r w:rsidRPr="00022A35">
        <w:rPr>
          <w:lang w:val="ru-RU"/>
        </w:rPr>
        <w:t>Настройка внешнего вида ЭС в формате HTML</w:t>
      </w:r>
      <w:bookmarkEnd w:id="151"/>
      <w:bookmarkEnd w:id="152"/>
    </w:p>
    <w:p w:rsidR="005B236E" w:rsidRPr="00022A35" w:rsidRDefault="005B236E">
      <w:pPr>
        <w:keepNext/>
      </w:pPr>
      <w:r w:rsidRPr="00022A35">
        <w:t>Настройка ЭС изложена в следующих разделах.</w:t>
      </w:r>
    </w:p>
    <w:p w:rsidR="005B236E" w:rsidRPr="00022A35" w:rsidRDefault="00022A35">
      <w:pPr>
        <w:pStyle w:val="ListBullet"/>
        <w:numPr>
          <w:ilvl w:val="0"/>
          <w:numId w:val="1"/>
        </w:numPr>
        <w:ind w:left="714" w:hanging="357"/>
      </w:pPr>
      <w:hyperlink w:anchor="_Возможности_настройки" w:history="1">
        <w:r w:rsidR="00C55F6F" w:rsidRPr="00022A35">
          <w:rPr>
            <w:rStyle w:val="Hyperlink"/>
            <w:color w:val="auto"/>
            <w:u w:val="none"/>
          </w:rPr>
          <w:t>Возможности настройки</w:t>
        </w:r>
      </w:hyperlink>
    </w:p>
    <w:p w:rsidR="005B236E" w:rsidRPr="00022A35" w:rsidRDefault="00022A35">
      <w:pPr>
        <w:pStyle w:val="ListBullet"/>
        <w:numPr>
          <w:ilvl w:val="0"/>
          <w:numId w:val="1"/>
        </w:numPr>
        <w:ind w:left="714" w:hanging="357"/>
      </w:pPr>
      <w:hyperlink w:anchor="_Файл_complete.bat" w:history="1">
        <w:r w:rsidR="00C55F6F" w:rsidRPr="00022A35">
          <w:rPr>
            <w:rStyle w:val="Hyperlink"/>
            <w:color w:val="auto"/>
            <w:u w:val="none"/>
          </w:rPr>
          <w:t>Файл complete.bat</w:t>
        </w:r>
      </w:hyperlink>
    </w:p>
    <w:p w:rsidR="005B236E" w:rsidRPr="00022A35" w:rsidRDefault="00022A35">
      <w:pPr>
        <w:pStyle w:val="ListBullet"/>
        <w:numPr>
          <w:ilvl w:val="0"/>
          <w:numId w:val="1"/>
        </w:numPr>
        <w:ind w:left="714" w:hanging="357"/>
      </w:pPr>
      <w:hyperlink w:anchor="_Порядок_настройки_внешнего" w:history="1">
        <w:r w:rsidR="00C55F6F" w:rsidRPr="00022A35">
          <w:rPr>
            <w:rStyle w:val="Hyperlink"/>
            <w:color w:val="auto"/>
            <w:u w:val="none"/>
          </w:rPr>
          <w:t>Порядок настройки внешнего вида ЭС</w:t>
        </w:r>
      </w:hyperlink>
    </w:p>
    <w:p w:rsidR="005B236E" w:rsidRPr="00022A35" w:rsidRDefault="005B236E" w:rsidP="005224E0">
      <w:pPr>
        <w:pStyle w:val="Gap"/>
      </w:pPr>
    </w:p>
    <w:p w:rsidR="005B236E" w:rsidRPr="00022A35" w:rsidRDefault="005B236E">
      <w:pPr>
        <w:pStyle w:val="Heading3"/>
        <w:rPr>
          <w:lang w:val="ru-RU"/>
        </w:rPr>
      </w:pPr>
      <w:bookmarkStart w:id="153" w:name="_Возможности_настройки"/>
      <w:bookmarkStart w:id="154" w:name="_Настройка_браузера"/>
      <w:bookmarkStart w:id="155" w:name="_Toc346638575"/>
      <w:bookmarkStart w:id="156" w:name="_Toc476839364"/>
      <w:bookmarkEnd w:id="153"/>
      <w:bookmarkEnd w:id="154"/>
      <w:r w:rsidRPr="00022A35">
        <w:rPr>
          <w:lang w:val="ru-RU"/>
        </w:rPr>
        <w:t>Возможности настройки</w:t>
      </w:r>
      <w:bookmarkEnd w:id="155"/>
      <w:bookmarkEnd w:id="156"/>
    </w:p>
    <w:p w:rsidR="005B236E" w:rsidRPr="00022A35" w:rsidRDefault="005B236E" w:rsidP="005224E0">
      <w:pPr>
        <w:keepNext/>
      </w:pPr>
      <w:r w:rsidRPr="00022A35">
        <w:t>Настройку внешнего вида ЭС</w:t>
      </w:r>
      <w:r w:rsidR="00C731A1" w:rsidRPr="00022A35">
        <w:fldChar w:fldCharType="begin"/>
      </w:r>
      <w:r w:rsidR="00C731A1" w:rsidRPr="00022A35">
        <w:instrText xml:space="preserve"> XE "Настройка:Настройка внешнего вида ЭС" </w:instrText>
      </w:r>
      <w:r w:rsidR="00C731A1" w:rsidRPr="00022A35">
        <w:fldChar w:fldCharType="end"/>
      </w:r>
      <w:r w:rsidR="00C731A1" w:rsidRPr="00022A35">
        <w:fldChar w:fldCharType="begin"/>
      </w:r>
      <w:r w:rsidR="00C731A1" w:rsidRPr="00022A35">
        <w:instrText xml:space="preserve"> XE "ЭС:Настройка внешнего вида ЭС" </w:instrText>
      </w:r>
      <w:r w:rsidR="00C731A1" w:rsidRPr="00022A35">
        <w:fldChar w:fldCharType="end"/>
      </w:r>
      <w:r w:rsidRPr="00022A35">
        <w:t xml:space="preserve"> </w:t>
      </w:r>
      <w:r w:rsidR="005224E0" w:rsidRPr="00022A35">
        <w:t xml:space="preserve">следует </w:t>
      </w:r>
      <w:r w:rsidRPr="00022A35">
        <w:t xml:space="preserve">проводить </w:t>
      </w:r>
      <w:r w:rsidR="005224E0" w:rsidRPr="00022A35">
        <w:t xml:space="preserve">путем </w:t>
      </w:r>
      <w:r w:rsidRPr="00022A35">
        <w:t>отлад</w:t>
      </w:r>
      <w:r w:rsidR="005224E0" w:rsidRPr="00022A35">
        <w:t>ки</w:t>
      </w:r>
      <w:r w:rsidRPr="00022A35">
        <w:t xml:space="preserve"> внешн</w:t>
      </w:r>
      <w:r w:rsidR="005224E0" w:rsidRPr="00022A35">
        <w:t>его</w:t>
      </w:r>
      <w:r w:rsidRPr="00022A35">
        <w:t xml:space="preserve"> вид</w:t>
      </w:r>
      <w:r w:rsidR="005224E0" w:rsidRPr="00022A35">
        <w:t>а</w:t>
      </w:r>
      <w:r w:rsidRPr="00022A35">
        <w:t xml:space="preserve"> ЭС на небольшом тексте</w:t>
      </w:r>
      <w:r w:rsidR="005224E0" w:rsidRPr="00022A35">
        <w:t>. Полученные во время отладки файлы необходимых замен следует затем применить при генерации полного варианта целевой ЭС</w:t>
      </w:r>
      <w:r w:rsidRPr="00022A35">
        <w:t>.</w:t>
      </w:r>
    </w:p>
    <w:p w:rsidR="005B236E" w:rsidRPr="00022A35" w:rsidRDefault="005B236E">
      <w:r w:rsidRPr="00022A35">
        <w:t xml:space="preserve">Настройке подлежат отдельные элементы ЭС. Главный принцип настройки — файлы, которые вы хотите использовать для обработки в ЭС, необходимо разместить в папке </w:t>
      </w:r>
      <w:r w:rsidRPr="00022A35">
        <w:rPr>
          <w:rStyle w:val="FileNameUnix"/>
        </w:rPr>
        <w:t>Update</w:t>
      </w:r>
      <w:r w:rsidR="00C731A1" w:rsidRPr="00022A35">
        <w:fldChar w:fldCharType="begin"/>
      </w:r>
      <w:r w:rsidR="00C731A1" w:rsidRPr="00022A35">
        <w:instrText xml:space="preserve"> XE "Папка:Папка Update" </w:instrText>
      </w:r>
      <w:r w:rsidR="00C731A1" w:rsidRPr="00022A35">
        <w:fldChar w:fldCharType="end"/>
      </w:r>
      <w:r w:rsidRPr="00022A35">
        <w:rPr>
          <w:rStyle w:val="FileNameUnix"/>
        </w:rPr>
        <w:t xml:space="preserve">. </w:t>
      </w:r>
      <w:r w:rsidRPr="00022A35">
        <w:t xml:space="preserve">Во время завершения создания ЭС GenHelp копирует файлы из папки </w:t>
      </w:r>
      <w:r w:rsidRPr="00022A35">
        <w:rPr>
          <w:rStyle w:val="FileNameUnix"/>
        </w:rPr>
        <w:t>Update</w:t>
      </w:r>
      <w:r w:rsidRPr="00022A35">
        <w:t xml:space="preserve"> в папке </w:t>
      </w:r>
      <w:r w:rsidRPr="00022A35">
        <w:rPr>
          <w:rStyle w:val="FileNameUnix"/>
        </w:rPr>
        <w:t xml:space="preserve">Output </w:t>
      </w:r>
      <w:r w:rsidRPr="00022A35">
        <w:t>с замещением файлов. В</w:t>
      </w:r>
      <w:r w:rsidR="005224E0" w:rsidRPr="00022A35">
        <w:t xml:space="preserve">ы также можете настроить </w:t>
      </w:r>
      <w:r w:rsidRPr="00022A35">
        <w:t>командн</w:t>
      </w:r>
      <w:r w:rsidR="005224E0" w:rsidRPr="00022A35">
        <w:t>ый</w:t>
      </w:r>
      <w:r w:rsidRPr="00022A35">
        <w:t xml:space="preserve"> файл </w:t>
      </w:r>
      <w:r w:rsidRPr="00022A35">
        <w:rPr>
          <w:rStyle w:val="FileNameUnix"/>
        </w:rPr>
        <w:t>complete.bat</w:t>
      </w:r>
      <w:r w:rsidR="00C731A1" w:rsidRPr="00022A35">
        <w:fldChar w:fldCharType="begin"/>
      </w:r>
      <w:r w:rsidR="00C731A1" w:rsidRPr="00022A35">
        <w:instrText xml:space="preserve"> XE "Файл:Файл complete.bat" </w:instrText>
      </w:r>
      <w:r w:rsidR="00C731A1" w:rsidRPr="00022A35">
        <w:fldChar w:fldCharType="end"/>
      </w:r>
      <w:r w:rsidRPr="00022A35">
        <w:t xml:space="preserve"> </w:t>
      </w:r>
      <w:r w:rsidR="005224E0" w:rsidRPr="00022A35">
        <w:t>так, чтобы он вызывал необходимые утилиты пост-обработки, либо команды опрерационной системы</w:t>
      </w:r>
      <w:r w:rsidRPr="00022A35">
        <w:t>.</w:t>
      </w:r>
    </w:p>
    <w:p w:rsidR="005B236E" w:rsidRPr="00022A35" w:rsidRDefault="005B236E">
      <w:r w:rsidRPr="00022A35">
        <w:t xml:space="preserve">Для примера предположим, что вы хотите в ЭС иметь свой вариант домашней страницы (файл </w:t>
      </w:r>
      <w:r w:rsidRPr="00022A35">
        <w:rPr>
          <w:rStyle w:val="FileNameUnix"/>
        </w:rPr>
        <w:t>home.htm</w:t>
      </w:r>
      <w:r w:rsidR="00C731A1" w:rsidRPr="00022A35">
        <w:fldChar w:fldCharType="begin"/>
      </w:r>
      <w:r w:rsidR="00C731A1" w:rsidRPr="00022A35">
        <w:instrText xml:space="preserve"> XE "Файл:Файл home.htm" </w:instrText>
      </w:r>
      <w:r w:rsidR="00C731A1" w:rsidRPr="00022A35">
        <w:fldChar w:fldCharType="end"/>
      </w:r>
      <w:r w:rsidRPr="00022A35">
        <w:rPr>
          <w:rStyle w:val="FileNameUnix"/>
        </w:rPr>
        <w:t xml:space="preserve">). </w:t>
      </w:r>
      <w:r w:rsidRPr="00022A35">
        <w:t xml:space="preserve">C этой целью скопируйте после создания проекта файл </w:t>
      </w:r>
      <w:r w:rsidRPr="00022A35">
        <w:rPr>
          <w:rStyle w:val="FileNameUnix"/>
        </w:rPr>
        <w:t xml:space="preserve">home.htm </w:t>
      </w:r>
      <w:r w:rsidR="005224E0" w:rsidRPr="00022A35">
        <w:rPr>
          <w:rStyle w:val="FileNameUnix"/>
        </w:rPr>
        <w:t xml:space="preserve">из папки скина </w:t>
      </w:r>
      <w:r w:rsidRPr="00022A35">
        <w:t xml:space="preserve">в папку </w:t>
      </w:r>
      <w:r w:rsidRPr="00022A35">
        <w:rPr>
          <w:rStyle w:val="FileNameUnix"/>
        </w:rPr>
        <w:t>Update</w:t>
      </w:r>
      <w:r w:rsidRPr="00022A35">
        <w:t xml:space="preserve"> и там изменяйте его по мере необходимости (например, </w:t>
      </w:r>
      <w:r w:rsidR="005224E0" w:rsidRPr="00022A35">
        <w:t>добавьте дополнительный текст</w:t>
      </w:r>
      <w:r w:rsidRPr="00022A35">
        <w:t>).</w:t>
      </w:r>
    </w:p>
    <w:p w:rsidR="005B236E" w:rsidRPr="00022A35" w:rsidRDefault="005B236E">
      <w:r w:rsidRPr="00022A35">
        <w:t xml:space="preserve">Дополнительная возможность настройки ЭС — модификация файла </w:t>
      </w:r>
      <w:r w:rsidRPr="00022A35">
        <w:rPr>
          <w:rStyle w:val="FileNameUnix"/>
        </w:rPr>
        <w:t xml:space="preserve">complete.bat. </w:t>
      </w:r>
    </w:p>
    <w:p w:rsidR="005B236E" w:rsidRPr="00022A35" w:rsidRDefault="005B236E">
      <w:pPr>
        <w:pStyle w:val="Heading3"/>
        <w:rPr>
          <w:lang w:val="ru-RU"/>
        </w:rPr>
      </w:pPr>
      <w:bookmarkStart w:id="157" w:name="_Файл_complete.bat"/>
      <w:bookmarkStart w:id="158" w:name="_Toc346638576"/>
      <w:bookmarkStart w:id="159" w:name="_Toc476839365"/>
      <w:bookmarkEnd w:id="157"/>
      <w:r w:rsidRPr="00022A35">
        <w:rPr>
          <w:lang w:val="ru-RU"/>
        </w:rPr>
        <w:t xml:space="preserve">Файл </w:t>
      </w:r>
      <w:r w:rsidRPr="00022A35">
        <w:rPr>
          <w:rStyle w:val="FileNameUnix"/>
        </w:rPr>
        <w:t>complete.bat</w:t>
      </w:r>
      <w:bookmarkEnd w:id="158"/>
      <w:bookmarkEnd w:id="159"/>
    </w:p>
    <w:p w:rsidR="005B236E" w:rsidRPr="00022A35" w:rsidRDefault="005B236E">
      <w:r w:rsidRPr="00022A35">
        <w:t xml:space="preserve">Командный файл </w:t>
      </w:r>
      <w:r w:rsidRPr="00022A35">
        <w:rPr>
          <w:rStyle w:val="FileNameUnix"/>
        </w:rPr>
        <w:t>complete.bat</w:t>
      </w:r>
      <w:r w:rsidR="00C731A1" w:rsidRPr="00022A35">
        <w:fldChar w:fldCharType="begin"/>
      </w:r>
      <w:r w:rsidR="00C731A1" w:rsidRPr="00022A35">
        <w:instrText xml:space="preserve"> XE "Файл:Файл complete.bat" </w:instrText>
      </w:r>
      <w:r w:rsidR="00C731A1" w:rsidRPr="00022A35">
        <w:fldChar w:fldCharType="end"/>
      </w:r>
      <w:r w:rsidR="00C731A1" w:rsidRPr="00022A35">
        <w:fldChar w:fldCharType="begin"/>
      </w:r>
      <w:r w:rsidR="00C731A1" w:rsidRPr="00022A35">
        <w:instrText xml:space="preserve"> XE "Complete.bat:Файл complete.bat" </w:instrText>
      </w:r>
      <w:r w:rsidR="00C731A1" w:rsidRPr="00022A35">
        <w:fldChar w:fldCharType="end"/>
      </w:r>
      <w:r w:rsidRPr="00022A35">
        <w:rPr>
          <w:rStyle w:val="FileNameUnix"/>
        </w:rPr>
        <w:t xml:space="preserve"> </w:t>
      </w:r>
      <w:r w:rsidRPr="00022A35">
        <w:t xml:space="preserve">предназначен для выполнения автоматических завершающих операций по созданию ЭС. </w:t>
      </w:r>
    </w:p>
    <w:p w:rsidR="005B236E" w:rsidRPr="00022A35" w:rsidRDefault="005B236E">
      <w:pPr>
        <w:keepNext/>
      </w:pPr>
      <w:r w:rsidRPr="00022A35">
        <w:t xml:space="preserve">GenHelp запускает на исполнение файл </w:t>
      </w:r>
      <w:r w:rsidRPr="00022A35">
        <w:rPr>
          <w:rStyle w:val="FileNameUnix"/>
        </w:rPr>
        <w:t xml:space="preserve">complete.bat </w:t>
      </w:r>
      <w:r w:rsidRPr="00022A35">
        <w:rPr>
          <w:i/>
        </w:rPr>
        <w:t xml:space="preserve">из папки </w:t>
      </w:r>
      <w:r w:rsidRPr="00022A35">
        <w:rPr>
          <w:rStyle w:val="FileNameUnix"/>
        </w:rPr>
        <w:t xml:space="preserve">Output </w:t>
      </w:r>
      <w:r w:rsidRPr="00022A35">
        <w:t>в конце генерации ЭС.</w:t>
      </w:r>
    </w:p>
    <w:p w:rsidR="005B236E" w:rsidRPr="00022A35" w:rsidRDefault="005B236E">
      <w:pPr>
        <w:keepNext/>
      </w:pPr>
      <w:r w:rsidRPr="00022A35">
        <w:t xml:space="preserve">GenHelp передает файлу </w:t>
      </w:r>
      <w:r w:rsidRPr="00022A35">
        <w:rPr>
          <w:rStyle w:val="FileNameUnix"/>
        </w:rPr>
        <w:t xml:space="preserve">complete.bat </w:t>
      </w:r>
      <w:r w:rsidRPr="00022A35">
        <w:t>при его запуске три параметра</w:t>
      </w:r>
      <w:r w:rsidR="00C731A1" w:rsidRPr="00022A35">
        <w:fldChar w:fldCharType="begin"/>
      </w:r>
      <w:r w:rsidR="00C731A1" w:rsidRPr="00022A35">
        <w:instrText xml:space="preserve"> XE "Правило:Правила передачи параметров в bat-файлах" </w:instrText>
      </w:r>
      <w:r w:rsidR="00C731A1" w:rsidRPr="00022A35">
        <w:fldChar w:fldCharType="end"/>
      </w:r>
      <w:r w:rsidR="00C731A1" w:rsidRPr="00022A35">
        <w:fldChar w:fldCharType="begin"/>
      </w:r>
      <w:r w:rsidR="00C731A1" w:rsidRPr="00022A35">
        <w:instrText xml:space="preserve"> XE "Complete.bat:Правила передачи параметров в bat-файлах" </w:instrText>
      </w:r>
      <w:r w:rsidR="00C731A1" w:rsidRPr="00022A35">
        <w:fldChar w:fldCharType="end"/>
      </w:r>
      <w:r w:rsidRPr="00022A35">
        <w:t>:</w:t>
      </w:r>
    </w:p>
    <w:p w:rsidR="005B236E" w:rsidRPr="00022A35" w:rsidRDefault="005B236E">
      <w:pPr>
        <w:pStyle w:val="ListBullet"/>
        <w:numPr>
          <w:ilvl w:val="0"/>
          <w:numId w:val="1"/>
        </w:numPr>
        <w:ind w:left="714" w:hanging="357"/>
      </w:pPr>
      <w:r w:rsidRPr="00022A35">
        <w:t>Полный путь доступа к папке</w:t>
      </w:r>
      <w:r w:rsidR="005224E0" w:rsidRPr="00022A35">
        <w:t xml:space="preserve"> приложения (в которой размещена</w:t>
      </w:r>
      <w:r w:rsidRPr="00022A35">
        <w:t xml:space="preserve"> программа </w:t>
      </w:r>
      <w:r w:rsidR="00086936" w:rsidRPr="00022A35">
        <w:rPr>
          <w:rStyle w:val="FileNameUnix"/>
        </w:rPr>
        <w:t>GenHelp4.exe</w:t>
      </w:r>
      <w:r w:rsidRPr="00022A35">
        <w:rPr>
          <w:rStyle w:val="FileNameUnix"/>
        </w:rPr>
        <w:t>)</w:t>
      </w:r>
      <w:r w:rsidRPr="00022A35">
        <w:t>;</w:t>
      </w:r>
    </w:p>
    <w:p w:rsidR="005B236E" w:rsidRPr="00022A35" w:rsidRDefault="005B236E">
      <w:pPr>
        <w:pStyle w:val="ListBullet"/>
        <w:keepNext/>
        <w:numPr>
          <w:ilvl w:val="0"/>
          <w:numId w:val="1"/>
        </w:numPr>
        <w:ind w:left="714" w:hanging="357"/>
      </w:pPr>
      <w:r w:rsidRPr="00022A35">
        <w:t>Полный путь доступа к папке проекта;</w:t>
      </w:r>
    </w:p>
    <w:p w:rsidR="005B236E" w:rsidRPr="00022A35" w:rsidRDefault="005B236E">
      <w:pPr>
        <w:pStyle w:val="ListBullet"/>
        <w:keepNext/>
        <w:numPr>
          <w:ilvl w:val="0"/>
          <w:numId w:val="1"/>
        </w:numPr>
        <w:ind w:left="714" w:hanging="357"/>
      </w:pPr>
      <w:r w:rsidRPr="00022A35">
        <w:t>Имя файла проекта.</w:t>
      </w:r>
    </w:p>
    <w:p w:rsidR="005B236E" w:rsidRPr="00022A35" w:rsidRDefault="005B236E">
      <w:r w:rsidRPr="00022A35">
        <w:t xml:space="preserve">Эти соглашения о параметрах </w:t>
      </w:r>
      <w:r w:rsidR="005224E0" w:rsidRPr="00022A35">
        <w:t xml:space="preserve">должны </w:t>
      </w:r>
      <w:r w:rsidRPr="00022A35">
        <w:t>применят</w:t>
      </w:r>
      <w:r w:rsidR="005224E0" w:rsidRPr="00022A35">
        <w:t>ь</w:t>
      </w:r>
      <w:r w:rsidRPr="00022A35">
        <w:t xml:space="preserve">ся в GenHelp при вызове </w:t>
      </w:r>
      <w:r w:rsidR="005224E0" w:rsidRPr="00022A35">
        <w:t xml:space="preserve">из </w:t>
      </w:r>
      <w:r w:rsidR="005224E0" w:rsidRPr="00022A35">
        <w:rPr>
          <w:rStyle w:val="FileNameUnix"/>
        </w:rPr>
        <w:t>complete.bat</w:t>
      </w:r>
      <w:r w:rsidR="005224E0" w:rsidRPr="00022A35">
        <w:rPr>
          <w:lang w:val="en-US"/>
        </w:rPr>
        <w:t xml:space="preserve"> </w:t>
      </w:r>
      <w:r w:rsidRPr="00022A35">
        <w:t xml:space="preserve">любого bat-файла. Эти параметры передаются с окаймляющими кавычками. Для некоторых команд ОС, указываемых в bat-файле, эти кавычки необходимо убрать. </w:t>
      </w:r>
    </w:p>
    <w:p w:rsidR="005B236E" w:rsidRPr="00022A35" w:rsidRDefault="005224E0">
      <w:r w:rsidRPr="00022A35">
        <w:t>В</w:t>
      </w:r>
      <w:r w:rsidR="005B236E" w:rsidRPr="00022A35">
        <w:t xml:space="preserve">ы можете добавлять в файл </w:t>
      </w:r>
      <w:r w:rsidRPr="00022A35">
        <w:rPr>
          <w:rStyle w:val="FileNameUnix"/>
        </w:rPr>
        <w:t>complete.bat</w:t>
      </w:r>
      <w:r w:rsidRPr="00022A35">
        <w:t xml:space="preserve"> </w:t>
      </w:r>
      <w:r w:rsidR="005B236E" w:rsidRPr="00022A35">
        <w:t xml:space="preserve">командные строки вызова утилит и команд ОС. Например, в файл </w:t>
      </w:r>
      <w:r w:rsidR="005B236E" w:rsidRPr="00022A35">
        <w:rPr>
          <w:rStyle w:val="FileNameUnix"/>
        </w:rPr>
        <w:t>complete.bat</w:t>
      </w:r>
      <w:r w:rsidR="005B236E" w:rsidRPr="00022A35">
        <w:t xml:space="preserve"> можно вписать вызовы команд XCOPY для копирования сгенерированных файлов в необходимые вам папки в</w:t>
      </w:r>
      <w:r w:rsidRPr="00022A35">
        <w:t>ашего проекта документирования.</w:t>
      </w:r>
    </w:p>
    <w:p w:rsidR="005B236E" w:rsidRPr="00022A35" w:rsidRDefault="005B236E">
      <w:r w:rsidRPr="00022A35">
        <w:t>Для доведения сгенерированных HTML-страниц до необходимого вам внешнего вида вы можете воспользоваться утилитой командной строки</w:t>
      </w:r>
      <w:r w:rsidR="005224E0" w:rsidRPr="00022A35">
        <w:t xml:space="preserve">, например, </w:t>
      </w:r>
      <w:r w:rsidRPr="00022A35">
        <w:rPr>
          <w:rStyle w:val="FileNameUnix"/>
        </w:rPr>
        <w:t>genh_sr.</w:t>
      </w:r>
      <w:r w:rsidRPr="00022A35">
        <w:t xml:space="preserve"> Эта утилита предназначена для пакетной замены контекста в файлах. Определите, какие совокупности HTML-тэгов вам надо заменить в HTML-файлах папки </w:t>
      </w:r>
      <w:r w:rsidRPr="00022A35">
        <w:rPr>
          <w:rStyle w:val="FileNameUnix"/>
        </w:rPr>
        <w:t>Output</w:t>
      </w:r>
      <w:r w:rsidRPr="00022A35">
        <w:t xml:space="preserve"> и что вы хотите предложить взамен (можно отладить такую замену на одном из HTML-файлов). Отлаженный вариант текста соответствующих командных строк включите в </w:t>
      </w:r>
      <w:r w:rsidRPr="00022A35">
        <w:rPr>
          <w:rStyle w:val="FileNameUnix"/>
        </w:rPr>
        <w:t>complete.bat</w:t>
      </w:r>
      <w:r w:rsidRPr="00022A35">
        <w:t xml:space="preserve">. Необходимые для программы </w:t>
      </w:r>
      <w:r w:rsidRPr="00022A35">
        <w:rPr>
          <w:rStyle w:val="FileNameUnix"/>
        </w:rPr>
        <w:t xml:space="preserve">genh_sr </w:t>
      </w:r>
      <w:r w:rsidRPr="00022A35">
        <w:t xml:space="preserve">файлы настроек размещайте в папке </w:t>
      </w:r>
      <w:r w:rsidRPr="00022A35">
        <w:rPr>
          <w:rStyle w:val="FileNameUnix"/>
        </w:rPr>
        <w:t>Update</w:t>
      </w:r>
      <w:r w:rsidRPr="00022A35">
        <w:t xml:space="preserve">, но при этом учитывайте, что обрабатываться они будут уже из папки </w:t>
      </w:r>
      <w:r w:rsidRPr="00022A35">
        <w:rPr>
          <w:rStyle w:val="FileNameUnix"/>
        </w:rPr>
        <w:t>Output</w:t>
      </w:r>
      <w:r w:rsidRPr="00022A35">
        <w:t>.</w:t>
      </w:r>
    </w:p>
    <w:p w:rsidR="005B236E" w:rsidRPr="00022A35" w:rsidRDefault="005224E0">
      <w:pPr>
        <w:pStyle w:val="Heading3"/>
        <w:rPr>
          <w:rStyle w:val="FileNameUnix"/>
        </w:rPr>
      </w:pPr>
      <w:bookmarkStart w:id="160" w:name="_Toc346638577"/>
      <w:bookmarkStart w:id="161" w:name="_Toc476839366"/>
      <w:r w:rsidRPr="00022A35">
        <w:rPr>
          <w:lang w:val="ru-RU"/>
        </w:rPr>
        <w:t>Стилевые ф</w:t>
      </w:r>
      <w:r w:rsidR="005B236E" w:rsidRPr="00022A35">
        <w:rPr>
          <w:lang w:val="ru-RU"/>
        </w:rPr>
        <w:t>айлы</w:t>
      </w:r>
      <w:bookmarkEnd w:id="160"/>
      <w:bookmarkEnd w:id="161"/>
    </w:p>
    <w:p w:rsidR="005B236E" w:rsidRPr="00022A35" w:rsidRDefault="005224E0">
      <w:pPr>
        <w:rPr>
          <w:lang w:val="en-US"/>
        </w:rPr>
      </w:pPr>
      <w:r w:rsidRPr="00022A35">
        <w:t xml:space="preserve">Стилевой файл </w:t>
      </w:r>
      <w:r w:rsidRPr="00022A35">
        <w:rPr>
          <w:rStyle w:val="FileNameUnix"/>
        </w:rPr>
        <w:t>css_skin.less</w:t>
      </w:r>
      <w:r w:rsidRPr="00022A35">
        <w:t xml:space="preserve"> используется для разработки стилей</w:t>
      </w:r>
      <w:r w:rsidR="005B236E" w:rsidRPr="00022A35">
        <w:t>, используемых при отображении разделов ЭС в форматах HTML и CHM.</w:t>
      </w:r>
      <w:r w:rsidRPr="00022A35">
        <w:t xml:space="preserve"> В процессе генерации ЭС </w:t>
      </w:r>
      <w:r w:rsidRPr="00022A35">
        <w:rPr>
          <w:lang w:val="en-US"/>
        </w:rPr>
        <w:t xml:space="preserve">GenHelp </w:t>
      </w:r>
      <w:r w:rsidRPr="00022A35">
        <w:t xml:space="preserve">выполняет компиляцию этого файла в файл </w:t>
      </w:r>
      <w:r w:rsidRPr="00022A35">
        <w:rPr>
          <w:rStyle w:val="FileNameUnix"/>
        </w:rPr>
        <w:t>css_skin.css</w:t>
      </w:r>
      <w:r w:rsidRPr="00022A35">
        <w:rPr>
          <w:lang w:val="en-US"/>
        </w:rPr>
        <w:t>.</w:t>
      </w:r>
    </w:p>
    <w:p w:rsidR="005224E0" w:rsidRPr="00022A35" w:rsidRDefault="005224E0">
      <w:pPr>
        <w:rPr>
          <w:lang w:val="en-US"/>
        </w:rPr>
      </w:pPr>
      <w:r w:rsidRPr="00022A35">
        <w:t>Примеры стилей описаны в таблице.</w:t>
      </w:r>
    </w:p>
    <w:p w:rsidR="005224E0" w:rsidRPr="00022A35" w:rsidRDefault="005224E0" w:rsidP="005224E0">
      <w:pPr>
        <w:pStyle w:val="TableCaption"/>
      </w:pPr>
      <w:r w:rsidRPr="00022A35">
        <w:t xml:space="preserve">Табл. </w:t>
      </w:r>
      <w:r w:rsidR="00022A35" w:rsidRPr="00022A35">
        <w:fldChar w:fldCharType="begin"/>
      </w:r>
      <w:r w:rsidR="00022A35" w:rsidRPr="00022A35">
        <w:instrText xml:space="preserve"> SEQ Table \n \* MERGEFORMAT </w:instrText>
      </w:r>
      <w:r w:rsidR="00022A35" w:rsidRPr="00022A35">
        <w:fldChar w:fldCharType="separate"/>
      </w:r>
      <w:r w:rsidR="00C731A1" w:rsidRPr="00022A35">
        <w:rPr>
          <w:noProof/>
        </w:rPr>
        <w:t>1</w:t>
      </w:r>
      <w:r w:rsidR="00022A35" w:rsidRPr="00022A35">
        <w:rPr>
          <w:noProof/>
        </w:rPr>
        <w:fldChar w:fldCharType="end"/>
      </w:r>
      <w:r w:rsidRPr="00022A35">
        <w:t>. Стили css_skin.css</w:t>
      </w:r>
    </w:p>
    <w:tbl>
      <w:tblPr>
        <w:tblW w:w="5000" w:type="pct"/>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88"/>
        <w:gridCol w:w="4986"/>
      </w:tblGrid>
      <w:tr w:rsidR="005224E0" w:rsidRPr="00022A35" w:rsidTr="009719A2">
        <w:trPr>
          <w:cantSplit/>
          <w:tblHeader/>
          <w:tblCellSpacing w:w="0" w:type="dxa"/>
        </w:trPr>
        <w:tc>
          <w:tcPr>
            <w:tcW w:w="1559" w:type="pct"/>
            <w:tcBorders>
              <w:top w:val="single" w:sz="2" w:space="0" w:color="auto"/>
              <w:left w:val="single" w:sz="2" w:space="0" w:color="auto"/>
              <w:bottom w:val="single" w:sz="2" w:space="0" w:color="auto"/>
              <w:right w:val="single" w:sz="2" w:space="0" w:color="auto"/>
              <w:tl2br w:val="nil"/>
              <w:tr2bl w:val="nil"/>
            </w:tcBorders>
            <w:shd w:val="pct20" w:color="auto" w:fill="auto"/>
            <w:tcMar>
              <w:top w:w="0" w:type="dxa"/>
              <w:left w:w="113" w:type="dxa"/>
              <w:bottom w:w="0" w:type="dxa"/>
              <w:right w:w="113" w:type="dxa"/>
            </w:tcMar>
          </w:tcPr>
          <w:p w:rsidR="005224E0" w:rsidRPr="00022A35" w:rsidRDefault="005224E0" w:rsidP="009719A2">
            <w:pPr>
              <w:pStyle w:val="TableTitle"/>
              <w:suppressAutoHyphens/>
              <w:rPr>
                <w:rFonts w:cs="Arial"/>
                <w:lang w:val="ru-RU"/>
              </w:rPr>
            </w:pPr>
            <w:r w:rsidRPr="00022A35">
              <w:rPr>
                <w:rFonts w:cs="Arial"/>
                <w:lang w:val="ru-RU"/>
              </w:rPr>
              <w:t>Стиль</w:t>
            </w:r>
          </w:p>
        </w:tc>
        <w:tc>
          <w:tcPr>
            <w:tcW w:w="3441" w:type="pct"/>
            <w:tcBorders>
              <w:top w:val="single" w:sz="2" w:space="0" w:color="auto"/>
              <w:left w:val="single" w:sz="2" w:space="0" w:color="auto"/>
              <w:bottom w:val="single" w:sz="2" w:space="0" w:color="auto"/>
              <w:right w:val="single" w:sz="2" w:space="0" w:color="auto"/>
              <w:tl2br w:val="nil"/>
              <w:tr2bl w:val="nil"/>
            </w:tcBorders>
            <w:shd w:val="pct20" w:color="auto" w:fill="auto"/>
            <w:tcMar>
              <w:top w:w="0" w:type="dxa"/>
              <w:left w:w="113" w:type="dxa"/>
              <w:bottom w:w="0" w:type="dxa"/>
              <w:right w:w="113" w:type="dxa"/>
            </w:tcMar>
          </w:tcPr>
          <w:p w:rsidR="005224E0" w:rsidRPr="00022A35" w:rsidRDefault="005224E0" w:rsidP="009719A2">
            <w:pPr>
              <w:pStyle w:val="TableTitle"/>
              <w:suppressAutoHyphens/>
              <w:rPr>
                <w:rFonts w:cs="Arial"/>
                <w:lang w:val="ru-RU"/>
              </w:rPr>
            </w:pPr>
            <w:r w:rsidRPr="00022A35">
              <w:rPr>
                <w:rFonts w:cs="Arial"/>
                <w:lang w:val="ru-RU"/>
              </w:rPr>
              <w:t>Комментарий</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lang w:val="ru-RU"/>
              </w:rPr>
            </w:pPr>
            <w:r w:rsidRPr="00022A35">
              <w:rPr>
                <w:rStyle w:val="DFN"/>
                <w:rFonts w:cs="Arial"/>
              </w:rPr>
              <w:t>H1 — H</w:t>
            </w:r>
            <w:r w:rsidRPr="00022A35">
              <w:rPr>
                <w:rStyle w:val="DFN"/>
                <w:rFonts w:cs="Arial"/>
                <w:lang w:val="ru-RU"/>
              </w:rPr>
              <w:t>5</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Заголовки разделов</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lang w:val="ru-RU"/>
              </w:rPr>
            </w:pPr>
            <w:r w:rsidRPr="00022A35">
              <w:rPr>
                <w:rStyle w:val="DFN"/>
                <w:rFonts w:cs="Arial"/>
              </w:rPr>
              <w:t>p</w:t>
            </w:r>
            <w:r w:rsidRPr="00022A35">
              <w:rPr>
                <w:rStyle w:val="DFN"/>
                <w:rFonts w:cs="Arial"/>
                <w:lang w:val="ru-RU"/>
              </w:rPr>
              <w:t>.</w:t>
            </w:r>
            <w:r w:rsidRPr="00022A35">
              <w:rPr>
                <w:rStyle w:val="DFN"/>
                <w:rFonts w:cs="Arial"/>
              </w:rPr>
              <w:t>MsoNormal</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Основной стиль параграфа</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p.MsoListBullet — p.MsoListBullet4</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маркированных списков различных уровней</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p.MsoListNumber — p.MsoListNumber4</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нумерованных списков различных уровней</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p.MsoListContinue — p.MsoListContinue 4</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параграфов продолжения (для соответствующих уровней маркированных или нумерованных списков)</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span.DFN</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 xml:space="preserve">Стиль для выделения текста </w:t>
            </w:r>
            <w:r w:rsidRPr="00022A35">
              <w:br/>
            </w:r>
            <w:r w:rsidRPr="00022A35">
              <w:rPr>
                <w:rStyle w:val="DFN"/>
                <w:rFonts w:cs="Arial"/>
                <w:lang w:val="ru-RU"/>
              </w:rPr>
              <w:t>жирным шрифтом</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span.CODE</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 xml:space="preserve">Стиль для </w:t>
            </w:r>
            <w:r w:rsidRPr="00022A35">
              <w:rPr>
                <w:rStyle w:val="CODE"/>
                <w:rFonts w:cs="Arial"/>
                <w:lang w:val="ru-RU"/>
              </w:rPr>
              <w:t>текста, вводимого пользователем</w:t>
            </w:r>
            <w:r w:rsidRPr="00022A35">
              <w:t>, для элементов API и т.д.</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span.STRONG</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 xml:space="preserve">Стиль для выделения текста </w:t>
            </w:r>
            <w:r w:rsidRPr="00022A35">
              <w:br/>
            </w:r>
            <w:r w:rsidRPr="00022A35">
              <w:rPr>
                <w:rStyle w:val="Strong1"/>
                <w:rFonts w:cs="Arial"/>
                <w:lang w:val="ru-RU"/>
              </w:rPr>
              <w:t>жирным курсивом</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span.FileName</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 xml:space="preserve">Стиль для </w:t>
            </w:r>
            <w:r w:rsidRPr="00022A35">
              <w:rPr>
                <w:rStyle w:val="FileNameUnix"/>
                <w:rFonts w:cs="Arial"/>
              </w:rPr>
              <w:t>именования файлов и папок</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.bf</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Стиль для отображения найденного текста в ЭС</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p.TocFoundLine p.TocFoundComment</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используемые для отображения в области содержания заголовков разделов, найденных в результате поиска</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p.FavoriteHeading, p.FavoriteLine, a.FavoriteLine, p.FavoriteComment</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используемые для отображения избранных разделов (Favorites)</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a.AddFavoriteLink</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 xml:space="preserve">Стили для надписи </w:t>
            </w:r>
            <w:r w:rsidRPr="00022A35">
              <w:rPr>
                <w:rStyle w:val="DFN"/>
                <w:rFonts w:cs="Arial"/>
              </w:rPr>
              <w:t>Add</w:t>
            </w:r>
            <w:r w:rsidRPr="00022A35">
              <w:rPr>
                <w:rStyle w:val="DFN"/>
                <w:rFonts w:cs="Arial"/>
                <w:lang w:val="ru-RU"/>
              </w:rPr>
              <w:t xml:space="preserve"> </w:t>
            </w:r>
            <w:r w:rsidRPr="00022A35">
              <w:rPr>
                <w:rStyle w:val="DFN"/>
                <w:rFonts w:cs="Arial"/>
              </w:rPr>
              <w:t>this</w:t>
            </w:r>
            <w:r w:rsidRPr="00022A35">
              <w:rPr>
                <w:rStyle w:val="DFN"/>
                <w:rFonts w:cs="Arial"/>
                <w:lang w:val="ru-RU"/>
              </w:rPr>
              <w:t xml:space="preserve"> </w:t>
            </w:r>
            <w:r w:rsidRPr="00022A35">
              <w:rPr>
                <w:rStyle w:val="DFN"/>
                <w:rFonts w:cs="Arial"/>
              </w:rPr>
              <w:t>Page</w:t>
            </w:r>
            <w:r w:rsidRPr="00022A35">
              <w:rPr>
                <w:rStyle w:val="DFN"/>
                <w:rFonts w:cs="Arial"/>
                <w:lang w:val="ru-RU"/>
              </w:rPr>
              <w:t xml:space="preserve"> </w:t>
            </w:r>
            <w:r w:rsidRPr="00022A35">
              <w:rPr>
                <w:rStyle w:val="DFN"/>
                <w:rFonts w:cs="Arial"/>
              </w:rPr>
              <w:t>to</w:t>
            </w:r>
            <w:r w:rsidRPr="00022A35">
              <w:rPr>
                <w:rStyle w:val="DFN"/>
                <w:rFonts w:cs="Arial"/>
                <w:lang w:val="ru-RU"/>
              </w:rPr>
              <w:t xml:space="preserve"> </w:t>
            </w:r>
            <w:r w:rsidRPr="00022A35">
              <w:rPr>
                <w:rStyle w:val="DFN"/>
                <w:rFonts w:cs="Arial"/>
              </w:rPr>
              <w:t>Favorites</w:t>
            </w:r>
            <w:r w:rsidRPr="00022A35">
              <w:t xml:space="preserve"> (</w:t>
            </w:r>
            <w:r w:rsidRPr="00022A35">
              <w:rPr>
                <w:rStyle w:val="DFN"/>
                <w:rFonts w:cs="Arial"/>
                <w:lang w:val="ru-RU"/>
              </w:rPr>
              <w:t>Добавить в Избранное</w:t>
            </w:r>
            <w:r w:rsidRPr="00022A35">
              <w:t xml:space="preserve">) и </w:t>
            </w:r>
            <w:r w:rsidRPr="00022A35">
              <w:rPr>
                <w:rStyle w:val="DFN"/>
                <w:rFonts w:cs="Arial"/>
              </w:rPr>
              <w:t>SynchronizeTOC</w:t>
            </w:r>
            <w:r w:rsidRPr="00022A35">
              <w:t xml:space="preserve"> (</w:t>
            </w:r>
            <w:r w:rsidRPr="00022A35">
              <w:rPr>
                <w:rStyle w:val="DFN"/>
                <w:rFonts w:cs="Arial"/>
                <w:lang w:val="ru-RU"/>
              </w:rPr>
              <w:t>Синхронизировать содержание</w:t>
            </w:r>
            <w:r w:rsidRPr="00022A35">
              <w:t>) Такие гиперссылки размещены на страницах разделов ЭС.</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p.TocList1 — p.TocListN</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для отображения имен разделов в содержании ЭС (в режиме плоского списка)</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p.TocIndexList1 — p.TocIndexListN</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для отображения имен разделов в Индексе ЭС (в режиме плоского списка)</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span.IndexTreeListHome, span.IndexTreeList1, span.IndexTreeList2, span.IndexTreeList3</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для отображения статей Индекса (названия и трех уровней Индекса)</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a.TOCTreeListOpenCloseAll, a.TOCTreeListOpenCloseAll:hover, a.IndexTreeListOpenCloseAll, a.IndexTreeListOpenCloseAll:hover</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для гиперссылок управления деревом в целом (</w:t>
            </w:r>
            <w:r w:rsidRPr="00022A35">
              <w:rPr>
                <w:rStyle w:val="DFN"/>
                <w:rFonts w:cs="Arial"/>
              </w:rPr>
              <w:t>open</w:t>
            </w:r>
            <w:r w:rsidRPr="00022A35">
              <w:rPr>
                <w:rStyle w:val="DFN"/>
                <w:rFonts w:cs="Arial"/>
                <w:lang w:val="ru-RU"/>
              </w:rPr>
              <w:t xml:space="preserve"> </w:t>
            </w:r>
            <w:r w:rsidRPr="00022A35">
              <w:rPr>
                <w:rStyle w:val="DFN"/>
                <w:rFonts w:cs="Arial"/>
              </w:rPr>
              <w:t>all</w:t>
            </w:r>
            <w:r w:rsidRPr="00022A35">
              <w:rPr>
                <w:rStyle w:val="DFN"/>
                <w:rFonts w:cs="Arial"/>
                <w:lang w:val="ru-RU"/>
              </w:rPr>
              <w:t>/</w:t>
            </w:r>
            <w:r w:rsidRPr="00022A35">
              <w:rPr>
                <w:rStyle w:val="DFN"/>
                <w:rFonts w:cs="Arial"/>
              </w:rPr>
              <w:t>close</w:t>
            </w:r>
            <w:r w:rsidRPr="00022A35">
              <w:rPr>
                <w:rStyle w:val="DFN"/>
                <w:rFonts w:cs="Arial"/>
                <w:lang w:val="ru-RU"/>
              </w:rPr>
              <w:t xml:space="preserve"> </w:t>
            </w:r>
            <w:r w:rsidRPr="00022A35">
              <w:rPr>
                <w:rStyle w:val="DFN"/>
                <w:rFonts w:cs="Arial"/>
              </w:rPr>
              <w:t>all</w:t>
            </w:r>
            <w:r w:rsidRPr="00022A35">
              <w:t>)</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 xml:space="preserve">span.TOCTreeListHome, </w:t>
            </w:r>
          </w:p>
          <w:p w:rsidR="005224E0" w:rsidRPr="00022A35" w:rsidRDefault="005224E0" w:rsidP="003633EE">
            <w:pPr>
              <w:pStyle w:val="TableNormal0"/>
              <w:rPr>
                <w:rStyle w:val="DFN"/>
                <w:rFonts w:cs="Arial"/>
              </w:rPr>
            </w:pPr>
            <w:r w:rsidRPr="00022A35">
              <w:rPr>
                <w:rStyle w:val="DFN"/>
                <w:rFonts w:cs="Arial"/>
              </w:rPr>
              <w:t>span.TOCTreeList1 — span.TOCTreeListN</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для гиперссылок домашней страницы и дерева разделов содержания ЭС</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span.TOCTreeListNoChildren1 — span.TOCTreeListNoChildren4</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Стили для разделов содержания ЭС, не имеющих внутреннего текста.</w:t>
            </w:r>
          </w:p>
        </w:tc>
      </w:tr>
      <w:tr w:rsidR="005224E0" w:rsidRPr="00022A35" w:rsidTr="009719A2">
        <w:trPr>
          <w:cantSplit/>
          <w:tblCellSpacing w:w="0" w:type="dxa"/>
        </w:trPr>
        <w:tc>
          <w:tcPr>
            <w:tcW w:w="1559" w:type="pct"/>
            <w:shd w:val="clear" w:color="auto" w:fill="auto"/>
            <w:tcMar>
              <w:top w:w="0" w:type="dxa"/>
              <w:left w:w="113" w:type="dxa"/>
              <w:bottom w:w="0" w:type="dxa"/>
              <w:right w:w="113" w:type="dxa"/>
            </w:tcMar>
          </w:tcPr>
          <w:p w:rsidR="005224E0" w:rsidRPr="00022A35" w:rsidRDefault="005224E0" w:rsidP="003633EE">
            <w:pPr>
              <w:pStyle w:val="TableNormal0"/>
              <w:rPr>
                <w:rStyle w:val="DFN"/>
                <w:rFonts w:cs="Arial"/>
              </w:rPr>
            </w:pPr>
            <w:r w:rsidRPr="00022A35">
              <w:rPr>
                <w:rStyle w:val="DFN"/>
                <w:rFonts w:cs="Arial"/>
              </w:rPr>
              <w:t>.dtree a.nodeSel</w:t>
            </w:r>
          </w:p>
        </w:tc>
        <w:tc>
          <w:tcPr>
            <w:tcW w:w="3441" w:type="pct"/>
            <w:shd w:val="clear" w:color="auto" w:fill="auto"/>
            <w:tcMar>
              <w:top w:w="0" w:type="dxa"/>
              <w:left w:w="113" w:type="dxa"/>
              <w:bottom w:w="0" w:type="dxa"/>
              <w:right w:w="113" w:type="dxa"/>
            </w:tcMar>
          </w:tcPr>
          <w:p w:rsidR="005224E0" w:rsidRPr="00022A35" w:rsidRDefault="005224E0" w:rsidP="003633EE">
            <w:pPr>
              <w:pStyle w:val="TableNormal0"/>
            </w:pPr>
            <w:r w:rsidRPr="00022A35">
              <w:t>Вы можете сменить цвет фона имени текущего раздела в дереве навигации (</w:t>
            </w:r>
            <w:r w:rsidRPr="00022A35">
              <w:rPr>
                <w:rStyle w:val="CODE"/>
                <w:rFonts w:cs="Arial"/>
              </w:rPr>
              <w:t>background</w:t>
            </w:r>
            <w:r w:rsidRPr="00022A35">
              <w:rPr>
                <w:rStyle w:val="CODE"/>
                <w:rFonts w:cs="Arial"/>
                <w:lang w:val="ru-RU"/>
              </w:rPr>
              <w:t>-</w:t>
            </w:r>
            <w:r w:rsidRPr="00022A35">
              <w:rPr>
                <w:rStyle w:val="CODE"/>
                <w:rFonts w:cs="Arial"/>
              </w:rPr>
              <w:t>color</w:t>
            </w:r>
            <w:r w:rsidRPr="00022A35">
              <w:t>).</w:t>
            </w:r>
          </w:p>
        </w:tc>
      </w:tr>
    </w:tbl>
    <w:p w:rsidR="005224E0" w:rsidRPr="00022A35" w:rsidRDefault="005224E0" w:rsidP="005224E0">
      <w:pPr>
        <w:pStyle w:val="Gap"/>
      </w:pPr>
    </w:p>
    <w:p w:rsidR="005B236E" w:rsidRPr="00022A35" w:rsidRDefault="005B236E">
      <w:pPr>
        <w:pStyle w:val="Heading3"/>
        <w:rPr>
          <w:lang w:val="ru-RU"/>
        </w:rPr>
      </w:pPr>
      <w:bookmarkStart w:id="162" w:name="_Порядок_настройки_внешнего"/>
      <w:bookmarkStart w:id="163" w:name="_Toc346638578"/>
      <w:bookmarkStart w:id="164" w:name="_Toc476839367"/>
      <w:bookmarkEnd w:id="162"/>
      <w:r w:rsidRPr="00022A35">
        <w:rPr>
          <w:lang w:val="ru-RU"/>
        </w:rPr>
        <w:t>Порядок настройки внешнего вида ЭС</w:t>
      </w:r>
      <w:bookmarkEnd w:id="163"/>
      <w:bookmarkEnd w:id="164"/>
    </w:p>
    <w:p w:rsidR="005B236E" w:rsidRPr="00022A35" w:rsidRDefault="005B236E" w:rsidP="009719A2">
      <w:pPr>
        <w:pStyle w:val="ListNumber"/>
        <w:numPr>
          <w:ilvl w:val="0"/>
          <w:numId w:val="10"/>
        </w:numPr>
      </w:pPr>
      <w:r w:rsidRPr="00022A35">
        <w:t xml:space="preserve">После создания проекта скопируйте из папки </w:t>
      </w:r>
      <w:r w:rsidR="005224E0" w:rsidRPr="00022A35">
        <w:t xml:space="preserve">скина в папку </w:t>
      </w:r>
      <w:r w:rsidRPr="00022A35">
        <w:rPr>
          <w:rStyle w:val="FileNameUnix"/>
        </w:rPr>
        <w:t>Update</w:t>
      </w:r>
      <w:r w:rsidRPr="00022A35">
        <w:t xml:space="preserve"> следующие файлы: </w:t>
      </w:r>
    </w:p>
    <w:p w:rsidR="005B236E" w:rsidRPr="00022A35" w:rsidRDefault="005B236E" w:rsidP="00AF32E8">
      <w:pPr>
        <w:pStyle w:val="ListBullet2"/>
        <w:numPr>
          <w:ilvl w:val="0"/>
          <w:numId w:val="8"/>
        </w:numPr>
      </w:pPr>
      <w:r w:rsidRPr="00022A35">
        <w:t xml:space="preserve">Файл </w:t>
      </w:r>
      <w:r w:rsidRPr="00022A35">
        <w:rPr>
          <w:rStyle w:val="FileNameUnix"/>
        </w:rPr>
        <w:t>.</w:t>
      </w:r>
      <w:r w:rsidR="005224E0" w:rsidRPr="00022A35">
        <w:rPr>
          <w:rStyle w:val="FileNameUnix"/>
          <w:lang w:val="en-US"/>
        </w:rPr>
        <w:t>less</w:t>
      </w:r>
      <w:r w:rsidRPr="00022A35">
        <w:t>;</w:t>
      </w:r>
    </w:p>
    <w:p w:rsidR="005B236E" w:rsidRPr="00022A35" w:rsidRDefault="005B236E" w:rsidP="00AF32E8">
      <w:pPr>
        <w:pStyle w:val="ListBullet2"/>
        <w:numPr>
          <w:ilvl w:val="0"/>
          <w:numId w:val="8"/>
        </w:numPr>
      </w:pPr>
      <w:r w:rsidRPr="00022A35">
        <w:t xml:space="preserve">Файлы домашних страниц </w:t>
      </w:r>
      <w:r w:rsidRPr="00022A35">
        <w:rPr>
          <w:rStyle w:val="FileNameUnix"/>
        </w:rPr>
        <w:t>home.htm</w:t>
      </w:r>
      <w:r w:rsidR="00C731A1" w:rsidRPr="00022A35">
        <w:fldChar w:fldCharType="begin"/>
      </w:r>
      <w:r w:rsidR="00C731A1" w:rsidRPr="00022A35">
        <w:instrText xml:space="preserve"> XE "Файл:Файл home.htm" </w:instrText>
      </w:r>
      <w:r w:rsidR="00C731A1" w:rsidRPr="00022A35">
        <w:fldChar w:fldCharType="end"/>
      </w:r>
      <w:r w:rsidRPr="00022A35">
        <w:rPr>
          <w:rStyle w:val="FileNameUnix"/>
        </w:rPr>
        <w:t>, index_home.htm</w:t>
      </w:r>
      <w:r w:rsidR="00C731A1" w:rsidRPr="00022A35">
        <w:fldChar w:fldCharType="begin"/>
      </w:r>
      <w:r w:rsidR="00C731A1" w:rsidRPr="00022A35">
        <w:instrText xml:space="preserve"> XE "Файл:Файл Index home.htm" </w:instrText>
      </w:r>
      <w:r w:rsidR="00C731A1" w:rsidRPr="00022A35">
        <w:fldChar w:fldCharType="end"/>
      </w:r>
      <w:r w:rsidR="005224E0" w:rsidRPr="00022A35">
        <w:t>;</w:t>
      </w:r>
    </w:p>
    <w:p w:rsidR="005B236E" w:rsidRPr="00022A35" w:rsidRDefault="005B236E" w:rsidP="00AF32E8">
      <w:pPr>
        <w:pStyle w:val="ListBullet2"/>
        <w:numPr>
          <w:ilvl w:val="0"/>
          <w:numId w:val="8"/>
        </w:numPr>
      </w:pPr>
      <w:r w:rsidRPr="00022A35">
        <w:rPr>
          <w:rStyle w:val="FileNameUnix"/>
        </w:rPr>
        <w:t>CHM_frame_menu.htm</w:t>
      </w:r>
      <w:r w:rsidR="00C731A1" w:rsidRPr="00022A35">
        <w:fldChar w:fldCharType="begin"/>
      </w:r>
      <w:r w:rsidR="00C731A1" w:rsidRPr="00022A35">
        <w:instrText xml:space="preserve"> XE "Файл:Файл CHM frame menu.htm" </w:instrText>
      </w:r>
      <w:r w:rsidR="00C731A1" w:rsidRPr="00022A35">
        <w:fldChar w:fldCharType="end"/>
      </w:r>
      <w:r w:rsidRPr="00022A35">
        <w:t>;</w:t>
      </w:r>
    </w:p>
    <w:p w:rsidR="005B236E" w:rsidRPr="00022A35" w:rsidRDefault="005B236E" w:rsidP="00AF32E8">
      <w:pPr>
        <w:pStyle w:val="ListBullet2"/>
        <w:numPr>
          <w:ilvl w:val="0"/>
          <w:numId w:val="8"/>
        </w:numPr>
      </w:pPr>
      <w:r w:rsidRPr="00022A35">
        <w:rPr>
          <w:rStyle w:val="FileNameUnix"/>
        </w:rPr>
        <w:t>CHM_frame_help.htm</w:t>
      </w:r>
      <w:r w:rsidR="00C731A1" w:rsidRPr="00022A35">
        <w:fldChar w:fldCharType="begin"/>
      </w:r>
      <w:r w:rsidR="00C731A1" w:rsidRPr="00022A35">
        <w:instrText xml:space="preserve"> XE "Файл:Файл CHM frame help.htm" </w:instrText>
      </w:r>
      <w:r w:rsidR="00C731A1" w:rsidRPr="00022A35">
        <w:fldChar w:fldCharType="end"/>
      </w:r>
      <w:r w:rsidRPr="00022A35">
        <w:rPr>
          <w:rStyle w:val="FileNameUnix"/>
        </w:rPr>
        <w:t>;</w:t>
      </w:r>
    </w:p>
    <w:p w:rsidR="005B236E" w:rsidRPr="00022A35" w:rsidRDefault="005224E0" w:rsidP="00AF32E8">
      <w:pPr>
        <w:pStyle w:val="ListBullet2"/>
        <w:numPr>
          <w:ilvl w:val="0"/>
          <w:numId w:val="8"/>
        </w:numPr>
      </w:pPr>
      <w:r w:rsidRPr="00022A35">
        <w:t>папки с графическими файлами</w:t>
      </w:r>
      <w:r w:rsidRPr="00022A35">
        <w:rPr>
          <w:rStyle w:val="FileNameUnix"/>
          <w:lang w:val="en-US"/>
        </w:rPr>
        <w:t>;</w:t>
      </w:r>
    </w:p>
    <w:p w:rsidR="005224E0" w:rsidRPr="00022A35" w:rsidRDefault="005224E0" w:rsidP="005224E0">
      <w:pPr>
        <w:pStyle w:val="ListBullet2"/>
        <w:numPr>
          <w:ilvl w:val="0"/>
          <w:numId w:val="8"/>
        </w:numPr>
      </w:pPr>
      <w:r w:rsidRPr="00022A35">
        <w:t xml:space="preserve">файл </w:t>
      </w:r>
      <w:r w:rsidRPr="00022A35">
        <w:rPr>
          <w:rStyle w:val="FileNameUnix"/>
        </w:rPr>
        <w:t>skinrep_1.ini</w:t>
      </w:r>
      <w:r w:rsidRPr="00022A35">
        <w:t>.</w:t>
      </w:r>
    </w:p>
    <w:p w:rsidR="005224E0" w:rsidRPr="00022A35" w:rsidRDefault="005224E0" w:rsidP="005224E0">
      <w:pPr>
        <w:pStyle w:val="ListBullet2"/>
        <w:numPr>
          <w:ilvl w:val="0"/>
          <w:numId w:val="8"/>
        </w:numPr>
      </w:pPr>
      <w:r w:rsidRPr="00022A35">
        <w:t xml:space="preserve">файл </w:t>
      </w:r>
      <w:r w:rsidRPr="00022A35">
        <w:rPr>
          <w:rStyle w:val="FileNameUnix"/>
        </w:rPr>
        <w:t>specified_vars.ini</w:t>
      </w:r>
      <w:r w:rsidRPr="00022A35">
        <w:t>.</w:t>
      </w:r>
    </w:p>
    <w:p w:rsidR="005B236E" w:rsidRPr="00022A35" w:rsidRDefault="005B236E" w:rsidP="009719A2">
      <w:pPr>
        <w:pStyle w:val="ListNumber"/>
        <w:numPr>
          <w:ilvl w:val="0"/>
          <w:numId w:val="10"/>
        </w:numPr>
      </w:pPr>
      <w:r w:rsidRPr="00022A35">
        <w:t>Отредактируйте в папке замещения файл</w:t>
      </w:r>
      <w:r w:rsidR="00C13C71" w:rsidRPr="00022A35">
        <w:rPr>
          <w:lang w:val="en-US"/>
        </w:rPr>
        <w:t xml:space="preserve"> </w:t>
      </w:r>
      <w:r w:rsidR="0026687C" w:rsidRPr="00022A35">
        <w:t> </w:t>
      </w:r>
      <w:r w:rsidR="00C13C71" w:rsidRPr="00022A35">
        <w:rPr>
          <w:rStyle w:val="FileNameUnix"/>
        </w:rPr>
        <w:t>home.htm</w:t>
      </w:r>
      <w:r w:rsidR="0026687C" w:rsidRPr="00022A35">
        <w:rPr>
          <w:lang w:val="en-US"/>
        </w:rPr>
        <w:t> </w:t>
      </w:r>
      <w:r w:rsidR="00C13C71" w:rsidRPr="00022A35">
        <w:rPr>
          <w:lang w:val="en-US"/>
        </w:rPr>
        <w:t xml:space="preserve"> </w:t>
      </w:r>
      <w:r w:rsidRPr="00022A35">
        <w:t>таким образом, чтобы он отражал специфику ЭС (обратите внимание на название системы, версию, заголовок экрана).</w:t>
      </w:r>
    </w:p>
    <w:p w:rsidR="005B236E" w:rsidRPr="00022A35" w:rsidRDefault="005B236E" w:rsidP="009719A2">
      <w:pPr>
        <w:pStyle w:val="ListNumber"/>
        <w:numPr>
          <w:ilvl w:val="0"/>
          <w:numId w:val="10"/>
        </w:numPr>
      </w:pPr>
      <w:r w:rsidRPr="00022A35">
        <w:t xml:space="preserve">Отредактируйте в папке замещения файл </w:t>
      </w:r>
      <w:r w:rsidRPr="00022A35">
        <w:rPr>
          <w:rStyle w:val="FileNameUnix"/>
        </w:rPr>
        <w:t>CHM_frame_help.htm</w:t>
      </w:r>
      <w:r w:rsidRPr="00022A35">
        <w:t xml:space="preserve"> таким образом, чтобы он отражал специфику помощи по пользованию ЭС.</w:t>
      </w:r>
    </w:p>
    <w:p w:rsidR="005B236E" w:rsidRPr="00022A35" w:rsidRDefault="005B236E" w:rsidP="009719A2">
      <w:pPr>
        <w:pStyle w:val="ListNumber"/>
        <w:numPr>
          <w:ilvl w:val="0"/>
          <w:numId w:val="10"/>
        </w:numPr>
      </w:pPr>
      <w:r w:rsidRPr="00022A35">
        <w:t xml:space="preserve">Отредактируйте файл </w:t>
      </w:r>
      <w:r w:rsidRPr="00022A35">
        <w:rPr>
          <w:rStyle w:val="FileNameUnix"/>
        </w:rPr>
        <w:t>index_home.htm</w:t>
      </w:r>
      <w:r w:rsidRPr="00022A35">
        <w:t xml:space="preserve"> таким образом, чтобы он отражал специфику будущего предметного указателя, если ваш исходный документ будет содержать индекс. Обратите внимание на название системы, версию, заголовок экрана.</w:t>
      </w:r>
    </w:p>
    <w:p w:rsidR="005B236E" w:rsidRPr="00022A35" w:rsidRDefault="005224E0" w:rsidP="009719A2">
      <w:pPr>
        <w:pStyle w:val="ListNumber"/>
        <w:numPr>
          <w:ilvl w:val="0"/>
          <w:numId w:val="10"/>
        </w:numPr>
      </w:pPr>
      <w:r w:rsidRPr="00022A35">
        <w:t>О</w:t>
      </w:r>
      <w:r w:rsidR="005B236E" w:rsidRPr="00022A35">
        <w:t xml:space="preserve">тредактируйте, если это необходимо, файл </w:t>
      </w:r>
      <w:r w:rsidRPr="00022A35">
        <w:rPr>
          <w:rStyle w:val="FileNameUnix"/>
        </w:rPr>
        <w:t>.</w:t>
      </w:r>
      <w:r w:rsidRPr="00022A35">
        <w:rPr>
          <w:rStyle w:val="FileNameUnix"/>
          <w:lang w:val="en-US"/>
        </w:rPr>
        <w:t>le</w:t>
      </w:r>
      <w:r w:rsidR="005B236E" w:rsidRPr="00022A35">
        <w:rPr>
          <w:rStyle w:val="FileNameUnix"/>
        </w:rPr>
        <w:t>ss.</w:t>
      </w:r>
    </w:p>
    <w:p w:rsidR="00B24A0E" w:rsidRPr="00022A35" w:rsidRDefault="005224E0" w:rsidP="009719A2">
      <w:pPr>
        <w:pStyle w:val="ListNumber"/>
        <w:keepNext/>
        <w:numPr>
          <w:ilvl w:val="0"/>
          <w:numId w:val="10"/>
        </w:numPr>
      </w:pPr>
      <w:r w:rsidRPr="00022A35">
        <w:t xml:space="preserve">Укажите требуемые значения определяемых переменных в файле </w:t>
      </w:r>
      <w:r w:rsidRPr="00022A35">
        <w:rPr>
          <w:rStyle w:val="FileNameUnix"/>
        </w:rPr>
        <w:t>specified_vars.ini</w:t>
      </w:r>
      <w:r w:rsidRPr="00022A35">
        <w:t xml:space="preserve">. </w:t>
      </w:r>
    </w:p>
    <w:p w:rsidR="00B24A0E" w:rsidRPr="00022A35" w:rsidRDefault="00B24A0E" w:rsidP="00B24A0E">
      <w:pPr>
        <w:pStyle w:val="ListContinue"/>
      </w:pPr>
      <w:r w:rsidRPr="00022A35">
        <w:t xml:space="preserve">Например, если </w:t>
      </w:r>
      <w:r w:rsidR="005B236E" w:rsidRPr="00022A35">
        <w:t xml:space="preserve">вам необходимо изменить режим отображения содержания ЭС и/или индекса не в виде дерева, а в виде плоского файла, то необходимо </w:t>
      </w:r>
      <w:r w:rsidRPr="00022A35">
        <w:t xml:space="preserve">указать соответствующие значения определяемых переменных </w:t>
      </w:r>
      <w:r w:rsidR="00971660" w:rsidRPr="00022A35">
        <w:rPr>
          <w:rStyle w:val="Code0"/>
        </w:rPr>
        <w:t>&lt;&lt;</w:t>
      </w:r>
      <w:r w:rsidRPr="00022A35">
        <w:rPr>
          <w:rStyle w:val="Code0"/>
        </w:rPr>
        <w:t>INDEX_SHOW_TREE</w:t>
      </w:r>
      <w:r w:rsidR="00971660" w:rsidRPr="00022A35">
        <w:rPr>
          <w:rStyle w:val="Code0"/>
        </w:rPr>
        <w:t>&gt;&gt;</w:t>
      </w:r>
      <w:r w:rsidRPr="00022A35">
        <w:rPr>
          <w:lang w:val="en-US"/>
        </w:rPr>
        <w:t xml:space="preserve"> </w:t>
      </w:r>
      <w:r w:rsidRPr="00022A35">
        <w:t xml:space="preserve">и </w:t>
      </w:r>
      <w:r w:rsidR="00971660" w:rsidRPr="00022A35">
        <w:rPr>
          <w:rStyle w:val="Code0"/>
        </w:rPr>
        <w:t>&lt;&lt;</w:t>
      </w:r>
      <w:r w:rsidRPr="00022A35">
        <w:rPr>
          <w:rStyle w:val="Code0"/>
        </w:rPr>
        <w:t>CONTENTS_SHOW_TREE</w:t>
      </w:r>
      <w:r w:rsidR="00971660" w:rsidRPr="00022A35">
        <w:rPr>
          <w:rStyle w:val="Code0"/>
        </w:rPr>
        <w:t>&gt;&gt;</w:t>
      </w:r>
      <w:r w:rsidRPr="00022A35">
        <w:t xml:space="preserve"> в файле </w:t>
      </w:r>
      <w:r w:rsidRPr="00022A35">
        <w:rPr>
          <w:rStyle w:val="FileNameUnix"/>
        </w:rPr>
        <w:t>specified_vars.ini</w:t>
      </w:r>
      <w:r w:rsidRPr="00022A35">
        <w:t>. По умолчанию они определены как</w:t>
      </w:r>
    </w:p>
    <w:p w:rsidR="00B24A0E" w:rsidRPr="00022A35" w:rsidRDefault="00B24A0E" w:rsidP="00B24A0E">
      <w:pPr>
        <w:pStyle w:val="ListContinue"/>
        <w:rPr>
          <w:rStyle w:val="Code0"/>
        </w:rPr>
      </w:pPr>
      <w:r w:rsidRPr="00022A35">
        <w:rPr>
          <w:rStyle w:val="Code0"/>
          <w:lang w:val="en-US"/>
        </w:rPr>
        <w:t>NN</w:t>
      </w:r>
      <w:r w:rsidRPr="00022A35">
        <w:rPr>
          <w:rStyle w:val="Code0"/>
        </w:rPr>
        <w:t>=|</w:t>
      </w:r>
      <w:r w:rsidR="00971660" w:rsidRPr="00022A35">
        <w:rPr>
          <w:rStyle w:val="Code0"/>
        </w:rPr>
        <w:t>&lt;&lt;</w:t>
      </w:r>
      <w:r w:rsidRPr="00022A35">
        <w:rPr>
          <w:rStyle w:val="Code0"/>
        </w:rPr>
        <w:t>INDEX_SHOW_TREE</w:t>
      </w:r>
      <w:r w:rsidR="00971660" w:rsidRPr="00022A35">
        <w:rPr>
          <w:rStyle w:val="Code0"/>
        </w:rPr>
        <w:t>&gt;&gt;</w:t>
      </w:r>
      <w:r w:rsidRPr="00022A35">
        <w:rPr>
          <w:rStyle w:val="Code0"/>
        </w:rPr>
        <w:t>|false|</w:t>
      </w:r>
    </w:p>
    <w:p w:rsidR="00B24A0E" w:rsidRPr="00022A35" w:rsidRDefault="00B24A0E" w:rsidP="00B24A0E">
      <w:pPr>
        <w:pStyle w:val="ListContinue"/>
        <w:rPr>
          <w:rStyle w:val="Code0"/>
        </w:rPr>
      </w:pPr>
      <w:r w:rsidRPr="00022A35">
        <w:rPr>
          <w:rStyle w:val="Code0"/>
          <w:lang w:val="en-US"/>
        </w:rPr>
        <w:t>NN</w:t>
      </w:r>
      <w:r w:rsidRPr="00022A35">
        <w:rPr>
          <w:rStyle w:val="Code0"/>
        </w:rPr>
        <w:t>=|</w:t>
      </w:r>
      <w:r w:rsidR="00971660" w:rsidRPr="00022A35">
        <w:rPr>
          <w:rStyle w:val="Code0"/>
        </w:rPr>
        <w:t>&lt;&lt;</w:t>
      </w:r>
      <w:r w:rsidRPr="00022A35">
        <w:rPr>
          <w:rStyle w:val="Code0"/>
        </w:rPr>
        <w:t>CONTENTS_SHOW_TREE</w:t>
      </w:r>
      <w:r w:rsidR="00971660" w:rsidRPr="00022A35">
        <w:rPr>
          <w:rStyle w:val="Code0"/>
        </w:rPr>
        <w:t>&gt;&gt;</w:t>
      </w:r>
      <w:r w:rsidRPr="00022A35">
        <w:rPr>
          <w:rStyle w:val="Code0"/>
        </w:rPr>
        <w:t>|true|</w:t>
      </w:r>
    </w:p>
    <w:p w:rsidR="00B24A0E" w:rsidRPr="00022A35" w:rsidRDefault="00B24A0E" w:rsidP="00B24A0E">
      <w:pPr>
        <w:pStyle w:val="ListContinue"/>
        <w:rPr>
          <w:rFonts w:ascii="Courier New" w:hAnsi="Courier New"/>
          <w:noProof/>
        </w:rPr>
      </w:pPr>
      <w:r w:rsidRPr="00022A35">
        <w:t xml:space="preserve">Если вы, например, хотите отображать оглавление в виде плоского списка, то вы долдны указать </w:t>
      </w:r>
      <w:r w:rsidRPr="00022A35">
        <w:rPr>
          <w:rStyle w:val="Code0"/>
        </w:rPr>
        <w:t>false</w:t>
      </w:r>
      <w:r w:rsidRPr="00022A35">
        <w:rPr>
          <w:lang w:val="en-US"/>
        </w:rPr>
        <w:t xml:space="preserve"> </w:t>
      </w:r>
      <w:r w:rsidRPr="00022A35">
        <w:t xml:space="preserve">для переменной </w:t>
      </w:r>
      <w:r w:rsidR="00971660" w:rsidRPr="00022A35">
        <w:rPr>
          <w:rStyle w:val="Code0"/>
        </w:rPr>
        <w:t>&lt;&lt;</w:t>
      </w:r>
      <w:r w:rsidRPr="00022A35">
        <w:rPr>
          <w:rStyle w:val="Code0"/>
        </w:rPr>
        <w:t>CONTENTS_SHOW_TREE</w:t>
      </w:r>
      <w:r w:rsidR="00971660" w:rsidRPr="00022A35">
        <w:rPr>
          <w:rStyle w:val="Code0"/>
        </w:rPr>
        <w:t>&gt;&gt;</w:t>
      </w:r>
    </w:p>
    <w:p w:rsidR="005224E0" w:rsidRPr="00022A35" w:rsidRDefault="005224E0" w:rsidP="009719A2">
      <w:pPr>
        <w:pStyle w:val="ListNumber"/>
        <w:numPr>
          <w:ilvl w:val="0"/>
          <w:numId w:val="10"/>
        </w:numPr>
      </w:pPr>
      <w:r w:rsidRPr="00022A35">
        <w:t xml:space="preserve">Добавьте, если необходимо, в файл </w:t>
      </w:r>
      <w:r w:rsidRPr="00022A35">
        <w:rPr>
          <w:rStyle w:val="FileNameUnix"/>
        </w:rPr>
        <w:t>skinrep_1.ini</w:t>
      </w:r>
      <w:r w:rsidRPr="00022A35">
        <w:t xml:space="preserve"> дополнительные операции замены контекстов, а если необходимо, то создайте новые файлы дополнительных замен </w:t>
      </w:r>
      <w:r w:rsidRPr="00022A35">
        <w:rPr>
          <w:rStyle w:val="FileNameUnix"/>
        </w:rPr>
        <w:t>skinrep_2.ini</w:t>
      </w:r>
      <w:r w:rsidRPr="00022A35">
        <w:t xml:space="preserve"> </w:t>
      </w:r>
      <w:r w:rsidRPr="00022A35">
        <w:rPr>
          <w:rStyle w:val="FileNameUnix"/>
        </w:rPr>
        <w:t>skinrep_3.ini</w:t>
      </w:r>
      <w:r w:rsidRPr="00022A35">
        <w:t xml:space="preserve"> и т.д. </w:t>
      </w:r>
      <w:r w:rsidR="00720F6C" w:rsidRPr="00022A35">
        <w:t xml:space="preserve">Операции </w:t>
      </w:r>
      <w:r w:rsidR="00876C2E" w:rsidRPr="00022A35">
        <w:t>поиска/</w:t>
      </w:r>
      <w:r w:rsidR="00720F6C" w:rsidRPr="00022A35">
        <w:t>замен</w:t>
      </w:r>
      <w:r w:rsidR="00876C2E" w:rsidRPr="00022A35">
        <w:t>ы</w:t>
      </w:r>
      <w:r w:rsidR="00720F6C" w:rsidRPr="00022A35">
        <w:t xml:space="preserve"> описаны в документации к программе </w:t>
      </w:r>
      <w:r w:rsidR="00720F6C" w:rsidRPr="00022A35">
        <w:rPr>
          <w:lang w:val="en-US"/>
        </w:rPr>
        <w:t xml:space="preserve">ufrex </w:t>
      </w:r>
      <w:r w:rsidR="00720F6C" w:rsidRPr="00022A35">
        <w:t xml:space="preserve">(в ней реализован тот же механиз </w:t>
      </w:r>
      <w:r w:rsidR="00876C2E" w:rsidRPr="00022A35">
        <w:t>поиска/</w:t>
      </w:r>
      <w:r w:rsidR="00720F6C" w:rsidRPr="00022A35">
        <w:t xml:space="preserve">замен, что и в программе </w:t>
      </w:r>
      <w:r w:rsidR="00720F6C" w:rsidRPr="00022A35">
        <w:rPr>
          <w:lang w:val="en-US"/>
        </w:rPr>
        <w:t>GenHelp).</w:t>
      </w:r>
    </w:p>
    <w:p w:rsidR="005B236E" w:rsidRPr="00022A35" w:rsidRDefault="005224E0" w:rsidP="009719A2">
      <w:pPr>
        <w:pStyle w:val="ListNumber"/>
        <w:numPr>
          <w:ilvl w:val="0"/>
          <w:numId w:val="10"/>
        </w:numPr>
      </w:pPr>
      <w:r w:rsidRPr="00022A35">
        <w:t xml:space="preserve">Дополнительно подключите в файл </w:t>
      </w:r>
      <w:r w:rsidRPr="00022A35">
        <w:rPr>
          <w:rStyle w:val="FileNameUnix"/>
        </w:rPr>
        <w:t>complete.bat</w:t>
      </w:r>
      <w:r w:rsidRPr="00022A35">
        <w:t xml:space="preserve"> вызовы утилит замены контекстов, например, </w:t>
      </w:r>
      <w:r w:rsidR="005B236E" w:rsidRPr="00022A35">
        <w:t>программ</w:t>
      </w:r>
      <w:r w:rsidRPr="00022A35">
        <w:t>у</w:t>
      </w:r>
      <w:r w:rsidR="005B236E" w:rsidRPr="00022A35">
        <w:t xml:space="preserve"> </w:t>
      </w:r>
      <w:r w:rsidR="005B236E" w:rsidRPr="00022A35">
        <w:rPr>
          <w:rStyle w:val="FileNameUnix"/>
        </w:rPr>
        <w:t>genh_sr</w:t>
      </w:r>
      <w:r w:rsidR="00C731A1" w:rsidRPr="00022A35">
        <w:fldChar w:fldCharType="begin"/>
      </w:r>
      <w:r w:rsidR="00C731A1" w:rsidRPr="00022A35">
        <w:instrText xml:space="preserve"> XE "Файл:Файл complete.bat" </w:instrText>
      </w:r>
      <w:r w:rsidR="00C731A1" w:rsidRPr="00022A35">
        <w:fldChar w:fldCharType="end"/>
      </w:r>
      <w:r w:rsidR="00C731A1" w:rsidRPr="00022A35">
        <w:fldChar w:fldCharType="begin"/>
      </w:r>
      <w:r w:rsidR="00C731A1" w:rsidRPr="00022A35">
        <w:instrText xml:space="preserve"> XE "Complete.bat:Файл complete.bat" </w:instrText>
      </w:r>
      <w:r w:rsidR="00C731A1" w:rsidRPr="00022A35">
        <w:fldChar w:fldCharType="end"/>
      </w:r>
      <w:r w:rsidR="005B236E" w:rsidRPr="00022A35">
        <w:t>.</w:t>
      </w:r>
    </w:p>
    <w:p w:rsidR="005B236E" w:rsidRPr="00022A35" w:rsidRDefault="005B236E" w:rsidP="005224E0">
      <w:pPr>
        <w:pStyle w:val="Gap"/>
      </w:pPr>
    </w:p>
    <w:p w:rsidR="005B236E" w:rsidRPr="00022A35" w:rsidRDefault="005B236E">
      <w:pPr>
        <w:pStyle w:val="Heading2"/>
        <w:rPr>
          <w:lang w:val="ru-RU"/>
        </w:rPr>
      </w:pPr>
      <w:bookmarkStart w:id="165" w:name="_Выполнение_GenHelp_в"/>
      <w:bookmarkStart w:id="166" w:name="_Toc346638579"/>
      <w:bookmarkStart w:id="167" w:name="_Toc476839368"/>
      <w:bookmarkEnd w:id="165"/>
      <w:r w:rsidRPr="00022A35">
        <w:rPr>
          <w:lang w:val="ru-RU"/>
        </w:rPr>
        <w:t>Как создать новый скин</w:t>
      </w:r>
      <w:bookmarkEnd w:id="166"/>
      <w:bookmarkEnd w:id="167"/>
    </w:p>
    <w:p w:rsidR="005B236E" w:rsidRPr="00022A35" w:rsidRDefault="00C731A1">
      <w:pPr>
        <w:keepNext/>
      </w:pPr>
      <w:r w:rsidRPr="00022A35">
        <w:fldChar w:fldCharType="begin"/>
      </w:r>
      <w:r w:rsidRPr="00022A35">
        <w:instrText xml:space="preserve"> XE "Скин:Создание скина" </w:instrText>
      </w:r>
      <w:r w:rsidRPr="00022A35">
        <w:fldChar w:fldCharType="end"/>
      </w:r>
      <w:r w:rsidR="005B236E" w:rsidRPr="00022A35">
        <w:t>Скин нужно создавать в том случае, когда вам необходимо провести разработку серии ЭС для формата HTML, причем к этим ЭС заказчиком предъявляются особые требования по внешнему виду (или функциональности) ЭС. Другой причиной может быть потребность в создании ЭС в совершенно новом виде.</w:t>
      </w:r>
    </w:p>
    <w:p w:rsidR="005B236E" w:rsidRPr="00022A35" w:rsidRDefault="005B236E" w:rsidP="009719A2">
      <w:pPr>
        <w:pStyle w:val="ListNumber"/>
        <w:numPr>
          <w:ilvl w:val="0"/>
          <w:numId w:val="20"/>
        </w:numPr>
      </w:pPr>
      <w:r w:rsidRPr="00022A35">
        <w:rPr>
          <w:rStyle w:val="DFN"/>
        </w:rPr>
        <w:t>Требования к скину.</w:t>
      </w:r>
      <w:r w:rsidRPr="00022A35">
        <w:t xml:space="preserve"> Изучите требования к внешнему виду/функциональности ЭС. Для этого ознакомьтесь с существующими ЭС заказчика или созданных для него приложений, изучите особенности представления информации на Web-сайте заказчика. Запросите, если возможно, файлы логотипов и каскадных стилей, уже используемых заказчиком.</w:t>
      </w:r>
    </w:p>
    <w:p w:rsidR="005B236E" w:rsidRPr="00022A35" w:rsidRDefault="005B236E" w:rsidP="009719A2">
      <w:pPr>
        <w:pStyle w:val="ListNumber"/>
        <w:keepNext/>
        <w:numPr>
          <w:ilvl w:val="0"/>
          <w:numId w:val="20"/>
        </w:numPr>
        <w:ind w:left="714" w:hanging="357"/>
      </w:pPr>
      <w:r w:rsidRPr="00022A35">
        <w:rPr>
          <w:rStyle w:val="DFN"/>
        </w:rPr>
        <w:t>Описатель скина.</w:t>
      </w:r>
      <w:r w:rsidRPr="00022A35">
        <w:t xml:space="preserve"> Добавьте в файл </w:t>
      </w:r>
      <w:r w:rsidRPr="00022A35">
        <w:rPr>
          <w:rStyle w:val="FileNameUnix"/>
        </w:rPr>
        <w:t>App\Skins\skin.ini</w:t>
      </w:r>
      <w:r w:rsidR="00C731A1" w:rsidRPr="00022A35">
        <w:fldChar w:fldCharType="begin"/>
      </w:r>
      <w:r w:rsidR="00C731A1" w:rsidRPr="00022A35">
        <w:instrText xml:space="preserve"> XE "Файл:Файл skin.ini" </w:instrText>
      </w:r>
      <w:r w:rsidR="00C731A1" w:rsidRPr="00022A35">
        <w:fldChar w:fldCharType="end"/>
      </w:r>
      <w:r w:rsidRPr="00022A35">
        <w:t xml:space="preserve"> строку описателя нового скина, по приведенному в файле образцу. Далее в текущем разделе мы будем использовать для нового скина имя </w:t>
      </w:r>
      <w:r w:rsidRPr="00022A35">
        <w:rPr>
          <w:rStyle w:val="CODE"/>
        </w:rPr>
        <w:t>NewSkin</w:t>
      </w:r>
      <w:r w:rsidRPr="00022A35">
        <w:t>.</w:t>
      </w:r>
    </w:p>
    <w:p w:rsidR="005B236E" w:rsidRPr="00022A35" w:rsidRDefault="005B236E">
      <w:pPr>
        <w:spacing w:after="0"/>
        <w:ind w:left="720"/>
        <w:rPr>
          <w:rStyle w:val="CODE"/>
          <w:sz w:val="16"/>
        </w:rPr>
      </w:pPr>
      <w:r w:rsidRPr="00022A35">
        <w:rPr>
          <w:rStyle w:val="CODE"/>
          <w:sz w:val="16"/>
        </w:rPr>
        <w:t>[Skins]</w:t>
      </w:r>
    </w:p>
    <w:p w:rsidR="005B236E" w:rsidRPr="00022A35" w:rsidRDefault="005B236E">
      <w:pPr>
        <w:spacing w:after="0"/>
        <w:ind w:left="720"/>
        <w:rPr>
          <w:rStyle w:val="CODE"/>
          <w:sz w:val="16"/>
        </w:rPr>
      </w:pPr>
      <w:r w:rsidRPr="00022A35">
        <w:rPr>
          <w:rStyle w:val="CODE"/>
          <w:sz w:val="16"/>
        </w:rPr>
        <w:t>. . .</w:t>
      </w:r>
    </w:p>
    <w:p w:rsidR="005B236E" w:rsidRPr="00022A35" w:rsidRDefault="005B236E">
      <w:pPr>
        <w:spacing w:after="0"/>
        <w:ind w:left="720"/>
        <w:rPr>
          <w:rStyle w:val="CODE"/>
          <w:sz w:val="16"/>
        </w:rPr>
      </w:pPr>
      <w:r w:rsidRPr="00022A35">
        <w:rPr>
          <w:rStyle w:val="CODE"/>
          <w:sz w:val="16"/>
        </w:rPr>
        <w:t>4=Mars_eng</w:t>
      </w:r>
    </w:p>
    <w:p w:rsidR="005B236E" w:rsidRPr="00022A35" w:rsidRDefault="005B236E">
      <w:pPr>
        <w:spacing w:after="0"/>
        <w:ind w:left="720"/>
        <w:rPr>
          <w:rStyle w:val="CODE"/>
          <w:sz w:val="16"/>
        </w:rPr>
      </w:pPr>
      <w:r w:rsidRPr="00022A35">
        <w:rPr>
          <w:rStyle w:val="CODE"/>
          <w:sz w:val="16"/>
        </w:rPr>
        <w:t>5=Mars_rus</w:t>
      </w:r>
    </w:p>
    <w:p w:rsidR="005B236E" w:rsidRPr="00022A35" w:rsidRDefault="005B236E">
      <w:pPr>
        <w:keepNext/>
        <w:spacing w:after="0"/>
        <w:ind w:left="720"/>
        <w:rPr>
          <w:rStyle w:val="CODE"/>
          <w:b/>
          <w:bCs/>
          <w:sz w:val="16"/>
        </w:rPr>
      </w:pPr>
      <w:r w:rsidRPr="00022A35">
        <w:rPr>
          <w:rStyle w:val="CODE"/>
          <w:b/>
          <w:bCs/>
          <w:sz w:val="16"/>
        </w:rPr>
        <w:t>6=NewSkin</w:t>
      </w:r>
    </w:p>
    <w:p w:rsidR="005B236E" w:rsidRPr="00022A35" w:rsidRDefault="005B236E">
      <w:pPr>
        <w:keepNext/>
        <w:spacing w:after="0"/>
        <w:ind w:left="720"/>
        <w:rPr>
          <w:rStyle w:val="CODE"/>
          <w:b/>
          <w:bCs/>
          <w:sz w:val="16"/>
        </w:rPr>
      </w:pPr>
    </w:p>
    <w:p w:rsidR="005B236E" w:rsidRPr="00022A35" w:rsidRDefault="005B236E" w:rsidP="009719A2">
      <w:pPr>
        <w:pStyle w:val="ListNumber"/>
        <w:numPr>
          <w:ilvl w:val="0"/>
          <w:numId w:val="20"/>
        </w:numPr>
      </w:pPr>
      <w:r w:rsidRPr="00022A35">
        <w:rPr>
          <w:rStyle w:val="DFN"/>
        </w:rPr>
        <w:t>Папка скина.</w:t>
      </w:r>
      <w:r w:rsidRPr="00022A35">
        <w:t xml:space="preserve"> Создайте в папке </w:t>
      </w:r>
      <w:r w:rsidRPr="00022A35">
        <w:rPr>
          <w:rStyle w:val="FileNameUnix"/>
        </w:rPr>
        <w:t>App\Skins</w:t>
      </w:r>
      <w:r w:rsidR="00C731A1" w:rsidRPr="00022A35">
        <w:fldChar w:fldCharType="begin"/>
      </w:r>
      <w:r w:rsidR="00C731A1" w:rsidRPr="00022A35">
        <w:instrText xml:space="preserve"> XE "Папка:Папка Skins" </w:instrText>
      </w:r>
      <w:r w:rsidR="00C731A1" w:rsidRPr="00022A35">
        <w:fldChar w:fldCharType="end"/>
      </w:r>
      <w:r w:rsidRPr="00022A35">
        <w:t xml:space="preserve"> папку </w:t>
      </w:r>
      <w:r w:rsidRPr="00022A35">
        <w:rPr>
          <w:rStyle w:val="FileNameUnix"/>
        </w:rPr>
        <w:t>NewSkin</w:t>
      </w:r>
      <w:r w:rsidRPr="00022A35">
        <w:t>.</w:t>
      </w:r>
    </w:p>
    <w:p w:rsidR="005B236E" w:rsidRPr="00022A35" w:rsidRDefault="005B236E" w:rsidP="009719A2">
      <w:pPr>
        <w:pStyle w:val="ListNumber"/>
        <w:numPr>
          <w:ilvl w:val="0"/>
          <w:numId w:val="20"/>
        </w:numPr>
      </w:pPr>
      <w:r w:rsidRPr="00022A35">
        <w:rPr>
          <w:rStyle w:val="DFN"/>
        </w:rPr>
        <w:t>Начальный состав скина.</w:t>
      </w:r>
      <w:r w:rsidRPr="00022A35">
        <w:t xml:space="preserve"> Изучите структуру и состав папок скинов, входящих в GenHelp (см. папку </w:t>
      </w:r>
      <w:r w:rsidRPr="00022A35">
        <w:rPr>
          <w:rStyle w:val="FileNameUnix"/>
        </w:rPr>
        <w:t>App\Skins</w:t>
      </w:r>
      <w:r w:rsidRPr="00022A35">
        <w:t xml:space="preserve">). Папки скинов построены единообразно. Рекомендуется взять в качестве шаблона один из существующих скинов. Если вам необходимо создать локализованный скин, то выберите исходный скин, уже отвечающий целевому языку (если такой исходный скин уже имеется). Затем скопируйте файлы выбранного в качестве шаблона скина в папку </w:t>
      </w:r>
      <w:r w:rsidRPr="00022A35">
        <w:rPr>
          <w:rStyle w:val="FileNameUnix"/>
        </w:rPr>
        <w:t>App\Skins\NewSkin.</w:t>
      </w:r>
    </w:p>
    <w:p w:rsidR="005B236E" w:rsidRPr="00022A35" w:rsidRDefault="001607E3" w:rsidP="009719A2">
      <w:pPr>
        <w:pStyle w:val="ListNumber"/>
        <w:numPr>
          <w:ilvl w:val="0"/>
          <w:numId w:val="20"/>
        </w:numPr>
      </w:pPr>
      <w:r w:rsidRPr="00022A35">
        <w:rPr>
          <w:rStyle w:val="DFN"/>
        </w:rPr>
        <w:t>Шаблоны</w:t>
      </w:r>
      <w:r w:rsidR="005B236E" w:rsidRPr="00022A35">
        <w:rPr>
          <w:rStyle w:val="DFN"/>
        </w:rPr>
        <w:t>.</w:t>
      </w:r>
      <w:r w:rsidR="005B236E" w:rsidRPr="00022A35">
        <w:t xml:space="preserve"> </w:t>
      </w:r>
      <w:r w:rsidRPr="00022A35">
        <w:t>Отредактируйте все шаблоны для нового скина в необходимом вам виде, учитывая размещение генерируемых и определяемых переменных</w:t>
      </w:r>
      <w:r w:rsidR="005B236E" w:rsidRPr="00022A35">
        <w:t>.</w:t>
      </w:r>
    </w:p>
    <w:p w:rsidR="005B236E" w:rsidRPr="00022A35" w:rsidRDefault="005B236E" w:rsidP="009719A2">
      <w:pPr>
        <w:pStyle w:val="ListNumber"/>
        <w:numPr>
          <w:ilvl w:val="0"/>
          <w:numId w:val="20"/>
        </w:numPr>
      </w:pPr>
      <w:r w:rsidRPr="00022A35">
        <w:rPr>
          <w:rStyle w:val="DFN"/>
        </w:rPr>
        <w:t>Файл каскадных стилей скина </w:t>
      </w:r>
      <w:r w:rsidRPr="00022A35">
        <w:rPr>
          <w:rStyle w:val="FileNameUnix"/>
        </w:rPr>
        <w:t>c</w:t>
      </w:r>
      <w:r w:rsidR="001607E3" w:rsidRPr="00022A35">
        <w:rPr>
          <w:rStyle w:val="FileNameUnix"/>
          <w:lang w:val="en-US"/>
        </w:rPr>
        <w:t>ss_skin</w:t>
      </w:r>
      <w:r w:rsidRPr="00022A35">
        <w:rPr>
          <w:rStyle w:val="FileNameUnix"/>
        </w:rPr>
        <w:t>.</w:t>
      </w:r>
      <w:r w:rsidR="001607E3" w:rsidRPr="00022A35">
        <w:rPr>
          <w:rStyle w:val="FileNameUnix"/>
          <w:lang w:val="en-US"/>
        </w:rPr>
        <w:t>les</w:t>
      </w:r>
      <w:r w:rsidRPr="00022A35">
        <w:rPr>
          <w:rStyle w:val="FileNameUnix"/>
        </w:rPr>
        <w:t>s</w:t>
      </w:r>
      <w:r w:rsidR="00C731A1" w:rsidRPr="00022A35">
        <w:fldChar w:fldCharType="begin"/>
      </w:r>
      <w:r w:rsidR="00C731A1" w:rsidRPr="00022A35">
        <w:instrText xml:space="preserve"> XE "Файл:Файл css skin.less" </w:instrText>
      </w:r>
      <w:r w:rsidR="00C731A1" w:rsidRPr="00022A35">
        <w:fldChar w:fldCharType="end"/>
      </w:r>
      <w:r w:rsidRPr="00022A35">
        <w:rPr>
          <w:rStyle w:val="DFN"/>
        </w:rPr>
        <w:t>.</w:t>
      </w:r>
      <w:r w:rsidRPr="00022A35">
        <w:t xml:space="preserve">Отредактируйте файл </w:t>
      </w:r>
      <w:r w:rsidR="001607E3" w:rsidRPr="00022A35">
        <w:rPr>
          <w:rStyle w:val="FileNameUnix"/>
        </w:rPr>
        <w:t>c</w:t>
      </w:r>
      <w:r w:rsidR="001607E3" w:rsidRPr="00022A35">
        <w:rPr>
          <w:rStyle w:val="FileNameUnix"/>
          <w:lang w:val="en-US"/>
        </w:rPr>
        <w:t>ss_skin</w:t>
      </w:r>
      <w:r w:rsidR="001607E3" w:rsidRPr="00022A35">
        <w:rPr>
          <w:rStyle w:val="FileNameUnix"/>
        </w:rPr>
        <w:t>.</w:t>
      </w:r>
      <w:r w:rsidR="001607E3" w:rsidRPr="00022A35">
        <w:rPr>
          <w:rStyle w:val="FileNameUnix"/>
          <w:lang w:val="en-US"/>
        </w:rPr>
        <w:t>les</w:t>
      </w:r>
      <w:r w:rsidR="001607E3" w:rsidRPr="00022A35">
        <w:rPr>
          <w:rStyle w:val="FileNameUnix"/>
        </w:rPr>
        <w:t>s</w:t>
      </w:r>
      <w:r w:rsidRPr="00022A35">
        <w:rPr>
          <w:rStyle w:val="FileNameUnix"/>
        </w:rPr>
        <w:t xml:space="preserve"> </w:t>
      </w:r>
      <w:r w:rsidRPr="00022A35">
        <w:t>с учетом потребностей ЭС.</w:t>
      </w:r>
    </w:p>
    <w:p w:rsidR="005B236E" w:rsidRPr="00022A35" w:rsidRDefault="005B236E" w:rsidP="001607E3">
      <w:pPr>
        <w:pStyle w:val="ListNumber"/>
        <w:numPr>
          <w:ilvl w:val="0"/>
          <w:numId w:val="20"/>
        </w:numPr>
      </w:pPr>
      <w:r w:rsidRPr="00022A35">
        <w:rPr>
          <w:rStyle w:val="DFN"/>
        </w:rPr>
        <w:t>Элементы управления ЭС.</w:t>
      </w:r>
      <w:r w:rsidRPr="00022A35">
        <w:t xml:space="preserve"> Если вы предполагаете реализацию элементов управления ЭС графическим (a не текстовым) способом, то разработайте соответствующие файлы для различных случаев обработки каждого элемента управления. Например, вид кнопки </w:t>
      </w:r>
      <w:r w:rsidRPr="00022A35">
        <w:rPr>
          <w:rStyle w:val="DFN"/>
        </w:rPr>
        <w:t>Contents</w:t>
      </w:r>
      <w:r w:rsidRPr="00022A35">
        <w:t xml:space="preserve"> может быть подготовлен для случаев, когда курсор мыши наведен на эту кнопку, либо когда пользователь щелкает на кнопке и т.п. </w:t>
      </w:r>
      <w:r w:rsidR="001607E3" w:rsidRPr="00022A35">
        <w:t xml:space="preserve">Исправьте шаблон меню </w:t>
      </w:r>
      <w:r w:rsidR="001607E3" w:rsidRPr="00022A35">
        <w:rPr>
          <w:rStyle w:val="FileNameUnix"/>
        </w:rPr>
        <w:t>CHM_frame_menu.htm</w:t>
      </w:r>
      <w:r w:rsidR="001607E3" w:rsidRPr="00022A35">
        <w:t xml:space="preserve"> с учетом реализации кнопок в графисечком виде</w:t>
      </w:r>
      <w:r w:rsidRPr="00022A35">
        <w:t xml:space="preserve">. </w:t>
      </w:r>
      <w:r w:rsidR="001607E3" w:rsidRPr="00022A35">
        <w:t xml:space="preserve">Выполните, если необходимо, замену графики для дерева (в папке </w:t>
      </w:r>
      <w:r w:rsidR="001607E3" w:rsidRPr="00022A35">
        <w:rPr>
          <w:rStyle w:val="FileNameUnix"/>
        </w:rPr>
        <w:t>dtree_img</w:t>
      </w:r>
      <w:r w:rsidR="001607E3" w:rsidRPr="00022A35">
        <w:t>)</w:t>
      </w:r>
      <w:r w:rsidR="001607E3" w:rsidRPr="00022A35">
        <w:rPr>
          <w:lang w:val="en-US"/>
        </w:rPr>
        <w:t xml:space="preserve"> </w:t>
      </w:r>
      <w:r w:rsidR="001607E3" w:rsidRPr="00022A35">
        <w:t xml:space="preserve">и для самого скина (в папке </w:t>
      </w:r>
      <w:r w:rsidR="001607E3" w:rsidRPr="00022A35">
        <w:rPr>
          <w:rStyle w:val="FileNameUnix"/>
        </w:rPr>
        <w:t>template_img</w:t>
      </w:r>
      <w:r w:rsidR="001607E3" w:rsidRPr="00022A35">
        <w:t>)</w:t>
      </w:r>
      <w:r w:rsidR="001607E3" w:rsidRPr="00022A35">
        <w:rPr>
          <w:lang w:val="en-US"/>
        </w:rPr>
        <w:t>.</w:t>
      </w:r>
    </w:p>
    <w:p w:rsidR="001607E3" w:rsidRPr="00022A35" w:rsidRDefault="001607E3" w:rsidP="001607E3">
      <w:pPr>
        <w:pStyle w:val="ListNumber"/>
        <w:numPr>
          <w:ilvl w:val="0"/>
          <w:numId w:val="20"/>
        </w:numPr>
      </w:pPr>
      <w:r w:rsidRPr="00022A35">
        <w:rPr>
          <w:rStyle w:val="DFN"/>
        </w:rPr>
        <w:t>Переменные и замены</w:t>
      </w:r>
      <w:r w:rsidRPr="00022A35">
        <w:t xml:space="preserve">. Дополните, если необходимо, файл </w:t>
      </w:r>
      <w:r w:rsidRPr="00022A35">
        <w:rPr>
          <w:rStyle w:val="FileNameUnix"/>
        </w:rPr>
        <w:t>specified_vars.ini</w:t>
      </w:r>
      <w:r w:rsidRPr="00022A35">
        <w:t xml:space="preserve"> и файл </w:t>
      </w:r>
      <w:r w:rsidRPr="00022A35">
        <w:rPr>
          <w:rStyle w:val="FileNameUnix"/>
        </w:rPr>
        <w:t>skinrep_1.ini</w:t>
      </w:r>
      <w:r w:rsidRPr="00022A35">
        <w:t>. Если вы вводите новые определяемые переменные, то разместите их в соответствующих шаблонах.</w:t>
      </w:r>
    </w:p>
    <w:p w:rsidR="005B236E" w:rsidRPr="00022A35" w:rsidRDefault="005B236E" w:rsidP="009719A2">
      <w:pPr>
        <w:pStyle w:val="ListNumber"/>
        <w:numPr>
          <w:ilvl w:val="0"/>
          <w:numId w:val="20"/>
        </w:numPr>
      </w:pPr>
      <w:r w:rsidRPr="00022A35">
        <w:rPr>
          <w:rStyle w:val="DFN"/>
        </w:rPr>
        <w:t>Отладка скина</w:t>
      </w:r>
      <w:r w:rsidR="00C731A1" w:rsidRPr="00022A35">
        <w:fldChar w:fldCharType="begin"/>
      </w:r>
      <w:r w:rsidR="00C731A1" w:rsidRPr="00022A35">
        <w:instrText xml:space="preserve"> XE "Скин:Отладка скина" </w:instrText>
      </w:r>
      <w:r w:rsidR="00C731A1" w:rsidRPr="00022A35">
        <w:fldChar w:fldCharType="end"/>
      </w:r>
      <w:r w:rsidRPr="00022A35">
        <w:rPr>
          <w:rStyle w:val="DFN"/>
        </w:rPr>
        <w:t xml:space="preserve"> на тестовом документе.</w:t>
      </w:r>
      <w:r w:rsidRPr="00022A35">
        <w:t xml:space="preserve"> Для отладки скина создайте тестовый проект на основе отлаживаемого скина и проведите генерацию и отладку тестовой ЭС со стандартным первоисточником. В качестве первоисточника для проекта используйте файлы </w:t>
      </w:r>
      <w:r w:rsidRPr="00022A35">
        <w:rPr>
          <w:rStyle w:val="FileNameUnix"/>
        </w:rPr>
        <w:t>abc_eng.doc</w:t>
      </w:r>
      <w:r w:rsidRPr="00022A35">
        <w:t xml:space="preserve"> или </w:t>
      </w:r>
      <w:r w:rsidRPr="00022A35">
        <w:rPr>
          <w:rStyle w:val="FileNameUnix"/>
        </w:rPr>
        <w:t>abc_rus.doc</w:t>
      </w:r>
      <w:r w:rsidRPr="00022A35">
        <w:t xml:space="preserve"> (они находятся в папке приложения и включены в дистрибутив программы GenHelp). </w:t>
      </w:r>
    </w:p>
    <w:p w:rsidR="005B236E" w:rsidRPr="00022A35" w:rsidRDefault="005B236E" w:rsidP="001607E3">
      <w:pPr>
        <w:pStyle w:val="ListContinue"/>
      </w:pPr>
      <w:r w:rsidRPr="00022A35">
        <w:t xml:space="preserve">Вам необходимо будет проводить пересоздание проекта каждый раз перед очередным отладочным прогоном (см. также примечание). Проверьте внешний вид полученной ЭС, для чего запустите стартовый файл </w:t>
      </w:r>
      <w:r w:rsidR="001607E3" w:rsidRPr="00022A35">
        <w:rPr>
          <w:rStyle w:val="FileNameUnix"/>
        </w:rPr>
        <w:t>CHM_frame_index_search_main.htm</w:t>
      </w:r>
      <w:r w:rsidRPr="00022A35">
        <w:rPr>
          <w:rStyle w:val="FileNameUnix"/>
        </w:rPr>
        <w:t xml:space="preserve">. </w:t>
      </w:r>
      <w:r w:rsidRPr="00022A35">
        <w:t xml:space="preserve">Внесите необходимые корректуры </w:t>
      </w:r>
      <w:r w:rsidRPr="00022A35">
        <w:rPr>
          <w:rStyle w:val="Emphasis"/>
        </w:rPr>
        <w:t>в полученные файлы ЭС</w:t>
      </w:r>
      <w:r w:rsidRPr="00022A35">
        <w:t xml:space="preserve"> в папке </w:t>
      </w:r>
      <w:r w:rsidRPr="00022A35">
        <w:rPr>
          <w:rStyle w:val="FileNameUnix"/>
        </w:rPr>
        <w:t>Output</w:t>
      </w:r>
      <w:r w:rsidRPr="00022A35">
        <w:t xml:space="preserve">. Когда ЭС в </w:t>
      </w:r>
      <w:r w:rsidRPr="00022A35">
        <w:rPr>
          <w:rStyle w:val="FileNameUnix"/>
        </w:rPr>
        <w:t>Output</w:t>
      </w:r>
      <w:r w:rsidRPr="00022A35">
        <w:t xml:space="preserve"> примет надлежащий вид, перенесите скорректированные файлы </w:t>
      </w:r>
      <w:r w:rsidR="001607E3" w:rsidRPr="00022A35">
        <w:t xml:space="preserve">или решения по коррекции файлов </w:t>
      </w:r>
      <w:r w:rsidRPr="00022A35">
        <w:t xml:space="preserve">в соответствующие исходные </w:t>
      </w:r>
      <w:r w:rsidR="001607E3" w:rsidRPr="00022A35">
        <w:t>файлы или в файлы замен.</w:t>
      </w:r>
    </w:p>
    <w:p w:rsidR="005B236E" w:rsidRPr="00022A35" w:rsidRDefault="005B236E" w:rsidP="001607E3">
      <w:pPr>
        <w:pStyle w:val="ListContinue"/>
        <w:rPr>
          <w:rStyle w:val="DFN"/>
        </w:rPr>
      </w:pPr>
      <w:r w:rsidRPr="00022A35">
        <w:rPr>
          <w:rStyle w:val="DFN"/>
        </w:rPr>
        <w:t xml:space="preserve">Примечание. </w:t>
      </w:r>
      <w:r w:rsidRPr="00022A35">
        <w:t xml:space="preserve">Во время отладки скина периодически создавайте новый проект на основе отлаживаемого скина. Проекты нумеруйте последовательно (например, </w:t>
      </w:r>
      <w:r w:rsidRPr="00022A35">
        <w:rPr>
          <w:rStyle w:val="CODE"/>
        </w:rPr>
        <w:t>NewSkin01</w:t>
      </w:r>
      <w:r w:rsidRPr="00022A35">
        <w:t xml:space="preserve">, </w:t>
      </w:r>
      <w:r w:rsidRPr="00022A35">
        <w:rPr>
          <w:rStyle w:val="CODE"/>
        </w:rPr>
        <w:t>NewSkin02</w:t>
      </w:r>
      <w:r w:rsidRPr="00022A35">
        <w:t xml:space="preserve"> и т.д.). Это позволит вам, в случае необходимости, вернуться на предыдущий вариант скина. После полной отладки нового скина восстановите файл проектов.</w:t>
      </w:r>
    </w:p>
    <w:p w:rsidR="005B236E" w:rsidRPr="00022A35" w:rsidRDefault="005B236E" w:rsidP="009719A2">
      <w:pPr>
        <w:pStyle w:val="ListNumber"/>
        <w:numPr>
          <w:ilvl w:val="0"/>
          <w:numId w:val="20"/>
        </w:numPr>
      </w:pPr>
      <w:r w:rsidRPr="00022A35">
        <w:rPr>
          <w:rStyle w:val="DFN"/>
        </w:rPr>
        <w:t>Дополнительная обработка HTML.</w:t>
      </w:r>
      <w:r w:rsidRPr="00022A35">
        <w:t xml:space="preserve"> Вы можете расширить файл </w:t>
      </w:r>
      <w:r w:rsidR="001607E3" w:rsidRPr="00022A35">
        <w:rPr>
          <w:rStyle w:val="FileNameUnix"/>
          <w:lang w:val="en-US"/>
        </w:rPr>
        <w:t>complete</w:t>
      </w:r>
      <w:r w:rsidRPr="00022A35">
        <w:rPr>
          <w:rStyle w:val="FileNameUnix"/>
        </w:rPr>
        <w:t xml:space="preserve">.bat </w:t>
      </w:r>
      <w:r w:rsidRPr="00022A35">
        <w:t xml:space="preserve">командами на вызов программы </w:t>
      </w:r>
      <w:r w:rsidR="001607E3" w:rsidRPr="00022A35">
        <w:rPr>
          <w:rStyle w:val="FileNameUnix"/>
        </w:rPr>
        <w:t>ufrex</w:t>
      </w:r>
      <w:r w:rsidR="001607E3" w:rsidRPr="00022A35">
        <w:rPr>
          <w:lang w:val="en-US"/>
        </w:rPr>
        <w:t xml:space="preserve"> </w:t>
      </w:r>
      <w:r w:rsidR="001607E3" w:rsidRPr="00022A35">
        <w:t xml:space="preserve">или </w:t>
      </w:r>
      <w:r w:rsidRPr="00022A35">
        <w:rPr>
          <w:rStyle w:val="FileNameUnix"/>
        </w:rPr>
        <w:t>genh_sr</w:t>
      </w:r>
      <w:r w:rsidRPr="00022A35">
        <w:t xml:space="preserve"> с целью дополнительной обработки файлов HTML целевой ЭС пользователя. Это может быть необходимо в том случае, когда Word при экспорте в HTML разделов стандартного первоисточника порождает одинаковые ошибки форматирования в тексте HTML. </w:t>
      </w:r>
    </w:p>
    <w:p w:rsidR="005B236E" w:rsidRPr="00022A35" w:rsidRDefault="005B236E" w:rsidP="001607E3">
      <w:pPr>
        <w:pStyle w:val="ListContinue"/>
      </w:pPr>
      <w:r w:rsidRPr="00022A35">
        <w:t xml:space="preserve">Происходить это может по разным причинам, в том случае и по причине неконсистентного использования стилей при подготовке первоисточника. Примером может служить изменение </w:t>
      </w:r>
      <w:r w:rsidR="0048581C" w:rsidRPr="00022A35">
        <w:t>"</w:t>
      </w:r>
      <w:r w:rsidRPr="00022A35">
        <w:t>вручную</w:t>
      </w:r>
      <w:r w:rsidR="0048581C" w:rsidRPr="00022A35">
        <w:t>"</w:t>
      </w:r>
      <w:r w:rsidRPr="00022A35">
        <w:t xml:space="preserve"> свойств параграфа, уже отформатированного каким-либо стилем, например, стилем для нумерованных или маркированных списков. В результате во время создания HTML Word, реализуя сделанные вами </w:t>
      </w:r>
      <w:r w:rsidR="0048581C" w:rsidRPr="00022A35">
        <w:t>"</w:t>
      </w:r>
      <w:r w:rsidRPr="00022A35">
        <w:t>ручные</w:t>
      </w:r>
      <w:r w:rsidR="0048581C" w:rsidRPr="00022A35">
        <w:t>"</w:t>
      </w:r>
      <w:r w:rsidRPr="00022A35">
        <w:t xml:space="preserve"> правки стиля, может добавлять свой тэг </w:t>
      </w:r>
      <w:r w:rsidRPr="00022A35">
        <w:rPr>
          <w:rStyle w:val="CODE"/>
        </w:rPr>
        <w:t>&lt;style&gt;</w:t>
      </w:r>
      <w:r w:rsidRPr="00022A35">
        <w:t xml:space="preserve"> внутрь тэга </w:t>
      </w:r>
      <w:r w:rsidRPr="00022A35">
        <w:rPr>
          <w:rStyle w:val="CODE"/>
        </w:rPr>
        <w:t>&lt;class&gt;</w:t>
      </w:r>
      <w:r w:rsidRPr="00022A35">
        <w:t xml:space="preserve"> для такого параграфа. При просмотре этого текста в браузере может исказиться внешний вид соответствующих параграфов. Это искажение происходит потому, что разметка для одноименных классов, описанная в файле </w:t>
      </w:r>
      <w:r w:rsidRPr="00022A35">
        <w:rPr>
          <w:rStyle w:val="FileNameUnix"/>
        </w:rPr>
        <w:t>chm.css</w:t>
      </w:r>
      <w:r w:rsidRPr="00022A35">
        <w:t xml:space="preserve">, перекрывается разметкой, вставленной Word. </w:t>
      </w:r>
    </w:p>
    <w:p w:rsidR="005B236E" w:rsidRPr="00022A35" w:rsidRDefault="005B236E" w:rsidP="009719A2">
      <w:pPr>
        <w:pStyle w:val="ListNumber"/>
        <w:numPr>
          <w:ilvl w:val="0"/>
          <w:numId w:val="20"/>
        </w:numPr>
      </w:pPr>
      <w:r w:rsidRPr="00022A35">
        <w:rPr>
          <w:rStyle w:val="DFN"/>
        </w:rPr>
        <w:t>Создание примеров внешнего вида скина</w:t>
      </w:r>
      <w:r w:rsidR="00C731A1" w:rsidRPr="00022A35">
        <w:fldChar w:fldCharType="begin"/>
      </w:r>
      <w:r w:rsidR="00C731A1" w:rsidRPr="00022A35">
        <w:instrText xml:space="preserve"> XE "Скин:Создание снимка внешнего вида скина" </w:instrText>
      </w:r>
      <w:r w:rsidR="00C731A1" w:rsidRPr="00022A35">
        <w:fldChar w:fldCharType="end"/>
      </w:r>
      <w:r w:rsidRPr="00022A35">
        <w:rPr>
          <w:rStyle w:val="DFN"/>
        </w:rPr>
        <w:t>.</w:t>
      </w:r>
      <w:r w:rsidRPr="00022A35">
        <w:t xml:space="preserve"> После того, как скин отлажен, </w:t>
      </w:r>
      <w:r w:rsidR="001607E3" w:rsidRPr="00022A35">
        <w:t xml:space="preserve">создайте </w:t>
      </w:r>
      <w:r w:rsidRPr="00022A35">
        <w:t xml:space="preserve">полноценный пример внешнего вида нового скина. Во время просмотра </w:t>
      </w:r>
      <w:r w:rsidR="001607E3" w:rsidRPr="00022A35">
        <w:t xml:space="preserve">результата генерации на новом скине </w:t>
      </w:r>
      <w:r w:rsidRPr="00022A35">
        <w:t xml:space="preserve">в браузере (в полноэкранном режиме) сделайте снимок экрана готового скина, затем преобразуйте его к размеру 320 на 240 пикселей и сохраните в папку </w:t>
      </w:r>
      <w:r w:rsidR="001607E3" w:rsidRPr="00022A35">
        <w:rPr>
          <w:rStyle w:val="FileNameUnix"/>
        </w:rPr>
        <w:t>New</w:t>
      </w:r>
      <w:r w:rsidR="001607E3" w:rsidRPr="00022A35">
        <w:rPr>
          <w:rStyle w:val="FileNameUnix"/>
          <w:lang w:val="en-US"/>
        </w:rPr>
        <w:t>Skin</w:t>
      </w:r>
      <w:r w:rsidRPr="00022A35">
        <w:rPr>
          <w:rStyle w:val="FileNameUnix"/>
        </w:rPr>
        <w:t xml:space="preserve"> </w:t>
      </w:r>
      <w:r w:rsidRPr="00022A35">
        <w:t xml:space="preserve">с именем </w:t>
      </w:r>
      <w:r w:rsidR="001607E3" w:rsidRPr="00022A35">
        <w:rPr>
          <w:rStyle w:val="FileNameUnix"/>
          <w:lang w:val="en-US"/>
        </w:rPr>
        <w:t>skin_shot</w:t>
      </w:r>
      <w:r w:rsidRPr="00022A35">
        <w:rPr>
          <w:rStyle w:val="FileNameUnix"/>
        </w:rPr>
        <w:t xml:space="preserve">.gif. </w:t>
      </w:r>
      <w:r w:rsidRPr="00022A35">
        <w:t>Запустите GenHelp и убедитесь, что выбор нового скина проходит успешно при создании проекта и при генерации ЭС.</w:t>
      </w:r>
    </w:p>
    <w:p w:rsidR="005B236E" w:rsidRPr="00022A35" w:rsidRDefault="005B236E" w:rsidP="009719A2">
      <w:pPr>
        <w:pStyle w:val="ListNumber"/>
        <w:numPr>
          <w:ilvl w:val="0"/>
          <w:numId w:val="20"/>
        </w:numPr>
      </w:pPr>
      <w:r w:rsidRPr="00022A35">
        <w:rPr>
          <w:rStyle w:val="DFN"/>
        </w:rPr>
        <w:t>Публикация скина</w:t>
      </w:r>
      <w:r w:rsidR="00C731A1" w:rsidRPr="00022A35">
        <w:fldChar w:fldCharType="begin"/>
      </w:r>
      <w:r w:rsidR="00C731A1" w:rsidRPr="00022A35">
        <w:instrText xml:space="preserve"> XE "Скин:Публикация скина" </w:instrText>
      </w:r>
      <w:r w:rsidR="00C731A1" w:rsidRPr="00022A35">
        <w:fldChar w:fldCharType="end"/>
      </w:r>
      <w:r w:rsidRPr="00022A35">
        <w:rPr>
          <w:rStyle w:val="DFN"/>
        </w:rPr>
        <w:t>.</w:t>
      </w:r>
      <w:r w:rsidRPr="00022A35">
        <w:t xml:space="preserve"> Отлаженный скин разместите в репозитории для общего доступа. Разработайте bat-файл для копирования в папку </w:t>
      </w:r>
      <w:r w:rsidRPr="00022A35">
        <w:rPr>
          <w:rStyle w:val="FileNameUnix"/>
        </w:rPr>
        <w:t>App\Skins</w:t>
      </w:r>
      <w:r w:rsidRPr="00022A35">
        <w:t xml:space="preserve"> всех ваших скинов, не входящих в состав дистрибутива GenHelp. Это позволит вам получать доступ к вашим скинам в случае переустановки GenHelp.</w:t>
      </w:r>
    </w:p>
    <w:p w:rsidR="005B236E" w:rsidRPr="00022A35" w:rsidRDefault="005B236E" w:rsidP="001607E3">
      <w:pPr>
        <w:pStyle w:val="Gap"/>
      </w:pPr>
    </w:p>
    <w:p w:rsidR="005B236E" w:rsidRPr="00022A35" w:rsidRDefault="005B236E">
      <w:pPr>
        <w:pStyle w:val="Heading2"/>
        <w:rPr>
          <w:lang w:val="ru-RU"/>
        </w:rPr>
      </w:pPr>
      <w:bookmarkStart w:id="168" w:name="_Выполнение_GenHelp_в_1"/>
      <w:bookmarkStart w:id="169" w:name="_Toc346638580"/>
      <w:bookmarkStart w:id="170" w:name="_Toc476839369"/>
      <w:bookmarkEnd w:id="168"/>
      <w:r w:rsidRPr="00022A35">
        <w:rPr>
          <w:lang w:val="ru-RU"/>
        </w:rPr>
        <w:t>Выполнение GenHelp в пакетном режиме</w:t>
      </w:r>
      <w:bookmarkEnd w:id="169"/>
      <w:bookmarkEnd w:id="170"/>
    </w:p>
    <w:p w:rsidR="005B236E" w:rsidRPr="00022A35" w:rsidRDefault="00C731A1">
      <w:r w:rsidRPr="00022A35">
        <w:fldChar w:fldCharType="begin"/>
      </w:r>
      <w:r w:rsidRPr="00022A35">
        <w:instrText xml:space="preserve"> XE "GenHelp:Выполнение GenHelp в пакетном режиме" </w:instrText>
      </w:r>
      <w:r w:rsidRPr="00022A35">
        <w:fldChar w:fldCharType="end"/>
      </w:r>
      <w:r w:rsidRPr="00022A35">
        <w:fldChar w:fldCharType="begin"/>
      </w:r>
      <w:r w:rsidRPr="00022A35">
        <w:instrText xml:space="preserve"> XE "Пакетный режим:Выполнение GenHelp в пакетном режиме" </w:instrText>
      </w:r>
      <w:r w:rsidRPr="00022A35">
        <w:fldChar w:fldCharType="end"/>
      </w:r>
      <w:r w:rsidR="005B236E" w:rsidRPr="00022A35">
        <w:t xml:space="preserve">GenHelp разрабатывалась с учетом возможности ее исполнения в форме вызова утилиты командной строки. Для работы в этом режиме рекомендуется создать </w:t>
      </w:r>
      <w:r w:rsidR="005B236E" w:rsidRPr="00022A35">
        <w:rPr>
          <w:rStyle w:val="FileNameUnix"/>
        </w:rPr>
        <w:t>bat</w:t>
      </w:r>
      <w:r w:rsidR="005B236E" w:rsidRPr="00022A35">
        <w:t xml:space="preserve">-файл, содержащий команду на вызов GenHelp. Запуск в пакетном режиме предполагает, что исходный текст и параметры GenHelp </w:t>
      </w:r>
      <w:r w:rsidR="0048581C" w:rsidRPr="00022A35">
        <w:t>"</w:t>
      </w:r>
      <w:r w:rsidR="005B236E" w:rsidRPr="00022A35">
        <w:t>отлажены</w:t>
      </w:r>
      <w:r w:rsidR="0048581C" w:rsidRPr="00022A35">
        <w:t>"</w:t>
      </w:r>
      <w:r w:rsidR="005B236E" w:rsidRPr="00022A35">
        <w:t>.</w:t>
      </w:r>
    </w:p>
    <w:p w:rsidR="00DB44AA" w:rsidRPr="00022A35" w:rsidRDefault="005B236E">
      <w:pPr>
        <w:rPr>
          <w:lang w:val="en-US"/>
        </w:rPr>
      </w:pPr>
      <w:r w:rsidRPr="00022A35">
        <w:t>В процессе своего исполнения в пакетном режиме GenHelp может выдавать окна сообщений, связанных с ошибками в параметрах. При этом работа GenHelp завершается.</w:t>
      </w:r>
    </w:p>
    <w:p w:rsidR="005B236E" w:rsidRPr="00022A35" w:rsidRDefault="00DC4BB1">
      <w:r w:rsidRPr="00022A35">
        <w:t>Перед выполнением проекта в пакетном режиме проект должен быть занесен в файл</w:t>
      </w:r>
      <w:r w:rsidR="00B318F6" w:rsidRPr="00022A35">
        <w:t> </w:t>
      </w:r>
      <w:r w:rsidRPr="00022A35">
        <w:rPr>
          <w:rStyle w:val="FileNameUnix"/>
        </w:rPr>
        <w:t>projects_ini</w:t>
      </w:r>
      <w:r w:rsidRPr="00022A35">
        <w:t xml:space="preserve">. </w:t>
      </w:r>
      <w:r w:rsidR="007D79A8" w:rsidRPr="00022A35">
        <w:t>Во</w:t>
      </w:r>
      <w:r w:rsidR="00F8429E" w:rsidRPr="00022A35">
        <w:t> </w:t>
      </w:r>
      <w:r w:rsidR="00F82B8B" w:rsidRPr="00022A35">
        <w:t>в</w:t>
      </w:r>
      <w:r w:rsidR="007D79A8" w:rsidRPr="00022A35">
        <w:t xml:space="preserve">ремя генерации проекта в пакетном режиме </w:t>
      </w:r>
      <w:r w:rsidR="007D79A8" w:rsidRPr="00022A35">
        <w:rPr>
          <w:lang w:val="en-US"/>
        </w:rPr>
        <w:t xml:space="preserve">GenHelp </w:t>
      </w:r>
      <w:r w:rsidR="007D79A8" w:rsidRPr="00022A35">
        <w:t>не обновляет информацию о проекте в файле</w:t>
      </w:r>
      <w:r w:rsidR="00B318F6" w:rsidRPr="00022A35">
        <w:rPr>
          <w:lang w:val="en-US"/>
        </w:rPr>
        <w:t> </w:t>
      </w:r>
      <w:r w:rsidR="00DB44AA" w:rsidRPr="00022A35">
        <w:rPr>
          <w:rStyle w:val="FileNameUnix"/>
        </w:rPr>
        <w:t>projects_ini</w:t>
      </w:r>
      <w:r w:rsidR="00DB44AA" w:rsidRPr="00022A35">
        <w:t>.</w:t>
      </w:r>
    </w:p>
    <w:p w:rsidR="005B236E" w:rsidRPr="00022A35" w:rsidRDefault="005B236E">
      <w:pPr>
        <w:keepNext/>
      </w:pPr>
      <w:r w:rsidRPr="00022A35">
        <w:t>Формат команды исполнения GenHelp следующий:</w:t>
      </w:r>
    </w:p>
    <w:p w:rsidR="005B236E" w:rsidRPr="00022A35" w:rsidRDefault="005B236E" w:rsidP="00064BD5">
      <w:pPr>
        <w:pStyle w:val="ListContinue"/>
        <w:rPr>
          <w:rStyle w:val="CODE"/>
        </w:rPr>
      </w:pPr>
      <w:r w:rsidRPr="00022A35">
        <w:rPr>
          <w:rStyle w:val="CODE"/>
        </w:rPr>
        <w:t>"App\</w:t>
      </w:r>
      <w:r w:rsidR="00086936" w:rsidRPr="00022A35">
        <w:rPr>
          <w:rStyle w:val="CODE"/>
        </w:rPr>
        <w:t>GenHelp4.exe</w:t>
      </w:r>
      <w:r w:rsidRPr="00022A35">
        <w:rPr>
          <w:rStyle w:val="CODE"/>
        </w:rPr>
        <w:t>" [проект]</w:t>
      </w:r>
    </w:p>
    <w:p w:rsidR="005B236E" w:rsidRPr="00022A35" w:rsidRDefault="005B236E" w:rsidP="00064BD5">
      <w:pPr>
        <w:pStyle w:val="ListContinue"/>
        <w:rPr>
          <w:rStyle w:val="Emphasis"/>
        </w:rPr>
      </w:pPr>
      <w:r w:rsidRPr="00022A35">
        <w:rPr>
          <w:rStyle w:val="Emphasis"/>
        </w:rPr>
        <w:t>где</w:t>
      </w:r>
    </w:p>
    <w:tbl>
      <w:tblPr>
        <w:tblW w:w="0" w:type="auto"/>
        <w:tblInd w:w="992" w:type="dxa"/>
        <w:tblLook w:val="0000" w:firstRow="0" w:lastRow="0" w:firstColumn="0" w:lastColumn="0" w:noHBand="0" w:noVBand="0"/>
      </w:tblPr>
      <w:tblGrid>
        <w:gridCol w:w="1276"/>
        <w:gridCol w:w="5886"/>
      </w:tblGrid>
      <w:tr w:rsidR="005B236E" w:rsidRPr="00022A35">
        <w:tc>
          <w:tcPr>
            <w:tcW w:w="1276" w:type="dxa"/>
          </w:tcPr>
          <w:p w:rsidR="005B236E" w:rsidRPr="00022A35" w:rsidRDefault="005B236E" w:rsidP="003633EE">
            <w:pPr>
              <w:pStyle w:val="TableNormal0"/>
              <w:rPr>
                <w:rStyle w:val="Emphasis"/>
                <w:lang w:val="ru-RU"/>
              </w:rPr>
            </w:pPr>
            <w:r w:rsidRPr="00022A35">
              <w:rPr>
                <w:rStyle w:val="CODE"/>
                <w:lang w:val="ru-RU"/>
              </w:rPr>
              <w:t>App</w:t>
            </w:r>
          </w:p>
        </w:tc>
        <w:tc>
          <w:tcPr>
            <w:tcW w:w="5886" w:type="dxa"/>
          </w:tcPr>
          <w:p w:rsidR="005B236E" w:rsidRPr="00022A35" w:rsidRDefault="005B236E" w:rsidP="003633EE">
            <w:pPr>
              <w:pStyle w:val="TableNormal0"/>
              <w:rPr>
                <w:rStyle w:val="Emphasis"/>
                <w:lang w:val="ru-RU"/>
              </w:rPr>
            </w:pPr>
            <w:r w:rsidRPr="00022A35">
              <w:t xml:space="preserve">полный путь к папке, содержащей </w:t>
            </w:r>
            <w:r w:rsidR="00086936" w:rsidRPr="00022A35">
              <w:rPr>
                <w:rStyle w:val="FileNameUnix"/>
              </w:rPr>
              <w:t>GenHelp4.exe</w:t>
            </w:r>
            <w:r w:rsidRPr="00022A35">
              <w:t xml:space="preserve">. Если путь содержит пробелы, то весь путь (включая текст </w:t>
            </w:r>
            <w:r w:rsidR="00086936" w:rsidRPr="00022A35">
              <w:rPr>
                <w:rStyle w:val="FileNameUnix"/>
              </w:rPr>
              <w:t>GenHelp4.exe</w:t>
            </w:r>
            <w:r w:rsidRPr="00022A35">
              <w:t>) надо заключить в апострофы.</w:t>
            </w:r>
          </w:p>
        </w:tc>
      </w:tr>
      <w:tr w:rsidR="005B236E" w:rsidRPr="00022A35">
        <w:tc>
          <w:tcPr>
            <w:tcW w:w="1276" w:type="dxa"/>
          </w:tcPr>
          <w:p w:rsidR="005B236E" w:rsidRPr="00022A35" w:rsidRDefault="005B236E" w:rsidP="003633EE">
            <w:pPr>
              <w:pStyle w:val="TableNormal0"/>
              <w:rPr>
                <w:rStyle w:val="Emphasis"/>
                <w:lang w:val="ru-RU"/>
              </w:rPr>
            </w:pPr>
            <w:r w:rsidRPr="00022A35">
              <w:rPr>
                <w:rStyle w:val="CODE"/>
                <w:lang w:val="ru-RU"/>
              </w:rPr>
              <w:t>проект</w:t>
            </w:r>
            <w:r w:rsidRPr="00022A35">
              <w:t xml:space="preserve"> </w:t>
            </w:r>
          </w:p>
        </w:tc>
        <w:tc>
          <w:tcPr>
            <w:tcW w:w="5886" w:type="dxa"/>
          </w:tcPr>
          <w:p w:rsidR="005B236E" w:rsidRPr="00022A35" w:rsidRDefault="005B236E" w:rsidP="003633EE">
            <w:pPr>
              <w:pStyle w:val="TableNormal0"/>
              <w:rPr>
                <w:rStyle w:val="Emphasis"/>
                <w:lang w:val="ru-RU"/>
              </w:rPr>
            </w:pPr>
            <w:r w:rsidRPr="00022A35">
              <w:t>полный путь к файлу проекта GenHelp.</w:t>
            </w:r>
          </w:p>
        </w:tc>
      </w:tr>
    </w:tbl>
    <w:p w:rsidR="005B236E" w:rsidRPr="00022A35" w:rsidRDefault="005B236E">
      <w:pPr>
        <w:jc w:val="left"/>
      </w:pPr>
    </w:p>
    <w:p w:rsidR="005B236E" w:rsidRPr="00022A35" w:rsidRDefault="005B236E" w:rsidP="00064BD5">
      <w:pPr>
        <w:pStyle w:val="ListContinue"/>
      </w:pPr>
      <w:r w:rsidRPr="00022A35">
        <w:rPr>
          <w:rStyle w:val="DFN"/>
        </w:rPr>
        <w:t xml:space="preserve">Пример файла </w:t>
      </w:r>
      <w:r w:rsidRPr="00022A35">
        <w:rPr>
          <w:rStyle w:val="FileNameUnix"/>
        </w:rPr>
        <w:t>GenHelp.bat</w:t>
      </w:r>
      <w:r w:rsidR="00C731A1" w:rsidRPr="00022A35">
        <w:fldChar w:fldCharType="begin"/>
      </w:r>
      <w:r w:rsidR="00C731A1" w:rsidRPr="00022A35">
        <w:instrText xml:space="preserve"> XE "Файл:Файл GenHelp.bat" </w:instrText>
      </w:r>
      <w:r w:rsidR="00C731A1" w:rsidRPr="00022A35">
        <w:fldChar w:fldCharType="end"/>
      </w:r>
      <w:r w:rsidRPr="00022A35">
        <w:t>.</w:t>
      </w:r>
    </w:p>
    <w:p w:rsidR="005B236E" w:rsidRPr="00022A35" w:rsidRDefault="005B236E" w:rsidP="00064BD5">
      <w:pPr>
        <w:pStyle w:val="ListContinue"/>
        <w:rPr>
          <w:rStyle w:val="CODE"/>
          <w:rFonts w:ascii="Times New Roman" w:hAnsi="Times New Roman"/>
          <w:noProof w:val="0"/>
        </w:rPr>
      </w:pPr>
      <w:r w:rsidRPr="00022A35">
        <w:rPr>
          <w:rStyle w:val="CODE"/>
        </w:rPr>
        <w:t>C:\GenHelp\</w:t>
      </w:r>
      <w:r w:rsidR="00086936" w:rsidRPr="00022A35">
        <w:rPr>
          <w:rStyle w:val="CODE"/>
        </w:rPr>
        <w:t>GenHelp4.exe</w:t>
      </w:r>
      <w:r w:rsidRPr="00022A35">
        <w:rPr>
          <w:rStyle w:val="CODE"/>
        </w:rPr>
        <w:t xml:space="preserve"> C:\Prj\ICAT2\SS-ICAT2-OH.ini</w:t>
      </w:r>
    </w:p>
    <w:p w:rsidR="005B236E" w:rsidRPr="00022A35" w:rsidRDefault="005B236E"/>
    <w:p w:rsidR="005B236E" w:rsidRPr="00022A35" w:rsidRDefault="005B236E">
      <w:pPr>
        <w:pStyle w:val="ChapterLabel"/>
        <w:framePr w:wrap="notBeside"/>
        <w:rPr>
          <w:lang w:val="ru-RU"/>
        </w:rPr>
      </w:pPr>
      <w:bookmarkStart w:id="171" w:name="GH_PRT_part6_label"/>
      <w:r w:rsidRPr="00022A35">
        <w:rPr>
          <w:lang w:val="ru-RU"/>
        </w:rPr>
        <w:t>Часть</w:t>
      </w:r>
    </w:p>
    <w:p w:rsidR="005B236E" w:rsidRPr="00022A35" w:rsidRDefault="005B236E">
      <w:pPr>
        <w:pStyle w:val="ChapterNumber"/>
        <w:framePr w:wrap="notBeside"/>
        <w:rPr>
          <w:lang w:val="ru-RU"/>
        </w:rPr>
      </w:pPr>
      <w:r w:rsidRPr="00022A35">
        <w:rPr>
          <w:lang w:val="ru-RU"/>
        </w:rPr>
        <w:t>6</w:t>
      </w:r>
    </w:p>
    <w:p w:rsidR="005B236E" w:rsidRPr="00022A35" w:rsidRDefault="005B236E">
      <w:pPr>
        <w:pStyle w:val="Heading1"/>
        <w:rPr>
          <w:lang w:val="ru-RU"/>
        </w:rPr>
      </w:pPr>
      <w:bookmarkStart w:id="172" w:name="_Toc346638581"/>
      <w:bookmarkStart w:id="173" w:name="_Toc476839370"/>
      <w:bookmarkEnd w:id="171"/>
      <w:r w:rsidRPr="00022A35">
        <w:rPr>
          <w:lang w:val="ru-RU"/>
        </w:rPr>
        <w:t>Приложения</w:t>
      </w:r>
      <w:bookmarkEnd w:id="172"/>
      <w:bookmarkEnd w:id="173"/>
    </w:p>
    <w:p w:rsidR="002A4849" w:rsidRPr="00022A35" w:rsidRDefault="002A4849" w:rsidP="002A4849">
      <w:pPr>
        <w:rPr>
          <w:lang w:val="en-US"/>
        </w:rPr>
      </w:pPr>
      <w:r w:rsidRPr="00022A35">
        <w:t xml:space="preserve">В Приложении даны справочные сведения о понятиях </w:t>
      </w:r>
      <w:r w:rsidRPr="00022A35">
        <w:rPr>
          <w:lang w:val="en-US"/>
        </w:rPr>
        <w:t xml:space="preserve">GenHelp </w:t>
      </w:r>
      <w:r w:rsidRPr="00022A35">
        <w:t>(введенных в версии 4.00) и приведены отве</w:t>
      </w:r>
      <w:r w:rsidR="00DE2442" w:rsidRPr="00022A35">
        <w:t>ты на часто задаваемые вопросы.</w:t>
      </w:r>
    </w:p>
    <w:p w:rsidR="00DE2442" w:rsidRPr="00022A35" w:rsidRDefault="00DE2442" w:rsidP="00DE2442">
      <w:pPr>
        <w:pStyle w:val="Heading2"/>
      </w:pPr>
      <w:bookmarkStart w:id="174" w:name="_Toc476839371"/>
      <w:r w:rsidRPr="00022A35">
        <w:t>Настройки окружения GenHelp</w:t>
      </w:r>
      <w:bookmarkEnd w:id="174"/>
    </w:p>
    <w:p w:rsidR="002A4849" w:rsidRPr="00022A35" w:rsidRDefault="002A4849" w:rsidP="002A4849">
      <w:r w:rsidRPr="00022A35">
        <w:t xml:space="preserve">В </w:t>
      </w:r>
      <w:r w:rsidRPr="00022A35">
        <w:rPr>
          <w:lang w:val="en-US"/>
        </w:rPr>
        <w:t xml:space="preserve">GenHelp </w:t>
      </w:r>
      <w:r w:rsidRPr="00022A35">
        <w:t>4.00 введены понятия генерируемых и определяемых переменных, шаблонов, файлов замены.</w:t>
      </w:r>
    </w:p>
    <w:p w:rsidR="002A4849" w:rsidRPr="00022A35" w:rsidRDefault="002A4849" w:rsidP="002A4849">
      <w:pPr>
        <w:pStyle w:val="Heading3"/>
        <w:rPr>
          <w:lang w:val="ru-RU"/>
        </w:rPr>
      </w:pPr>
      <w:bookmarkStart w:id="175" w:name="_Переменные"/>
      <w:bookmarkStart w:id="176" w:name="_Toc346638582"/>
      <w:bookmarkStart w:id="177" w:name="_Toc476839372"/>
      <w:bookmarkEnd w:id="175"/>
      <w:r w:rsidRPr="00022A35">
        <w:rPr>
          <w:lang w:val="ru-RU"/>
        </w:rPr>
        <w:t>Переменные</w:t>
      </w:r>
      <w:bookmarkEnd w:id="176"/>
      <w:bookmarkEnd w:id="177"/>
    </w:p>
    <w:p w:rsidR="002A4849" w:rsidRPr="00022A35" w:rsidRDefault="002A4849" w:rsidP="002A4849">
      <w:pPr>
        <w:rPr>
          <w:lang w:val="en-US"/>
        </w:rPr>
      </w:pPr>
      <w:r w:rsidRPr="00022A35">
        <w:rPr>
          <w:rStyle w:val="DFN"/>
        </w:rPr>
        <w:t>Переменная</w:t>
      </w:r>
      <w:r w:rsidRPr="00022A35">
        <w:t xml:space="preserve"> – это именованный держатель места в шаблоне соответствующей страницы. Переменные могут быть </w:t>
      </w:r>
      <w:r w:rsidRPr="00022A35">
        <w:rPr>
          <w:rStyle w:val="Emphasis"/>
        </w:rPr>
        <w:t>генерируемыми</w:t>
      </w:r>
      <w:r w:rsidRPr="00022A35">
        <w:t xml:space="preserve">, а могут быть </w:t>
      </w:r>
      <w:r w:rsidRPr="00022A35">
        <w:rPr>
          <w:rStyle w:val="Emphasis"/>
        </w:rPr>
        <w:t>определяемыми</w:t>
      </w:r>
      <w:r w:rsidRPr="00022A35">
        <w:t>. Переменные могут содержать любой текст, в том числе программный код.</w:t>
      </w:r>
      <w:r w:rsidR="002E39CE" w:rsidRPr="00022A35">
        <w:t xml:space="preserve"> Переменные обозначаются текстом, заключенным в пары фигурных скобок (в данном документе они обозначены не фигурными, а угловыми скобками). Пример названия переменной: </w:t>
      </w:r>
      <w:r w:rsidR="002E39CE" w:rsidRPr="00022A35">
        <w:rPr>
          <w:rStyle w:val="CODE"/>
          <w:rFonts w:cs="Arial"/>
        </w:rPr>
        <w:t>&lt;&lt;INDEX_HHK&gt;&gt;</w:t>
      </w:r>
      <w:r w:rsidR="002E39CE" w:rsidRPr="00022A35">
        <w:t>.</w:t>
      </w:r>
    </w:p>
    <w:p w:rsidR="002A4849" w:rsidRPr="00022A35" w:rsidRDefault="002A4849" w:rsidP="002A4849">
      <w:pPr>
        <w:pStyle w:val="ListBullet"/>
        <w:tabs>
          <w:tab w:val="clear" w:pos="720"/>
          <w:tab w:val="left" w:pos="360"/>
        </w:tabs>
        <w:suppressAutoHyphens/>
        <w:spacing w:line="240" w:lineRule="atLeast"/>
        <w:ind w:left="360" w:hanging="360"/>
      </w:pPr>
      <w:r w:rsidRPr="00022A35">
        <w:t xml:space="preserve">Значения </w:t>
      </w:r>
      <w:r w:rsidRPr="00022A35">
        <w:rPr>
          <w:rStyle w:val="Emphasis"/>
        </w:rPr>
        <w:t>генерируемых переменных</w:t>
      </w:r>
      <w:r w:rsidRPr="00022A35">
        <w:t xml:space="preserve"> генерируется программой GenHelp при исполнении проекта. В основном это программный и </w:t>
      </w:r>
      <w:r w:rsidRPr="00022A35">
        <w:rPr>
          <w:lang w:val="en-US"/>
        </w:rPr>
        <w:t>HTML-</w:t>
      </w:r>
      <w:r w:rsidRPr="00022A35">
        <w:t>код. Значения генерируемых переменных при выполнении их подстановки могут зависеть от текущих обстоятельств применения переменной (напр., переменная имени файла предыдущего топика). Все генерируемые переменные создаются в полном составе независимо от выходного формата Help, указанного пользователем. Генерируемые переменные описываются в коде программы. Они обрабатываются в особом порядке, в соответствии с назначением каждой генерируемой переменной.</w:t>
      </w:r>
    </w:p>
    <w:p w:rsidR="002A4849" w:rsidRPr="00022A35" w:rsidRDefault="002A4849" w:rsidP="002A4849">
      <w:pPr>
        <w:pStyle w:val="ListBullet"/>
        <w:tabs>
          <w:tab w:val="clear" w:pos="720"/>
          <w:tab w:val="left" w:pos="360"/>
        </w:tabs>
        <w:suppressAutoHyphens/>
        <w:spacing w:line="240" w:lineRule="atLeast"/>
        <w:ind w:left="360" w:hanging="360"/>
      </w:pPr>
      <w:r w:rsidRPr="00022A35">
        <w:t xml:space="preserve">Значения </w:t>
      </w:r>
      <w:r w:rsidRPr="00022A35">
        <w:rPr>
          <w:rStyle w:val="Emphasis"/>
        </w:rPr>
        <w:t>определяемых переменных</w:t>
      </w:r>
      <w:r w:rsidRPr="00022A35">
        <w:t xml:space="preserve"> задаются пользователем во входящем в состав скина файле замен для определяемых переменных </w:t>
      </w:r>
      <w:r w:rsidRPr="00022A35">
        <w:rPr>
          <w:rStyle w:val="FileNameUnix"/>
        </w:rPr>
        <w:t>specified_vars.ini</w:t>
      </w:r>
      <w:r w:rsidRPr="00022A35">
        <w:t>. Пользователь может внести в это</w:t>
      </w:r>
      <w:r w:rsidR="00F2283A" w:rsidRPr="00022A35">
        <w:t>т</w:t>
      </w:r>
      <w:r w:rsidRPr="00022A35">
        <w:t xml:space="preserve"> файл изменения. Определяемые переменные обрабатываются в порядке возрастания имени файла. Общий принцип работы </w:t>
      </w:r>
      <w:r w:rsidRPr="00022A35">
        <w:noBreakHyphen/>
        <w:t xml:space="preserve"> замена указанного контекста на другой.</w:t>
      </w:r>
    </w:p>
    <w:p w:rsidR="002A4849" w:rsidRPr="00022A35" w:rsidRDefault="002A4849" w:rsidP="002A4849">
      <w:pPr>
        <w:pStyle w:val="Gap"/>
      </w:pPr>
    </w:p>
    <w:p w:rsidR="002A4849" w:rsidRPr="00022A35" w:rsidRDefault="002A4849" w:rsidP="002A4849">
      <w:pPr>
        <w:pStyle w:val="Heading3"/>
        <w:rPr>
          <w:lang w:val="ru-RU"/>
        </w:rPr>
      </w:pPr>
      <w:bookmarkStart w:id="178" w:name="_Toc346638583"/>
      <w:bookmarkStart w:id="179" w:name="_Toc476839373"/>
      <w:r w:rsidRPr="00022A35">
        <w:rPr>
          <w:lang w:val="ru-RU"/>
        </w:rPr>
        <w:t>Шаблоны</w:t>
      </w:r>
      <w:bookmarkEnd w:id="178"/>
      <w:bookmarkEnd w:id="179"/>
    </w:p>
    <w:p w:rsidR="002A4849" w:rsidRPr="00022A35" w:rsidRDefault="002A4849" w:rsidP="002A4849">
      <w:r w:rsidRPr="00022A35">
        <w:t xml:space="preserve">В составы скинов входят </w:t>
      </w:r>
      <w:r w:rsidRPr="00022A35">
        <w:rPr>
          <w:rStyle w:val="Emphasis"/>
        </w:rPr>
        <w:t>шаблоны страниц</w:t>
      </w:r>
      <w:r w:rsidRPr="00022A35">
        <w:t>. Они содержат указатели генерируемых и определяемых переменных. Замещение указателей значениями переменных выполнятся</w:t>
      </w:r>
      <w:r w:rsidRPr="00022A35">
        <w:rPr>
          <w:lang w:val="en-US"/>
        </w:rPr>
        <w:t xml:space="preserve"> </w:t>
      </w:r>
      <w:r w:rsidRPr="00022A35">
        <w:t>GenHelp на этапе замен.</w:t>
      </w:r>
    </w:p>
    <w:p w:rsidR="002A4849" w:rsidRPr="00022A35" w:rsidRDefault="002A4849" w:rsidP="002A4849">
      <w:r w:rsidRPr="00022A35">
        <w:t xml:space="preserve">Пользователь при настройке внешнего вида хелпа может указать средствами GenHelp замену любого файла скина (в том числе шаблона), путем размещения этого файла в папке </w:t>
      </w:r>
      <w:r w:rsidRPr="00022A35">
        <w:rPr>
          <w:rStyle w:val="FileNameUnix"/>
        </w:rPr>
        <w:t>Update</w:t>
      </w:r>
      <w:r w:rsidRPr="00022A35">
        <w:rPr>
          <w:lang w:val="en-US"/>
        </w:rPr>
        <w:t>.</w:t>
      </w:r>
    </w:p>
    <w:p w:rsidR="002A4849" w:rsidRPr="00022A35" w:rsidRDefault="002A4849" w:rsidP="002A4849">
      <w:pPr>
        <w:keepNext/>
      </w:pPr>
      <w:r w:rsidRPr="00022A35">
        <w:t>Шаблоны в скинах предусмотрены для следующих типов текстовых файлов:</w:t>
      </w:r>
    </w:p>
    <w:p w:rsidR="002A4849" w:rsidRPr="00022A35" w:rsidRDefault="002A4849" w:rsidP="002A4849">
      <w:pPr>
        <w:pStyle w:val="ListBullet"/>
        <w:tabs>
          <w:tab w:val="clear" w:pos="720"/>
          <w:tab w:val="left" w:pos="360"/>
        </w:tabs>
        <w:suppressAutoHyphens/>
        <w:spacing w:line="240" w:lineRule="atLeast"/>
        <w:ind w:left="360" w:hanging="360"/>
      </w:pPr>
      <w:r w:rsidRPr="00022A35">
        <w:t>Для HTML-файлов, входящих в оболочку Help;</w:t>
      </w:r>
    </w:p>
    <w:p w:rsidR="002A4849" w:rsidRPr="00022A35" w:rsidRDefault="002A4849" w:rsidP="002A4849">
      <w:pPr>
        <w:pStyle w:val="ListBullet"/>
        <w:tabs>
          <w:tab w:val="clear" w:pos="720"/>
          <w:tab w:val="left" w:pos="360"/>
        </w:tabs>
        <w:suppressAutoHyphens/>
        <w:spacing w:line="240" w:lineRule="atLeast"/>
        <w:ind w:left="360" w:hanging="360"/>
      </w:pPr>
      <w:r w:rsidRPr="00022A35">
        <w:t>Для HTML-файлов, содержащих навигационные структуры различного формата;</w:t>
      </w:r>
    </w:p>
    <w:p w:rsidR="002A4849" w:rsidRPr="00022A35" w:rsidRDefault="002A4849" w:rsidP="002A4849">
      <w:pPr>
        <w:pStyle w:val="ListBullet"/>
        <w:tabs>
          <w:tab w:val="clear" w:pos="720"/>
          <w:tab w:val="left" w:pos="360"/>
        </w:tabs>
        <w:suppressAutoHyphens/>
        <w:spacing w:line="240" w:lineRule="atLeast"/>
        <w:ind w:left="360" w:hanging="360"/>
      </w:pPr>
      <w:r w:rsidRPr="00022A35">
        <w:t>Для HTML-файлов генерируемых страниц (топиков) Help;</w:t>
      </w:r>
    </w:p>
    <w:p w:rsidR="002A4849" w:rsidRPr="00022A35" w:rsidRDefault="002A4849" w:rsidP="002A4849">
      <w:pPr>
        <w:pStyle w:val="ListBullet"/>
        <w:tabs>
          <w:tab w:val="clear" w:pos="720"/>
          <w:tab w:val="left" w:pos="360"/>
        </w:tabs>
        <w:suppressAutoHyphens/>
        <w:spacing w:line="240" w:lineRule="atLeast"/>
        <w:ind w:left="360" w:hanging="360"/>
      </w:pPr>
      <w:r w:rsidRPr="00022A35">
        <w:t>Для JavaScript-файлов;</w:t>
      </w:r>
    </w:p>
    <w:p w:rsidR="002A4849" w:rsidRPr="00022A35" w:rsidRDefault="002A4849" w:rsidP="002A4849">
      <w:pPr>
        <w:pStyle w:val="ListBullet"/>
        <w:tabs>
          <w:tab w:val="clear" w:pos="720"/>
          <w:tab w:val="left" w:pos="360"/>
        </w:tabs>
        <w:suppressAutoHyphens/>
        <w:spacing w:line="240" w:lineRule="atLeast"/>
        <w:ind w:left="360" w:hanging="360"/>
      </w:pPr>
      <w:r w:rsidRPr="00022A35">
        <w:t>Для css-файлов;</w:t>
      </w:r>
    </w:p>
    <w:p w:rsidR="002A4849" w:rsidRPr="00022A35" w:rsidRDefault="002A4849" w:rsidP="002A4849">
      <w:pPr>
        <w:pStyle w:val="ListBullet"/>
        <w:tabs>
          <w:tab w:val="clear" w:pos="720"/>
          <w:tab w:val="left" w:pos="360"/>
        </w:tabs>
        <w:suppressAutoHyphens/>
        <w:spacing w:line="240" w:lineRule="atLeast"/>
        <w:ind w:left="360" w:hanging="360"/>
      </w:pPr>
      <w:r w:rsidRPr="00022A35">
        <w:t>Для проектных файлов CHM (.hhc, .hhk, .</w:t>
      </w:r>
      <w:r w:rsidRPr="00022A35">
        <w:rPr>
          <w:lang w:val="en-US"/>
        </w:rPr>
        <w:t>hhp</w:t>
      </w:r>
      <w:r w:rsidRPr="00022A35">
        <w:t>);</w:t>
      </w:r>
    </w:p>
    <w:p w:rsidR="002A4849" w:rsidRPr="00022A35" w:rsidRDefault="002A4849" w:rsidP="002A4849">
      <w:pPr>
        <w:pStyle w:val="ListBullet"/>
        <w:tabs>
          <w:tab w:val="clear" w:pos="720"/>
          <w:tab w:val="left" w:pos="360"/>
        </w:tabs>
        <w:suppressAutoHyphens/>
        <w:spacing w:line="240" w:lineRule="atLeast"/>
        <w:ind w:left="360" w:hanging="360"/>
      </w:pPr>
      <w:r w:rsidRPr="00022A35">
        <w:t>Для прочих файлов, входящих в состав скина.</w:t>
      </w:r>
    </w:p>
    <w:p w:rsidR="002A4849" w:rsidRPr="00022A35" w:rsidRDefault="002A4849" w:rsidP="002A4849">
      <w:pPr>
        <w:pStyle w:val="Heading3"/>
        <w:rPr>
          <w:lang w:val="ru-RU"/>
        </w:rPr>
      </w:pPr>
      <w:bookmarkStart w:id="180" w:name="_Toc346638584"/>
      <w:bookmarkStart w:id="181" w:name="_Toc476839374"/>
      <w:r w:rsidRPr="00022A35">
        <w:rPr>
          <w:lang w:val="ru-RU"/>
        </w:rPr>
        <w:t>Файлы замен</w:t>
      </w:r>
      <w:bookmarkEnd w:id="180"/>
      <w:bookmarkEnd w:id="181"/>
    </w:p>
    <w:p w:rsidR="002A4849" w:rsidRPr="00022A35" w:rsidRDefault="002A4849" w:rsidP="002A4849">
      <w:r w:rsidRPr="00022A35">
        <w:rPr>
          <w:rStyle w:val="DFN"/>
        </w:rPr>
        <w:t xml:space="preserve">Файлы замен в скине </w:t>
      </w:r>
      <w:r w:rsidRPr="00022A35">
        <w:t>являются ini-файлами, содержащими последовательно нумерованные описатели замен.</w:t>
      </w:r>
      <w:r w:rsidRPr="00022A35">
        <w:rPr>
          <w:lang w:val="en-US"/>
        </w:rPr>
        <w:t xml:space="preserve"> </w:t>
      </w:r>
      <w:r w:rsidRPr="00022A35">
        <w:t xml:space="preserve">Структура файла </w:t>
      </w:r>
      <w:r w:rsidRPr="00022A35">
        <w:rPr>
          <w:rStyle w:val="FileNameUnix"/>
        </w:rPr>
        <w:t>specified_vars</w:t>
      </w:r>
      <w:r w:rsidRPr="00022A35">
        <w:rPr>
          <w:rStyle w:val="FileNameUnix"/>
          <w:lang w:val="en-US"/>
        </w:rPr>
        <w:t>N</w:t>
      </w:r>
      <w:r w:rsidRPr="00022A35">
        <w:rPr>
          <w:rStyle w:val="FileNameUnix"/>
        </w:rPr>
        <w:t>.ini</w:t>
      </w:r>
      <w:r w:rsidRPr="00022A35">
        <w:rPr>
          <w:lang w:val="en-US"/>
        </w:rPr>
        <w:t xml:space="preserve"> </w:t>
      </w:r>
      <w:r w:rsidRPr="00022A35">
        <w:t>следующая (слева-названия определяемых переменных, справа </w:t>
      </w:r>
      <w:r w:rsidRPr="00022A35">
        <w:noBreakHyphen/>
        <w:t xml:space="preserve"> заменяющиезначения):</w:t>
      </w:r>
    </w:p>
    <w:p w:rsidR="002A4849" w:rsidRPr="00022A35" w:rsidRDefault="002A4849" w:rsidP="002A4849">
      <w:pPr>
        <w:pStyle w:val="ListContinue2"/>
        <w:numPr>
          <w:ilvl w:val="0"/>
          <w:numId w:val="171"/>
        </w:numPr>
        <w:tabs>
          <w:tab w:val="left" w:pos="0"/>
        </w:tabs>
        <w:suppressAutoHyphens/>
        <w:spacing w:after="240" w:line="240" w:lineRule="atLeast"/>
        <w:ind w:left="720"/>
        <w:rPr>
          <w:rStyle w:val="CODE"/>
        </w:rPr>
      </w:pPr>
      <w:r w:rsidRPr="00022A35">
        <w:rPr>
          <w:rStyle w:val="CODE"/>
        </w:rPr>
        <w:t>[LIST]</w:t>
      </w:r>
    </w:p>
    <w:p w:rsidR="002A4849" w:rsidRPr="00022A35" w:rsidRDefault="002A4849" w:rsidP="002A4849">
      <w:pPr>
        <w:pStyle w:val="ListContinue2"/>
        <w:numPr>
          <w:ilvl w:val="0"/>
          <w:numId w:val="171"/>
        </w:numPr>
        <w:tabs>
          <w:tab w:val="left" w:pos="0"/>
        </w:tabs>
        <w:suppressAutoHyphens/>
        <w:spacing w:after="240" w:line="240" w:lineRule="atLeast"/>
        <w:ind w:left="720"/>
        <w:rPr>
          <w:rStyle w:val="CODE"/>
        </w:rPr>
      </w:pPr>
      <w:r w:rsidRPr="00022A35">
        <w:rPr>
          <w:rStyle w:val="CODE"/>
        </w:rPr>
        <w:t>1=|</w:t>
      </w:r>
      <w:r w:rsidR="00971660" w:rsidRPr="00022A35">
        <w:rPr>
          <w:rStyle w:val="CODE"/>
        </w:rPr>
        <w:t>&lt;&lt;</w:t>
      </w:r>
      <w:r w:rsidRPr="00022A35">
        <w:rPr>
          <w:rStyle w:val="CODE"/>
        </w:rPr>
        <w:t>HELP_ENCODING</w:t>
      </w:r>
      <w:r w:rsidR="00971660" w:rsidRPr="00022A35">
        <w:rPr>
          <w:rStyle w:val="CODE"/>
        </w:rPr>
        <w:t>&gt;&gt;</w:t>
      </w:r>
      <w:r w:rsidRPr="00022A35">
        <w:rPr>
          <w:rStyle w:val="CODE"/>
        </w:rPr>
        <w:t>|UTF-8|</w:t>
      </w:r>
    </w:p>
    <w:p w:rsidR="002A4849" w:rsidRPr="00022A35" w:rsidRDefault="002A4849" w:rsidP="002A4849">
      <w:pPr>
        <w:pStyle w:val="ListContinue2"/>
        <w:numPr>
          <w:ilvl w:val="0"/>
          <w:numId w:val="171"/>
        </w:numPr>
        <w:tabs>
          <w:tab w:val="left" w:pos="0"/>
        </w:tabs>
        <w:suppressAutoHyphens/>
        <w:spacing w:after="240" w:line="240" w:lineRule="atLeast"/>
        <w:ind w:left="720"/>
        <w:rPr>
          <w:rStyle w:val="CODE"/>
        </w:rPr>
      </w:pPr>
      <w:r w:rsidRPr="00022A35">
        <w:rPr>
          <w:rStyle w:val="CODE"/>
        </w:rPr>
        <w:t>2=|</w:t>
      </w:r>
      <w:r w:rsidR="00971660" w:rsidRPr="00022A35">
        <w:rPr>
          <w:rStyle w:val="CODE"/>
        </w:rPr>
        <w:t>&lt;&lt;</w:t>
      </w:r>
      <w:r w:rsidRPr="00022A35">
        <w:rPr>
          <w:rStyle w:val="CODE"/>
        </w:rPr>
        <w:t>CONTENTS_TREE_OPENALL_LABEL</w:t>
      </w:r>
      <w:r w:rsidR="00971660" w:rsidRPr="00022A35">
        <w:rPr>
          <w:rStyle w:val="CODE"/>
        </w:rPr>
        <w:t>&gt;&gt;</w:t>
      </w:r>
      <w:r w:rsidRPr="00022A35">
        <w:rPr>
          <w:rStyle w:val="CODE"/>
        </w:rPr>
        <w:t>|Open All|</w:t>
      </w:r>
    </w:p>
    <w:p w:rsidR="002A4849" w:rsidRPr="00022A35" w:rsidRDefault="002A4849" w:rsidP="002A4849">
      <w:pPr>
        <w:pStyle w:val="ListContinue2"/>
        <w:numPr>
          <w:ilvl w:val="0"/>
          <w:numId w:val="171"/>
        </w:numPr>
        <w:tabs>
          <w:tab w:val="left" w:pos="0"/>
        </w:tabs>
        <w:suppressAutoHyphens/>
        <w:spacing w:after="240" w:line="240" w:lineRule="atLeast"/>
        <w:ind w:left="720"/>
        <w:rPr>
          <w:rStyle w:val="CODE"/>
        </w:rPr>
      </w:pPr>
      <w:r w:rsidRPr="00022A35">
        <w:rPr>
          <w:rStyle w:val="CODE"/>
        </w:rPr>
        <w:t>3=|</w:t>
      </w:r>
      <w:r w:rsidR="00971660" w:rsidRPr="00022A35">
        <w:rPr>
          <w:rStyle w:val="CODE"/>
        </w:rPr>
        <w:t>&lt;&lt;</w:t>
      </w:r>
      <w:r w:rsidRPr="00022A35">
        <w:rPr>
          <w:rStyle w:val="CODE"/>
        </w:rPr>
        <w:t>CONTENTS_TREE_OPENALL_TIP</w:t>
      </w:r>
      <w:r w:rsidR="00971660" w:rsidRPr="00022A35">
        <w:rPr>
          <w:rStyle w:val="CODE"/>
        </w:rPr>
        <w:t>&gt;&gt;</w:t>
      </w:r>
      <w:r w:rsidRPr="00022A35">
        <w:rPr>
          <w:rStyle w:val="CODE"/>
        </w:rPr>
        <w:t>|Open all topics|</w:t>
      </w:r>
    </w:p>
    <w:p w:rsidR="002A4849" w:rsidRPr="00022A35" w:rsidRDefault="002A4849" w:rsidP="002A4849">
      <w:pPr>
        <w:pStyle w:val="ListContinue2"/>
        <w:numPr>
          <w:ilvl w:val="0"/>
          <w:numId w:val="171"/>
        </w:numPr>
        <w:tabs>
          <w:tab w:val="left" w:pos="0"/>
        </w:tabs>
        <w:suppressAutoHyphens/>
        <w:spacing w:after="240" w:line="240" w:lineRule="atLeast"/>
        <w:ind w:left="720"/>
        <w:rPr>
          <w:rStyle w:val="CODE"/>
        </w:rPr>
      </w:pPr>
      <w:r w:rsidRPr="00022A35">
        <w:rPr>
          <w:rStyle w:val="CODE"/>
        </w:rPr>
        <w:t>. . .</w:t>
      </w:r>
    </w:p>
    <w:p w:rsidR="002A4849" w:rsidRPr="00022A35" w:rsidRDefault="002A4849" w:rsidP="002A4849">
      <w:pPr>
        <w:pStyle w:val="Heading3"/>
      </w:pPr>
      <w:bookmarkStart w:id="182" w:name="_Toc346638585"/>
      <w:bookmarkStart w:id="183" w:name="_Toc476839375"/>
      <w:r w:rsidRPr="00022A35">
        <w:t>Генерируемые и определяемые переменные</w:t>
      </w:r>
      <w:bookmarkEnd w:id="182"/>
      <w:bookmarkEnd w:id="183"/>
    </w:p>
    <w:p w:rsidR="002A4849" w:rsidRPr="00022A35" w:rsidRDefault="002A4849" w:rsidP="002A4849">
      <w:r w:rsidRPr="00022A35">
        <w:t>В таблице преременные имеют особые отметки:</w:t>
      </w:r>
    </w:p>
    <w:p w:rsidR="002A4849" w:rsidRPr="00022A35" w:rsidRDefault="002A4849" w:rsidP="002A4849">
      <w:pPr>
        <w:pStyle w:val="ListBullet"/>
      </w:pPr>
      <w:r w:rsidRPr="00022A35">
        <w:t>знаком </w:t>
      </w:r>
      <w:r w:rsidRPr="00022A35">
        <w:rPr>
          <w:rStyle w:val="DFN"/>
        </w:rPr>
        <w:t>+</w:t>
      </w:r>
      <w:r w:rsidRPr="00022A35">
        <w:t xml:space="preserve"> </w:t>
      </w:r>
      <w:r w:rsidRPr="00022A35">
        <w:rPr>
          <w:rStyle w:val="Emphasis"/>
        </w:rPr>
        <w:t>генерируемые переменные</w:t>
      </w:r>
      <w:r w:rsidRPr="00022A35">
        <w:t xml:space="preserve">, т.е., переменные, значения которых генерируются программой GenHelp (эти имена зарезервированы). </w:t>
      </w:r>
    </w:p>
    <w:p w:rsidR="002A4849" w:rsidRPr="00022A35" w:rsidRDefault="002A4849" w:rsidP="002A4849">
      <w:pPr>
        <w:pStyle w:val="ListBullet"/>
      </w:pPr>
      <w:r w:rsidRPr="00022A35">
        <w:t xml:space="preserve">знаком </w:t>
      </w:r>
      <w:r w:rsidRPr="00022A35">
        <w:rPr>
          <w:lang w:val="en-US"/>
        </w:rPr>
        <w:t xml:space="preserve">T+  отмечены </w:t>
      </w:r>
      <w:r w:rsidRPr="00022A35">
        <w:t>те генерируемые переменные, которые привязаны к имени топика (т.е., они генерируются для каждого топика).</w:t>
      </w:r>
    </w:p>
    <w:p w:rsidR="002A4849" w:rsidRPr="00022A35" w:rsidRDefault="002A4849" w:rsidP="002A4849">
      <w:pPr>
        <w:pStyle w:val="ListBullet"/>
      </w:pPr>
      <w:r w:rsidRPr="00022A35">
        <w:t xml:space="preserve">Остальные переменные считываются из файла </w:t>
      </w:r>
      <w:r w:rsidRPr="00022A35">
        <w:rPr>
          <w:rStyle w:val="FileNameUnix"/>
        </w:rPr>
        <w:t>specified_vars.ini</w:t>
      </w:r>
      <w:r w:rsidRPr="00022A35">
        <w:t>, входящего в состав скина и содержащего последовательно нумерованные описатели значений переменных.</w:t>
      </w:r>
      <w:r w:rsidR="00F2283A" w:rsidRPr="00022A35">
        <w:t xml:space="preserve"> В таблице приведены не все определяемые переменные.</w:t>
      </w:r>
    </w:p>
    <w:p w:rsidR="002A4849" w:rsidRPr="00022A35" w:rsidRDefault="002A4849" w:rsidP="002A4849">
      <w:pPr>
        <w:pStyle w:val="TableCaption"/>
      </w:pPr>
      <w:r w:rsidRPr="00022A35">
        <w:t xml:space="preserve">Таблица </w:t>
      </w:r>
      <w:r w:rsidR="00022A35" w:rsidRPr="00022A35">
        <w:fldChar w:fldCharType="begin"/>
      </w:r>
      <w:r w:rsidR="00022A35" w:rsidRPr="00022A35">
        <w:instrText xml:space="preserve"> SEQ Table \n \* MERGEFORMAT </w:instrText>
      </w:r>
      <w:r w:rsidR="00022A35" w:rsidRPr="00022A35">
        <w:fldChar w:fldCharType="separate"/>
      </w:r>
      <w:r w:rsidR="00C731A1" w:rsidRPr="00022A35">
        <w:rPr>
          <w:noProof/>
        </w:rPr>
        <w:t>2</w:t>
      </w:r>
      <w:r w:rsidR="00022A35" w:rsidRPr="00022A35">
        <w:rPr>
          <w:noProof/>
        </w:rPr>
        <w:fldChar w:fldCharType="end"/>
      </w:r>
      <w:r w:rsidRPr="00022A35">
        <w:t>. Имена переменных в GenHelp 4.0</w:t>
      </w:r>
    </w:p>
    <w:tbl>
      <w:tblPr>
        <w:tblW w:w="5000" w:type="pct"/>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387"/>
        <w:gridCol w:w="360"/>
        <w:gridCol w:w="3060"/>
        <w:gridCol w:w="4367"/>
      </w:tblGrid>
      <w:tr w:rsidR="002A4849" w:rsidRPr="00022A35" w:rsidTr="000A3AB6">
        <w:trPr>
          <w:cantSplit/>
          <w:tblHeader/>
          <w:tblCellSpacing w:w="0" w:type="dxa"/>
        </w:trPr>
        <w:tc>
          <w:tcPr>
            <w:tcW w:w="237" w:type="pct"/>
            <w:tcBorders>
              <w:top w:val="single" w:sz="2" w:space="0" w:color="auto"/>
              <w:left w:val="single" w:sz="2" w:space="0" w:color="auto"/>
              <w:bottom w:val="single" w:sz="2" w:space="0" w:color="auto"/>
              <w:right w:val="single" w:sz="2" w:space="0" w:color="auto"/>
              <w:tl2br w:val="nil"/>
              <w:tr2bl w:val="nil"/>
            </w:tcBorders>
            <w:shd w:val="clear" w:color="auto" w:fill="auto"/>
            <w:tcMar>
              <w:top w:w="0" w:type="dxa"/>
              <w:left w:w="113" w:type="dxa"/>
              <w:bottom w:w="0" w:type="dxa"/>
              <w:right w:w="113" w:type="dxa"/>
            </w:tcMar>
          </w:tcPr>
          <w:p w:rsidR="002A4849" w:rsidRPr="00022A35" w:rsidRDefault="002A4849" w:rsidP="000A3AB6">
            <w:pPr>
              <w:pStyle w:val="TableTitle"/>
              <w:suppressAutoHyphens/>
              <w:rPr>
                <w:rFonts w:cs="Arial"/>
                <w:lang w:val="ru-RU"/>
              </w:rPr>
            </w:pPr>
            <w:r w:rsidRPr="00022A35">
              <w:rPr>
                <w:rFonts w:cs="Arial"/>
                <w:lang w:val="ru-RU"/>
              </w:rPr>
              <w:t>+</w:t>
            </w:r>
          </w:p>
        </w:tc>
        <w:tc>
          <w:tcPr>
            <w:tcW w:w="220" w:type="pct"/>
            <w:tcBorders>
              <w:top w:val="single" w:sz="2" w:space="0" w:color="auto"/>
              <w:left w:val="single" w:sz="2" w:space="0" w:color="auto"/>
              <w:bottom w:val="single" w:sz="2" w:space="0" w:color="auto"/>
              <w:right w:val="single" w:sz="2" w:space="0" w:color="auto"/>
              <w:tl2br w:val="nil"/>
              <w:tr2bl w:val="nil"/>
            </w:tcBorders>
            <w:shd w:val="clear" w:color="auto" w:fill="auto"/>
            <w:tcMar>
              <w:top w:w="0" w:type="dxa"/>
              <w:left w:w="113" w:type="dxa"/>
              <w:bottom w:w="0" w:type="dxa"/>
              <w:right w:w="113" w:type="dxa"/>
            </w:tcMar>
          </w:tcPr>
          <w:p w:rsidR="002A4849" w:rsidRPr="00022A35" w:rsidRDefault="002A4849" w:rsidP="000A3AB6">
            <w:pPr>
              <w:pStyle w:val="TableTitle"/>
              <w:suppressAutoHyphens/>
              <w:rPr>
                <w:rFonts w:cs="Arial"/>
              </w:rPr>
            </w:pPr>
            <w:r w:rsidRPr="00022A35">
              <w:rPr>
                <w:rFonts w:cs="Arial"/>
              </w:rPr>
              <w:t>T</w:t>
            </w:r>
          </w:p>
        </w:tc>
        <w:tc>
          <w:tcPr>
            <w:tcW w:w="1872" w:type="pct"/>
            <w:tcBorders>
              <w:top w:val="single" w:sz="2" w:space="0" w:color="auto"/>
              <w:left w:val="single" w:sz="2" w:space="0" w:color="auto"/>
              <w:bottom w:val="single" w:sz="2" w:space="0" w:color="auto"/>
              <w:right w:val="single" w:sz="2" w:space="0" w:color="auto"/>
              <w:tl2br w:val="nil"/>
              <w:tr2bl w:val="nil"/>
            </w:tcBorders>
            <w:shd w:val="clear" w:color="auto" w:fill="auto"/>
            <w:tcMar>
              <w:top w:w="0" w:type="dxa"/>
              <w:left w:w="113" w:type="dxa"/>
              <w:bottom w:w="0" w:type="dxa"/>
              <w:right w:w="113" w:type="dxa"/>
            </w:tcMar>
          </w:tcPr>
          <w:p w:rsidR="002A4849" w:rsidRPr="00022A35" w:rsidRDefault="002A4849" w:rsidP="000A3AB6">
            <w:pPr>
              <w:pStyle w:val="TableTitle"/>
              <w:suppressAutoHyphens/>
              <w:rPr>
                <w:rFonts w:cs="Arial"/>
                <w:lang w:val="ru-RU"/>
              </w:rPr>
            </w:pPr>
            <w:r w:rsidRPr="00022A35">
              <w:rPr>
                <w:rFonts w:cs="Arial"/>
                <w:lang w:val="ru-RU"/>
              </w:rPr>
              <w:t>Переменная</w:t>
            </w:r>
          </w:p>
        </w:tc>
        <w:tc>
          <w:tcPr>
            <w:tcW w:w="2671" w:type="pct"/>
            <w:tcBorders>
              <w:top w:val="single" w:sz="2" w:space="0" w:color="auto"/>
              <w:left w:val="single" w:sz="2" w:space="0" w:color="auto"/>
              <w:bottom w:val="single" w:sz="2" w:space="0" w:color="auto"/>
              <w:right w:val="single" w:sz="2" w:space="0" w:color="auto"/>
              <w:tl2br w:val="nil"/>
              <w:tr2bl w:val="nil"/>
            </w:tcBorders>
            <w:shd w:val="clear" w:color="auto" w:fill="auto"/>
            <w:tcMar>
              <w:top w:w="0" w:type="dxa"/>
              <w:left w:w="113" w:type="dxa"/>
              <w:bottom w:w="0" w:type="dxa"/>
              <w:right w:w="113" w:type="dxa"/>
            </w:tcMar>
          </w:tcPr>
          <w:p w:rsidR="002A4849" w:rsidRPr="00022A35" w:rsidRDefault="002A4849" w:rsidP="000A3AB6">
            <w:pPr>
              <w:pStyle w:val="TableTitle"/>
              <w:suppressAutoHyphens/>
              <w:rPr>
                <w:rFonts w:cs="Arial"/>
                <w:lang w:val="ru-RU"/>
              </w:rPr>
            </w:pPr>
            <w:r w:rsidRPr="00022A35">
              <w:rPr>
                <w:rFonts w:cs="Arial"/>
                <w:lang w:val="ru-RU"/>
              </w:rPr>
              <w:t>Значение</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w:t>
            </w:r>
            <w:r w:rsidR="002A4849" w:rsidRPr="00022A35">
              <w:rPr>
                <w:rStyle w:val="CODE"/>
                <w:rFonts w:cs="Arial"/>
              </w:rPr>
              <w:t>HHC</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контента для файла </w:t>
            </w:r>
            <w:r w:rsidRPr="00022A35">
              <w:rPr>
                <w:rStyle w:val="FileNameUnix"/>
                <w:rFonts w:cs="Arial"/>
              </w:rPr>
              <w:t>TOC.HHC</w:t>
            </w:r>
            <w:r w:rsidRPr="00022A35">
              <w:t xml:space="preserve"> (для генерации CHM-формата)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w:t>
            </w:r>
            <w:r w:rsidR="002A4849" w:rsidRPr="00022A35">
              <w:rPr>
                <w:rStyle w:val="CODE"/>
                <w:rFonts w:cs="Arial"/>
              </w:rPr>
              <w:t>HTM_</w:t>
            </w:r>
            <w:r w:rsidR="002A4849" w:rsidRPr="00022A35">
              <w:rPr>
                <w:rStyle w:val="CODE"/>
                <w:rFonts w:cs="Arial"/>
                <w:lang w:val="ru-RU"/>
              </w:rPr>
              <w:t>TREE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Дерево оглавления (HTML+JS)</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CONTENTS_TREE_HOMEPAGE_LABEL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надписи для корня дерева оглавления</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CONTENTS_TREE_OPENALL_LABEL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ссылки на полное развертывание дерева оглавления</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CONTENTS_TREE_</w:t>
            </w:r>
            <w:r w:rsidR="002A4849" w:rsidRPr="00022A35">
              <w:rPr>
                <w:rStyle w:val="CODE"/>
                <w:rFonts w:cs="Arial"/>
              </w:rPr>
              <w:t>CLOSE</w:t>
            </w:r>
            <w:r w:rsidR="002A4849" w:rsidRPr="00022A35">
              <w:rPr>
                <w:rStyle w:val="CODE"/>
                <w:rFonts w:cs="Arial"/>
                <w:lang w:val="ru-RU"/>
              </w:rPr>
              <w:t>ALL_</w:t>
            </w:r>
            <w:r w:rsidR="002A4849" w:rsidRPr="00022A35">
              <w:rPr>
                <w:rStyle w:val="CODE"/>
                <w:rFonts w:cs="Arial"/>
              </w:rPr>
              <w:t>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ссылки на полное cвертывание дерева оглавления</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w:t>
            </w:r>
            <w:r w:rsidR="002A4849" w:rsidRPr="00022A35">
              <w:rPr>
                <w:rStyle w:val="CODE"/>
                <w:rFonts w:cs="Arial"/>
              </w:rPr>
              <w:t>HTM_NOTREE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Развернутый плоский список оглавления (HTML)</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w:t>
            </w:r>
            <w:r w:rsidR="002A4849" w:rsidRPr="00022A35">
              <w:rPr>
                <w:rStyle w:val="CODE"/>
                <w:rFonts w:cs="Arial"/>
              </w:rPr>
              <w:t>HHK</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контента для файла Index.HHK (для генерации CHM-формата)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w:t>
            </w:r>
            <w:r w:rsidR="002A4849" w:rsidRPr="00022A35">
              <w:rPr>
                <w:rStyle w:val="CODE"/>
                <w:rFonts w:cs="Arial"/>
              </w:rPr>
              <w:t>HTM_</w:t>
            </w:r>
            <w:r w:rsidR="002A4849" w:rsidRPr="00022A35">
              <w:rPr>
                <w:rStyle w:val="CODE"/>
                <w:rFonts w:cs="Arial"/>
                <w:lang w:val="ru-RU"/>
              </w:rPr>
              <w:t>TREE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rPr>
                <w:rStyle w:val="DFN"/>
                <w:rFonts w:cs="Arial"/>
              </w:rPr>
            </w:pPr>
            <w:r w:rsidRPr="00022A35">
              <w:t>Дерево индекса (HTML+JS)</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INDEX_TREE_OPENALL_LABEL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ссылки на полное развертывание дерева индекса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INDEX_TREE_</w:t>
            </w:r>
            <w:r w:rsidR="002A4849" w:rsidRPr="00022A35">
              <w:rPr>
                <w:rStyle w:val="CODE"/>
                <w:rFonts w:cs="Arial"/>
              </w:rPr>
              <w:t>CLOSEALL</w:t>
            </w:r>
            <w:r w:rsidR="002A4849" w:rsidRPr="00022A35">
              <w:rPr>
                <w:rStyle w:val="CODE"/>
                <w:rFonts w:cs="Arial"/>
                <w:lang w:val="ru-RU"/>
              </w:rPr>
              <w:t>_</w:t>
            </w:r>
            <w:r w:rsidR="002A4849" w:rsidRPr="00022A35">
              <w:rPr>
                <w:rStyle w:val="CODE"/>
                <w:rFonts w:cs="Arial"/>
              </w:rPr>
              <w:t>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ссылки на полное cвертывание дерева индекса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INDEX_TREE_HOMEPAGE_LABEL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надписи для корня дерева индекса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w:t>
            </w:r>
            <w:r w:rsidR="002A4849" w:rsidRPr="00022A35">
              <w:rPr>
                <w:rStyle w:val="CODE"/>
                <w:rFonts w:cs="Arial"/>
              </w:rPr>
              <w:t>HTM_NOTREE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Развернутый плоский список индекса (HTML)</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INDEX_TREE_BUILT_DIV_ID</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Идентификатор секции DIV, описывающей в шаблоне страницы дерева индекса (файл </w:t>
            </w:r>
            <w:r w:rsidRPr="00022A35">
              <w:rPr>
                <w:rStyle w:val="FileNameUnix"/>
                <w:rFonts w:cs="Arial"/>
              </w:rPr>
              <w:t>CHM_frame_index.htm</w:t>
            </w:r>
            <w:r w:rsidRPr="00022A35">
              <w:t xml:space="preserve">) html- и js-код дерева. При замене может принять значение </w:t>
            </w:r>
            <w:r w:rsidRPr="00022A35">
              <w:rPr>
                <w:rStyle w:val="Code0"/>
                <w:rFonts w:cs="Arial"/>
              </w:rPr>
              <w:t>HIDE_INDEX_TREE_BUILT</w:t>
            </w:r>
            <w:r w:rsidRPr="00022A35">
              <w:t xml:space="preserve"> (что даст JavaScript'у, обрабатывающему загрузку файла, указание на скрытие секции), либо </w:t>
            </w:r>
            <w:r w:rsidRPr="00022A35">
              <w:rPr>
                <w:rStyle w:val="Code0"/>
                <w:rFonts w:cs="Arial"/>
              </w:rPr>
              <w:t>SHOW_INDEX_TREE_BUILT</w:t>
            </w:r>
            <w:r w:rsidRPr="00022A35">
              <w:t xml:space="preserve"> (указание на отображение секции). Секция показывается, если индекс был создан.</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INDEX_TREE_NOTBUILT_DIV_ID</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Идентификатор секции DIV, описывающей в шаблоне страницы дерева индекса (файл </w:t>
            </w:r>
            <w:r w:rsidRPr="00022A35">
              <w:rPr>
                <w:rStyle w:val="FileNameUnix"/>
                <w:rFonts w:cs="Arial"/>
              </w:rPr>
              <w:t>CHM_frame_index.htm</w:t>
            </w:r>
            <w:r w:rsidRPr="00022A35">
              <w:t xml:space="preserve">) текст сообщения о том, что индекс не был построен. </w:t>
            </w:r>
            <w:r w:rsidRPr="00022A35">
              <w:br/>
              <w:t xml:space="preserve">При замене может принять значение </w:t>
            </w:r>
            <w:r w:rsidRPr="00022A35">
              <w:rPr>
                <w:rStyle w:val="Code0"/>
                <w:rFonts w:cs="Arial"/>
              </w:rPr>
              <w:t>HIDE_INDEX_TREE_NOTBUILT</w:t>
            </w:r>
            <w:r w:rsidRPr="00022A35">
              <w:t xml:space="preserve"> (что даст JavaScript'у, обрабатывающему загрузку файла, указание на скрытие секции), либо </w:t>
            </w:r>
            <w:r w:rsidRPr="00022A35">
              <w:rPr>
                <w:rStyle w:val="Code0"/>
                <w:rFonts w:cs="Arial"/>
              </w:rPr>
              <w:t>SHOW_INDEX_TREE_NOTBUILT</w:t>
            </w:r>
            <w:r w:rsidRPr="00022A35">
              <w:t xml:space="preserve"> (указание на отображение секции). Секция показывается, если индекс НЕ был создан.</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TOPIC_PATH_LINK</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Иерархическая цепочка ссылок на текущий топик от старшего родителя до текущего топика (путь) – генерится для каждого топика (HTML)</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TOPIC_PATH_LINK_DIV_ID</w:t>
            </w:r>
            <w:r w:rsidRPr="00022A35">
              <w:rPr>
                <w:rStyle w:val="CODE"/>
                <w:rFonts w:cs="Arial"/>
              </w:rPr>
              <w:t>&gt;&gt;</w:t>
            </w:r>
          </w:p>
        </w:tc>
        <w:tc>
          <w:tcPr>
            <w:tcW w:w="2671" w:type="pct"/>
            <w:shd w:val="clear" w:color="auto" w:fill="auto"/>
          </w:tcPr>
          <w:p w:rsidR="002A4849" w:rsidRPr="00022A35" w:rsidRDefault="002A4849" w:rsidP="003633EE">
            <w:pPr>
              <w:pStyle w:val="TableNormal0"/>
            </w:pPr>
            <w:r w:rsidRPr="00022A35">
              <w:t xml:space="preserve">Идентификатор секции DIV, описывающей в шаблоне страницы цепочку ссылок на текущий топик. При замене может принять значение </w:t>
            </w:r>
            <w:r w:rsidRPr="00022A35">
              <w:rPr>
                <w:rStyle w:val="Code0"/>
                <w:rFonts w:cs="Arial"/>
              </w:rPr>
              <w:t>HIDEPATHLINKDIVID</w:t>
            </w:r>
            <w:r w:rsidRPr="00022A35">
              <w:t xml:space="preserve"> (что даст JavaScript'у, обрабатывающему загрузку топика, указание на скрытие секции), либо </w:t>
            </w:r>
            <w:r w:rsidRPr="00022A35">
              <w:rPr>
                <w:rStyle w:val="Code0"/>
                <w:rFonts w:cs="Arial"/>
              </w:rPr>
              <w:t>SHOWPATHLINKDIVID</w:t>
            </w:r>
            <w:r w:rsidRPr="00022A35">
              <w:t xml:space="preserve"> (для других топиков). Секция показывается, если уровень топика больше 1.</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w:t>
            </w:r>
            <w:r w:rsidR="002A4849" w:rsidRPr="00022A35">
              <w:rPr>
                <w:rStyle w:val="CODE"/>
                <w:rFonts w:cs="Arial"/>
              </w:rPr>
              <w:t>NAME</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Имя топика (текст заголовка топика)  – генерится для каждого топика (HTML)</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TOPIC_CONTENTS</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Текст состава топика (кр. заголовка) – генерится для каждого топика (HTML)</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w:t>
            </w:r>
            <w:r w:rsidR="002A4849" w:rsidRPr="00022A35">
              <w:rPr>
                <w:rStyle w:val="CODE"/>
                <w:rFonts w:cs="Arial"/>
              </w:rPr>
              <w:t>FILE</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Имя html-файла топика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TOPIC_PREV_TIP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подсказки к ссылке на пред. топик (напр., "Перейти к предыдущему разделу"</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TOPIC_PREV_</w:t>
            </w:r>
            <w:r w:rsidR="002A4849" w:rsidRPr="00022A35">
              <w:rPr>
                <w:rStyle w:val="CODE"/>
                <w:rFonts w:cs="Arial"/>
              </w:rPr>
              <w:t>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гиперссылки на пред. топик</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TOPIC_PREV_</w:t>
            </w:r>
            <w:r w:rsidR="002A4849" w:rsidRPr="00022A35">
              <w:rPr>
                <w:rStyle w:val="CODE"/>
                <w:rFonts w:cs="Arial"/>
              </w:rPr>
              <w:t>NAME</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Название предыдущего топика (может использоваться при форматировании ссылки и/или подсказки на предыдущий топик) (если текущий топик являетcя головным, то название предыдущего топика создается равным пустой строке)</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TOPIC_PREV_</w:t>
            </w:r>
            <w:r w:rsidR="002A4849" w:rsidRPr="00022A35">
              <w:rPr>
                <w:rStyle w:val="CODE"/>
                <w:rFonts w:cs="Arial"/>
              </w:rPr>
              <w:t>FILE</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 xml:space="preserve">Имя файла пред. топика (может использоваться в ссылке на пред.топик) (если текущий топик являетcя головным, то имя файла пред.топика равно </w:t>
            </w:r>
            <w:r w:rsidRPr="00022A35">
              <w:rPr>
                <w:rStyle w:val="Code0"/>
                <w:rFonts w:cs="Arial"/>
              </w:rPr>
              <w:t>home.htm</w:t>
            </w:r>
            <w:r w:rsidRPr="00022A35">
              <w:t>)</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TOPIC_PREV_</w:t>
            </w:r>
            <w:r w:rsidR="002A4849" w:rsidRPr="00022A35">
              <w:rPr>
                <w:rStyle w:val="CODE"/>
                <w:rFonts w:cs="Arial"/>
              </w:rPr>
              <w:t>DIV_ID</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 xml:space="preserve">Идентификатор секции DIV, описывающей в шаблоне страницы топика ссылку на предыдущий топик. При замене может принять значение </w:t>
            </w:r>
            <w:r w:rsidRPr="00022A35">
              <w:rPr>
                <w:rStyle w:val="Code0"/>
                <w:rFonts w:cs="Arial"/>
              </w:rPr>
              <w:t>HIDEPREVTOPICDIV</w:t>
            </w:r>
            <w:r w:rsidRPr="00022A35">
              <w:t xml:space="preserve"> (что даст JavaScript'у, обрабатывающему загрузку топика, указание на скрытие секции), либо </w:t>
            </w:r>
            <w:r w:rsidRPr="00022A35">
              <w:rPr>
                <w:rStyle w:val="Code0"/>
                <w:rFonts w:cs="Arial"/>
              </w:rPr>
              <w:t>SHOWPREVTOPICDIV</w:t>
            </w:r>
            <w:r w:rsidRPr="00022A35">
              <w:t xml:space="preserve"> (для других топиков). Такую замену генератор выполнит для самого первого топика).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TOPIC_NEXT_TIP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подсказки к ссылке на след. топик</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TOPIC_NEXT_</w:t>
            </w:r>
            <w:r w:rsidR="002A4849" w:rsidRPr="00022A35">
              <w:rPr>
                <w:rStyle w:val="CODE"/>
                <w:rFonts w:cs="Arial"/>
              </w:rPr>
              <w:t>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гиперссылки на след. топик</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TOPIC_NEXT_</w:t>
            </w:r>
            <w:r w:rsidR="002A4849" w:rsidRPr="00022A35">
              <w:rPr>
                <w:rStyle w:val="CODE"/>
                <w:rFonts w:cs="Arial"/>
              </w:rPr>
              <w:t>NAME</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Название следующего топика (может использоваться при форматировании ссылки и/или подсказки на следующий топик) (если текущий топик являетcя последним, то название следующего топика создается равным пустой строке)</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TOPIC_NEXT_</w:t>
            </w:r>
            <w:r w:rsidR="002A4849" w:rsidRPr="00022A35">
              <w:rPr>
                <w:rStyle w:val="CODE"/>
                <w:rFonts w:cs="Arial"/>
              </w:rPr>
              <w:t>FILE</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 xml:space="preserve">Имя файла след. топика (может использоваться в ссылке на след.топик) (если текущий топик являетcя последним, то имя файла след.топика равно </w:t>
            </w:r>
            <w:r w:rsidRPr="00022A35">
              <w:rPr>
                <w:rStyle w:val="Code0"/>
                <w:rFonts w:cs="Arial"/>
              </w:rPr>
              <w:t>home.htm</w:t>
            </w:r>
            <w:r w:rsidRPr="00022A35">
              <w:t>)</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TOPIC_NEXT_</w:t>
            </w:r>
            <w:r w:rsidR="002A4849" w:rsidRPr="00022A35">
              <w:rPr>
                <w:rStyle w:val="CODE"/>
                <w:rFonts w:cs="Arial"/>
              </w:rPr>
              <w:t>DIV_ID</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 xml:space="preserve">Идентификатор секции DIV, описывающей в шаблоне страницы топика ссылку на следующий топик. При замене может принять значение </w:t>
            </w:r>
            <w:r w:rsidRPr="00022A35">
              <w:rPr>
                <w:rStyle w:val="Code0"/>
                <w:rFonts w:cs="Arial"/>
              </w:rPr>
              <w:t>HIDENEXTTOPICDIV</w:t>
            </w:r>
            <w:r w:rsidRPr="00022A35">
              <w:t xml:space="preserve"> (что даст JavaScript'у, обрабатывающему загрузку топика, указание на скрытие секции), либо </w:t>
            </w:r>
            <w:r w:rsidRPr="00022A35">
              <w:rPr>
                <w:rStyle w:val="Code0"/>
                <w:rFonts w:cs="Arial"/>
              </w:rPr>
              <w:t>SHOWNEXTTOPICDIV</w:t>
            </w:r>
            <w:r w:rsidRPr="00022A35">
              <w:t xml:space="preserve"> (для других топиков). Такую замену генератор выполнит для самого первого топика).</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TOPIC_</w:t>
            </w:r>
            <w:r w:rsidR="002A4849" w:rsidRPr="00022A35">
              <w:rPr>
                <w:rStyle w:val="CODE"/>
                <w:rFonts w:cs="Arial"/>
                <w:lang w:val="ru-RU"/>
              </w:rPr>
              <w:t>SEEALSO_SIBLINGS_LIST</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Список абзацев – имен братьев текущего топика (see also) – генерится для каждого топика (HTML)</w:t>
            </w:r>
          </w:p>
        </w:tc>
      </w:tr>
      <w:tr w:rsidR="002A4849" w:rsidRPr="00022A35" w:rsidTr="000A3AB6">
        <w:trPr>
          <w:cantSplit/>
          <w:tblCellSpacing w:w="0" w:type="dxa"/>
        </w:trPr>
        <w:tc>
          <w:tcPr>
            <w:tcW w:w="237" w:type="pct"/>
            <w:shd w:val="clear" w:color="auto" w:fill="auto"/>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r w:rsidRPr="00022A35">
              <w:rPr>
                <w:rStyle w:val="CODE"/>
                <w:rFonts w:cs="Arial"/>
              </w:rPr>
              <w:t>T</w:t>
            </w:r>
          </w:p>
        </w:tc>
        <w:tc>
          <w:tcPr>
            <w:tcW w:w="1872" w:type="pct"/>
            <w:shd w:val="clear" w:color="auto" w:fill="auto"/>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TOPIC_</w:t>
            </w:r>
            <w:r w:rsidR="002A4849" w:rsidRPr="00022A35">
              <w:rPr>
                <w:rStyle w:val="CODE"/>
                <w:rFonts w:cs="Arial"/>
                <w:lang w:val="ru-RU"/>
              </w:rPr>
              <w:t>SEEALSO_</w:t>
            </w:r>
            <w:r w:rsidR="002A4849" w:rsidRPr="00022A35">
              <w:rPr>
                <w:rStyle w:val="CODE"/>
                <w:rFonts w:cs="Arial"/>
              </w:rPr>
              <w:t>DIV_ID</w:t>
            </w:r>
            <w:r w:rsidRPr="00022A35">
              <w:rPr>
                <w:rStyle w:val="CODE"/>
                <w:rFonts w:cs="Arial"/>
                <w:lang w:val="ru-RU"/>
              </w:rPr>
              <w:t>&gt;&gt;</w:t>
            </w:r>
          </w:p>
        </w:tc>
        <w:tc>
          <w:tcPr>
            <w:tcW w:w="2671" w:type="pct"/>
            <w:shd w:val="clear" w:color="auto" w:fill="auto"/>
          </w:tcPr>
          <w:p w:rsidR="002A4849" w:rsidRPr="00022A35" w:rsidRDefault="002A4849" w:rsidP="003633EE">
            <w:pPr>
              <w:pStyle w:val="TableNormal0"/>
            </w:pPr>
            <w:r w:rsidRPr="00022A35">
              <w:t xml:space="preserve">Идентификатор секции DIV, описывающей в шаблоне страницы cписок абзацев – имен братьев текущего топика (see also). При замене может принять значение </w:t>
            </w:r>
            <w:r w:rsidRPr="00022A35">
              <w:rPr>
                <w:rStyle w:val="Code0"/>
                <w:rFonts w:cs="Arial"/>
              </w:rPr>
              <w:t>HIDESEEALSODIVID</w:t>
            </w:r>
            <w:r w:rsidRPr="00022A35">
              <w:t xml:space="preserve"> (что даст JavaScript'у, обрабатывающему загрузку топика, указание на скрытие секции), либо </w:t>
            </w:r>
            <w:r w:rsidRPr="00022A35">
              <w:rPr>
                <w:rStyle w:val="Code0"/>
                <w:rFonts w:cs="Arial"/>
              </w:rPr>
              <w:t>SHOWSEEALSODIVID</w:t>
            </w:r>
            <w:r w:rsidRPr="00022A35">
              <w:t xml:space="preserve"> (для других топиков). Секция показывается, если число топиков-братьев больше 1.</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TOP_LINK</w:t>
            </w:r>
            <w:r w:rsidR="002A4849" w:rsidRPr="00022A35">
              <w:rPr>
                <w:rStyle w:val="CODE"/>
                <w:rFonts w:cs="Arial"/>
              </w:rPr>
              <w:t>_TEXT</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Отображаемый текст гиперссылки на начало топика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TOP_LINK_TIP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подсказки гиперссылки на начало топика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HOME_LINK</w:t>
            </w:r>
            <w:r w:rsidR="002A4849" w:rsidRPr="00022A35">
              <w:rPr>
                <w:rStyle w:val="CODE"/>
                <w:rFonts w:cs="Arial"/>
              </w:rPr>
              <w:t>_TEXT</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Отображаемый текст гиперссылки на домашнюю страницу</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HOME_LINK_TIP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подсказки гиперссылки на домашнюю страницу</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SYSTEM_NAME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Имя системы</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SUBSYSTEM_NAME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Имя подсистемы</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SYSTEM_VERSION</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Версия системы</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HELP_VERSION</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Версия справки</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Название вкладки Contents</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CONTENTS_TIP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подсказки к вкладке Contents</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Название вкладки Index</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INDEX_TIP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подсказки к вкладке Index</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SEEALSO_SIBLINGS_LABEL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подзаголовка </w:t>
            </w:r>
            <w:r w:rsidRPr="00022A35">
              <w:rPr>
                <w:rStyle w:val="DFN"/>
                <w:rFonts w:cs="Arial"/>
              </w:rPr>
              <w:t>See also</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SEEALSO_SIBLINGS_</w:t>
            </w:r>
            <w:r w:rsidR="002A4849" w:rsidRPr="00022A35">
              <w:rPr>
                <w:rStyle w:val="CODE"/>
                <w:rFonts w:cs="Arial"/>
              </w:rPr>
              <w:t>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подсказки к подзаголовку </w:t>
            </w:r>
            <w:r w:rsidRPr="00022A35">
              <w:rPr>
                <w:rStyle w:val="DFN"/>
                <w:rFonts w:cs="Arial"/>
              </w:rPr>
              <w:t>See</w:t>
            </w:r>
            <w:r w:rsidRPr="00022A35">
              <w:rPr>
                <w:rStyle w:val="DFN"/>
                <w:rFonts w:cs="Arial"/>
                <w:lang w:val="ru-RU"/>
              </w:rPr>
              <w:t xml:space="preserve"> </w:t>
            </w:r>
            <w:r w:rsidRPr="00022A35">
              <w:rPr>
                <w:rStyle w:val="DFN"/>
                <w:rFonts w:cs="Arial"/>
              </w:rPr>
              <w:t>also</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r w:rsidRPr="00022A35">
              <w:rPr>
                <w:rStyle w:val="CODE"/>
                <w:rFonts w:cs="Arial"/>
                <w:lang w:val="ru-RU"/>
              </w:rPr>
              <w:t>{SYNC_TOPIC_TEXT</w:t>
            </w:r>
            <w:r w:rsidR="00971660"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Название гиперссылки </w:t>
            </w:r>
            <w:r w:rsidRPr="00022A35">
              <w:rPr>
                <w:rStyle w:val="DFN"/>
                <w:rFonts w:cs="Arial"/>
              </w:rPr>
              <w:t>Synchronize</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r w:rsidRPr="00022A35">
              <w:rPr>
                <w:rStyle w:val="CODE"/>
                <w:rFonts w:cs="Arial"/>
                <w:lang w:val="ru-RU"/>
              </w:rPr>
              <w:t>{SYNC_TOPIC_T</w:t>
            </w:r>
            <w:r w:rsidRPr="00022A35">
              <w:rPr>
                <w:rStyle w:val="CODE"/>
                <w:rFonts w:cs="Arial"/>
              </w:rPr>
              <w:t>IP</w:t>
            </w:r>
            <w:r w:rsidR="00971660"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Подсказка к гиперссылке </w:t>
            </w:r>
            <w:r w:rsidRPr="00022A35">
              <w:rPr>
                <w:rStyle w:val="DFN"/>
                <w:rFonts w:cs="Arial"/>
              </w:rPr>
              <w:t>Synchronize</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SEARCH_LABEL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Название вкладки Search</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SEARCH_COMMAND_LABEL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Название управляющего элемента (ссылки) </w:t>
            </w:r>
            <w:r w:rsidRPr="00022A35">
              <w:rPr>
                <w:rStyle w:val="DFN"/>
                <w:rFonts w:cs="Arial"/>
              </w:rPr>
              <w:t>Search</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SEARCH_COMMAND_TIP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подсказки к управляющему элементу (ссылке) </w:t>
            </w:r>
            <w:r w:rsidRPr="00022A35">
              <w:rPr>
                <w:rStyle w:val="DFN"/>
                <w:rFonts w:cs="Arial"/>
              </w:rPr>
              <w:t>Search</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SEARCH_TEXTBOX_TIP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подсказки к  текстовому полю поиска </w:t>
            </w:r>
            <w:r w:rsidRPr="00022A35">
              <w:rPr>
                <w:rStyle w:val="DFN"/>
                <w:rFonts w:cs="Arial"/>
              </w:rPr>
              <w:t>Search</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SEARCH_MSG</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сообщения о старте поиска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SEARCH_</w:t>
            </w:r>
            <w:r w:rsidR="002A4849" w:rsidRPr="00022A35">
              <w:rPr>
                <w:rStyle w:val="CODE"/>
                <w:rFonts w:cs="Arial"/>
              </w:rPr>
              <w:t>INCORRECT</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сообщения о некорректно указанном критерии поиска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SEARCH_FULLBASE</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Полнотекстовая база поиска для addfound.js (JS)</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HELPONHELP_LABEL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Название вкладки </w:t>
            </w:r>
            <w:r w:rsidRPr="00022A35">
              <w:rPr>
                <w:rStyle w:val="DFN"/>
                <w:rFonts w:cs="Arial"/>
              </w:rPr>
              <w:t>Using</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lang w:val="ru-RU"/>
              </w:rPr>
              <w:t>HELPONHELP_TIP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подсказки к вкладке </w:t>
            </w:r>
            <w:r w:rsidRPr="00022A35">
              <w:rPr>
                <w:rStyle w:val="DFN"/>
                <w:rFonts w:cs="Arial"/>
              </w:rPr>
              <w:t>Using</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NAV</w:t>
            </w:r>
            <w:r w:rsidR="002A4849" w:rsidRPr="00022A35">
              <w:rPr>
                <w:rStyle w:val="CODE"/>
                <w:rFonts w:cs="Arial"/>
                <w:lang w:val="ru-RU"/>
              </w:rPr>
              <w:t>FORWHIST_LABEL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rPr>
                <w:lang w:val="ru-RU"/>
              </w:rPr>
              <w:t>Название</w:t>
            </w:r>
            <w:r w:rsidRPr="00022A35">
              <w:t xml:space="preserve"> </w:t>
            </w:r>
            <w:r w:rsidRPr="00022A35">
              <w:rPr>
                <w:lang w:val="ru-RU"/>
              </w:rPr>
              <w:t>ссылки</w:t>
            </w:r>
            <w:r w:rsidRPr="00022A35">
              <w:t xml:space="preserve"> </w:t>
            </w:r>
            <w:r w:rsidRPr="00022A35">
              <w:rPr>
                <w:rStyle w:val="DFN"/>
                <w:rFonts w:cs="Arial"/>
              </w:rPr>
              <w:t>Forward by History</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NAV</w:t>
            </w:r>
            <w:r w:rsidR="002A4849" w:rsidRPr="00022A35">
              <w:rPr>
                <w:rStyle w:val="CODE"/>
                <w:rFonts w:cs="Arial"/>
                <w:lang w:val="ru-RU"/>
              </w:rPr>
              <w:t>FORWHIST_TIP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подсказки к ссылке </w:t>
            </w:r>
            <w:r w:rsidRPr="00022A35">
              <w:rPr>
                <w:rStyle w:val="DFN"/>
                <w:rFonts w:cs="Arial"/>
              </w:rPr>
              <w:t>Forward by History</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NAV</w:t>
            </w:r>
            <w:r w:rsidR="002A4849" w:rsidRPr="00022A35">
              <w:rPr>
                <w:rStyle w:val="CODE"/>
                <w:rFonts w:cs="Arial"/>
                <w:lang w:val="ru-RU"/>
              </w:rPr>
              <w:t>BACKHIST_LABEL</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rPr>
                <w:lang w:val="ru-RU"/>
              </w:rPr>
              <w:t>Название</w:t>
            </w:r>
            <w:r w:rsidRPr="00022A35">
              <w:t xml:space="preserve"> </w:t>
            </w:r>
            <w:r w:rsidRPr="00022A35">
              <w:rPr>
                <w:lang w:val="ru-RU"/>
              </w:rPr>
              <w:t>ссылки</w:t>
            </w:r>
            <w:r w:rsidRPr="00022A35">
              <w:t xml:space="preserve"> </w:t>
            </w:r>
            <w:r w:rsidRPr="00022A35">
              <w:rPr>
                <w:rStyle w:val="DFN"/>
                <w:rFonts w:cs="Arial"/>
              </w:rPr>
              <w:t>Back by History</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NAV</w:t>
            </w:r>
            <w:r w:rsidR="002A4849" w:rsidRPr="00022A35">
              <w:rPr>
                <w:rStyle w:val="CODE"/>
                <w:rFonts w:cs="Arial"/>
                <w:lang w:val="ru-RU"/>
              </w:rPr>
              <w:t>BACKHIST_</w:t>
            </w:r>
            <w:r w:rsidR="002A4849" w:rsidRPr="00022A35">
              <w:rPr>
                <w:rStyle w:val="CODE"/>
                <w:rFonts w:cs="Arial"/>
              </w:rPr>
              <w:t>TIP</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 xml:space="preserve">Текст подсказки к ссылке </w:t>
            </w:r>
            <w:r w:rsidRPr="00022A35">
              <w:rPr>
                <w:rStyle w:val="DFN"/>
                <w:rFonts w:cs="Arial"/>
              </w:rPr>
              <w:t>Back by History</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HELP_AUTHOR</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Имя автора хелпа (справки)</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HELP_VERSION</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Номер версии хелпа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COMPANY_PERFORMER</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Наименование компании-разработчика Системы</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COMPANY_CUSTOMER</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Наименование компании-заказчика Системы</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COPYRIGHT_INFO</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Текст копирайтного сообщения</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HELP_ENCODING</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Кодировка сохраняемых html-файлов (только для формата HTML)</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GENERATION_FINISH</w:t>
            </w:r>
            <w:r w:rsidR="002A4849" w:rsidRPr="00022A35">
              <w:rPr>
                <w:rStyle w:val="CODE"/>
                <w:rFonts w:cs="Arial"/>
                <w:lang w:val="ru-RU"/>
              </w:rPr>
              <w:t>_DATE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Дата завершения генерации</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lang w:val="ru-RU"/>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lang w:val="ru-RU"/>
              </w:rPr>
            </w:pPr>
            <w:r w:rsidRPr="00022A35">
              <w:rPr>
                <w:rStyle w:val="CODE"/>
                <w:rFonts w:cs="Arial"/>
                <w:lang w:val="ru-RU"/>
              </w:rPr>
              <w:t>&lt;&lt;</w:t>
            </w:r>
            <w:r w:rsidR="002A4849" w:rsidRPr="00022A35">
              <w:rPr>
                <w:rStyle w:val="CODE"/>
                <w:rFonts w:cs="Arial"/>
              </w:rPr>
              <w:t>GENERATION_FINISH</w:t>
            </w:r>
            <w:r w:rsidR="002A4849" w:rsidRPr="00022A35">
              <w:rPr>
                <w:rStyle w:val="CODE"/>
                <w:rFonts w:cs="Arial"/>
                <w:lang w:val="ru-RU"/>
              </w:rPr>
              <w:t>_TIME</w:t>
            </w:r>
            <w:r w:rsidRPr="00022A35">
              <w:rPr>
                <w:rStyle w:val="CODE"/>
                <w:rFonts w:cs="Arial"/>
                <w:lang w:val="ru-RU"/>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Время завершения генерации</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PROJECT</w:t>
            </w:r>
            <w:r w:rsidR="002A4849" w:rsidRPr="00022A35">
              <w:rPr>
                <w:rStyle w:val="CODE"/>
                <w:rFonts w:cs="Arial"/>
                <w:lang w:val="ru-RU"/>
              </w:rPr>
              <w:t>_</w:t>
            </w:r>
            <w:r w:rsidR="002A4849" w:rsidRPr="00022A35">
              <w:rPr>
                <w:rStyle w:val="CODE"/>
                <w:rFonts w:cs="Arial"/>
              </w:rPr>
              <w:t>PATH</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Путь доступа к папке проекта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PROJECT</w:t>
            </w:r>
            <w:r w:rsidR="002A4849" w:rsidRPr="00022A35">
              <w:rPr>
                <w:rStyle w:val="CODE"/>
                <w:rFonts w:cs="Arial"/>
                <w:lang w:val="ru-RU"/>
              </w:rPr>
              <w:t>_</w:t>
            </w:r>
            <w:r w:rsidR="002A4849" w:rsidRPr="00022A35">
              <w:rPr>
                <w:rStyle w:val="CODE"/>
                <w:rFonts w:cs="Arial"/>
              </w:rPr>
              <w:t>SOURCEDOC_PATH</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Путь доступа к файлу первоисточника</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GENERATOR</w:t>
            </w:r>
            <w:r w:rsidR="002A4849" w:rsidRPr="00022A35">
              <w:rPr>
                <w:rStyle w:val="CODE"/>
                <w:rFonts w:cs="Arial"/>
                <w:lang w:val="ru-RU"/>
              </w:rPr>
              <w:t>_</w:t>
            </w:r>
            <w:r w:rsidR="002A4849" w:rsidRPr="00022A35">
              <w:rPr>
                <w:rStyle w:val="CODE"/>
                <w:rFonts w:cs="Arial"/>
              </w:rPr>
              <w:t>PATH</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Путь доступа к папке GenHelp</w:t>
            </w:r>
          </w:p>
        </w:tc>
      </w:tr>
      <w:tr w:rsidR="002A4849" w:rsidRPr="00022A35" w:rsidTr="000A3AB6">
        <w:trPr>
          <w:cantSplit/>
          <w:tblCellSpacing w:w="0" w:type="dxa"/>
        </w:trPr>
        <w:tc>
          <w:tcPr>
            <w:tcW w:w="237" w:type="pct"/>
            <w:shd w:val="clear" w:color="auto" w:fill="auto"/>
            <w:tcMar>
              <w:top w:w="0" w:type="dxa"/>
              <w:left w:w="113" w:type="dxa"/>
              <w:bottom w:w="0" w:type="dxa"/>
              <w:right w:w="113" w:type="dxa"/>
            </w:tcMar>
          </w:tcPr>
          <w:p w:rsidR="002A4849" w:rsidRPr="00022A35" w:rsidRDefault="002A4849" w:rsidP="003633EE">
            <w:pPr>
              <w:pStyle w:val="TableNormal0"/>
            </w:pPr>
            <w:r w:rsidRPr="00022A35">
              <w:t>+</w:t>
            </w:r>
          </w:p>
        </w:tc>
        <w:tc>
          <w:tcPr>
            <w:tcW w:w="220" w:type="pct"/>
            <w:shd w:val="clear" w:color="auto" w:fill="auto"/>
            <w:tcMar>
              <w:top w:w="0" w:type="dxa"/>
              <w:left w:w="113" w:type="dxa"/>
              <w:bottom w:w="0" w:type="dxa"/>
              <w:right w:w="113" w:type="dxa"/>
            </w:tcMar>
          </w:tcPr>
          <w:p w:rsidR="002A4849" w:rsidRPr="00022A35" w:rsidRDefault="002A4849"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2A4849" w:rsidRPr="00022A35" w:rsidRDefault="00971660" w:rsidP="003633EE">
            <w:pPr>
              <w:pStyle w:val="TableNormal0"/>
              <w:rPr>
                <w:rStyle w:val="CODE"/>
                <w:rFonts w:cs="Arial"/>
              </w:rPr>
            </w:pPr>
            <w:r w:rsidRPr="00022A35">
              <w:rPr>
                <w:rStyle w:val="CODE"/>
                <w:rFonts w:cs="Arial"/>
              </w:rPr>
              <w:t>&lt;&lt;</w:t>
            </w:r>
            <w:r w:rsidR="002A4849" w:rsidRPr="00022A35">
              <w:rPr>
                <w:rStyle w:val="CODE"/>
                <w:rFonts w:cs="Arial"/>
              </w:rPr>
              <w:t>GENERATOR</w:t>
            </w:r>
            <w:r w:rsidR="002A4849" w:rsidRPr="00022A35">
              <w:rPr>
                <w:rStyle w:val="CODE"/>
                <w:rFonts w:cs="Arial"/>
                <w:lang w:val="ru-RU"/>
              </w:rPr>
              <w:t>_</w:t>
            </w:r>
            <w:r w:rsidR="002A4849" w:rsidRPr="00022A35">
              <w:rPr>
                <w:rStyle w:val="CODE"/>
                <w:rFonts w:cs="Arial"/>
              </w:rPr>
              <w:t>VERSION</w:t>
            </w:r>
            <w:r w:rsidRPr="00022A35">
              <w:rPr>
                <w:rStyle w:val="CODE"/>
                <w:rFonts w:cs="Arial"/>
              </w:rPr>
              <w:t>&gt;&gt;</w:t>
            </w:r>
          </w:p>
        </w:tc>
        <w:tc>
          <w:tcPr>
            <w:tcW w:w="2671" w:type="pct"/>
            <w:shd w:val="clear" w:color="auto" w:fill="auto"/>
            <w:tcMar>
              <w:top w:w="0" w:type="dxa"/>
              <w:left w:w="113" w:type="dxa"/>
              <w:bottom w:w="0" w:type="dxa"/>
              <w:right w:w="113" w:type="dxa"/>
            </w:tcMar>
          </w:tcPr>
          <w:p w:rsidR="002A4849" w:rsidRPr="00022A35" w:rsidRDefault="002A4849" w:rsidP="003633EE">
            <w:pPr>
              <w:pStyle w:val="TableNormal0"/>
            </w:pPr>
            <w:r w:rsidRPr="00022A35">
              <w:t>Номер версии GenHelp</w:t>
            </w:r>
          </w:p>
        </w:tc>
      </w:tr>
      <w:tr w:rsidR="00F2283A" w:rsidRPr="00022A35" w:rsidTr="000A3AB6">
        <w:trPr>
          <w:cantSplit/>
          <w:tblCellSpacing w:w="0" w:type="dxa"/>
        </w:trPr>
        <w:tc>
          <w:tcPr>
            <w:tcW w:w="237" w:type="pct"/>
            <w:shd w:val="clear" w:color="auto" w:fill="auto"/>
            <w:tcMar>
              <w:top w:w="0" w:type="dxa"/>
              <w:left w:w="113" w:type="dxa"/>
              <w:bottom w:w="0" w:type="dxa"/>
              <w:right w:w="113" w:type="dxa"/>
            </w:tcMar>
          </w:tcPr>
          <w:p w:rsidR="00F2283A" w:rsidRPr="00022A35" w:rsidRDefault="00F2283A" w:rsidP="003633EE">
            <w:pPr>
              <w:pStyle w:val="TableNormal0"/>
            </w:pPr>
          </w:p>
        </w:tc>
        <w:tc>
          <w:tcPr>
            <w:tcW w:w="220" w:type="pct"/>
            <w:shd w:val="clear" w:color="auto" w:fill="auto"/>
            <w:tcMar>
              <w:top w:w="0" w:type="dxa"/>
              <w:left w:w="113" w:type="dxa"/>
              <w:bottom w:w="0" w:type="dxa"/>
              <w:right w:w="113" w:type="dxa"/>
            </w:tcMar>
          </w:tcPr>
          <w:p w:rsidR="00F2283A" w:rsidRPr="00022A35" w:rsidRDefault="00F2283A"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F2283A" w:rsidRPr="00022A35" w:rsidRDefault="00971660" w:rsidP="003633EE">
            <w:pPr>
              <w:pStyle w:val="TableNormal0"/>
            </w:pPr>
            <w:r w:rsidRPr="00022A35">
              <w:rPr>
                <w:rStyle w:val="CODE"/>
                <w:rFonts w:cs="Arial"/>
              </w:rPr>
              <w:t>&lt;&lt;</w:t>
            </w:r>
            <w:r w:rsidR="00F2283A" w:rsidRPr="00022A35">
              <w:rPr>
                <w:rStyle w:val="CODE"/>
                <w:rFonts w:cs="Arial"/>
              </w:rPr>
              <w:t>INDEX_SHOW_TREE</w:t>
            </w:r>
            <w:r w:rsidRPr="00022A35">
              <w:rPr>
                <w:rStyle w:val="CODE"/>
                <w:rFonts w:cs="Arial"/>
              </w:rPr>
              <w:t>&gt;&gt;</w:t>
            </w:r>
          </w:p>
        </w:tc>
        <w:tc>
          <w:tcPr>
            <w:tcW w:w="2671" w:type="pct"/>
            <w:shd w:val="clear" w:color="auto" w:fill="auto"/>
            <w:tcMar>
              <w:top w:w="0" w:type="dxa"/>
              <w:left w:w="113" w:type="dxa"/>
              <w:bottom w:w="0" w:type="dxa"/>
              <w:right w:w="113" w:type="dxa"/>
            </w:tcMar>
          </w:tcPr>
          <w:p w:rsidR="00F2283A" w:rsidRPr="00022A35" w:rsidRDefault="00F2283A" w:rsidP="003633EE">
            <w:pPr>
              <w:pStyle w:val="TableNormal0"/>
            </w:pPr>
            <w:r w:rsidRPr="00022A35">
              <w:t xml:space="preserve">Признак отображения индекса в формате дерева. Может принимать значения </w:t>
            </w:r>
            <w:r w:rsidRPr="00022A35">
              <w:rPr>
                <w:rStyle w:val="Code0"/>
                <w:rFonts w:cs="Arial"/>
              </w:rPr>
              <w:t>true</w:t>
            </w:r>
            <w:r w:rsidRPr="00022A35">
              <w:t xml:space="preserve"> или </w:t>
            </w:r>
            <w:r w:rsidRPr="00022A35">
              <w:rPr>
                <w:rStyle w:val="Code0"/>
                <w:rFonts w:cs="Arial"/>
              </w:rPr>
              <w:t>false</w:t>
            </w:r>
            <w:r w:rsidRPr="00022A35">
              <w:t>.</w:t>
            </w:r>
          </w:p>
        </w:tc>
      </w:tr>
      <w:tr w:rsidR="00F2283A" w:rsidRPr="00022A35" w:rsidTr="000A3AB6">
        <w:trPr>
          <w:cantSplit/>
          <w:tblCellSpacing w:w="0" w:type="dxa"/>
        </w:trPr>
        <w:tc>
          <w:tcPr>
            <w:tcW w:w="237" w:type="pct"/>
            <w:shd w:val="clear" w:color="auto" w:fill="auto"/>
            <w:tcMar>
              <w:top w:w="0" w:type="dxa"/>
              <w:left w:w="113" w:type="dxa"/>
              <w:bottom w:w="0" w:type="dxa"/>
              <w:right w:w="113" w:type="dxa"/>
            </w:tcMar>
          </w:tcPr>
          <w:p w:rsidR="00F2283A" w:rsidRPr="00022A35" w:rsidRDefault="00F2283A" w:rsidP="003633EE">
            <w:pPr>
              <w:pStyle w:val="TableNormal0"/>
            </w:pPr>
          </w:p>
        </w:tc>
        <w:tc>
          <w:tcPr>
            <w:tcW w:w="220" w:type="pct"/>
            <w:shd w:val="clear" w:color="auto" w:fill="auto"/>
            <w:tcMar>
              <w:top w:w="0" w:type="dxa"/>
              <w:left w:w="113" w:type="dxa"/>
              <w:bottom w:w="0" w:type="dxa"/>
              <w:right w:w="113" w:type="dxa"/>
            </w:tcMar>
          </w:tcPr>
          <w:p w:rsidR="00F2283A" w:rsidRPr="00022A35" w:rsidRDefault="00F2283A" w:rsidP="003633EE">
            <w:pPr>
              <w:pStyle w:val="TableNormal0"/>
              <w:rPr>
                <w:rStyle w:val="CODE"/>
                <w:rFonts w:cs="Arial"/>
              </w:rPr>
            </w:pPr>
          </w:p>
        </w:tc>
        <w:tc>
          <w:tcPr>
            <w:tcW w:w="1872" w:type="pct"/>
            <w:shd w:val="clear" w:color="auto" w:fill="auto"/>
            <w:tcMar>
              <w:top w:w="0" w:type="dxa"/>
              <w:left w:w="113" w:type="dxa"/>
              <w:bottom w:w="0" w:type="dxa"/>
              <w:right w:w="113" w:type="dxa"/>
            </w:tcMar>
          </w:tcPr>
          <w:p w:rsidR="00F2283A" w:rsidRPr="00022A35" w:rsidRDefault="00971660" w:rsidP="003633EE">
            <w:pPr>
              <w:pStyle w:val="TableNormal0"/>
            </w:pPr>
            <w:r w:rsidRPr="00022A35">
              <w:rPr>
                <w:rStyle w:val="CODE"/>
                <w:rFonts w:cs="Arial"/>
              </w:rPr>
              <w:t>&lt;&lt;</w:t>
            </w:r>
            <w:r w:rsidR="00F2283A" w:rsidRPr="00022A35">
              <w:rPr>
                <w:rStyle w:val="CODE"/>
                <w:rFonts w:cs="Arial"/>
              </w:rPr>
              <w:t>CONTENTS_SHOW_TREE</w:t>
            </w:r>
            <w:r w:rsidRPr="00022A35">
              <w:rPr>
                <w:rStyle w:val="CODE"/>
                <w:rFonts w:cs="Arial"/>
              </w:rPr>
              <w:t>&gt;&gt;</w:t>
            </w:r>
          </w:p>
        </w:tc>
        <w:tc>
          <w:tcPr>
            <w:tcW w:w="2671" w:type="pct"/>
            <w:shd w:val="clear" w:color="auto" w:fill="auto"/>
            <w:tcMar>
              <w:top w:w="0" w:type="dxa"/>
              <w:left w:w="113" w:type="dxa"/>
              <w:bottom w:w="0" w:type="dxa"/>
              <w:right w:w="113" w:type="dxa"/>
            </w:tcMar>
          </w:tcPr>
          <w:p w:rsidR="00F2283A" w:rsidRPr="00022A35" w:rsidRDefault="00F2283A" w:rsidP="003633EE">
            <w:pPr>
              <w:pStyle w:val="TableNormal0"/>
            </w:pPr>
            <w:r w:rsidRPr="00022A35">
              <w:t xml:space="preserve">Признак отображения оглавления  в формате дерева. Может принимать значения </w:t>
            </w:r>
            <w:r w:rsidRPr="00022A35">
              <w:rPr>
                <w:rStyle w:val="Code0"/>
                <w:rFonts w:cs="Arial"/>
              </w:rPr>
              <w:t>true</w:t>
            </w:r>
            <w:r w:rsidRPr="00022A35">
              <w:t xml:space="preserve"> или </w:t>
            </w:r>
            <w:r w:rsidRPr="00022A35">
              <w:rPr>
                <w:rStyle w:val="Code0"/>
                <w:rFonts w:cs="Arial"/>
              </w:rPr>
              <w:t>false</w:t>
            </w:r>
            <w:r w:rsidRPr="00022A35">
              <w:t>.</w:t>
            </w:r>
          </w:p>
        </w:tc>
      </w:tr>
    </w:tbl>
    <w:p w:rsidR="002A4849" w:rsidRPr="00022A35" w:rsidRDefault="002A4849" w:rsidP="002A4849">
      <w:pPr>
        <w:pStyle w:val="Gap"/>
      </w:pPr>
    </w:p>
    <w:p w:rsidR="00F2283A" w:rsidRPr="00022A35" w:rsidRDefault="00F2283A" w:rsidP="00F2283A">
      <w:pPr>
        <w:pStyle w:val="Heading3"/>
        <w:rPr>
          <w:lang w:val="ru-RU"/>
        </w:rPr>
      </w:pPr>
      <w:bookmarkStart w:id="184" w:name="_Toc346638586"/>
      <w:bookmarkStart w:id="185" w:name="_Toc476839376"/>
      <w:r w:rsidRPr="00022A35">
        <w:rPr>
          <w:lang w:val="ru-RU"/>
        </w:rPr>
        <w:t>Пример файла замен, настроенного пользователем</w:t>
      </w:r>
      <w:bookmarkEnd w:id="184"/>
      <w:bookmarkEnd w:id="185"/>
    </w:p>
    <w:p w:rsidR="00F2283A" w:rsidRPr="00022A35" w:rsidRDefault="00F2283A" w:rsidP="00F2283A">
      <w:r w:rsidRPr="00022A35">
        <w:t xml:space="preserve">Далее приведен пример файла </w:t>
      </w:r>
      <w:r w:rsidRPr="00022A35">
        <w:rPr>
          <w:rStyle w:val="FileNameUnix"/>
        </w:rPr>
        <w:t>specified_vars.ini</w:t>
      </w:r>
      <w:r w:rsidRPr="00022A35">
        <w:t>, настроенного пользователем (подчеркнуты измененные строки).</w:t>
      </w:r>
    </w:p>
    <w:p w:rsidR="00F2283A" w:rsidRPr="00022A35" w:rsidRDefault="00F2283A" w:rsidP="00F2283A">
      <w:pPr>
        <w:pStyle w:val="Simple"/>
        <w:rPr>
          <w:rStyle w:val="CodeSmall"/>
        </w:rPr>
      </w:pPr>
      <w:r w:rsidRPr="00022A35">
        <w:rPr>
          <w:rStyle w:val="CodeSmall"/>
        </w:rPr>
        <w:t>[LIST]</w:t>
      </w:r>
    </w:p>
    <w:p w:rsidR="00F2283A" w:rsidRPr="00022A35" w:rsidRDefault="00F2283A" w:rsidP="00F2283A">
      <w:pPr>
        <w:pStyle w:val="Simple"/>
        <w:rPr>
          <w:rStyle w:val="CodeSmall"/>
        </w:rPr>
      </w:pPr>
      <w:r w:rsidRPr="00022A35">
        <w:rPr>
          <w:rStyle w:val="CodeSmall"/>
        </w:rPr>
        <w:t>1=|</w:t>
      </w:r>
      <w:r w:rsidR="00971660" w:rsidRPr="00022A35">
        <w:rPr>
          <w:rStyle w:val="CodeSmall"/>
        </w:rPr>
        <w:t>&lt;&lt;</w:t>
      </w:r>
      <w:r w:rsidRPr="00022A35">
        <w:rPr>
          <w:rStyle w:val="CodeSmall"/>
        </w:rPr>
        <w:t>HELP_ENCODING</w:t>
      </w:r>
      <w:r w:rsidR="00971660" w:rsidRPr="00022A35">
        <w:rPr>
          <w:rStyle w:val="CodeSmall"/>
        </w:rPr>
        <w:t>&gt;&gt;</w:t>
      </w:r>
      <w:r w:rsidRPr="00022A35">
        <w:rPr>
          <w:rStyle w:val="CodeSmall"/>
        </w:rPr>
        <w:t>|UTF-8|</w:t>
      </w:r>
    </w:p>
    <w:p w:rsidR="00F2283A" w:rsidRPr="00022A35" w:rsidRDefault="00F2283A" w:rsidP="00F2283A">
      <w:pPr>
        <w:pStyle w:val="Simple"/>
        <w:rPr>
          <w:rStyle w:val="CodeSmall"/>
        </w:rPr>
      </w:pPr>
      <w:r w:rsidRPr="00022A35">
        <w:rPr>
          <w:rStyle w:val="CodeSmall"/>
        </w:rPr>
        <w:t>2=|</w:t>
      </w:r>
      <w:r w:rsidR="00971660" w:rsidRPr="00022A35">
        <w:rPr>
          <w:rStyle w:val="CodeSmall"/>
        </w:rPr>
        <w:t>&lt;&lt;</w:t>
      </w:r>
      <w:r w:rsidRPr="00022A35">
        <w:rPr>
          <w:rStyle w:val="CodeSmall"/>
        </w:rPr>
        <w:t>CONTENTS_TREE_OPENALL_LABEL</w:t>
      </w:r>
      <w:r w:rsidR="00971660" w:rsidRPr="00022A35">
        <w:rPr>
          <w:rStyle w:val="CodeSmall"/>
        </w:rPr>
        <w:t>&gt;&gt;</w:t>
      </w:r>
      <w:r w:rsidRPr="00022A35">
        <w:rPr>
          <w:rStyle w:val="CodeSmall"/>
        </w:rPr>
        <w:t>|Open All|</w:t>
      </w:r>
    </w:p>
    <w:p w:rsidR="00F2283A" w:rsidRPr="00022A35" w:rsidRDefault="00F2283A" w:rsidP="00F2283A">
      <w:pPr>
        <w:pStyle w:val="Simple"/>
        <w:rPr>
          <w:rStyle w:val="CodeSmall"/>
        </w:rPr>
      </w:pPr>
      <w:r w:rsidRPr="00022A35">
        <w:rPr>
          <w:rStyle w:val="CodeSmall"/>
        </w:rPr>
        <w:t>3=|</w:t>
      </w:r>
      <w:r w:rsidR="00971660" w:rsidRPr="00022A35">
        <w:rPr>
          <w:rStyle w:val="CodeSmall"/>
        </w:rPr>
        <w:t>&lt;&lt;</w:t>
      </w:r>
      <w:r w:rsidRPr="00022A35">
        <w:rPr>
          <w:rStyle w:val="CodeSmall"/>
        </w:rPr>
        <w:t>CONTENTS_TREE_CLOSEALL_LABEL</w:t>
      </w:r>
      <w:r w:rsidR="00971660" w:rsidRPr="00022A35">
        <w:rPr>
          <w:rStyle w:val="CodeSmall"/>
        </w:rPr>
        <w:t>&gt;&gt;</w:t>
      </w:r>
      <w:r w:rsidRPr="00022A35">
        <w:rPr>
          <w:rStyle w:val="CodeSmall"/>
        </w:rPr>
        <w:t>|Close All|</w:t>
      </w:r>
    </w:p>
    <w:p w:rsidR="00F2283A" w:rsidRPr="00022A35" w:rsidRDefault="00F2283A" w:rsidP="00F2283A">
      <w:pPr>
        <w:pStyle w:val="Simple"/>
        <w:rPr>
          <w:rStyle w:val="CodeSmall"/>
        </w:rPr>
      </w:pPr>
      <w:r w:rsidRPr="00022A35">
        <w:rPr>
          <w:rStyle w:val="CodeSmall"/>
        </w:rPr>
        <w:t>4=|</w:t>
      </w:r>
      <w:r w:rsidR="00971660" w:rsidRPr="00022A35">
        <w:rPr>
          <w:rStyle w:val="CodeSmall"/>
        </w:rPr>
        <w:t>&lt;&lt;</w:t>
      </w:r>
      <w:r w:rsidRPr="00022A35">
        <w:rPr>
          <w:rStyle w:val="CodeSmall"/>
        </w:rPr>
        <w:t>CONTENTS_TREE_HOMEPAGE_LABEL</w:t>
      </w:r>
      <w:r w:rsidR="00971660" w:rsidRPr="00022A35">
        <w:rPr>
          <w:rStyle w:val="CodeSmall"/>
        </w:rPr>
        <w:t>&gt;&gt;</w:t>
      </w:r>
      <w:r w:rsidRPr="00022A35">
        <w:rPr>
          <w:rStyle w:val="CodeSmall"/>
        </w:rPr>
        <w:t>|Home Page|</w:t>
      </w:r>
    </w:p>
    <w:p w:rsidR="00F2283A" w:rsidRPr="00022A35" w:rsidRDefault="00F2283A" w:rsidP="00F2283A">
      <w:pPr>
        <w:pStyle w:val="Simple"/>
        <w:rPr>
          <w:rStyle w:val="CodeSmall"/>
        </w:rPr>
      </w:pPr>
      <w:r w:rsidRPr="00022A35">
        <w:rPr>
          <w:rStyle w:val="CodeSmall"/>
        </w:rPr>
        <w:t>5=|</w:t>
      </w:r>
      <w:r w:rsidR="00971660" w:rsidRPr="00022A35">
        <w:rPr>
          <w:rStyle w:val="CodeSmall"/>
        </w:rPr>
        <w:t>&lt;&lt;</w:t>
      </w:r>
      <w:r w:rsidRPr="00022A35">
        <w:rPr>
          <w:rStyle w:val="CodeSmall"/>
        </w:rPr>
        <w:t>INDEX_TREE_OPENALL_LABEL</w:t>
      </w:r>
      <w:r w:rsidR="00971660" w:rsidRPr="00022A35">
        <w:rPr>
          <w:rStyle w:val="CodeSmall"/>
        </w:rPr>
        <w:t>&gt;&gt;</w:t>
      </w:r>
      <w:r w:rsidRPr="00022A35">
        <w:rPr>
          <w:rStyle w:val="CodeSmall"/>
        </w:rPr>
        <w:t>|Open All|</w:t>
      </w:r>
    </w:p>
    <w:p w:rsidR="00F2283A" w:rsidRPr="00022A35" w:rsidRDefault="00F2283A" w:rsidP="00F2283A">
      <w:pPr>
        <w:pStyle w:val="Simple"/>
        <w:rPr>
          <w:rStyle w:val="CodeSmall"/>
        </w:rPr>
      </w:pPr>
      <w:r w:rsidRPr="00022A35">
        <w:rPr>
          <w:rStyle w:val="CodeSmall"/>
        </w:rPr>
        <w:t>6=|</w:t>
      </w:r>
      <w:r w:rsidR="00971660" w:rsidRPr="00022A35">
        <w:rPr>
          <w:rStyle w:val="CodeSmall"/>
        </w:rPr>
        <w:t>&lt;&lt;</w:t>
      </w:r>
      <w:r w:rsidRPr="00022A35">
        <w:rPr>
          <w:rStyle w:val="CodeSmall"/>
        </w:rPr>
        <w:t>INDEX_TREE_CLOSEALL_LABEL</w:t>
      </w:r>
      <w:r w:rsidR="00971660" w:rsidRPr="00022A35">
        <w:rPr>
          <w:rStyle w:val="CodeSmall"/>
        </w:rPr>
        <w:t>&gt;&gt;</w:t>
      </w:r>
      <w:r w:rsidRPr="00022A35">
        <w:rPr>
          <w:rStyle w:val="CodeSmall"/>
        </w:rPr>
        <w:t>|Close All|</w:t>
      </w:r>
    </w:p>
    <w:p w:rsidR="00F2283A" w:rsidRPr="00022A35" w:rsidRDefault="00F2283A" w:rsidP="00F2283A">
      <w:pPr>
        <w:pStyle w:val="Simple"/>
        <w:rPr>
          <w:rStyle w:val="CodeSmall"/>
        </w:rPr>
      </w:pPr>
      <w:r w:rsidRPr="00022A35">
        <w:rPr>
          <w:rStyle w:val="CodeSmall"/>
        </w:rPr>
        <w:t>7=|</w:t>
      </w:r>
      <w:r w:rsidR="00971660" w:rsidRPr="00022A35">
        <w:rPr>
          <w:rStyle w:val="CodeSmall"/>
        </w:rPr>
        <w:t>&lt;&lt;</w:t>
      </w:r>
      <w:r w:rsidRPr="00022A35">
        <w:rPr>
          <w:rStyle w:val="CodeSmall"/>
        </w:rPr>
        <w:t>INDEX_TREE_HOMEPAGE_LABEL</w:t>
      </w:r>
      <w:r w:rsidR="00971660" w:rsidRPr="00022A35">
        <w:rPr>
          <w:rStyle w:val="CodeSmall"/>
        </w:rPr>
        <w:t>&gt;&gt;</w:t>
      </w:r>
      <w:r w:rsidRPr="00022A35">
        <w:rPr>
          <w:rStyle w:val="CodeSmall"/>
        </w:rPr>
        <w:t>|Index Home Page|</w:t>
      </w:r>
    </w:p>
    <w:p w:rsidR="00F2283A" w:rsidRPr="00022A35" w:rsidRDefault="00F2283A" w:rsidP="00F2283A">
      <w:pPr>
        <w:pStyle w:val="Simple"/>
        <w:rPr>
          <w:rStyle w:val="CodeSmall"/>
        </w:rPr>
      </w:pPr>
      <w:r w:rsidRPr="00022A35">
        <w:rPr>
          <w:rStyle w:val="CodeSmall"/>
        </w:rPr>
        <w:t>8=|</w:t>
      </w:r>
      <w:r w:rsidR="00971660" w:rsidRPr="00022A35">
        <w:rPr>
          <w:rStyle w:val="CodeSmall"/>
        </w:rPr>
        <w:t>&lt;&lt;</w:t>
      </w:r>
      <w:r w:rsidRPr="00022A35">
        <w:rPr>
          <w:rStyle w:val="CodeSmall"/>
        </w:rPr>
        <w:t>INDEX_TREE_NOTBUILT_MSG</w:t>
      </w:r>
      <w:r w:rsidR="00971660" w:rsidRPr="00022A35">
        <w:rPr>
          <w:rStyle w:val="CodeSmall"/>
        </w:rPr>
        <w:t>&gt;&gt;</w:t>
      </w:r>
      <w:r w:rsidRPr="00022A35">
        <w:rPr>
          <w:rStyle w:val="CodeSmall"/>
        </w:rPr>
        <w:t>|Index page was not built for this Help|</w:t>
      </w:r>
    </w:p>
    <w:p w:rsidR="00F2283A" w:rsidRPr="00022A35" w:rsidRDefault="00F2283A" w:rsidP="00F2283A">
      <w:pPr>
        <w:pStyle w:val="Simple"/>
        <w:rPr>
          <w:rStyle w:val="CodeSmall"/>
        </w:rPr>
      </w:pPr>
      <w:r w:rsidRPr="00022A35">
        <w:rPr>
          <w:rStyle w:val="CodeSmall"/>
        </w:rPr>
        <w:t>9=|</w:t>
      </w:r>
      <w:r w:rsidR="00971660" w:rsidRPr="00022A35">
        <w:rPr>
          <w:rStyle w:val="CodeSmall"/>
        </w:rPr>
        <w:t>&lt;&lt;</w:t>
      </w:r>
      <w:r w:rsidRPr="00022A35">
        <w:rPr>
          <w:rStyle w:val="CodeSmall"/>
        </w:rPr>
        <w:t>TOPIC_PREV_LABEL</w:t>
      </w:r>
      <w:r w:rsidR="00971660" w:rsidRPr="00022A35">
        <w:rPr>
          <w:rStyle w:val="CodeSmall"/>
        </w:rPr>
        <w:t>&gt;&gt;</w:t>
      </w:r>
      <w:r w:rsidRPr="00022A35">
        <w:rPr>
          <w:rStyle w:val="CodeSmall"/>
        </w:rPr>
        <w:t>|Previous|</w:t>
      </w:r>
    </w:p>
    <w:p w:rsidR="00F2283A" w:rsidRPr="00022A35" w:rsidRDefault="00F2283A" w:rsidP="00F2283A">
      <w:pPr>
        <w:pStyle w:val="Simple"/>
        <w:rPr>
          <w:rStyle w:val="CodeSmall"/>
        </w:rPr>
      </w:pPr>
      <w:r w:rsidRPr="00022A35">
        <w:rPr>
          <w:rStyle w:val="CodeSmall"/>
        </w:rPr>
        <w:t>10=|</w:t>
      </w:r>
      <w:r w:rsidR="00971660" w:rsidRPr="00022A35">
        <w:rPr>
          <w:rStyle w:val="CodeSmall"/>
        </w:rPr>
        <w:t>&lt;&lt;</w:t>
      </w:r>
      <w:r w:rsidRPr="00022A35">
        <w:rPr>
          <w:rStyle w:val="CodeSmall"/>
        </w:rPr>
        <w:t>TOPIC_PREV_TIP</w:t>
      </w:r>
      <w:r w:rsidR="00971660" w:rsidRPr="00022A35">
        <w:rPr>
          <w:rStyle w:val="CodeSmall"/>
        </w:rPr>
        <w:t>&gt;&gt;</w:t>
      </w:r>
      <w:r w:rsidRPr="00022A35">
        <w:rPr>
          <w:rStyle w:val="CodeSmall"/>
        </w:rPr>
        <w:t>|To the previous topic|</w:t>
      </w:r>
    </w:p>
    <w:p w:rsidR="00F2283A" w:rsidRPr="00022A35" w:rsidRDefault="00F2283A" w:rsidP="00F2283A">
      <w:pPr>
        <w:pStyle w:val="Simple"/>
        <w:rPr>
          <w:rStyle w:val="CodeSmall"/>
        </w:rPr>
      </w:pPr>
      <w:r w:rsidRPr="00022A35">
        <w:rPr>
          <w:rStyle w:val="CodeSmall"/>
        </w:rPr>
        <w:t>11=|</w:t>
      </w:r>
      <w:r w:rsidR="00971660" w:rsidRPr="00022A35">
        <w:rPr>
          <w:rStyle w:val="CodeSmall"/>
        </w:rPr>
        <w:t>&lt;&lt;</w:t>
      </w:r>
      <w:r w:rsidRPr="00022A35">
        <w:rPr>
          <w:rStyle w:val="CodeSmall"/>
        </w:rPr>
        <w:t>TOPIC_NEXT_LABEL</w:t>
      </w:r>
      <w:r w:rsidR="00971660" w:rsidRPr="00022A35">
        <w:rPr>
          <w:rStyle w:val="CodeSmall"/>
        </w:rPr>
        <w:t>&gt;&gt;</w:t>
      </w:r>
      <w:r w:rsidRPr="00022A35">
        <w:rPr>
          <w:rStyle w:val="CodeSmall"/>
        </w:rPr>
        <w:t>|Next|</w:t>
      </w:r>
    </w:p>
    <w:p w:rsidR="00F2283A" w:rsidRPr="00022A35" w:rsidRDefault="00F2283A" w:rsidP="00F2283A">
      <w:pPr>
        <w:pStyle w:val="Simple"/>
        <w:rPr>
          <w:rStyle w:val="CodeSmall"/>
        </w:rPr>
      </w:pPr>
      <w:r w:rsidRPr="00022A35">
        <w:rPr>
          <w:rStyle w:val="CodeSmall"/>
        </w:rPr>
        <w:t>12=|</w:t>
      </w:r>
      <w:r w:rsidR="00971660" w:rsidRPr="00022A35">
        <w:rPr>
          <w:rStyle w:val="CodeSmall"/>
        </w:rPr>
        <w:t>&lt;&lt;</w:t>
      </w:r>
      <w:r w:rsidRPr="00022A35">
        <w:rPr>
          <w:rStyle w:val="CodeSmall"/>
        </w:rPr>
        <w:t>TOPIC_NEXT_TIP</w:t>
      </w:r>
      <w:r w:rsidR="00971660" w:rsidRPr="00022A35">
        <w:rPr>
          <w:rStyle w:val="CodeSmall"/>
        </w:rPr>
        <w:t>&gt;&gt;</w:t>
      </w:r>
      <w:r w:rsidRPr="00022A35">
        <w:rPr>
          <w:rStyle w:val="CodeSmall"/>
        </w:rPr>
        <w:t>|To the next topic|</w:t>
      </w:r>
    </w:p>
    <w:p w:rsidR="00F2283A" w:rsidRPr="00022A35" w:rsidRDefault="00F2283A" w:rsidP="00F2283A">
      <w:pPr>
        <w:pStyle w:val="Simple"/>
        <w:rPr>
          <w:rStyle w:val="CodeSmall"/>
        </w:rPr>
      </w:pPr>
      <w:r w:rsidRPr="00022A35">
        <w:rPr>
          <w:rStyle w:val="CodeSmall"/>
        </w:rPr>
        <w:t>13=|</w:t>
      </w:r>
      <w:r w:rsidR="00971660" w:rsidRPr="00022A35">
        <w:rPr>
          <w:rStyle w:val="CodeSmall"/>
        </w:rPr>
        <w:t>&lt;&lt;</w:t>
      </w:r>
      <w:r w:rsidRPr="00022A35">
        <w:rPr>
          <w:rStyle w:val="CodeSmall"/>
        </w:rPr>
        <w:t>SYNC_TOPIC_TEXT</w:t>
      </w:r>
      <w:r w:rsidR="00971660" w:rsidRPr="00022A35">
        <w:rPr>
          <w:rStyle w:val="CodeSmall"/>
        </w:rPr>
        <w:t>&gt;&gt;</w:t>
      </w:r>
      <w:r w:rsidRPr="00022A35">
        <w:rPr>
          <w:rStyle w:val="CodeSmall"/>
        </w:rPr>
        <w:t>|Synchronize Contents|</w:t>
      </w:r>
    </w:p>
    <w:p w:rsidR="00F2283A" w:rsidRPr="00022A35" w:rsidRDefault="00F2283A" w:rsidP="00F2283A">
      <w:pPr>
        <w:pStyle w:val="Simple"/>
        <w:rPr>
          <w:rStyle w:val="CodeSmall"/>
        </w:rPr>
      </w:pPr>
      <w:r w:rsidRPr="00022A35">
        <w:rPr>
          <w:rStyle w:val="CodeSmall"/>
        </w:rPr>
        <w:t>14=|</w:t>
      </w:r>
      <w:r w:rsidR="00971660" w:rsidRPr="00022A35">
        <w:rPr>
          <w:rStyle w:val="CodeSmall"/>
        </w:rPr>
        <w:t>&lt;&lt;</w:t>
      </w:r>
      <w:r w:rsidRPr="00022A35">
        <w:rPr>
          <w:rStyle w:val="CodeSmall"/>
        </w:rPr>
        <w:t>SYNC_TOPIC_TIP</w:t>
      </w:r>
      <w:r w:rsidR="00971660" w:rsidRPr="00022A35">
        <w:rPr>
          <w:rStyle w:val="CodeSmall"/>
        </w:rPr>
        <w:t>&gt;&gt;</w:t>
      </w:r>
      <w:r w:rsidRPr="00022A35">
        <w:rPr>
          <w:rStyle w:val="CodeSmall"/>
        </w:rPr>
        <w:t>|Synchronize Contents to the current topic|</w:t>
      </w:r>
    </w:p>
    <w:p w:rsidR="00F2283A" w:rsidRPr="00022A35" w:rsidRDefault="00F2283A" w:rsidP="00F2283A">
      <w:pPr>
        <w:pStyle w:val="Simple"/>
        <w:rPr>
          <w:rStyle w:val="CodeSmall"/>
        </w:rPr>
      </w:pPr>
      <w:r w:rsidRPr="00022A35">
        <w:rPr>
          <w:rStyle w:val="CodeSmall"/>
        </w:rPr>
        <w:t>15=|</w:t>
      </w:r>
      <w:r w:rsidR="00971660" w:rsidRPr="00022A35">
        <w:rPr>
          <w:rStyle w:val="CodeSmall"/>
        </w:rPr>
        <w:t>&lt;&lt;</w:t>
      </w:r>
      <w:r w:rsidRPr="00022A35">
        <w:rPr>
          <w:rStyle w:val="CodeSmall"/>
        </w:rPr>
        <w:t>SEEALSO_SIBLINGS_LABEL</w:t>
      </w:r>
      <w:r w:rsidR="00971660" w:rsidRPr="00022A35">
        <w:rPr>
          <w:rStyle w:val="CodeSmall"/>
        </w:rPr>
        <w:t>&gt;&gt;</w:t>
      </w:r>
      <w:r w:rsidRPr="00022A35">
        <w:rPr>
          <w:rStyle w:val="CodeSmall"/>
        </w:rPr>
        <w:t>|See also|</w:t>
      </w:r>
    </w:p>
    <w:p w:rsidR="00F2283A" w:rsidRPr="00022A35" w:rsidRDefault="00F2283A" w:rsidP="00F2283A">
      <w:pPr>
        <w:pStyle w:val="Simple"/>
        <w:rPr>
          <w:rStyle w:val="CodeSmall"/>
        </w:rPr>
      </w:pPr>
      <w:r w:rsidRPr="00022A35">
        <w:rPr>
          <w:rStyle w:val="CodeSmall"/>
        </w:rPr>
        <w:t>16=|</w:t>
      </w:r>
      <w:r w:rsidR="00971660" w:rsidRPr="00022A35">
        <w:rPr>
          <w:rStyle w:val="CodeSmall"/>
        </w:rPr>
        <w:t>&lt;&lt;</w:t>
      </w:r>
      <w:r w:rsidRPr="00022A35">
        <w:rPr>
          <w:rStyle w:val="CodeSmall"/>
        </w:rPr>
        <w:t>SEEALSO_SIBLINGS_TIP</w:t>
      </w:r>
      <w:r w:rsidR="00971660" w:rsidRPr="00022A35">
        <w:rPr>
          <w:rStyle w:val="CodeSmall"/>
        </w:rPr>
        <w:t>&gt;&gt;</w:t>
      </w:r>
      <w:r w:rsidRPr="00022A35">
        <w:rPr>
          <w:rStyle w:val="CodeSmall"/>
        </w:rPr>
        <w:t>|See also the relative topics as follows|</w:t>
      </w:r>
    </w:p>
    <w:p w:rsidR="00F2283A" w:rsidRPr="00022A35" w:rsidRDefault="00F2283A" w:rsidP="00F2283A">
      <w:pPr>
        <w:pStyle w:val="Simple"/>
        <w:rPr>
          <w:rStyle w:val="CodeSmall"/>
        </w:rPr>
      </w:pPr>
      <w:r w:rsidRPr="00022A35">
        <w:rPr>
          <w:rStyle w:val="CodeSmall"/>
        </w:rPr>
        <w:t>17=|</w:t>
      </w:r>
      <w:r w:rsidR="00971660" w:rsidRPr="00022A35">
        <w:rPr>
          <w:rStyle w:val="CodeSmall"/>
        </w:rPr>
        <w:t>&lt;&lt;</w:t>
      </w:r>
      <w:r w:rsidRPr="00022A35">
        <w:rPr>
          <w:rStyle w:val="CodeSmall"/>
        </w:rPr>
        <w:t>TOP_LINK_TEXT</w:t>
      </w:r>
      <w:r w:rsidR="00971660" w:rsidRPr="00022A35">
        <w:rPr>
          <w:rStyle w:val="CodeSmall"/>
        </w:rPr>
        <w:t>&gt;&gt;</w:t>
      </w:r>
      <w:r w:rsidRPr="00022A35">
        <w:rPr>
          <w:rStyle w:val="CodeSmall"/>
        </w:rPr>
        <w:t>|Top|</w:t>
      </w:r>
    </w:p>
    <w:p w:rsidR="00F2283A" w:rsidRPr="00022A35" w:rsidRDefault="00F2283A" w:rsidP="00F2283A">
      <w:pPr>
        <w:pStyle w:val="Simple"/>
        <w:rPr>
          <w:rStyle w:val="CodeSmall"/>
        </w:rPr>
      </w:pPr>
      <w:r w:rsidRPr="00022A35">
        <w:rPr>
          <w:rStyle w:val="CodeSmall"/>
        </w:rPr>
        <w:t>18=|</w:t>
      </w:r>
      <w:r w:rsidR="00971660" w:rsidRPr="00022A35">
        <w:rPr>
          <w:rStyle w:val="CodeSmall"/>
        </w:rPr>
        <w:t>&lt;&lt;</w:t>
      </w:r>
      <w:r w:rsidRPr="00022A35">
        <w:rPr>
          <w:rStyle w:val="CodeSmall"/>
        </w:rPr>
        <w:t>TOP_LINK_TIP</w:t>
      </w:r>
      <w:r w:rsidR="00971660" w:rsidRPr="00022A35">
        <w:rPr>
          <w:rStyle w:val="CodeSmall"/>
        </w:rPr>
        <w:t>&gt;&gt;</w:t>
      </w:r>
      <w:r w:rsidRPr="00022A35">
        <w:rPr>
          <w:rStyle w:val="CodeSmall"/>
        </w:rPr>
        <w:t>|To top of the page|</w:t>
      </w:r>
    </w:p>
    <w:p w:rsidR="00F2283A" w:rsidRPr="00022A35" w:rsidRDefault="00F2283A" w:rsidP="00F2283A">
      <w:pPr>
        <w:pStyle w:val="Simple"/>
        <w:rPr>
          <w:rStyle w:val="CodeSmall"/>
        </w:rPr>
      </w:pPr>
      <w:r w:rsidRPr="00022A35">
        <w:rPr>
          <w:rStyle w:val="CodeSmall"/>
        </w:rPr>
        <w:t>19=|</w:t>
      </w:r>
      <w:r w:rsidR="00971660" w:rsidRPr="00022A35">
        <w:rPr>
          <w:rStyle w:val="CodeSmall"/>
        </w:rPr>
        <w:t>&lt;&lt;</w:t>
      </w:r>
      <w:r w:rsidRPr="00022A35">
        <w:rPr>
          <w:rStyle w:val="CodeSmall"/>
        </w:rPr>
        <w:t>HOME_LINK_TEXT</w:t>
      </w:r>
      <w:r w:rsidR="00971660" w:rsidRPr="00022A35">
        <w:rPr>
          <w:rStyle w:val="CodeSmall"/>
        </w:rPr>
        <w:t>&gt;&gt;</w:t>
      </w:r>
      <w:r w:rsidRPr="00022A35">
        <w:rPr>
          <w:rStyle w:val="CodeSmall"/>
        </w:rPr>
        <w:t>|Home|</w:t>
      </w:r>
    </w:p>
    <w:p w:rsidR="00F2283A" w:rsidRPr="00022A35" w:rsidRDefault="00F2283A" w:rsidP="00F2283A">
      <w:pPr>
        <w:pStyle w:val="Simple"/>
        <w:rPr>
          <w:rStyle w:val="CodeSmall"/>
        </w:rPr>
      </w:pPr>
      <w:r w:rsidRPr="00022A35">
        <w:rPr>
          <w:rStyle w:val="CodeSmall"/>
        </w:rPr>
        <w:t>20=|</w:t>
      </w:r>
      <w:r w:rsidR="00971660" w:rsidRPr="00022A35">
        <w:rPr>
          <w:rStyle w:val="CodeSmall"/>
        </w:rPr>
        <w:t>&lt;&lt;</w:t>
      </w:r>
      <w:r w:rsidRPr="00022A35">
        <w:rPr>
          <w:rStyle w:val="CodeSmall"/>
        </w:rPr>
        <w:t>HOME_LINK_TIP</w:t>
      </w:r>
      <w:r w:rsidR="00971660" w:rsidRPr="00022A35">
        <w:rPr>
          <w:rStyle w:val="CodeSmall"/>
        </w:rPr>
        <w:t>&gt;&gt;</w:t>
      </w:r>
      <w:r w:rsidRPr="00022A35">
        <w:rPr>
          <w:rStyle w:val="CodeSmall"/>
        </w:rPr>
        <w:t>|To the Home Page|</w:t>
      </w:r>
    </w:p>
    <w:p w:rsidR="00F2283A" w:rsidRPr="00022A35" w:rsidRDefault="00F2283A" w:rsidP="00F2283A">
      <w:pPr>
        <w:pStyle w:val="Simple"/>
        <w:rPr>
          <w:rStyle w:val="CodeSmall"/>
        </w:rPr>
      </w:pPr>
      <w:r w:rsidRPr="00022A35">
        <w:rPr>
          <w:rStyle w:val="CodeSmall"/>
        </w:rPr>
        <w:t>21=|</w:t>
      </w:r>
      <w:r w:rsidR="00971660" w:rsidRPr="00022A35">
        <w:rPr>
          <w:rStyle w:val="CodeSmall"/>
        </w:rPr>
        <w:t>&lt;&lt;</w:t>
      </w:r>
      <w:r w:rsidRPr="00022A35">
        <w:rPr>
          <w:rStyle w:val="CodeSmall"/>
        </w:rPr>
        <w:t>SYSTEM_NAME</w:t>
      </w:r>
      <w:r w:rsidR="00971660" w:rsidRPr="00022A35">
        <w:rPr>
          <w:rStyle w:val="CodeSmall"/>
        </w:rPr>
        <w:t>&gt;&gt;</w:t>
      </w:r>
      <w:r w:rsidRPr="00022A35">
        <w:rPr>
          <w:rStyle w:val="CodeSmall"/>
        </w:rPr>
        <w:t>|Remote Travel Planning Tool|</w:t>
      </w:r>
    </w:p>
    <w:p w:rsidR="00F2283A" w:rsidRPr="00022A35" w:rsidRDefault="00F2283A" w:rsidP="00F2283A">
      <w:pPr>
        <w:pStyle w:val="Simple"/>
        <w:rPr>
          <w:rStyle w:val="CodeSmall"/>
        </w:rPr>
      </w:pPr>
      <w:r w:rsidRPr="00022A35">
        <w:rPr>
          <w:rStyle w:val="CodeSmall"/>
        </w:rPr>
        <w:t>22=|</w:t>
      </w:r>
      <w:r w:rsidR="00971660" w:rsidRPr="00022A35">
        <w:rPr>
          <w:rStyle w:val="CodeSmall"/>
        </w:rPr>
        <w:t>&lt;&lt;</w:t>
      </w:r>
      <w:r w:rsidRPr="00022A35">
        <w:rPr>
          <w:rStyle w:val="CodeSmall"/>
        </w:rPr>
        <w:t>SUBSYSTEM_NAME</w:t>
      </w:r>
      <w:r w:rsidR="00971660" w:rsidRPr="00022A35">
        <w:rPr>
          <w:rStyle w:val="CodeSmall"/>
        </w:rPr>
        <w:t>&gt;&gt;</w:t>
      </w:r>
      <w:r w:rsidRPr="00022A35">
        <w:rPr>
          <w:rStyle w:val="CodeSmall"/>
        </w:rPr>
        <w:t>|Subsystem Name|</w:t>
      </w:r>
    </w:p>
    <w:p w:rsidR="00F2283A" w:rsidRPr="00022A35" w:rsidRDefault="00F2283A" w:rsidP="00F2283A">
      <w:pPr>
        <w:pStyle w:val="Simple"/>
        <w:rPr>
          <w:rStyle w:val="CodeSmall"/>
        </w:rPr>
      </w:pPr>
      <w:r w:rsidRPr="00022A35">
        <w:rPr>
          <w:rStyle w:val="CodeSmall"/>
        </w:rPr>
        <w:t>23=|</w:t>
      </w:r>
      <w:r w:rsidR="00971660" w:rsidRPr="00022A35">
        <w:rPr>
          <w:rStyle w:val="CodeSmall"/>
        </w:rPr>
        <w:t>&lt;&lt;</w:t>
      </w:r>
      <w:r w:rsidRPr="00022A35">
        <w:rPr>
          <w:rStyle w:val="CodeSmall"/>
        </w:rPr>
        <w:t>SYSTEM_VERSION</w:t>
      </w:r>
      <w:r w:rsidR="00971660" w:rsidRPr="00022A35">
        <w:rPr>
          <w:rStyle w:val="CodeSmall"/>
        </w:rPr>
        <w:t>&gt;&gt;</w:t>
      </w:r>
      <w:r w:rsidRPr="00022A35">
        <w:rPr>
          <w:rStyle w:val="CodeSmall"/>
        </w:rPr>
        <w:t>|System Version|</w:t>
      </w:r>
    </w:p>
    <w:p w:rsidR="00F2283A" w:rsidRPr="00022A35" w:rsidRDefault="00F2283A" w:rsidP="00F2283A">
      <w:pPr>
        <w:pStyle w:val="Simple"/>
        <w:rPr>
          <w:rStyle w:val="CodeSmall"/>
        </w:rPr>
      </w:pPr>
      <w:r w:rsidRPr="00022A35">
        <w:rPr>
          <w:rStyle w:val="CodeSmall"/>
        </w:rPr>
        <w:t>24=|</w:t>
      </w:r>
      <w:r w:rsidR="00971660" w:rsidRPr="00022A35">
        <w:rPr>
          <w:rStyle w:val="CodeSmall"/>
        </w:rPr>
        <w:t>&lt;&lt;</w:t>
      </w:r>
      <w:r w:rsidRPr="00022A35">
        <w:rPr>
          <w:rStyle w:val="CodeSmall"/>
        </w:rPr>
        <w:t>CONTENTS_LABEL</w:t>
      </w:r>
      <w:r w:rsidR="00971660" w:rsidRPr="00022A35">
        <w:rPr>
          <w:rStyle w:val="CodeSmall"/>
        </w:rPr>
        <w:t>&gt;&gt;</w:t>
      </w:r>
      <w:r w:rsidRPr="00022A35">
        <w:rPr>
          <w:rStyle w:val="CodeSmall"/>
        </w:rPr>
        <w:t>|Contents|</w:t>
      </w:r>
    </w:p>
    <w:p w:rsidR="00F2283A" w:rsidRPr="00022A35" w:rsidRDefault="00F2283A" w:rsidP="00F2283A">
      <w:pPr>
        <w:pStyle w:val="Simple"/>
        <w:rPr>
          <w:rStyle w:val="CodeSmall"/>
        </w:rPr>
      </w:pPr>
      <w:r w:rsidRPr="00022A35">
        <w:rPr>
          <w:rStyle w:val="CodeSmall"/>
        </w:rPr>
        <w:t>25=|</w:t>
      </w:r>
      <w:r w:rsidR="00971660" w:rsidRPr="00022A35">
        <w:rPr>
          <w:rStyle w:val="CodeSmall"/>
        </w:rPr>
        <w:t>&lt;&lt;</w:t>
      </w:r>
      <w:r w:rsidRPr="00022A35">
        <w:rPr>
          <w:rStyle w:val="CodeSmall"/>
        </w:rPr>
        <w:t>CONTENTS_TIP</w:t>
      </w:r>
      <w:r w:rsidR="00971660" w:rsidRPr="00022A35">
        <w:rPr>
          <w:rStyle w:val="CodeSmall"/>
        </w:rPr>
        <w:t>&gt;&gt;</w:t>
      </w:r>
      <w:r w:rsidRPr="00022A35">
        <w:rPr>
          <w:rStyle w:val="CodeSmall"/>
        </w:rPr>
        <w:t>|Contents tree|</w:t>
      </w:r>
    </w:p>
    <w:p w:rsidR="00F2283A" w:rsidRPr="00022A35" w:rsidRDefault="00F2283A" w:rsidP="00F2283A">
      <w:pPr>
        <w:pStyle w:val="Simple"/>
        <w:rPr>
          <w:rStyle w:val="CodeSmall"/>
        </w:rPr>
      </w:pPr>
      <w:r w:rsidRPr="00022A35">
        <w:rPr>
          <w:rStyle w:val="CodeSmall"/>
        </w:rPr>
        <w:t>26=|</w:t>
      </w:r>
      <w:r w:rsidR="00971660" w:rsidRPr="00022A35">
        <w:rPr>
          <w:rStyle w:val="CodeSmall"/>
        </w:rPr>
        <w:t>&lt;&lt;</w:t>
      </w:r>
      <w:r w:rsidRPr="00022A35">
        <w:rPr>
          <w:rStyle w:val="CodeSmall"/>
        </w:rPr>
        <w:t>INDEX_LABEL</w:t>
      </w:r>
      <w:r w:rsidR="00971660" w:rsidRPr="00022A35">
        <w:rPr>
          <w:rStyle w:val="CodeSmall"/>
        </w:rPr>
        <w:t>&gt;&gt;</w:t>
      </w:r>
      <w:r w:rsidRPr="00022A35">
        <w:rPr>
          <w:rStyle w:val="CodeSmall"/>
        </w:rPr>
        <w:t>|Index|</w:t>
      </w:r>
    </w:p>
    <w:p w:rsidR="00F2283A" w:rsidRPr="00022A35" w:rsidRDefault="00F2283A" w:rsidP="00F2283A">
      <w:pPr>
        <w:pStyle w:val="Simple"/>
        <w:rPr>
          <w:rStyle w:val="CodeSmall"/>
        </w:rPr>
      </w:pPr>
      <w:r w:rsidRPr="00022A35">
        <w:rPr>
          <w:rStyle w:val="CodeSmall"/>
        </w:rPr>
        <w:t>27=|</w:t>
      </w:r>
      <w:r w:rsidR="00971660" w:rsidRPr="00022A35">
        <w:rPr>
          <w:rStyle w:val="CodeSmall"/>
        </w:rPr>
        <w:t>&lt;&lt;</w:t>
      </w:r>
      <w:r w:rsidRPr="00022A35">
        <w:rPr>
          <w:rStyle w:val="CodeSmall"/>
        </w:rPr>
        <w:t>INDEX_TIP</w:t>
      </w:r>
      <w:r w:rsidR="00971660" w:rsidRPr="00022A35">
        <w:rPr>
          <w:rStyle w:val="CodeSmall"/>
        </w:rPr>
        <w:t>&gt;&gt;</w:t>
      </w:r>
      <w:r w:rsidRPr="00022A35">
        <w:rPr>
          <w:rStyle w:val="CodeSmall"/>
        </w:rPr>
        <w:t>|List of indices|</w:t>
      </w:r>
    </w:p>
    <w:p w:rsidR="00F2283A" w:rsidRPr="00022A35" w:rsidRDefault="00F2283A" w:rsidP="00F2283A">
      <w:pPr>
        <w:pStyle w:val="Simple"/>
        <w:rPr>
          <w:rStyle w:val="CodeSmall"/>
        </w:rPr>
      </w:pPr>
      <w:r w:rsidRPr="00022A35">
        <w:rPr>
          <w:rStyle w:val="CodeSmall"/>
        </w:rPr>
        <w:t>28=|</w:t>
      </w:r>
      <w:r w:rsidR="00971660" w:rsidRPr="00022A35">
        <w:rPr>
          <w:rStyle w:val="CodeSmall"/>
        </w:rPr>
        <w:t>&lt;&lt;</w:t>
      </w:r>
      <w:r w:rsidRPr="00022A35">
        <w:rPr>
          <w:rStyle w:val="CodeSmall"/>
        </w:rPr>
        <w:t>DISPLAY_FAVORITES_LABEL</w:t>
      </w:r>
      <w:r w:rsidR="00971660" w:rsidRPr="00022A35">
        <w:rPr>
          <w:rStyle w:val="CodeSmall"/>
        </w:rPr>
        <w:t>&gt;&gt;</w:t>
      </w:r>
      <w:r w:rsidRPr="00022A35">
        <w:rPr>
          <w:rStyle w:val="CodeSmall"/>
        </w:rPr>
        <w:t>|Display favorites|</w:t>
      </w:r>
    </w:p>
    <w:p w:rsidR="00F2283A" w:rsidRPr="00022A35" w:rsidRDefault="00F2283A" w:rsidP="00F2283A">
      <w:pPr>
        <w:pStyle w:val="Simple"/>
        <w:rPr>
          <w:rStyle w:val="CodeSmall"/>
        </w:rPr>
      </w:pPr>
      <w:r w:rsidRPr="00022A35">
        <w:rPr>
          <w:rStyle w:val="CodeSmall"/>
        </w:rPr>
        <w:t>29=|</w:t>
      </w:r>
      <w:r w:rsidR="00971660" w:rsidRPr="00022A35">
        <w:rPr>
          <w:rStyle w:val="CodeSmall"/>
        </w:rPr>
        <w:t>&lt;&lt;</w:t>
      </w:r>
      <w:r w:rsidRPr="00022A35">
        <w:rPr>
          <w:rStyle w:val="CodeSmall"/>
        </w:rPr>
        <w:t>CLEAR_FAVORITES_LABEL</w:t>
      </w:r>
      <w:r w:rsidR="00971660" w:rsidRPr="00022A35">
        <w:rPr>
          <w:rStyle w:val="CodeSmall"/>
        </w:rPr>
        <w:t>&gt;&gt;</w:t>
      </w:r>
      <w:r w:rsidRPr="00022A35">
        <w:rPr>
          <w:rStyle w:val="CodeSmall"/>
        </w:rPr>
        <w:t>|Clear favorites|</w:t>
      </w:r>
    </w:p>
    <w:p w:rsidR="00F2283A" w:rsidRPr="00022A35" w:rsidRDefault="00F2283A" w:rsidP="00F2283A">
      <w:pPr>
        <w:pStyle w:val="Simple"/>
        <w:rPr>
          <w:rStyle w:val="CodeSmall"/>
        </w:rPr>
      </w:pPr>
      <w:r w:rsidRPr="00022A35">
        <w:rPr>
          <w:rStyle w:val="CodeSmall"/>
        </w:rPr>
        <w:t>30=|</w:t>
      </w:r>
      <w:r w:rsidR="00971660" w:rsidRPr="00022A35">
        <w:rPr>
          <w:rStyle w:val="CodeSmall"/>
        </w:rPr>
        <w:t>&lt;&lt;</w:t>
      </w:r>
      <w:r w:rsidRPr="00022A35">
        <w:rPr>
          <w:rStyle w:val="CodeSmall"/>
        </w:rPr>
        <w:t>CLEAR_FAVORITES_TIP</w:t>
      </w:r>
      <w:r w:rsidR="00971660" w:rsidRPr="00022A35">
        <w:rPr>
          <w:rStyle w:val="CodeSmall"/>
        </w:rPr>
        <w:t>&gt;&gt;</w:t>
      </w:r>
      <w:r w:rsidRPr="00022A35">
        <w:rPr>
          <w:rStyle w:val="CodeSmall"/>
        </w:rPr>
        <w:t>|Clear favorites|</w:t>
      </w:r>
    </w:p>
    <w:p w:rsidR="00F2283A" w:rsidRPr="00022A35" w:rsidRDefault="00F2283A" w:rsidP="00F2283A">
      <w:pPr>
        <w:pStyle w:val="Simple"/>
        <w:rPr>
          <w:rStyle w:val="CodeSmall"/>
        </w:rPr>
      </w:pPr>
      <w:r w:rsidRPr="00022A35">
        <w:rPr>
          <w:rStyle w:val="CodeSmall"/>
        </w:rPr>
        <w:t>31=|</w:t>
      </w:r>
      <w:r w:rsidR="00971660" w:rsidRPr="00022A35">
        <w:rPr>
          <w:rStyle w:val="CodeSmall"/>
        </w:rPr>
        <w:t>&lt;&lt;</w:t>
      </w:r>
      <w:r w:rsidRPr="00022A35">
        <w:rPr>
          <w:rStyle w:val="CodeSmall"/>
        </w:rPr>
        <w:t>CLEAR_FAVORITES_RESULT_MSG</w:t>
      </w:r>
      <w:r w:rsidR="00971660" w:rsidRPr="00022A35">
        <w:rPr>
          <w:rStyle w:val="CodeSmall"/>
        </w:rPr>
        <w:t>&gt;&gt;</w:t>
      </w:r>
      <w:r w:rsidRPr="00022A35">
        <w:rPr>
          <w:rStyle w:val="CodeSmall"/>
        </w:rPr>
        <w:t>|Favorites list is cleaned up|</w:t>
      </w:r>
    </w:p>
    <w:p w:rsidR="00F2283A" w:rsidRPr="00022A35" w:rsidRDefault="00F2283A" w:rsidP="00F2283A">
      <w:pPr>
        <w:pStyle w:val="Simple"/>
        <w:rPr>
          <w:rStyle w:val="CodeSmall"/>
        </w:rPr>
      </w:pPr>
      <w:r w:rsidRPr="00022A35">
        <w:rPr>
          <w:rStyle w:val="CodeSmall"/>
        </w:rPr>
        <w:t>32=|</w:t>
      </w:r>
      <w:r w:rsidR="00971660" w:rsidRPr="00022A35">
        <w:rPr>
          <w:rStyle w:val="CodeSmall"/>
        </w:rPr>
        <w:t>&lt;&lt;</w:t>
      </w:r>
      <w:r w:rsidRPr="00022A35">
        <w:rPr>
          <w:rStyle w:val="CodeSmall"/>
        </w:rPr>
        <w:t>SEARCH_LABEL</w:t>
      </w:r>
      <w:r w:rsidR="00971660" w:rsidRPr="00022A35">
        <w:rPr>
          <w:rStyle w:val="CodeSmall"/>
        </w:rPr>
        <w:t>&gt;&gt;</w:t>
      </w:r>
      <w:r w:rsidRPr="00022A35">
        <w:rPr>
          <w:rStyle w:val="CodeSmall"/>
        </w:rPr>
        <w:t>|Search|</w:t>
      </w:r>
    </w:p>
    <w:p w:rsidR="00F2283A" w:rsidRPr="00022A35" w:rsidRDefault="00F2283A" w:rsidP="00F2283A">
      <w:pPr>
        <w:pStyle w:val="Simple"/>
        <w:rPr>
          <w:rStyle w:val="CodeSmall"/>
        </w:rPr>
      </w:pPr>
      <w:r w:rsidRPr="00022A35">
        <w:rPr>
          <w:rStyle w:val="CodeSmall"/>
        </w:rPr>
        <w:t>33=|</w:t>
      </w:r>
      <w:r w:rsidR="00971660" w:rsidRPr="00022A35">
        <w:rPr>
          <w:rStyle w:val="CodeSmall"/>
        </w:rPr>
        <w:t>&lt;&lt;</w:t>
      </w:r>
      <w:r w:rsidRPr="00022A35">
        <w:rPr>
          <w:rStyle w:val="CodeSmall"/>
        </w:rPr>
        <w:t>SEARCH_COMMAND_LABEL</w:t>
      </w:r>
      <w:r w:rsidR="00971660" w:rsidRPr="00022A35">
        <w:rPr>
          <w:rStyle w:val="CodeSmall"/>
        </w:rPr>
        <w:t>&gt;&gt;</w:t>
      </w:r>
      <w:r w:rsidRPr="00022A35">
        <w:rPr>
          <w:rStyle w:val="CodeSmall"/>
        </w:rPr>
        <w:t>|Search|</w:t>
      </w:r>
    </w:p>
    <w:p w:rsidR="00F2283A" w:rsidRPr="00022A35" w:rsidRDefault="00F2283A" w:rsidP="00F2283A">
      <w:pPr>
        <w:pStyle w:val="Simple"/>
        <w:rPr>
          <w:rStyle w:val="CodeSmall"/>
        </w:rPr>
      </w:pPr>
      <w:r w:rsidRPr="00022A35">
        <w:rPr>
          <w:rStyle w:val="CodeSmall"/>
        </w:rPr>
        <w:t>34=|</w:t>
      </w:r>
      <w:r w:rsidR="00971660" w:rsidRPr="00022A35">
        <w:rPr>
          <w:rStyle w:val="CodeSmall"/>
        </w:rPr>
        <w:t>&lt;&lt;</w:t>
      </w:r>
      <w:r w:rsidRPr="00022A35">
        <w:rPr>
          <w:rStyle w:val="CodeSmall"/>
        </w:rPr>
        <w:t>SEARCH_COMMAND_TIP</w:t>
      </w:r>
      <w:r w:rsidR="00971660" w:rsidRPr="00022A35">
        <w:rPr>
          <w:rStyle w:val="CodeSmall"/>
        </w:rPr>
        <w:t>&gt;&gt;</w:t>
      </w:r>
      <w:r w:rsidRPr="00022A35">
        <w:rPr>
          <w:rStyle w:val="CodeSmall"/>
        </w:rPr>
        <w:t>|Perform Search|</w:t>
      </w:r>
    </w:p>
    <w:p w:rsidR="00F2283A" w:rsidRPr="00022A35" w:rsidRDefault="00F2283A" w:rsidP="00F2283A">
      <w:pPr>
        <w:pStyle w:val="Simple"/>
        <w:rPr>
          <w:rStyle w:val="CodeSmall"/>
        </w:rPr>
      </w:pPr>
      <w:r w:rsidRPr="00022A35">
        <w:rPr>
          <w:rStyle w:val="CodeSmall"/>
        </w:rPr>
        <w:t>35=|</w:t>
      </w:r>
      <w:r w:rsidR="00971660" w:rsidRPr="00022A35">
        <w:rPr>
          <w:rStyle w:val="CodeSmall"/>
        </w:rPr>
        <w:t>&lt;&lt;</w:t>
      </w:r>
      <w:r w:rsidRPr="00022A35">
        <w:rPr>
          <w:rStyle w:val="CodeSmall"/>
        </w:rPr>
        <w:t>SEARCH_TEXTBOX_TIP</w:t>
      </w:r>
      <w:r w:rsidR="00971660" w:rsidRPr="00022A35">
        <w:rPr>
          <w:rStyle w:val="CodeSmall"/>
        </w:rPr>
        <w:t>&gt;&gt;</w:t>
      </w:r>
      <w:r w:rsidRPr="00022A35">
        <w:rPr>
          <w:rStyle w:val="CodeSmall"/>
        </w:rPr>
        <w:t>|Search|</w:t>
      </w:r>
    </w:p>
    <w:p w:rsidR="00F2283A" w:rsidRPr="00022A35" w:rsidRDefault="00F2283A" w:rsidP="00F2283A">
      <w:pPr>
        <w:pStyle w:val="Simple"/>
        <w:rPr>
          <w:rStyle w:val="CodeSmall"/>
        </w:rPr>
      </w:pPr>
      <w:r w:rsidRPr="00022A35">
        <w:rPr>
          <w:rStyle w:val="CodeSmall"/>
        </w:rPr>
        <w:t>36=|</w:t>
      </w:r>
      <w:r w:rsidR="00971660" w:rsidRPr="00022A35">
        <w:rPr>
          <w:rStyle w:val="CodeSmall"/>
        </w:rPr>
        <w:t>&lt;&lt;</w:t>
      </w:r>
      <w:r w:rsidRPr="00022A35">
        <w:rPr>
          <w:rStyle w:val="CodeSmall"/>
        </w:rPr>
        <w:t>SEARCH_RUNNING_MSG</w:t>
      </w:r>
      <w:r w:rsidR="00971660" w:rsidRPr="00022A35">
        <w:rPr>
          <w:rStyle w:val="CodeSmall"/>
        </w:rPr>
        <w:t>&gt;&gt;</w:t>
      </w:r>
      <w:r w:rsidRPr="00022A35">
        <w:rPr>
          <w:rStyle w:val="CodeSmall"/>
        </w:rPr>
        <w:t>|Searching...|</w:t>
      </w:r>
    </w:p>
    <w:p w:rsidR="00F2283A" w:rsidRPr="00022A35" w:rsidRDefault="00F2283A" w:rsidP="00F2283A">
      <w:pPr>
        <w:pStyle w:val="Simple"/>
        <w:rPr>
          <w:rStyle w:val="CodeSmall"/>
        </w:rPr>
      </w:pPr>
      <w:r w:rsidRPr="00022A35">
        <w:rPr>
          <w:rStyle w:val="CodeSmall"/>
        </w:rPr>
        <w:t>37=|</w:t>
      </w:r>
      <w:r w:rsidR="00971660" w:rsidRPr="00022A35">
        <w:rPr>
          <w:rStyle w:val="CodeSmall"/>
        </w:rPr>
        <w:t>&lt;&lt;</w:t>
      </w:r>
      <w:r w:rsidRPr="00022A35">
        <w:rPr>
          <w:rStyle w:val="CodeSmall"/>
        </w:rPr>
        <w:t>SEARCH_INCORRECT</w:t>
      </w:r>
      <w:r w:rsidR="00971660" w:rsidRPr="00022A35">
        <w:rPr>
          <w:rStyle w:val="CodeSmall"/>
        </w:rPr>
        <w:t>&gt;&gt;</w:t>
      </w:r>
      <w:r w:rsidRPr="00022A35">
        <w:rPr>
          <w:rStyle w:val="CodeSmall"/>
        </w:rPr>
        <w:t>|Incorrect Search criteria|</w:t>
      </w:r>
    </w:p>
    <w:p w:rsidR="00F2283A" w:rsidRPr="00022A35" w:rsidRDefault="00F2283A" w:rsidP="00F2283A">
      <w:pPr>
        <w:pStyle w:val="Simple"/>
        <w:rPr>
          <w:rStyle w:val="CodeSmall"/>
        </w:rPr>
      </w:pPr>
      <w:r w:rsidRPr="00022A35">
        <w:rPr>
          <w:rStyle w:val="CodeSmall"/>
        </w:rPr>
        <w:t>38=|</w:t>
      </w:r>
      <w:r w:rsidR="00971660" w:rsidRPr="00022A35">
        <w:rPr>
          <w:rStyle w:val="CodeSmall"/>
        </w:rPr>
        <w:t>&lt;&lt;</w:t>
      </w:r>
      <w:r w:rsidRPr="00022A35">
        <w:rPr>
          <w:rStyle w:val="CodeSmall"/>
        </w:rPr>
        <w:t>HELPONHELP_LABEL</w:t>
      </w:r>
      <w:r w:rsidR="00971660" w:rsidRPr="00022A35">
        <w:rPr>
          <w:rStyle w:val="CodeSmall"/>
        </w:rPr>
        <w:t>&gt;&gt;</w:t>
      </w:r>
      <w:r w:rsidRPr="00022A35">
        <w:rPr>
          <w:rStyle w:val="CodeSmall"/>
        </w:rPr>
        <w:t>|Using|</w:t>
      </w:r>
    </w:p>
    <w:p w:rsidR="00F2283A" w:rsidRPr="00022A35" w:rsidRDefault="00F2283A" w:rsidP="00F2283A">
      <w:pPr>
        <w:pStyle w:val="Simple"/>
        <w:rPr>
          <w:rStyle w:val="CodeSmall"/>
        </w:rPr>
      </w:pPr>
      <w:r w:rsidRPr="00022A35">
        <w:rPr>
          <w:rStyle w:val="CodeSmall"/>
        </w:rPr>
        <w:t>39=|</w:t>
      </w:r>
      <w:r w:rsidR="00971660" w:rsidRPr="00022A35">
        <w:rPr>
          <w:rStyle w:val="CodeSmall"/>
        </w:rPr>
        <w:t>&lt;&lt;</w:t>
      </w:r>
      <w:r w:rsidRPr="00022A35">
        <w:rPr>
          <w:rStyle w:val="CodeSmall"/>
        </w:rPr>
        <w:t>HELPONHELP_TIP</w:t>
      </w:r>
      <w:r w:rsidR="00971660" w:rsidRPr="00022A35">
        <w:rPr>
          <w:rStyle w:val="CodeSmall"/>
        </w:rPr>
        <w:t>&gt;&gt;</w:t>
      </w:r>
      <w:r w:rsidRPr="00022A35">
        <w:rPr>
          <w:rStyle w:val="CodeSmall"/>
        </w:rPr>
        <w:t>|How to use Help|</w:t>
      </w:r>
    </w:p>
    <w:p w:rsidR="00F2283A" w:rsidRPr="00022A35" w:rsidRDefault="00F2283A" w:rsidP="00F2283A">
      <w:pPr>
        <w:pStyle w:val="Simple"/>
        <w:rPr>
          <w:rStyle w:val="CodeSmall"/>
        </w:rPr>
      </w:pPr>
      <w:r w:rsidRPr="00022A35">
        <w:rPr>
          <w:rStyle w:val="CodeSmall"/>
        </w:rPr>
        <w:t>40=|</w:t>
      </w:r>
      <w:r w:rsidR="00971660" w:rsidRPr="00022A35">
        <w:rPr>
          <w:rStyle w:val="CodeSmall"/>
        </w:rPr>
        <w:t>&lt;&lt;</w:t>
      </w:r>
      <w:r w:rsidRPr="00022A35">
        <w:rPr>
          <w:rStyle w:val="CodeSmall"/>
        </w:rPr>
        <w:t>NAVFORWHIST_LABEL</w:t>
      </w:r>
      <w:r w:rsidR="00971660" w:rsidRPr="00022A35">
        <w:rPr>
          <w:rStyle w:val="CodeSmall"/>
        </w:rPr>
        <w:t>&gt;&gt;</w:t>
      </w:r>
      <w:r w:rsidRPr="00022A35">
        <w:rPr>
          <w:rStyle w:val="CodeSmall"/>
        </w:rPr>
        <w:t>|Forw|</w:t>
      </w:r>
    </w:p>
    <w:p w:rsidR="00F2283A" w:rsidRPr="00022A35" w:rsidRDefault="00F2283A" w:rsidP="00F2283A">
      <w:pPr>
        <w:pStyle w:val="Simple"/>
        <w:rPr>
          <w:rStyle w:val="CodeSmall"/>
        </w:rPr>
      </w:pPr>
      <w:r w:rsidRPr="00022A35">
        <w:rPr>
          <w:rStyle w:val="CodeSmall"/>
        </w:rPr>
        <w:t>41=|</w:t>
      </w:r>
      <w:r w:rsidR="00971660" w:rsidRPr="00022A35">
        <w:rPr>
          <w:rStyle w:val="CodeSmall"/>
        </w:rPr>
        <w:t>&lt;&lt;</w:t>
      </w:r>
      <w:r w:rsidRPr="00022A35">
        <w:rPr>
          <w:rStyle w:val="CodeSmall"/>
        </w:rPr>
        <w:t>NAVFORWHIST_TIP</w:t>
      </w:r>
      <w:r w:rsidR="00971660" w:rsidRPr="00022A35">
        <w:rPr>
          <w:rStyle w:val="CodeSmall"/>
        </w:rPr>
        <w:t>&gt;&gt;</w:t>
      </w:r>
      <w:r w:rsidRPr="00022A35">
        <w:rPr>
          <w:rStyle w:val="CodeSmall"/>
        </w:rPr>
        <w:t>|Forward by History|</w:t>
      </w:r>
    </w:p>
    <w:p w:rsidR="00F2283A" w:rsidRPr="00022A35" w:rsidRDefault="00F2283A" w:rsidP="00F2283A">
      <w:pPr>
        <w:pStyle w:val="Simple"/>
        <w:rPr>
          <w:rStyle w:val="CodeSmall"/>
        </w:rPr>
      </w:pPr>
      <w:r w:rsidRPr="00022A35">
        <w:rPr>
          <w:rStyle w:val="CodeSmall"/>
        </w:rPr>
        <w:t>42=|</w:t>
      </w:r>
      <w:r w:rsidR="00971660" w:rsidRPr="00022A35">
        <w:rPr>
          <w:rStyle w:val="CodeSmall"/>
        </w:rPr>
        <w:t>&lt;&lt;</w:t>
      </w:r>
      <w:r w:rsidRPr="00022A35">
        <w:rPr>
          <w:rStyle w:val="CodeSmall"/>
        </w:rPr>
        <w:t>NAVBACKHIST_LABEL</w:t>
      </w:r>
      <w:r w:rsidR="00971660" w:rsidRPr="00022A35">
        <w:rPr>
          <w:rStyle w:val="CodeSmall"/>
        </w:rPr>
        <w:t>&gt;&gt;</w:t>
      </w:r>
      <w:r w:rsidRPr="00022A35">
        <w:rPr>
          <w:rStyle w:val="CodeSmall"/>
        </w:rPr>
        <w:t>|Back|</w:t>
      </w:r>
    </w:p>
    <w:p w:rsidR="00F2283A" w:rsidRPr="00022A35" w:rsidRDefault="00F2283A" w:rsidP="00F2283A">
      <w:pPr>
        <w:pStyle w:val="Simple"/>
        <w:rPr>
          <w:rStyle w:val="CodeSmall"/>
        </w:rPr>
      </w:pPr>
      <w:r w:rsidRPr="00022A35">
        <w:rPr>
          <w:rStyle w:val="CodeSmall"/>
        </w:rPr>
        <w:t>43=|</w:t>
      </w:r>
      <w:r w:rsidR="00971660" w:rsidRPr="00022A35">
        <w:rPr>
          <w:rStyle w:val="CodeSmall"/>
        </w:rPr>
        <w:t>&lt;&lt;</w:t>
      </w:r>
      <w:r w:rsidRPr="00022A35">
        <w:rPr>
          <w:rStyle w:val="CodeSmall"/>
        </w:rPr>
        <w:t>NAVBACKHIST_TIP</w:t>
      </w:r>
      <w:r w:rsidR="00971660" w:rsidRPr="00022A35">
        <w:rPr>
          <w:rStyle w:val="CodeSmall"/>
        </w:rPr>
        <w:t>&gt;&gt;</w:t>
      </w:r>
      <w:r w:rsidRPr="00022A35">
        <w:rPr>
          <w:rStyle w:val="CodeSmall"/>
        </w:rPr>
        <w:t>|Backwards by History|</w:t>
      </w:r>
    </w:p>
    <w:p w:rsidR="00F2283A" w:rsidRPr="00022A35" w:rsidRDefault="00F2283A" w:rsidP="00F2283A">
      <w:pPr>
        <w:pStyle w:val="Simple"/>
        <w:rPr>
          <w:rStyle w:val="CodeSmall"/>
          <w:u w:val="single"/>
        </w:rPr>
      </w:pPr>
      <w:r w:rsidRPr="00022A35">
        <w:rPr>
          <w:rStyle w:val="CodeSmall"/>
          <w:u w:val="single"/>
        </w:rPr>
        <w:t>44=|</w:t>
      </w:r>
      <w:r w:rsidR="00971660" w:rsidRPr="00022A35">
        <w:rPr>
          <w:rStyle w:val="CodeSmall"/>
          <w:u w:val="single"/>
        </w:rPr>
        <w:t>&lt;&lt;</w:t>
      </w:r>
      <w:r w:rsidRPr="00022A35">
        <w:rPr>
          <w:rStyle w:val="CodeSmall"/>
          <w:u w:val="single"/>
        </w:rPr>
        <w:t>HELP_AUTHOR</w:t>
      </w:r>
      <w:r w:rsidR="00971660" w:rsidRPr="00022A35">
        <w:rPr>
          <w:rStyle w:val="CodeSmall"/>
          <w:u w:val="single"/>
        </w:rPr>
        <w:t>&gt;&gt;</w:t>
      </w:r>
      <w:r w:rsidRPr="00022A35">
        <w:rPr>
          <w:rStyle w:val="CodeSmall"/>
          <w:u w:val="single"/>
        </w:rPr>
        <w:t>|Yuri Shindin|</w:t>
      </w:r>
    </w:p>
    <w:p w:rsidR="00F2283A" w:rsidRPr="00022A35" w:rsidRDefault="00F2283A" w:rsidP="00F2283A">
      <w:pPr>
        <w:pStyle w:val="Simple"/>
        <w:rPr>
          <w:rStyle w:val="CodeSmall"/>
          <w:u w:val="single"/>
        </w:rPr>
      </w:pPr>
      <w:r w:rsidRPr="00022A35">
        <w:rPr>
          <w:rStyle w:val="CodeSmall"/>
          <w:u w:val="single"/>
        </w:rPr>
        <w:t>45=|</w:t>
      </w:r>
      <w:r w:rsidR="00971660" w:rsidRPr="00022A35">
        <w:rPr>
          <w:rStyle w:val="CodeSmall"/>
          <w:u w:val="single"/>
        </w:rPr>
        <w:t>&lt;&lt;</w:t>
      </w:r>
      <w:r w:rsidRPr="00022A35">
        <w:rPr>
          <w:rStyle w:val="CodeSmall"/>
          <w:u w:val="single"/>
        </w:rPr>
        <w:t>HELP_VERSION</w:t>
      </w:r>
      <w:r w:rsidR="00971660" w:rsidRPr="00022A35">
        <w:rPr>
          <w:rStyle w:val="CodeSmall"/>
          <w:u w:val="single"/>
        </w:rPr>
        <w:t>&gt;&gt;</w:t>
      </w:r>
      <w:r w:rsidRPr="00022A35">
        <w:rPr>
          <w:rStyle w:val="CodeSmall"/>
          <w:u w:val="single"/>
        </w:rPr>
        <w:t>|0.9|</w:t>
      </w:r>
    </w:p>
    <w:p w:rsidR="00F2283A" w:rsidRPr="00022A35" w:rsidRDefault="00F2283A" w:rsidP="00F2283A">
      <w:pPr>
        <w:pStyle w:val="Simple"/>
        <w:rPr>
          <w:rStyle w:val="CodeSmall"/>
        </w:rPr>
      </w:pPr>
      <w:r w:rsidRPr="00022A35">
        <w:rPr>
          <w:rStyle w:val="CodeSmall"/>
        </w:rPr>
        <w:t>46=|</w:t>
      </w:r>
      <w:r w:rsidR="00971660" w:rsidRPr="00022A35">
        <w:rPr>
          <w:rStyle w:val="CodeSmall"/>
        </w:rPr>
        <w:t>&lt;&lt;</w:t>
      </w:r>
      <w:r w:rsidRPr="00022A35">
        <w:rPr>
          <w:rStyle w:val="CodeSmall"/>
        </w:rPr>
        <w:t>COMPANY_PERFORMER</w:t>
      </w:r>
      <w:r w:rsidR="00971660" w:rsidRPr="00022A35">
        <w:rPr>
          <w:rStyle w:val="CodeSmall"/>
        </w:rPr>
        <w:t>&gt;&gt;</w:t>
      </w:r>
      <w:r w:rsidRPr="00022A35">
        <w:rPr>
          <w:rStyle w:val="CodeSmall"/>
        </w:rPr>
        <w:t>|COMPANY-PERFORMER|</w:t>
      </w:r>
    </w:p>
    <w:p w:rsidR="00F2283A" w:rsidRPr="00022A35" w:rsidRDefault="00F2283A" w:rsidP="00F2283A">
      <w:pPr>
        <w:pStyle w:val="Simple"/>
        <w:rPr>
          <w:rStyle w:val="CodeSmall"/>
        </w:rPr>
      </w:pPr>
      <w:r w:rsidRPr="00022A35">
        <w:rPr>
          <w:rStyle w:val="CodeSmall"/>
        </w:rPr>
        <w:t>47=|</w:t>
      </w:r>
      <w:r w:rsidR="00971660" w:rsidRPr="00022A35">
        <w:rPr>
          <w:rStyle w:val="CodeSmall"/>
        </w:rPr>
        <w:t>&lt;&lt;</w:t>
      </w:r>
      <w:r w:rsidRPr="00022A35">
        <w:rPr>
          <w:rStyle w:val="CodeSmall"/>
        </w:rPr>
        <w:t>COMPANY_CUSTOMER</w:t>
      </w:r>
      <w:r w:rsidR="00971660" w:rsidRPr="00022A35">
        <w:rPr>
          <w:rStyle w:val="CodeSmall"/>
        </w:rPr>
        <w:t>&gt;&gt;</w:t>
      </w:r>
      <w:r w:rsidRPr="00022A35">
        <w:rPr>
          <w:rStyle w:val="CodeSmall"/>
        </w:rPr>
        <w:t>|COMPANY-CUSTOMER|</w:t>
      </w:r>
    </w:p>
    <w:p w:rsidR="00F2283A" w:rsidRPr="00022A35" w:rsidRDefault="00F2283A" w:rsidP="00F2283A">
      <w:pPr>
        <w:pStyle w:val="Simple"/>
        <w:rPr>
          <w:rStyle w:val="CodeSmall"/>
        </w:rPr>
      </w:pPr>
      <w:r w:rsidRPr="00022A35">
        <w:rPr>
          <w:rStyle w:val="CodeSmall"/>
        </w:rPr>
        <w:t>48=|</w:t>
      </w:r>
      <w:r w:rsidR="00971660" w:rsidRPr="00022A35">
        <w:rPr>
          <w:rStyle w:val="CodeSmall"/>
        </w:rPr>
        <w:t>&lt;&lt;</w:t>
      </w:r>
      <w:r w:rsidRPr="00022A35">
        <w:rPr>
          <w:rStyle w:val="CodeSmall"/>
        </w:rPr>
        <w:t>COPYRIGHT_INFO</w:t>
      </w:r>
      <w:r w:rsidR="00971660" w:rsidRPr="00022A35">
        <w:rPr>
          <w:rStyle w:val="CodeSmall"/>
        </w:rPr>
        <w:t>&gt;&gt;</w:t>
      </w:r>
      <w:r w:rsidRPr="00022A35">
        <w:rPr>
          <w:rStyle w:val="CodeSmall"/>
        </w:rPr>
        <w:t>|(C) YEAR(s) COMPANY, All Rights Reserved|</w:t>
      </w:r>
    </w:p>
    <w:p w:rsidR="00F2283A" w:rsidRPr="00022A35" w:rsidRDefault="00F2283A" w:rsidP="00F2283A">
      <w:pPr>
        <w:pStyle w:val="Simple"/>
        <w:rPr>
          <w:rStyle w:val="CodeSmall"/>
        </w:rPr>
      </w:pPr>
      <w:r w:rsidRPr="00022A35">
        <w:rPr>
          <w:rStyle w:val="CodeSmall"/>
        </w:rPr>
        <w:t>49=|</w:t>
      </w:r>
      <w:r w:rsidR="00971660" w:rsidRPr="00022A35">
        <w:rPr>
          <w:rStyle w:val="CodeSmall"/>
        </w:rPr>
        <w:t>&lt;&lt;</w:t>
      </w:r>
      <w:r w:rsidRPr="00022A35">
        <w:rPr>
          <w:rStyle w:val="CodeSmall"/>
        </w:rPr>
        <w:t>JS_JQUERY_MIN</w:t>
      </w:r>
      <w:r w:rsidR="00971660" w:rsidRPr="00022A35">
        <w:rPr>
          <w:rStyle w:val="CodeSmall"/>
        </w:rPr>
        <w:t>&gt;&gt;</w:t>
      </w:r>
      <w:r w:rsidRPr="00022A35">
        <w:rPr>
          <w:rStyle w:val="CodeSmall"/>
        </w:rPr>
        <w:t>|jquery-1.8.2.min.js|</w:t>
      </w:r>
    </w:p>
    <w:p w:rsidR="00F2283A" w:rsidRPr="00022A35" w:rsidRDefault="00F2283A" w:rsidP="00F2283A">
      <w:pPr>
        <w:pStyle w:val="Simple"/>
        <w:rPr>
          <w:rStyle w:val="CodeSmall"/>
        </w:rPr>
      </w:pPr>
      <w:r w:rsidRPr="00022A35">
        <w:rPr>
          <w:rStyle w:val="CodeSmall"/>
        </w:rPr>
        <w:t>50=|</w:t>
      </w:r>
      <w:r w:rsidR="00971660" w:rsidRPr="00022A35">
        <w:rPr>
          <w:rStyle w:val="CodeSmall"/>
        </w:rPr>
        <w:t>&lt;&lt;</w:t>
      </w:r>
      <w:r w:rsidRPr="00022A35">
        <w:rPr>
          <w:rStyle w:val="CodeSmall"/>
        </w:rPr>
        <w:t>HHC_HOMEPAGE_TITLE</w:t>
      </w:r>
      <w:r w:rsidR="00971660" w:rsidRPr="00022A35">
        <w:rPr>
          <w:rStyle w:val="CodeSmall"/>
        </w:rPr>
        <w:t>&gt;&gt;</w:t>
      </w:r>
      <w:r w:rsidRPr="00022A35">
        <w:rPr>
          <w:rStyle w:val="CodeSmall"/>
        </w:rPr>
        <w:t>|CHM Help Title|</w:t>
      </w:r>
    </w:p>
    <w:p w:rsidR="00F2283A" w:rsidRPr="00022A35" w:rsidRDefault="00F2283A" w:rsidP="00F2283A">
      <w:pPr>
        <w:pStyle w:val="Simple"/>
        <w:rPr>
          <w:rStyle w:val="CodeSmall"/>
        </w:rPr>
      </w:pPr>
      <w:r w:rsidRPr="00022A35">
        <w:rPr>
          <w:rStyle w:val="CodeSmall"/>
        </w:rPr>
        <w:t>51=|</w:t>
      </w:r>
      <w:r w:rsidR="00971660" w:rsidRPr="00022A35">
        <w:rPr>
          <w:rStyle w:val="CodeSmall"/>
        </w:rPr>
        <w:t>&lt;&lt;</w:t>
      </w:r>
      <w:r w:rsidRPr="00022A35">
        <w:rPr>
          <w:rStyle w:val="CodeSmall"/>
        </w:rPr>
        <w:t>HHC_HOMEPAGE_FILE</w:t>
      </w:r>
      <w:r w:rsidR="00971660" w:rsidRPr="00022A35">
        <w:rPr>
          <w:rStyle w:val="CodeSmall"/>
        </w:rPr>
        <w:t>&gt;&gt;</w:t>
      </w:r>
      <w:r w:rsidRPr="00022A35">
        <w:rPr>
          <w:rStyle w:val="CodeSmall"/>
        </w:rPr>
        <w:t>|home.htm|</w:t>
      </w:r>
    </w:p>
    <w:p w:rsidR="00F2283A" w:rsidRPr="00022A35" w:rsidRDefault="00F2283A" w:rsidP="00F2283A">
      <w:pPr>
        <w:pStyle w:val="Simple"/>
        <w:rPr>
          <w:rStyle w:val="CodeSmall"/>
        </w:rPr>
      </w:pPr>
      <w:r w:rsidRPr="00022A35">
        <w:rPr>
          <w:rStyle w:val="CodeSmall"/>
        </w:rPr>
        <w:t>52=|</w:t>
      </w:r>
      <w:r w:rsidR="00971660" w:rsidRPr="00022A35">
        <w:rPr>
          <w:rStyle w:val="CodeSmall"/>
        </w:rPr>
        <w:t>&lt;&lt;</w:t>
      </w:r>
      <w:r w:rsidRPr="00022A35">
        <w:rPr>
          <w:rStyle w:val="CodeSmall"/>
        </w:rPr>
        <w:t>HHC_CHARSET</w:t>
      </w:r>
      <w:r w:rsidR="00971660" w:rsidRPr="00022A35">
        <w:rPr>
          <w:rStyle w:val="CodeSmall"/>
        </w:rPr>
        <w:t>&gt;&gt;</w:t>
      </w:r>
      <w:r w:rsidRPr="00022A35">
        <w:rPr>
          <w:rStyle w:val="CodeSmall"/>
        </w:rPr>
        <w:t>|windows-1251|</w:t>
      </w:r>
    </w:p>
    <w:p w:rsidR="00F2283A" w:rsidRPr="00022A35" w:rsidRDefault="00F2283A" w:rsidP="00F2283A">
      <w:pPr>
        <w:pStyle w:val="Simple"/>
        <w:rPr>
          <w:rStyle w:val="CodeSmall"/>
        </w:rPr>
      </w:pPr>
      <w:r w:rsidRPr="00022A35">
        <w:rPr>
          <w:rStyle w:val="CodeSmall"/>
        </w:rPr>
        <w:t>53=|</w:t>
      </w:r>
      <w:r w:rsidR="00971660" w:rsidRPr="00022A35">
        <w:rPr>
          <w:rStyle w:val="CodeSmall"/>
        </w:rPr>
        <w:t>&lt;&lt;</w:t>
      </w:r>
      <w:r w:rsidRPr="00022A35">
        <w:rPr>
          <w:rStyle w:val="CodeSmall"/>
        </w:rPr>
        <w:t>HHC_LANGUAGE</w:t>
      </w:r>
      <w:r w:rsidR="00971660" w:rsidRPr="00022A35">
        <w:rPr>
          <w:rStyle w:val="CodeSmall"/>
        </w:rPr>
        <w:t>&gt;&gt;</w:t>
      </w:r>
      <w:r w:rsidRPr="00022A35">
        <w:rPr>
          <w:rStyle w:val="CodeSmall"/>
        </w:rPr>
        <w:t>|0x419 Russian|</w:t>
      </w:r>
    </w:p>
    <w:p w:rsidR="00F2283A" w:rsidRPr="00022A35" w:rsidRDefault="00F2283A" w:rsidP="00F2283A">
      <w:pPr>
        <w:pStyle w:val="Simple"/>
        <w:rPr>
          <w:rStyle w:val="CodeSmall"/>
        </w:rPr>
      </w:pPr>
      <w:r w:rsidRPr="00022A35">
        <w:rPr>
          <w:rStyle w:val="CodeSmall"/>
        </w:rPr>
        <w:t>54=|</w:t>
      </w:r>
      <w:r w:rsidR="00971660" w:rsidRPr="00022A35">
        <w:rPr>
          <w:rStyle w:val="CodeSmall"/>
        </w:rPr>
        <w:t>&lt;&lt;</w:t>
      </w:r>
      <w:r w:rsidRPr="00022A35">
        <w:rPr>
          <w:rStyle w:val="CodeSmall"/>
        </w:rPr>
        <w:t>INDEX_TREE_PAGE_TITLE</w:t>
      </w:r>
      <w:r w:rsidR="00971660" w:rsidRPr="00022A35">
        <w:rPr>
          <w:rStyle w:val="CodeSmall"/>
        </w:rPr>
        <w:t>&gt;&gt;</w:t>
      </w:r>
      <w:r w:rsidRPr="00022A35">
        <w:rPr>
          <w:rStyle w:val="CodeSmall"/>
        </w:rPr>
        <w:t>|Index Tree Page|</w:t>
      </w:r>
    </w:p>
    <w:p w:rsidR="00F2283A" w:rsidRPr="00022A35" w:rsidRDefault="00F2283A" w:rsidP="00F2283A">
      <w:pPr>
        <w:pStyle w:val="Simple"/>
        <w:rPr>
          <w:rStyle w:val="CodeSmall"/>
        </w:rPr>
      </w:pPr>
      <w:r w:rsidRPr="00022A35">
        <w:rPr>
          <w:rStyle w:val="CodeSmall"/>
        </w:rPr>
        <w:t>55=|</w:t>
      </w:r>
      <w:r w:rsidR="00971660" w:rsidRPr="00022A35">
        <w:rPr>
          <w:rStyle w:val="CodeSmall"/>
        </w:rPr>
        <w:t>&lt;&lt;</w:t>
      </w:r>
      <w:r w:rsidRPr="00022A35">
        <w:rPr>
          <w:rStyle w:val="CodeSmall"/>
        </w:rPr>
        <w:t>INDEX_TREE_ROOTNODE_LABEL</w:t>
      </w:r>
      <w:r w:rsidR="00971660" w:rsidRPr="00022A35">
        <w:rPr>
          <w:rStyle w:val="CodeSmall"/>
        </w:rPr>
        <w:t>&gt;&gt;</w:t>
      </w:r>
      <w:r w:rsidRPr="00022A35">
        <w:rPr>
          <w:rStyle w:val="CodeSmall"/>
        </w:rPr>
        <w:t>|Index|</w:t>
      </w:r>
    </w:p>
    <w:p w:rsidR="00F2283A" w:rsidRPr="00022A35" w:rsidRDefault="00F2283A" w:rsidP="00F2283A">
      <w:pPr>
        <w:pStyle w:val="Simple"/>
        <w:rPr>
          <w:rStyle w:val="CodeSmall"/>
        </w:rPr>
      </w:pPr>
      <w:r w:rsidRPr="00022A35">
        <w:rPr>
          <w:rStyle w:val="CodeSmall"/>
        </w:rPr>
        <w:t>56=|</w:t>
      </w:r>
      <w:r w:rsidR="00971660" w:rsidRPr="00022A35">
        <w:rPr>
          <w:rStyle w:val="CodeSmall"/>
        </w:rPr>
        <w:t>&lt;&lt;</w:t>
      </w:r>
      <w:r w:rsidRPr="00022A35">
        <w:rPr>
          <w:rStyle w:val="CodeSmall"/>
        </w:rPr>
        <w:t>CONTENTS_TREE_PAGE_TITLE</w:t>
      </w:r>
      <w:r w:rsidR="00971660" w:rsidRPr="00022A35">
        <w:rPr>
          <w:rStyle w:val="CodeSmall"/>
        </w:rPr>
        <w:t>&gt;&gt;</w:t>
      </w:r>
      <w:r w:rsidRPr="00022A35">
        <w:rPr>
          <w:rStyle w:val="CodeSmall"/>
        </w:rPr>
        <w:t>|Home Page|</w:t>
      </w:r>
    </w:p>
    <w:p w:rsidR="00F2283A" w:rsidRPr="00022A35" w:rsidRDefault="00F2283A" w:rsidP="00F2283A">
      <w:pPr>
        <w:pStyle w:val="Simple"/>
        <w:rPr>
          <w:rStyle w:val="CodeSmall"/>
        </w:rPr>
      </w:pPr>
      <w:r w:rsidRPr="00022A35">
        <w:rPr>
          <w:rStyle w:val="CodeSmall"/>
        </w:rPr>
        <w:t>57=|</w:t>
      </w:r>
      <w:r w:rsidR="00971660" w:rsidRPr="00022A35">
        <w:rPr>
          <w:rStyle w:val="CodeSmall"/>
        </w:rPr>
        <w:t>&lt;&lt;</w:t>
      </w:r>
      <w:r w:rsidRPr="00022A35">
        <w:rPr>
          <w:rStyle w:val="CodeSmall"/>
        </w:rPr>
        <w:t>CONTENTS_TREE_ROOTNODE_LABEL</w:t>
      </w:r>
      <w:r w:rsidR="00971660" w:rsidRPr="00022A35">
        <w:rPr>
          <w:rStyle w:val="CodeSmall"/>
        </w:rPr>
        <w:t>&gt;&gt;</w:t>
      </w:r>
      <w:r w:rsidRPr="00022A35">
        <w:rPr>
          <w:rStyle w:val="CodeSmall"/>
        </w:rPr>
        <w:t>|Home|</w:t>
      </w:r>
    </w:p>
    <w:p w:rsidR="00F2283A" w:rsidRPr="00022A35" w:rsidRDefault="00F2283A" w:rsidP="00F2283A">
      <w:pPr>
        <w:pStyle w:val="Simple"/>
        <w:rPr>
          <w:rStyle w:val="CodeSmall"/>
        </w:rPr>
      </w:pPr>
      <w:r w:rsidRPr="00022A35">
        <w:rPr>
          <w:rStyle w:val="CodeSmall"/>
        </w:rPr>
        <w:t>58=|</w:t>
      </w:r>
      <w:r w:rsidR="00971660" w:rsidRPr="00022A35">
        <w:rPr>
          <w:rStyle w:val="CodeSmall"/>
        </w:rPr>
        <w:t>&lt;&lt;</w:t>
      </w:r>
      <w:r w:rsidRPr="00022A35">
        <w:rPr>
          <w:rStyle w:val="CodeSmall"/>
        </w:rPr>
        <w:t>FRAME_MENU_TITLE</w:t>
      </w:r>
      <w:r w:rsidR="00971660" w:rsidRPr="00022A35">
        <w:rPr>
          <w:rStyle w:val="CodeSmall"/>
        </w:rPr>
        <w:t>&gt;&gt;</w:t>
      </w:r>
      <w:r w:rsidRPr="00022A35">
        <w:rPr>
          <w:rStyle w:val="CodeSmall"/>
        </w:rPr>
        <w:t>|Help Menu|</w:t>
      </w:r>
    </w:p>
    <w:p w:rsidR="00F2283A" w:rsidRPr="00022A35" w:rsidRDefault="00F2283A" w:rsidP="00F2283A">
      <w:pPr>
        <w:pStyle w:val="Simple"/>
        <w:rPr>
          <w:rStyle w:val="CodeSmall"/>
        </w:rPr>
      </w:pPr>
      <w:r w:rsidRPr="00022A35">
        <w:rPr>
          <w:rStyle w:val="CodeSmall"/>
        </w:rPr>
        <w:t>59=|</w:t>
      </w:r>
      <w:r w:rsidR="00971660" w:rsidRPr="00022A35">
        <w:rPr>
          <w:rStyle w:val="CodeSmall"/>
        </w:rPr>
        <w:t>&lt;&lt;</w:t>
      </w:r>
      <w:r w:rsidRPr="00022A35">
        <w:rPr>
          <w:rStyle w:val="CodeSmall"/>
        </w:rPr>
        <w:t>CONTENTS_HIDE_TIP</w:t>
      </w:r>
      <w:r w:rsidR="00971660" w:rsidRPr="00022A35">
        <w:rPr>
          <w:rStyle w:val="CodeSmall"/>
        </w:rPr>
        <w:t>&gt;&gt;</w:t>
      </w:r>
      <w:r w:rsidRPr="00022A35">
        <w:rPr>
          <w:rStyle w:val="CodeSmall"/>
        </w:rPr>
        <w:t>|Hide/Unhide Contents panel|</w:t>
      </w:r>
    </w:p>
    <w:p w:rsidR="00F2283A" w:rsidRPr="00022A35" w:rsidRDefault="00F2283A" w:rsidP="00F2283A">
      <w:pPr>
        <w:pStyle w:val="Simple"/>
        <w:rPr>
          <w:rStyle w:val="CodeSmall"/>
        </w:rPr>
      </w:pPr>
      <w:r w:rsidRPr="00022A35">
        <w:rPr>
          <w:rStyle w:val="CodeSmall"/>
        </w:rPr>
        <w:t>60=|</w:t>
      </w:r>
      <w:r w:rsidR="00971660" w:rsidRPr="00022A35">
        <w:rPr>
          <w:rStyle w:val="CodeSmall"/>
        </w:rPr>
        <w:t>&lt;&lt;</w:t>
      </w:r>
      <w:r w:rsidRPr="00022A35">
        <w:rPr>
          <w:rStyle w:val="CodeSmall"/>
        </w:rPr>
        <w:t>CONTENTS_HIDE_LABEL</w:t>
      </w:r>
      <w:r w:rsidR="00971660" w:rsidRPr="00022A35">
        <w:rPr>
          <w:rStyle w:val="CodeSmall"/>
        </w:rPr>
        <w:t>&gt;&gt;</w:t>
      </w:r>
      <w:r w:rsidRPr="00022A35">
        <w:rPr>
          <w:rStyle w:val="CodeSmall"/>
        </w:rPr>
        <w:t>|Hide|</w:t>
      </w:r>
    </w:p>
    <w:p w:rsidR="00F2283A" w:rsidRPr="00022A35" w:rsidRDefault="00F2283A" w:rsidP="00F2283A">
      <w:pPr>
        <w:pStyle w:val="Simple"/>
        <w:rPr>
          <w:rStyle w:val="CodeSmall"/>
        </w:rPr>
      </w:pPr>
      <w:r w:rsidRPr="00022A35">
        <w:rPr>
          <w:rStyle w:val="CodeSmall"/>
        </w:rPr>
        <w:t>61=|</w:t>
      </w:r>
      <w:r w:rsidR="00971660" w:rsidRPr="00022A35">
        <w:rPr>
          <w:rStyle w:val="CodeSmall"/>
        </w:rPr>
        <w:t>&lt;&lt;</w:t>
      </w:r>
      <w:r w:rsidRPr="00022A35">
        <w:rPr>
          <w:rStyle w:val="CodeSmall"/>
        </w:rPr>
        <w:t>SEARCH_PANEL_PAGE_TITLE</w:t>
      </w:r>
      <w:r w:rsidR="00971660" w:rsidRPr="00022A35">
        <w:rPr>
          <w:rStyle w:val="CodeSmall"/>
        </w:rPr>
        <w:t>&gt;&gt;</w:t>
      </w:r>
      <w:r w:rsidRPr="00022A35">
        <w:rPr>
          <w:rStyle w:val="CodeSmall"/>
        </w:rPr>
        <w:t>|Search results|</w:t>
      </w:r>
    </w:p>
    <w:p w:rsidR="00F2283A" w:rsidRPr="00022A35" w:rsidRDefault="00F2283A" w:rsidP="00F2283A">
      <w:pPr>
        <w:pStyle w:val="Simple"/>
        <w:rPr>
          <w:rStyle w:val="CodeSmall"/>
        </w:rPr>
      </w:pPr>
      <w:r w:rsidRPr="00022A35">
        <w:rPr>
          <w:rStyle w:val="CodeSmall"/>
        </w:rPr>
        <w:t>62=|</w:t>
      </w:r>
      <w:r w:rsidR="00971660" w:rsidRPr="00022A35">
        <w:rPr>
          <w:rStyle w:val="CodeSmall"/>
        </w:rPr>
        <w:t>&lt;&lt;</w:t>
      </w:r>
      <w:r w:rsidRPr="00022A35">
        <w:rPr>
          <w:rStyle w:val="CodeSmall"/>
        </w:rPr>
        <w:t>SYSTEM_LOGO</w:t>
      </w:r>
      <w:r w:rsidR="00971660" w:rsidRPr="00022A35">
        <w:rPr>
          <w:rStyle w:val="CodeSmall"/>
        </w:rPr>
        <w:t>&gt;&gt;</w:t>
      </w:r>
      <w:r w:rsidRPr="00022A35">
        <w:rPr>
          <w:rStyle w:val="CodeSmall"/>
        </w:rPr>
        <w:t>|&lt;img src="./template_img/boeing_logo_blue.jpg" alt="Boeing" /&gt;|</w:t>
      </w:r>
    </w:p>
    <w:p w:rsidR="00F2283A" w:rsidRPr="00022A35" w:rsidRDefault="00F2283A" w:rsidP="00F2283A">
      <w:pPr>
        <w:pStyle w:val="Simple"/>
        <w:rPr>
          <w:rStyle w:val="CodeSmall"/>
        </w:rPr>
      </w:pPr>
      <w:r w:rsidRPr="00022A35">
        <w:rPr>
          <w:rStyle w:val="CodeSmall"/>
        </w:rPr>
        <w:t>63=|</w:t>
      </w:r>
      <w:r w:rsidR="00971660" w:rsidRPr="00022A35">
        <w:rPr>
          <w:rStyle w:val="CodeSmall"/>
        </w:rPr>
        <w:t>&lt;&lt;</w:t>
      </w:r>
      <w:r w:rsidRPr="00022A35">
        <w:rPr>
          <w:rStyle w:val="CodeSmall"/>
        </w:rPr>
        <w:t>NAVBACKCONT_LABEL</w:t>
      </w:r>
      <w:r w:rsidR="00971660" w:rsidRPr="00022A35">
        <w:rPr>
          <w:rStyle w:val="CodeSmall"/>
        </w:rPr>
        <w:t>&gt;&gt;</w:t>
      </w:r>
      <w:r w:rsidRPr="00022A35">
        <w:rPr>
          <w:rStyle w:val="CodeSmall"/>
        </w:rPr>
        <w:t>|&amp;lt;|</w:t>
      </w:r>
    </w:p>
    <w:p w:rsidR="00F2283A" w:rsidRPr="00022A35" w:rsidRDefault="00F2283A" w:rsidP="00F2283A">
      <w:pPr>
        <w:pStyle w:val="Simple"/>
        <w:rPr>
          <w:rStyle w:val="CodeSmall"/>
        </w:rPr>
      </w:pPr>
      <w:r w:rsidRPr="00022A35">
        <w:rPr>
          <w:rStyle w:val="CodeSmall"/>
        </w:rPr>
        <w:t>64=|</w:t>
      </w:r>
      <w:r w:rsidR="00971660" w:rsidRPr="00022A35">
        <w:rPr>
          <w:rStyle w:val="CodeSmall"/>
        </w:rPr>
        <w:t>&lt;&lt;</w:t>
      </w:r>
      <w:r w:rsidRPr="00022A35">
        <w:rPr>
          <w:rStyle w:val="CodeSmall"/>
        </w:rPr>
        <w:t>NAVFORWCONT_LABEL</w:t>
      </w:r>
      <w:r w:rsidR="00971660" w:rsidRPr="00022A35">
        <w:rPr>
          <w:rStyle w:val="CodeSmall"/>
        </w:rPr>
        <w:t>&gt;&gt;</w:t>
      </w:r>
      <w:r w:rsidRPr="00022A35">
        <w:rPr>
          <w:rStyle w:val="CodeSmall"/>
        </w:rPr>
        <w:t>|&amp;gt;|</w:t>
      </w:r>
    </w:p>
    <w:p w:rsidR="00F2283A" w:rsidRPr="00022A35" w:rsidRDefault="00F2283A" w:rsidP="00F2283A">
      <w:pPr>
        <w:pStyle w:val="Simple"/>
        <w:rPr>
          <w:rStyle w:val="CodeSmall"/>
        </w:rPr>
      </w:pPr>
      <w:r w:rsidRPr="00022A35">
        <w:rPr>
          <w:rStyle w:val="CodeSmall"/>
        </w:rPr>
        <w:t>65=|</w:t>
      </w:r>
      <w:r w:rsidR="00971660" w:rsidRPr="00022A35">
        <w:rPr>
          <w:rStyle w:val="CodeSmall"/>
        </w:rPr>
        <w:t>&lt;&lt;</w:t>
      </w:r>
      <w:r w:rsidRPr="00022A35">
        <w:rPr>
          <w:rStyle w:val="CodeSmall"/>
        </w:rPr>
        <w:t>HIDEPANELOPENED</w:t>
      </w:r>
      <w:r w:rsidR="00971660" w:rsidRPr="00022A35">
        <w:rPr>
          <w:rStyle w:val="CodeSmall"/>
        </w:rPr>
        <w:t>&gt;&gt;</w:t>
      </w:r>
      <w:r w:rsidRPr="00022A35">
        <w:rPr>
          <w:rStyle w:val="CodeSmall"/>
        </w:rPr>
        <w:t>|&lt;-|</w:t>
      </w:r>
    </w:p>
    <w:p w:rsidR="00F2283A" w:rsidRPr="00022A35" w:rsidRDefault="00F2283A" w:rsidP="00F2283A">
      <w:pPr>
        <w:pStyle w:val="Simple"/>
        <w:rPr>
          <w:rStyle w:val="CodeSmall"/>
        </w:rPr>
      </w:pPr>
      <w:r w:rsidRPr="00022A35">
        <w:rPr>
          <w:rStyle w:val="CodeSmall"/>
        </w:rPr>
        <w:t>66=|</w:t>
      </w:r>
      <w:r w:rsidR="00971660" w:rsidRPr="00022A35">
        <w:rPr>
          <w:rStyle w:val="CodeSmall"/>
        </w:rPr>
        <w:t>&lt;&lt;</w:t>
      </w:r>
      <w:r w:rsidRPr="00022A35">
        <w:rPr>
          <w:rStyle w:val="CodeSmall"/>
        </w:rPr>
        <w:t>HIDEPANELCLOSED</w:t>
      </w:r>
      <w:r w:rsidR="00971660" w:rsidRPr="00022A35">
        <w:rPr>
          <w:rStyle w:val="CodeSmall"/>
        </w:rPr>
        <w:t>&gt;&gt;</w:t>
      </w:r>
      <w:r w:rsidRPr="00022A35">
        <w:rPr>
          <w:rStyle w:val="CodeSmall"/>
        </w:rPr>
        <w:t>|-&gt;|</w:t>
      </w:r>
    </w:p>
    <w:p w:rsidR="00F2283A" w:rsidRPr="00022A35" w:rsidRDefault="00F2283A" w:rsidP="00F2283A">
      <w:pPr>
        <w:pStyle w:val="Simple"/>
        <w:rPr>
          <w:rStyle w:val="CodeSmall"/>
        </w:rPr>
      </w:pPr>
      <w:r w:rsidRPr="00022A35">
        <w:rPr>
          <w:rStyle w:val="CodeSmall"/>
        </w:rPr>
        <w:t>67=|</w:t>
      </w:r>
      <w:r w:rsidR="00971660" w:rsidRPr="00022A35">
        <w:rPr>
          <w:rStyle w:val="CodeSmall"/>
        </w:rPr>
        <w:t>&lt;&lt;</w:t>
      </w:r>
      <w:r w:rsidRPr="00022A35">
        <w:rPr>
          <w:rStyle w:val="CodeSmall"/>
        </w:rPr>
        <w:t>SEARCH_INADM_CHARS</w:t>
      </w:r>
      <w:r w:rsidR="00971660" w:rsidRPr="00022A35">
        <w:rPr>
          <w:rStyle w:val="CodeSmall"/>
        </w:rPr>
        <w:t>&gt;&gt;</w:t>
      </w:r>
      <w:r w:rsidRPr="00022A35">
        <w:rPr>
          <w:rStyle w:val="CodeSmall"/>
        </w:rPr>
        <w:t>|Inadmissible characters are found in the search string|</w:t>
      </w:r>
    </w:p>
    <w:p w:rsidR="00F2283A" w:rsidRPr="00022A35" w:rsidRDefault="00F2283A" w:rsidP="00F2283A">
      <w:pPr>
        <w:pStyle w:val="Simple"/>
        <w:rPr>
          <w:rStyle w:val="CodeSmall"/>
        </w:rPr>
      </w:pPr>
      <w:r w:rsidRPr="00022A35">
        <w:rPr>
          <w:rStyle w:val="CodeSmall"/>
        </w:rPr>
        <w:t>68=|</w:t>
      </w:r>
      <w:r w:rsidR="00971660" w:rsidRPr="00022A35">
        <w:rPr>
          <w:rStyle w:val="CodeSmall"/>
        </w:rPr>
        <w:t>&lt;&lt;</w:t>
      </w:r>
      <w:r w:rsidRPr="00022A35">
        <w:rPr>
          <w:rStyle w:val="CodeSmall"/>
        </w:rPr>
        <w:t>SEARCH_NOTOPICS_FOUND</w:t>
      </w:r>
      <w:r w:rsidR="00971660" w:rsidRPr="00022A35">
        <w:rPr>
          <w:rStyle w:val="CodeSmall"/>
        </w:rPr>
        <w:t>&gt;&gt;</w:t>
      </w:r>
      <w:r w:rsidRPr="00022A35">
        <w:rPr>
          <w:rStyle w:val="CodeSmall"/>
        </w:rPr>
        <w:t>|No topics found|</w:t>
      </w:r>
    </w:p>
    <w:p w:rsidR="00F2283A" w:rsidRPr="00022A35" w:rsidRDefault="00F2283A" w:rsidP="00F2283A">
      <w:pPr>
        <w:pStyle w:val="Simple"/>
        <w:rPr>
          <w:rStyle w:val="CodeSmall"/>
        </w:rPr>
      </w:pPr>
      <w:r w:rsidRPr="00022A35">
        <w:rPr>
          <w:rStyle w:val="CodeSmall"/>
        </w:rPr>
        <w:t>69=|</w:t>
      </w:r>
      <w:r w:rsidR="00971660" w:rsidRPr="00022A35">
        <w:rPr>
          <w:rStyle w:val="CodeSmall"/>
        </w:rPr>
        <w:t>&lt;&lt;</w:t>
      </w:r>
      <w:r w:rsidRPr="00022A35">
        <w:rPr>
          <w:rStyle w:val="CodeSmall"/>
        </w:rPr>
        <w:t>SEARCH_JS_ERR</w:t>
      </w:r>
      <w:r w:rsidR="00971660" w:rsidRPr="00022A35">
        <w:rPr>
          <w:rStyle w:val="CodeSmall"/>
        </w:rPr>
        <w:t>&gt;&gt;</w:t>
      </w:r>
      <w:r w:rsidRPr="00022A35">
        <w:rPr>
          <w:rStyle w:val="CodeSmall"/>
        </w:rPr>
        <w:t>|JavaScript expression error|</w:t>
      </w:r>
    </w:p>
    <w:p w:rsidR="00F2283A" w:rsidRPr="00022A35" w:rsidRDefault="00F2283A" w:rsidP="00F2283A">
      <w:pPr>
        <w:pStyle w:val="Simple"/>
        <w:rPr>
          <w:rStyle w:val="CodeSmall"/>
        </w:rPr>
      </w:pPr>
      <w:r w:rsidRPr="00022A35">
        <w:rPr>
          <w:rStyle w:val="CodeSmall"/>
        </w:rPr>
        <w:t>70=|</w:t>
      </w:r>
      <w:r w:rsidR="00971660" w:rsidRPr="00022A35">
        <w:rPr>
          <w:rStyle w:val="CodeSmall"/>
        </w:rPr>
        <w:t>&lt;&lt;</w:t>
      </w:r>
      <w:r w:rsidRPr="00022A35">
        <w:rPr>
          <w:rStyle w:val="CodeSmall"/>
        </w:rPr>
        <w:t>SEARCH_SPEC_STRING</w:t>
      </w:r>
      <w:r w:rsidR="00971660" w:rsidRPr="00022A35">
        <w:rPr>
          <w:rStyle w:val="CodeSmall"/>
        </w:rPr>
        <w:t>&gt;&gt;</w:t>
      </w:r>
      <w:r w:rsidRPr="00022A35">
        <w:rPr>
          <w:rStyle w:val="CodeSmall"/>
        </w:rPr>
        <w:t>|Specify string, then click SEARCH|</w:t>
      </w:r>
    </w:p>
    <w:p w:rsidR="00F2283A" w:rsidRPr="00022A35" w:rsidRDefault="00F2283A" w:rsidP="00F2283A">
      <w:pPr>
        <w:pStyle w:val="Simple"/>
        <w:rPr>
          <w:rStyle w:val="CodeSmall"/>
        </w:rPr>
      </w:pPr>
      <w:r w:rsidRPr="00022A35">
        <w:rPr>
          <w:rStyle w:val="CodeSmall"/>
        </w:rPr>
        <w:t>71=|</w:t>
      </w:r>
      <w:r w:rsidR="00971660" w:rsidRPr="00022A35">
        <w:rPr>
          <w:rStyle w:val="CodeSmall"/>
        </w:rPr>
        <w:t>&lt;&lt;</w:t>
      </w:r>
      <w:r w:rsidRPr="00022A35">
        <w:rPr>
          <w:rStyle w:val="CodeSmall"/>
        </w:rPr>
        <w:t>INDEX_SHOW_TREE</w:t>
      </w:r>
      <w:r w:rsidR="00971660" w:rsidRPr="00022A35">
        <w:rPr>
          <w:rStyle w:val="CodeSmall"/>
        </w:rPr>
        <w:t>&gt;&gt;</w:t>
      </w:r>
      <w:r w:rsidRPr="00022A35">
        <w:rPr>
          <w:rStyle w:val="CodeSmall"/>
        </w:rPr>
        <w:t>|false|</w:t>
      </w:r>
    </w:p>
    <w:p w:rsidR="00F2283A" w:rsidRPr="00022A35" w:rsidRDefault="00F2283A" w:rsidP="00F2283A">
      <w:pPr>
        <w:pStyle w:val="Simple"/>
        <w:rPr>
          <w:rStyle w:val="CodeSmall"/>
          <w:lang w:val="ru-RU"/>
        </w:rPr>
      </w:pPr>
      <w:r w:rsidRPr="00022A35">
        <w:rPr>
          <w:rStyle w:val="CodeSmall"/>
        </w:rPr>
        <w:t>72=|</w:t>
      </w:r>
      <w:r w:rsidR="00971660" w:rsidRPr="00022A35">
        <w:rPr>
          <w:rStyle w:val="CodeSmall"/>
        </w:rPr>
        <w:t>&lt;&lt;</w:t>
      </w:r>
      <w:r w:rsidRPr="00022A35">
        <w:rPr>
          <w:rStyle w:val="CodeSmall"/>
        </w:rPr>
        <w:t>CONTENTS_SHOW_TREE</w:t>
      </w:r>
      <w:r w:rsidR="00971660" w:rsidRPr="00022A35">
        <w:rPr>
          <w:rStyle w:val="CodeSmall"/>
        </w:rPr>
        <w:t>&gt;&gt;</w:t>
      </w:r>
      <w:r w:rsidRPr="00022A35">
        <w:rPr>
          <w:rStyle w:val="CodeSmall"/>
        </w:rPr>
        <w:t>|true|</w:t>
      </w:r>
    </w:p>
    <w:p w:rsidR="00026AB0" w:rsidRPr="00022A35" w:rsidRDefault="00026AB0" w:rsidP="00026AB0">
      <w:pPr>
        <w:pStyle w:val="Heading2"/>
        <w:pageBreakBefore/>
        <w:rPr>
          <w:lang w:val="ru-RU"/>
        </w:rPr>
      </w:pPr>
      <w:bookmarkStart w:id="186" w:name="_Toc346638587"/>
      <w:bookmarkStart w:id="187" w:name="_Toc476839377"/>
      <w:r w:rsidRPr="00022A35">
        <w:rPr>
          <w:lang w:val="ru-RU"/>
        </w:rPr>
        <w:t>ЧАВО (часто задаваемые вопросы)</w:t>
      </w:r>
      <w:bookmarkEnd w:id="186"/>
      <w:bookmarkEnd w:id="187"/>
    </w:p>
    <w:p w:rsidR="00026AB0" w:rsidRPr="00022A35" w:rsidRDefault="00026AB0" w:rsidP="00026AB0">
      <w:pPr>
        <w:keepNext/>
      </w:pPr>
      <w:r w:rsidRPr="00022A35">
        <w:rPr>
          <w:rStyle w:val="DFN"/>
        </w:rPr>
        <w:t>Вопрос.</w:t>
      </w:r>
      <w:r w:rsidRPr="00022A35">
        <w:t xml:space="preserve"> Во время работы GenHelp выдается сообщение, что файл такой-то занят и предлагается продолжить работу в различных режимах или отказаться лот обработки.</w:t>
      </w:r>
    </w:p>
    <w:p w:rsidR="00026AB0" w:rsidRPr="00022A35" w:rsidRDefault="00026AB0" w:rsidP="00026AB0">
      <w:pPr>
        <w:pStyle w:val="ListContinue"/>
      </w:pPr>
      <w:r w:rsidRPr="00022A35">
        <w:rPr>
          <w:rStyle w:val="DFN"/>
        </w:rPr>
        <w:t xml:space="preserve">Ответ. </w:t>
      </w:r>
      <w:r w:rsidRPr="00022A35">
        <w:t>Лучше завершить работу программы и затем закрыть все сеансы Word. Затем повторить генерацию. Возможно, вам придется перезагрузить компьютер.</w:t>
      </w:r>
    </w:p>
    <w:p w:rsidR="00026AB0" w:rsidRPr="00022A35" w:rsidRDefault="00026AB0" w:rsidP="00026AB0">
      <w:pPr>
        <w:keepNext/>
      </w:pPr>
      <w:r w:rsidRPr="00022A35">
        <w:rPr>
          <w:rStyle w:val="DFN"/>
        </w:rPr>
        <w:t xml:space="preserve">Вопрос. </w:t>
      </w:r>
      <w:r w:rsidRPr="00022A35">
        <w:t>У меня во время работы GenHelp выдается сообщение об одной и той же ошибке при обработке одного и того же места в исходном файле.</w:t>
      </w:r>
    </w:p>
    <w:p w:rsidR="00026AB0" w:rsidRPr="00022A35" w:rsidRDefault="00026AB0" w:rsidP="00026AB0">
      <w:pPr>
        <w:pStyle w:val="ListContinue"/>
      </w:pPr>
      <w:r w:rsidRPr="00022A35">
        <w:rPr>
          <w:rStyle w:val="DFN"/>
        </w:rPr>
        <w:t xml:space="preserve">Ответ. </w:t>
      </w:r>
      <w:r w:rsidRPr="00022A35">
        <w:t>Проанализируйте лог работы программы (он формируется в файле</w:t>
      </w:r>
      <w:r w:rsidRPr="00022A35">
        <w:rPr>
          <w:rStyle w:val="FileNameUnix"/>
        </w:rPr>
        <w:t xml:space="preserve"> GHtrace.log </w:t>
      </w:r>
      <w:r w:rsidRPr="00022A35">
        <w:t xml:space="preserve">в папке </w:t>
      </w:r>
      <w:r w:rsidRPr="00022A35">
        <w:rPr>
          <w:rStyle w:val="FileNameUnix"/>
        </w:rPr>
        <w:t>Output</w:t>
      </w:r>
      <w:r w:rsidRPr="00022A35">
        <w:t>). Выясните этап генерации, связанный с ошибкой. Попытайтесь понять, влияет ли текст в исходном файле на обработку. Проводите анализ в следующей последовательности.</w:t>
      </w:r>
    </w:p>
    <w:p w:rsidR="00026AB0" w:rsidRPr="00022A35" w:rsidRDefault="00026AB0" w:rsidP="00026AB0">
      <w:pPr>
        <w:pStyle w:val="ListNumber2"/>
        <w:numPr>
          <w:ilvl w:val="0"/>
          <w:numId w:val="21"/>
        </w:numPr>
      </w:pPr>
      <w:r w:rsidRPr="00022A35">
        <w:t>Сохраните копию исходного файла в файле с другим именем.</w:t>
      </w:r>
    </w:p>
    <w:p w:rsidR="00026AB0" w:rsidRPr="00022A35" w:rsidRDefault="00026AB0" w:rsidP="00026AB0">
      <w:pPr>
        <w:pStyle w:val="ListNumber2"/>
        <w:numPr>
          <w:ilvl w:val="0"/>
          <w:numId w:val="21"/>
        </w:numPr>
      </w:pPr>
      <w:r w:rsidRPr="00022A35">
        <w:t>В исходном файле найдите текст, связанный со сбойной ситуацией. Часто причиной сбоя является наличие в исходном тексте импортированных (из внешних источников) таблиц и других объектов.</w:t>
      </w:r>
    </w:p>
    <w:p w:rsidR="00026AB0" w:rsidRPr="00022A35" w:rsidRDefault="00026AB0" w:rsidP="00026AB0">
      <w:pPr>
        <w:pStyle w:val="ListNumber2"/>
        <w:numPr>
          <w:ilvl w:val="0"/>
          <w:numId w:val="21"/>
        </w:numPr>
      </w:pPr>
      <w:r w:rsidRPr="00022A35">
        <w:t>Переформатируйте этот текст, либо удалите его, а затем наберите его вручную. При форматировании текста соблюдайте соответствующие стили и форматы полей.  Прогоните снова генерацию - вы должны устранить появление сообщения об ошибке.</w:t>
      </w:r>
    </w:p>
    <w:p w:rsidR="00026AB0" w:rsidRPr="00022A35" w:rsidRDefault="00026AB0" w:rsidP="00026AB0">
      <w:pPr>
        <w:pStyle w:val="ListNumber2"/>
        <w:numPr>
          <w:ilvl w:val="0"/>
          <w:numId w:val="21"/>
        </w:numPr>
      </w:pPr>
      <w:r w:rsidRPr="00022A35">
        <w:t>Постепенно восстанавливайте исходный материал, до его полного восстановления или до появления этой же ошибки. Для более быстрой отладки текста вы можете скопировать проблемный текст в отдельный файл.</w:t>
      </w:r>
    </w:p>
    <w:p w:rsidR="00026AB0" w:rsidRPr="00022A35" w:rsidRDefault="00026AB0" w:rsidP="00026AB0">
      <w:pPr>
        <w:pStyle w:val="ListContinue"/>
      </w:pPr>
      <w:r w:rsidRPr="00022A35">
        <w:t>Такой подход позволит локализовать и исправить ошибку. В случае, если исправить ошибку не удается, обратитесь к разработчику (включите в письмо сам исходный файл и лог-файл генерации).</w:t>
      </w:r>
    </w:p>
    <w:p w:rsidR="00026AB0" w:rsidRPr="00022A35" w:rsidRDefault="00026AB0" w:rsidP="00026AB0">
      <w:pPr>
        <w:keepNext/>
      </w:pPr>
      <w:r w:rsidRPr="00022A35">
        <w:rPr>
          <w:rStyle w:val="DFN"/>
        </w:rPr>
        <w:t xml:space="preserve">Вопрос. </w:t>
      </w:r>
      <w:r w:rsidRPr="00022A35">
        <w:t>Я указал в исходном документе закладку для удаления текста, но GenHelp не удаляет этот текст.</w:t>
      </w:r>
    </w:p>
    <w:p w:rsidR="00026AB0" w:rsidRPr="00022A35" w:rsidRDefault="00026AB0" w:rsidP="00026AB0">
      <w:pPr>
        <w:pStyle w:val="ListContinue"/>
        <w:rPr>
          <w:b/>
        </w:rPr>
      </w:pPr>
      <w:r w:rsidRPr="00022A35">
        <w:rPr>
          <w:rStyle w:val="DFN"/>
        </w:rPr>
        <w:t xml:space="preserve">Ответ. </w:t>
      </w:r>
      <w:r w:rsidRPr="00022A35">
        <w:t xml:space="preserve">Возможно, вы указали </w:t>
      </w:r>
      <w:r w:rsidR="0048581C" w:rsidRPr="00022A35">
        <w:t>"</w:t>
      </w:r>
      <w:r w:rsidRPr="00022A35">
        <w:t>пустую</w:t>
      </w:r>
      <w:r w:rsidR="0048581C" w:rsidRPr="00022A35">
        <w:t>"</w:t>
      </w:r>
      <w:r w:rsidRPr="00022A35">
        <w:t xml:space="preserve"> закладку, то есть перед выдачей команды вставки закладки не выделили текст в документе. Если текст для удаления входит в границы фрейма, то закладку надо ставить на весь фрейм.</w:t>
      </w:r>
    </w:p>
    <w:p w:rsidR="00026AB0" w:rsidRPr="00022A35" w:rsidRDefault="00026AB0" w:rsidP="00026AB0">
      <w:pPr>
        <w:keepNext/>
      </w:pPr>
      <w:r w:rsidRPr="00022A35">
        <w:rPr>
          <w:rStyle w:val="DFN"/>
        </w:rPr>
        <w:t xml:space="preserve">Вопрос. </w:t>
      </w:r>
      <w:r w:rsidRPr="00022A35">
        <w:t>В результате удаления текста, указанного мной в виде закладки, в содержании ЭС не формируется раздел.</w:t>
      </w:r>
    </w:p>
    <w:p w:rsidR="00026AB0" w:rsidRPr="00022A35" w:rsidRDefault="00026AB0" w:rsidP="00026AB0">
      <w:pPr>
        <w:pStyle w:val="ListContinue"/>
        <w:rPr>
          <w:b/>
        </w:rPr>
      </w:pPr>
      <w:r w:rsidRPr="00022A35">
        <w:rPr>
          <w:rStyle w:val="DFN"/>
        </w:rPr>
        <w:t xml:space="preserve">Ответ. </w:t>
      </w:r>
      <w:r w:rsidRPr="00022A35">
        <w:t>Возможно, вы включили в границы закладки параграф с заголовком раздела.</w:t>
      </w:r>
    </w:p>
    <w:p w:rsidR="00026AB0" w:rsidRPr="00022A35" w:rsidRDefault="00026AB0" w:rsidP="00026AB0">
      <w:pPr>
        <w:keepNext/>
      </w:pPr>
      <w:r w:rsidRPr="00022A35">
        <w:rPr>
          <w:rStyle w:val="DFN"/>
        </w:rPr>
        <w:t xml:space="preserve">Вопрос. </w:t>
      </w:r>
      <w:r w:rsidRPr="00022A35">
        <w:t xml:space="preserve">В имена разделов, отображаемых в содержании ЭС, попадает </w:t>
      </w:r>
      <w:r w:rsidR="0048581C" w:rsidRPr="00022A35">
        <w:t>"</w:t>
      </w:r>
      <w:r w:rsidRPr="00022A35">
        <w:t>мусор</w:t>
      </w:r>
      <w:r w:rsidR="0048581C" w:rsidRPr="00022A35">
        <w:t>"</w:t>
      </w:r>
      <w:r w:rsidRPr="00022A35">
        <w:t> </w:t>
      </w:r>
      <w:r w:rsidRPr="00022A35">
        <w:noBreakHyphen/>
        <w:t xml:space="preserve"> тексты полей XE, ненужные разделы и т.п.</w:t>
      </w:r>
    </w:p>
    <w:p w:rsidR="00026AB0" w:rsidRPr="00022A35" w:rsidRDefault="00026AB0" w:rsidP="00026AB0">
      <w:pPr>
        <w:pStyle w:val="ListContinue"/>
        <w:rPr>
          <w:b/>
        </w:rPr>
      </w:pPr>
      <w:r w:rsidRPr="00022A35">
        <w:rPr>
          <w:rStyle w:val="DFN"/>
        </w:rPr>
        <w:t xml:space="preserve">Ответ. </w:t>
      </w:r>
      <w:r w:rsidRPr="00022A35">
        <w:t>Параграфы заголовков разделов в исходном документе не должны содержать полей XE. Перенесите эти поля в любой ближайший параграф. Что касается лишних разделов в содержании ЭС, то их надо удалять из исходного текста в процессе генерации (используя механизм префиксов закладок </w:t>
      </w:r>
      <w:r w:rsidRPr="00022A35">
        <w:noBreakHyphen/>
        <w:t xml:space="preserve"> см. разд.</w:t>
      </w:r>
      <w:r w:rsidR="00947173" w:rsidRPr="00022A35">
        <w:t>"</w:t>
      </w:r>
      <w:hyperlink w:anchor="_Подготовка_исходного_документа" w:history="1">
        <w:r w:rsidR="00947173" w:rsidRPr="00022A35">
          <w:rPr>
            <w:rStyle w:val="Hyperlink"/>
            <w:color w:val="auto"/>
            <w:u w:val="none"/>
          </w:rPr>
          <w:t>Подготовка исходного документа</w:t>
        </w:r>
      </w:hyperlink>
      <w:r w:rsidR="00947173" w:rsidRPr="00022A35">
        <w:t>"</w:t>
      </w:r>
      <w:r w:rsidRPr="00022A35">
        <w:t>).</w:t>
      </w:r>
    </w:p>
    <w:p w:rsidR="00026AB0" w:rsidRPr="00022A35" w:rsidRDefault="00026AB0" w:rsidP="00026AB0">
      <w:pPr>
        <w:keepNext/>
      </w:pPr>
      <w:r w:rsidRPr="00022A35">
        <w:rPr>
          <w:rStyle w:val="DFN"/>
        </w:rPr>
        <w:t xml:space="preserve">Вопрос. </w:t>
      </w:r>
      <w:r w:rsidRPr="00022A35">
        <w:t xml:space="preserve">На форме </w:t>
      </w:r>
      <w:r w:rsidRPr="00022A35">
        <w:rPr>
          <w:rStyle w:val="DFN"/>
        </w:rPr>
        <w:t>GenHelp</w:t>
      </w:r>
      <w:r w:rsidRPr="00022A35">
        <w:t xml:space="preserve"> пересекаются названия и границы полей.</w:t>
      </w:r>
    </w:p>
    <w:p w:rsidR="00026AB0" w:rsidRPr="00022A35" w:rsidRDefault="00026AB0" w:rsidP="00026AB0">
      <w:pPr>
        <w:pStyle w:val="ListContinue"/>
      </w:pPr>
      <w:r w:rsidRPr="00022A35">
        <w:rPr>
          <w:rStyle w:val="DFN"/>
        </w:rPr>
        <w:t xml:space="preserve">Ответ. </w:t>
      </w:r>
      <w:r w:rsidRPr="00022A35">
        <w:t xml:space="preserve">GenHelp рассчитан на исполнение в режиме "small fonts". Это системная настройка Windows (размер шрифта в системных сообщениях). Если у вас установлена опция </w:t>
      </w:r>
      <w:r w:rsidRPr="00022A35">
        <w:rPr>
          <w:rStyle w:val="CODE"/>
        </w:rPr>
        <w:t>Large fonts</w:t>
      </w:r>
      <w:r w:rsidRPr="00022A35">
        <w:t xml:space="preserve">, то вам надо ее отменить. На форме свойств экрана выберите </w:t>
      </w:r>
      <w:r w:rsidRPr="00022A35">
        <w:rPr>
          <w:rStyle w:val="DFN"/>
        </w:rPr>
        <w:t xml:space="preserve">Settings &gt; </w:t>
      </w:r>
      <w:r w:rsidRPr="00022A35">
        <w:rPr>
          <w:rFonts w:ascii="Helvetica Neue" w:hAnsi="Helvetica Neue"/>
          <w:b/>
          <w:bCs/>
          <w:color w:val="000514"/>
        </w:rPr>
        <w:t>Advanced</w:t>
      </w:r>
      <w:r w:rsidRPr="00022A35">
        <w:rPr>
          <w:rFonts w:ascii="Helvetica Neue" w:hAnsi="Helvetica Neue"/>
          <w:color w:val="000514"/>
        </w:rPr>
        <w:t xml:space="preserve"> </w:t>
      </w:r>
      <w:r w:rsidRPr="00022A35">
        <w:t xml:space="preserve">и установите размер шрифта </w:t>
      </w:r>
      <w:r w:rsidRPr="00022A35">
        <w:rPr>
          <w:rStyle w:val="CODE"/>
        </w:rPr>
        <w:t>normal</w:t>
      </w:r>
      <w:r w:rsidRPr="00022A35">
        <w:t xml:space="preserve"> (в Windows XP). Затем перезагрузите компьютер.</w:t>
      </w:r>
    </w:p>
    <w:p w:rsidR="00026AB0" w:rsidRPr="00022A35" w:rsidRDefault="00026AB0" w:rsidP="00026AB0">
      <w:r w:rsidRPr="00022A35">
        <w:rPr>
          <w:rStyle w:val="DFN"/>
        </w:rPr>
        <w:t xml:space="preserve">Вопрос. </w:t>
      </w:r>
      <w:r w:rsidRPr="00022A35">
        <w:t>При отображении Предметного указателя в ЭС система выдает сообщение, что время работы скрипта превышает допустимое значение и просит принять решение о прекращении работы скрипта.</w:t>
      </w:r>
    </w:p>
    <w:p w:rsidR="00026AB0" w:rsidRPr="00022A35" w:rsidRDefault="00026AB0" w:rsidP="00026AB0">
      <w:pPr>
        <w:pStyle w:val="ListContinue"/>
        <w:rPr>
          <w:b/>
        </w:rPr>
      </w:pPr>
      <w:r w:rsidRPr="00022A35">
        <w:rPr>
          <w:rStyle w:val="DFN"/>
        </w:rPr>
        <w:t xml:space="preserve">Ответ. </w:t>
      </w:r>
      <w:r w:rsidRPr="00022A35">
        <w:t xml:space="preserve">Надо дать указание продолжении работы скрипта. Такое сообщение выдается в случае отображения большого указателя в форме дерева. Такой указатель лучше отображать в форме плоского списка (см. разд. </w:t>
      </w:r>
      <w:r w:rsidR="0048581C" w:rsidRPr="00022A35">
        <w:t>"</w:t>
      </w:r>
      <w:hyperlink w:anchor="_Порядок_настройки_внешнего" w:history="1">
        <w:r w:rsidR="00C55F6F" w:rsidRPr="00022A35">
          <w:rPr>
            <w:rStyle w:val="Hyperlink"/>
            <w:color w:val="auto"/>
            <w:u w:val="none"/>
          </w:rPr>
          <w:t>Порядок настройки внешнего вида ЭС</w:t>
        </w:r>
      </w:hyperlink>
      <w:r w:rsidR="0048581C" w:rsidRPr="00022A35">
        <w:t>"</w:t>
      </w:r>
      <w:r w:rsidRPr="00022A35">
        <w:t>).</w:t>
      </w:r>
    </w:p>
    <w:p w:rsidR="00026AB0" w:rsidRPr="00022A35" w:rsidRDefault="00026AB0" w:rsidP="00026AB0">
      <w:r w:rsidRPr="00022A35">
        <w:rPr>
          <w:rStyle w:val="DFN"/>
        </w:rPr>
        <w:t xml:space="preserve">Вопрос. </w:t>
      </w:r>
      <w:r w:rsidRPr="00022A35">
        <w:t xml:space="preserve">Я задал стиль </w:t>
      </w:r>
      <w:r w:rsidRPr="00022A35">
        <w:rPr>
          <w:rStyle w:val="DFN"/>
        </w:rPr>
        <w:t>Cover Comment</w:t>
      </w:r>
      <w:r w:rsidRPr="00022A35">
        <w:t xml:space="preserve"> в качестве допустимого стиля для формирования заголовка раздела уровня </w:t>
      </w:r>
      <w:r w:rsidRPr="00022A35">
        <w:rPr>
          <w:rStyle w:val="CODE"/>
        </w:rPr>
        <w:t>1</w:t>
      </w:r>
      <w:r w:rsidRPr="00022A35">
        <w:t xml:space="preserve">. Для этого на вкладке </w:t>
      </w:r>
      <w:r w:rsidRPr="00022A35">
        <w:rPr>
          <w:rStyle w:val="DFN"/>
        </w:rPr>
        <w:t xml:space="preserve">Headings </w:t>
      </w:r>
      <w:r w:rsidRPr="00022A35">
        <w:t xml:space="preserve">в поле </w:t>
      </w:r>
      <w:r w:rsidRPr="00022A35">
        <w:rPr>
          <w:rStyle w:val="DFN"/>
        </w:rPr>
        <w:t>Allowed Styles for Outline</w:t>
      </w:r>
      <w:r w:rsidRPr="00022A35">
        <w:t xml:space="preserve"> я дополнил список допустимых стилей для уровня </w:t>
      </w:r>
      <w:r w:rsidRPr="00022A35">
        <w:rPr>
          <w:rStyle w:val="CODE"/>
        </w:rPr>
        <w:t>1</w:t>
      </w:r>
      <w:r w:rsidRPr="00022A35">
        <w:t xml:space="preserve"> значением </w:t>
      </w:r>
      <w:r w:rsidRPr="00022A35">
        <w:rPr>
          <w:rStyle w:val="CODE"/>
        </w:rPr>
        <w:t>Cover Comment</w:t>
      </w:r>
      <w:r w:rsidRPr="00022A35">
        <w:t xml:space="preserve">, после чего список стал иметь значение </w:t>
      </w:r>
      <w:r w:rsidRPr="00022A35">
        <w:rPr>
          <w:rStyle w:val="CODE"/>
        </w:rPr>
        <w:t>Heading 1;Cover Comment;</w:t>
      </w:r>
      <w:r w:rsidRPr="00022A35">
        <w:t xml:space="preserve">. Я ожидаю, что GenHelp сформирует мне отдельный раздел уровня </w:t>
      </w:r>
      <w:r w:rsidRPr="00022A35">
        <w:rPr>
          <w:rStyle w:val="CODE"/>
        </w:rPr>
        <w:t>1</w:t>
      </w:r>
      <w:r w:rsidRPr="00022A35">
        <w:t xml:space="preserve">, причем использует в качестве заголовка текст параграфа, отформатированного стилем </w:t>
      </w:r>
      <w:r w:rsidRPr="00022A35">
        <w:rPr>
          <w:rStyle w:val="DFN"/>
        </w:rPr>
        <w:t>Cover Comment</w:t>
      </w:r>
      <w:r w:rsidRPr="00022A35">
        <w:t>. Однако GenHelp не генерирует в соответствующем месте ЭС раздел первого уровня.</w:t>
      </w:r>
    </w:p>
    <w:p w:rsidR="00026AB0" w:rsidRPr="00022A35" w:rsidRDefault="00026AB0" w:rsidP="00026AB0">
      <w:pPr>
        <w:pStyle w:val="ListContinue"/>
      </w:pPr>
      <w:r w:rsidRPr="00022A35">
        <w:rPr>
          <w:rStyle w:val="DFN"/>
        </w:rPr>
        <w:t>Ответ.</w:t>
      </w:r>
      <w:r w:rsidRPr="00022A35">
        <w:t xml:space="preserve"> Вкладка </w:t>
      </w:r>
      <w:r w:rsidRPr="00022A35">
        <w:rPr>
          <w:rStyle w:val="DFN"/>
        </w:rPr>
        <w:t>Headings</w:t>
      </w:r>
      <w:r w:rsidRPr="00022A35">
        <w:t xml:space="preserve"> предназначена для </w:t>
      </w:r>
    </w:p>
    <w:p w:rsidR="00026AB0" w:rsidRPr="00022A35" w:rsidRDefault="00026AB0" w:rsidP="00026AB0">
      <w:pPr>
        <w:pStyle w:val="ListBullet2"/>
        <w:numPr>
          <w:ilvl w:val="0"/>
          <w:numId w:val="8"/>
        </w:numPr>
      </w:pPr>
      <w:r w:rsidRPr="00022A35">
        <w:t xml:space="preserve">обработки параграфов, </w:t>
      </w:r>
      <w:r w:rsidRPr="00022A35">
        <w:rPr>
          <w:rStyle w:val="Emphasis"/>
        </w:rPr>
        <w:t>уже имеющих</w:t>
      </w:r>
      <w:r w:rsidRPr="00022A35">
        <w:t xml:space="preserve"> уровень </w:t>
      </w:r>
      <w:r w:rsidRPr="00022A35">
        <w:rPr>
          <w:rStyle w:val="CODE"/>
          <w:noProof w:val="0"/>
        </w:rPr>
        <w:t>OutlineLevel</w:t>
      </w:r>
      <w:r w:rsidRPr="00022A35">
        <w:t xml:space="preserve">, отличающийся от </w:t>
      </w:r>
      <w:r w:rsidRPr="00022A35">
        <w:rPr>
          <w:rStyle w:val="CODE"/>
        </w:rPr>
        <w:t>Body text</w:t>
      </w:r>
      <w:r w:rsidRPr="00022A35">
        <w:t xml:space="preserve">. Если, например, некоторый стиль </w:t>
      </w:r>
      <w:r w:rsidRPr="00022A35">
        <w:rPr>
          <w:rStyle w:val="DFN"/>
        </w:rPr>
        <w:t xml:space="preserve">Main Note </w:t>
      </w:r>
      <w:r w:rsidRPr="00022A35">
        <w:t xml:space="preserve">определен как имеющий </w:t>
      </w:r>
      <w:r w:rsidRPr="00022A35">
        <w:rPr>
          <w:rStyle w:val="CODE"/>
          <w:noProof w:val="0"/>
        </w:rPr>
        <w:t>OutlineLevel</w:t>
      </w:r>
      <w:r w:rsidRPr="00022A35">
        <w:t xml:space="preserve"> уровня </w:t>
      </w:r>
      <w:r w:rsidRPr="00022A35">
        <w:rPr>
          <w:rStyle w:val="CODE"/>
        </w:rPr>
        <w:t>1</w:t>
      </w:r>
      <w:r w:rsidRPr="00022A35">
        <w:t xml:space="preserve">, но при этом он не включен вами на вкладке </w:t>
      </w:r>
      <w:r w:rsidRPr="00022A35">
        <w:rPr>
          <w:rStyle w:val="DFN"/>
        </w:rPr>
        <w:t>Headings</w:t>
      </w:r>
      <w:r w:rsidRPr="00022A35">
        <w:t xml:space="preserve"> в список допустимых стилей для уровня </w:t>
      </w:r>
      <w:r w:rsidRPr="00022A35">
        <w:rPr>
          <w:rStyle w:val="CODE"/>
        </w:rPr>
        <w:t>1</w:t>
      </w:r>
      <w:r w:rsidRPr="00022A35">
        <w:t>, то GenHelp проигнорирует такой стиль при анализе структуры документа;</w:t>
      </w:r>
    </w:p>
    <w:p w:rsidR="00026AB0" w:rsidRPr="00022A35" w:rsidRDefault="00026AB0" w:rsidP="00026AB0">
      <w:pPr>
        <w:pStyle w:val="ListBullet2"/>
        <w:numPr>
          <w:ilvl w:val="0"/>
          <w:numId w:val="8"/>
        </w:numPr>
      </w:pPr>
      <w:r w:rsidRPr="00022A35">
        <w:t xml:space="preserve">для указания стилей, используемых в качестве динамически формируемых подзаголовков относительно </w:t>
      </w:r>
      <w:r w:rsidR="0048581C" w:rsidRPr="00022A35">
        <w:t>"</w:t>
      </w:r>
      <w:r w:rsidRPr="00022A35">
        <w:t>настоящих</w:t>
      </w:r>
      <w:r w:rsidR="0048581C" w:rsidRPr="00022A35">
        <w:t>"</w:t>
      </w:r>
      <w:r w:rsidRPr="00022A35">
        <w:t xml:space="preserve"> заголовков; такие стили могут иметь уровень </w:t>
      </w:r>
      <w:r w:rsidRPr="00022A35">
        <w:rPr>
          <w:rStyle w:val="CODE"/>
          <w:noProof w:val="0"/>
        </w:rPr>
        <w:t>OutlineLevel</w:t>
      </w:r>
      <w:r w:rsidRPr="00022A35">
        <w:t xml:space="preserve"> равный </w:t>
      </w:r>
      <w:r w:rsidRPr="00022A35">
        <w:rPr>
          <w:rStyle w:val="CODE"/>
        </w:rPr>
        <w:t>Body text</w:t>
      </w:r>
      <w:r w:rsidRPr="00022A35">
        <w:t>.</w:t>
      </w:r>
    </w:p>
    <w:p w:rsidR="00026AB0" w:rsidRPr="00022A35" w:rsidRDefault="00026AB0" w:rsidP="00026AB0">
      <w:pPr>
        <w:pStyle w:val="ListContinue"/>
      </w:pPr>
      <w:r w:rsidRPr="00022A35">
        <w:t xml:space="preserve">Видимо, указанный вами стиль </w:t>
      </w:r>
      <w:r w:rsidRPr="00022A35">
        <w:rPr>
          <w:rStyle w:val="DFN"/>
        </w:rPr>
        <w:t>Cover Comment</w:t>
      </w:r>
      <w:r w:rsidRPr="00022A35">
        <w:t xml:space="preserve"> не имеет в вашем документе признак </w:t>
      </w:r>
      <w:r w:rsidRPr="00022A35">
        <w:rPr>
          <w:rStyle w:val="CODE"/>
          <w:noProof w:val="0"/>
        </w:rPr>
        <w:t>OutlineLevel</w:t>
      </w:r>
      <w:r w:rsidRPr="00022A35">
        <w:t xml:space="preserve">. Чтобы в этом убедиться, поставьте курсор в текст параграфа, отформатированного этим стилем, затем выполните </w:t>
      </w:r>
      <w:r w:rsidRPr="00022A35">
        <w:rPr>
          <w:rStyle w:val="DFN"/>
        </w:rPr>
        <w:t>Format &gt; Paragraph</w:t>
      </w:r>
      <w:r w:rsidRPr="00022A35">
        <w:t xml:space="preserve">. Посмотрите значение в поле </w:t>
      </w:r>
      <w:r w:rsidRPr="00022A35">
        <w:rPr>
          <w:rStyle w:val="DFN"/>
        </w:rPr>
        <w:t>Outline level</w:t>
      </w:r>
      <w:r w:rsidRPr="00022A35">
        <w:t xml:space="preserve">. Скорее всего, оно имеет значение </w:t>
      </w:r>
      <w:r w:rsidRPr="00022A35">
        <w:rPr>
          <w:rStyle w:val="CODE"/>
        </w:rPr>
        <w:t>Body text</w:t>
      </w:r>
      <w:r w:rsidRPr="00022A35">
        <w:t xml:space="preserve">, либо уровень </w:t>
      </w:r>
      <w:r w:rsidRPr="00022A35">
        <w:rPr>
          <w:rStyle w:val="CODE"/>
          <w:noProof w:val="0"/>
        </w:rPr>
        <w:t>OutlineLevel</w:t>
      </w:r>
      <w:r w:rsidRPr="00022A35">
        <w:t xml:space="preserve">, не совпадающий с </w:t>
      </w:r>
      <w:r w:rsidRPr="00022A35">
        <w:rPr>
          <w:rStyle w:val="CODE"/>
        </w:rPr>
        <w:t>1</w:t>
      </w:r>
      <w:r w:rsidRPr="00022A35">
        <w:t>.</w:t>
      </w:r>
    </w:p>
    <w:p w:rsidR="00026AB0" w:rsidRPr="00022A35" w:rsidRDefault="00026AB0" w:rsidP="00026AB0">
      <w:pPr>
        <w:pStyle w:val="ListContinue"/>
      </w:pPr>
      <w:r w:rsidRPr="00022A35">
        <w:t xml:space="preserve">Для решения вашей проблемы вы должны установить для стиля </w:t>
      </w:r>
      <w:r w:rsidRPr="00022A35">
        <w:rPr>
          <w:rStyle w:val="DFN"/>
        </w:rPr>
        <w:t>Cover Comment</w:t>
      </w:r>
      <w:r w:rsidRPr="00022A35">
        <w:t xml:space="preserve"> признак </w:t>
      </w:r>
      <w:r w:rsidRPr="00022A35">
        <w:rPr>
          <w:rStyle w:val="CODE"/>
          <w:noProof w:val="0"/>
        </w:rPr>
        <w:t>OutlineLevel</w:t>
      </w:r>
      <w:r w:rsidRPr="00022A35">
        <w:t xml:space="preserve"> равный </w:t>
      </w:r>
      <w:r w:rsidRPr="00022A35">
        <w:rPr>
          <w:rStyle w:val="CODE"/>
        </w:rPr>
        <w:t>1</w:t>
      </w:r>
      <w:r w:rsidRPr="00022A35">
        <w:t xml:space="preserve">. Если вы не хотите делать этого </w:t>
      </w:r>
      <w:r w:rsidR="0048581C" w:rsidRPr="00022A35">
        <w:t>"</w:t>
      </w:r>
      <w:r w:rsidRPr="00022A35">
        <w:t>вручную</w:t>
      </w:r>
      <w:r w:rsidR="0048581C" w:rsidRPr="00022A35">
        <w:t>"</w:t>
      </w:r>
      <w:r w:rsidRPr="00022A35">
        <w:t xml:space="preserve"> в исходном тексте, то вы можете выполнить следующие действия.</w:t>
      </w:r>
    </w:p>
    <w:p w:rsidR="00026AB0" w:rsidRPr="00022A35" w:rsidRDefault="00026AB0" w:rsidP="00026AB0">
      <w:pPr>
        <w:pStyle w:val="ListNumber2"/>
        <w:numPr>
          <w:ilvl w:val="0"/>
          <w:numId w:val="22"/>
        </w:numPr>
      </w:pPr>
      <w:r w:rsidRPr="00022A35">
        <w:t xml:space="preserve">Перейдите на вкладку </w:t>
      </w:r>
      <w:r w:rsidRPr="00022A35">
        <w:rPr>
          <w:rStyle w:val="DFN"/>
        </w:rPr>
        <w:t>Styles, Text</w:t>
      </w:r>
      <w:r w:rsidRPr="00022A35">
        <w:t>.</w:t>
      </w:r>
    </w:p>
    <w:p w:rsidR="00026AB0" w:rsidRPr="00022A35" w:rsidRDefault="00026AB0" w:rsidP="00020320">
      <w:pPr>
        <w:pStyle w:val="ListNumber2"/>
        <w:keepNext/>
        <w:numPr>
          <w:ilvl w:val="0"/>
          <w:numId w:val="22"/>
        </w:numPr>
      </w:pPr>
      <w:r w:rsidRPr="00022A35">
        <w:t>Дополните в поле </w:t>
      </w:r>
      <w:r w:rsidRPr="00022A35">
        <w:rPr>
          <w:rStyle w:val="DFN"/>
        </w:rPr>
        <w:t>Replace for HTML (list of change parameters) </w:t>
      </w:r>
      <w:r w:rsidRPr="00022A35">
        <w:t>список следующим значением:</w:t>
      </w:r>
    </w:p>
    <w:p w:rsidR="00026AB0" w:rsidRPr="00022A35" w:rsidRDefault="00026AB0" w:rsidP="00020320">
      <w:pPr>
        <w:pStyle w:val="ListContinue2"/>
        <w:rPr>
          <w:rStyle w:val="CODE"/>
          <w:sz w:val="16"/>
        </w:rPr>
      </w:pPr>
      <w:r w:rsidRPr="00022A35">
        <w:rPr>
          <w:rStyle w:val="CODE"/>
          <w:sz w:val="16"/>
        </w:rPr>
        <w:t>Cover Comment!!10,Cover Comment!!1;</w:t>
      </w:r>
    </w:p>
    <w:p w:rsidR="00026AB0" w:rsidRPr="00022A35" w:rsidRDefault="00026AB0" w:rsidP="00020320">
      <w:pPr>
        <w:pStyle w:val="ListNumber2"/>
        <w:keepNext/>
        <w:numPr>
          <w:ilvl w:val="0"/>
          <w:numId w:val="22"/>
        </w:numPr>
      </w:pPr>
      <w:r w:rsidRPr="00022A35">
        <w:t xml:space="preserve">Если у вас в тексте стиль </w:t>
      </w:r>
      <w:r w:rsidRPr="00022A35">
        <w:rPr>
          <w:rStyle w:val="DFN"/>
        </w:rPr>
        <w:t xml:space="preserve">Cover Comment </w:t>
      </w:r>
      <w:r w:rsidRPr="00022A35">
        <w:t xml:space="preserve">встречается несколько раз, а вы хотите назначить уровень </w:t>
      </w:r>
      <w:r w:rsidRPr="00022A35">
        <w:rPr>
          <w:rStyle w:val="CODE"/>
        </w:rPr>
        <w:t>1</w:t>
      </w:r>
      <w:r w:rsidRPr="00022A35">
        <w:t xml:space="preserve"> только параграфу, имеющему текст </w:t>
      </w:r>
      <w:r w:rsidRPr="00022A35">
        <w:rPr>
          <w:rStyle w:val="CODE"/>
        </w:rPr>
        <w:t>Important Notes</w:t>
      </w:r>
      <w:r w:rsidRPr="00022A35">
        <w:t>, то уточните ваш параметр:</w:t>
      </w:r>
    </w:p>
    <w:p w:rsidR="00026AB0" w:rsidRPr="00022A35" w:rsidRDefault="00026AB0" w:rsidP="00020320">
      <w:pPr>
        <w:pStyle w:val="ListContinue2"/>
        <w:rPr>
          <w:rStyle w:val="CODE"/>
          <w:rFonts w:ascii="Times New Roman" w:hAnsi="Times New Roman"/>
          <w:noProof w:val="0"/>
        </w:rPr>
      </w:pPr>
      <w:r w:rsidRPr="00022A35">
        <w:rPr>
          <w:rStyle w:val="CODE"/>
          <w:sz w:val="16"/>
        </w:rPr>
        <w:t>Cover Comment!Important Notes!10,Cover Comment!Important Notes!1;</w:t>
      </w:r>
    </w:p>
    <w:p w:rsidR="00026AB0" w:rsidRPr="00022A35" w:rsidRDefault="00026AB0" w:rsidP="00026AB0">
      <w:r w:rsidRPr="00022A35">
        <w:rPr>
          <w:rStyle w:val="DFN"/>
        </w:rPr>
        <w:t xml:space="preserve">Вопрос. </w:t>
      </w:r>
      <w:r w:rsidRPr="00022A35">
        <w:t>Я указал на вкладке </w:t>
      </w:r>
      <w:r w:rsidRPr="00022A35">
        <w:rPr>
          <w:rStyle w:val="DFN"/>
        </w:rPr>
        <w:t>Headings </w:t>
      </w:r>
      <w:r w:rsidRPr="00022A35">
        <w:t>в поле </w:t>
      </w:r>
      <w:r w:rsidRPr="00022A35">
        <w:rPr>
          <w:rStyle w:val="DFN"/>
        </w:rPr>
        <w:t>Make Subheadings of Styles </w:t>
      </w:r>
      <w:r w:rsidRPr="00022A35">
        <w:t>стиль для подразделов </w:t>
      </w:r>
      <w:r w:rsidRPr="00022A35">
        <w:rPr>
          <w:rStyle w:val="DFN"/>
        </w:rPr>
        <w:t>SubSection</w:t>
      </w:r>
      <w:r w:rsidRPr="00022A35">
        <w:t xml:space="preserve">. В исходном документе эти топики входили в раздел уровня </w:t>
      </w:r>
      <w:r w:rsidRPr="00022A35">
        <w:rPr>
          <w:rStyle w:val="CODE"/>
        </w:rPr>
        <w:t>2</w:t>
      </w:r>
      <w:r w:rsidRPr="00022A35">
        <w:t xml:space="preserve">. В сгенерированной ЭС эти новые разделы имеют другой внешний вид заголовка по сравнению с прочими разделами уровня </w:t>
      </w:r>
      <w:r w:rsidRPr="00022A35">
        <w:rPr>
          <w:rStyle w:val="CODE"/>
        </w:rPr>
        <w:t>3</w:t>
      </w:r>
      <w:r w:rsidRPr="00022A35">
        <w:t>. То есть они не соответствуют выбранному скину.</w:t>
      </w:r>
    </w:p>
    <w:p w:rsidR="00026AB0" w:rsidRPr="00022A35" w:rsidRDefault="00026AB0" w:rsidP="00026AB0">
      <w:pPr>
        <w:pStyle w:val="ListContinue"/>
        <w:rPr>
          <w:b/>
        </w:rPr>
      </w:pPr>
      <w:r w:rsidRPr="00022A35">
        <w:rPr>
          <w:rStyle w:val="DFN"/>
        </w:rPr>
        <w:t xml:space="preserve">Ответ. </w:t>
      </w:r>
      <w:r w:rsidRPr="00022A35">
        <w:t xml:space="preserve">GenHelp не отслеживает автоматически соответствие указываемых стилей их наличию и описанию в файле </w:t>
      </w:r>
      <w:r w:rsidRPr="00022A35">
        <w:rPr>
          <w:rStyle w:val="FileNameUnix"/>
        </w:rPr>
        <w:t>.css</w:t>
      </w:r>
      <w:r w:rsidRPr="00022A35">
        <w:rPr>
          <w:lang w:val="en-US"/>
        </w:rPr>
        <w:t xml:space="preserve"> </w:t>
      </w:r>
      <w:r w:rsidRPr="00022A35">
        <w:t xml:space="preserve">и </w:t>
      </w:r>
      <w:r w:rsidRPr="00022A35">
        <w:rPr>
          <w:rStyle w:val="FileNameUnix"/>
        </w:rPr>
        <w:t>.</w:t>
      </w:r>
      <w:r w:rsidRPr="00022A35">
        <w:rPr>
          <w:rStyle w:val="FileNameUnix"/>
          <w:lang w:val="en-US"/>
        </w:rPr>
        <w:t>le</w:t>
      </w:r>
      <w:r w:rsidRPr="00022A35">
        <w:rPr>
          <w:rStyle w:val="FileNameUnix"/>
        </w:rPr>
        <w:t>ss</w:t>
      </w:r>
      <w:r w:rsidRPr="00022A35">
        <w:t xml:space="preserve">. В данном случае необходима ручная настройка стиля заголовка. Скопируйте в папку </w:t>
      </w:r>
      <w:r w:rsidRPr="00022A35">
        <w:rPr>
          <w:rStyle w:val="FileNameUnix"/>
        </w:rPr>
        <w:t>Update</w:t>
      </w:r>
      <w:r w:rsidRPr="00022A35">
        <w:t xml:space="preserve"> файл </w:t>
      </w:r>
      <w:r w:rsidRPr="00022A35">
        <w:rPr>
          <w:rStyle w:val="FileNameUnix"/>
        </w:rPr>
        <w:t>.</w:t>
      </w:r>
      <w:r w:rsidRPr="00022A35">
        <w:rPr>
          <w:rStyle w:val="FileNameUnix"/>
          <w:lang w:val="en-US"/>
        </w:rPr>
        <w:t>le</w:t>
      </w:r>
      <w:r w:rsidRPr="00022A35">
        <w:rPr>
          <w:rStyle w:val="FileNameUnix"/>
        </w:rPr>
        <w:t xml:space="preserve">ss </w:t>
      </w:r>
      <w:r w:rsidRPr="00022A35">
        <w:t xml:space="preserve">и создайте в нем новый стиль </w:t>
      </w:r>
      <w:r w:rsidRPr="00022A35">
        <w:rPr>
          <w:rStyle w:val="DFN"/>
        </w:rPr>
        <w:t xml:space="preserve">SubSection. </w:t>
      </w:r>
      <w:r w:rsidRPr="00022A35">
        <w:t xml:space="preserve">За основу нового стиля возьмите текст описания существующего заголовочного стиля (т.е., например, стиля </w:t>
      </w:r>
      <w:r w:rsidRPr="00022A35">
        <w:rPr>
          <w:rStyle w:val="DFN"/>
        </w:rPr>
        <w:t>H1</w:t>
      </w:r>
      <w:r w:rsidRPr="00022A35">
        <w:t xml:space="preserve">). </w:t>
      </w:r>
    </w:p>
    <w:p w:rsidR="00026AB0" w:rsidRPr="00022A35" w:rsidRDefault="00026AB0" w:rsidP="00026AB0">
      <w:pPr>
        <w:pStyle w:val="ListContinue"/>
        <w:rPr>
          <w:b/>
        </w:rPr>
      </w:pPr>
      <w:r w:rsidRPr="00022A35">
        <w:rPr>
          <w:rStyle w:val="DFN"/>
        </w:rPr>
        <w:t>Примечание.</w:t>
      </w:r>
      <w:r w:rsidRPr="00022A35">
        <w:t xml:space="preserve"> Данный ответ подтверждает, что стили </w:t>
      </w:r>
      <w:r w:rsidRPr="00022A35">
        <w:rPr>
          <w:rStyle w:val="DFN"/>
        </w:rPr>
        <w:t>H1, H2, H3</w:t>
      </w:r>
      <w:r w:rsidRPr="00022A35">
        <w:t xml:space="preserve"> и т.д.</w:t>
      </w:r>
      <w:r w:rsidRPr="00022A35">
        <w:rPr>
          <w:rStyle w:val="DFN"/>
        </w:rPr>
        <w:t xml:space="preserve"> </w:t>
      </w:r>
      <w:r w:rsidRPr="00022A35">
        <w:t>должны иметь одинаковое описание в файле</w:t>
      </w:r>
      <w:r w:rsidRPr="00022A35">
        <w:rPr>
          <w:rStyle w:val="FileNameUnix"/>
        </w:rPr>
        <w:t>.</w:t>
      </w:r>
      <w:r w:rsidRPr="00022A35">
        <w:rPr>
          <w:rStyle w:val="FileNameUnix"/>
          <w:lang w:val="en-US"/>
        </w:rPr>
        <w:t>le</w:t>
      </w:r>
      <w:r w:rsidRPr="00022A35">
        <w:rPr>
          <w:rStyle w:val="FileNameUnix"/>
        </w:rPr>
        <w:t>ss</w:t>
      </w:r>
      <w:r w:rsidRPr="00022A35">
        <w:t xml:space="preserve">. Тогда заголовки всех разделов в ЭС будут иметь одинаковый вид. Такое требование, характерное для систем онлайновой помощи, соблюдено в скинах GenHelp. Кстати, в скинах GenHelp присутствует описание только стилей с </w:t>
      </w:r>
      <w:r w:rsidRPr="00022A35">
        <w:rPr>
          <w:rStyle w:val="DFN"/>
        </w:rPr>
        <w:t>H1</w:t>
      </w:r>
      <w:r w:rsidRPr="00022A35">
        <w:t xml:space="preserve"> по </w:t>
      </w:r>
      <w:r w:rsidRPr="00022A35">
        <w:rPr>
          <w:rStyle w:val="DFN"/>
        </w:rPr>
        <w:t>H4</w:t>
      </w:r>
      <w:r w:rsidRPr="00022A35">
        <w:t xml:space="preserve">, что достаточно для большинства электронных документов. В случае необходимости разработки ЭС с бОльшим числом уровней разделов проводите дополнительную доработку файла </w:t>
      </w:r>
      <w:r w:rsidRPr="00022A35">
        <w:rPr>
          <w:rStyle w:val="FileNameUnix"/>
        </w:rPr>
        <w:t>.</w:t>
      </w:r>
      <w:r w:rsidRPr="00022A35">
        <w:rPr>
          <w:rStyle w:val="FileNameUnix"/>
          <w:lang w:val="en-US"/>
        </w:rPr>
        <w:t>le</w:t>
      </w:r>
      <w:r w:rsidRPr="00022A35">
        <w:rPr>
          <w:rStyle w:val="FileNameUnix"/>
        </w:rPr>
        <w:t>ss</w:t>
      </w:r>
      <w:r w:rsidRPr="00022A35">
        <w:t>.</w:t>
      </w:r>
    </w:p>
    <w:p w:rsidR="00026AB0" w:rsidRPr="00022A35" w:rsidRDefault="00026AB0" w:rsidP="00026AB0">
      <w:r w:rsidRPr="00022A35">
        <w:rPr>
          <w:rStyle w:val="DFN"/>
        </w:rPr>
        <w:t>Вопрос</w:t>
      </w:r>
      <w:r w:rsidRPr="00022A35">
        <w:t>. Я во время генерации ЭС работал в Notepad и занимался вырезкой и вставкой в своем файле. Неожиданно GenHelp прекратил работу с сообщением об ошибке.</w:t>
      </w:r>
    </w:p>
    <w:p w:rsidR="00026AB0" w:rsidRPr="00022A35" w:rsidRDefault="00026AB0" w:rsidP="00026AB0">
      <w:pPr>
        <w:pStyle w:val="ListContinue"/>
        <w:rPr>
          <w:b/>
        </w:rPr>
      </w:pPr>
      <w:r w:rsidRPr="00022A35">
        <w:rPr>
          <w:rStyle w:val="DFN"/>
        </w:rPr>
        <w:t xml:space="preserve">Ответ. </w:t>
      </w:r>
      <w:r w:rsidRPr="00022A35">
        <w:t xml:space="preserve">Желательно во время работы GenHelp не работать с буфером обмена в других приложениях, так как GenHelp активно использует буфер обмена в своих целях. В данном случае могла произойти неожиданная потеря данных в результате одновременного доступа к буферу обмена. </w:t>
      </w:r>
    </w:p>
    <w:p w:rsidR="00026AB0" w:rsidRPr="00022A35" w:rsidRDefault="00026AB0" w:rsidP="00026AB0">
      <w:pPr>
        <w:pStyle w:val="ListContinue"/>
        <w:rPr>
          <w:b/>
        </w:rPr>
      </w:pPr>
      <w:r w:rsidRPr="00022A35">
        <w:rPr>
          <w:rStyle w:val="DFN"/>
        </w:rPr>
        <w:t>Примечание.</w:t>
      </w:r>
      <w:r w:rsidRPr="00022A35">
        <w:t xml:space="preserve"> Если вам необходима длительная генерация, то проводите ее в отдельное время (в пакетном режиме) или на отдельном компьютере. Возможное решение </w:t>
      </w:r>
      <w:r w:rsidRPr="00022A35">
        <w:noBreakHyphen/>
        <w:t xml:space="preserve"> исполнение генерации на виртуальной машине (например, с использованием Microsoft Virtual PC</w:t>
      </w:r>
      <w:r w:rsidR="00C731A1" w:rsidRPr="00022A35">
        <w:fldChar w:fldCharType="begin"/>
      </w:r>
      <w:r w:rsidR="00C731A1" w:rsidRPr="00022A35">
        <w:instrText xml:space="preserve"> XE "Microsoft:Microsoft Virtual PC" </w:instrText>
      </w:r>
      <w:r w:rsidR="00C731A1" w:rsidRPr="00022A35">
        <w:fldChar w:fldCharType="end"/>
      </w:r>
      <w:r w:rsidRPr="00022A35">
        <w:t>). Кстати, это позволит и одновременно работать в Word в основной операционной системе.</w:t>
      </w:r>
    </w:p>
    <w:p w:rsidR="00026AB0" w:rsidRPr="00022A35" w:rsidRDefault="00026AB0" w:rsidP="00026AB0">
      <w:pPr>
        <w:keepNext/>
      </w:pPr>
      <w:r w:rsidRPr="00022A35">
        <w:rPr>
          <w:rStyle w:val="DFN"/>
        </w:rPr>
        <w:t xml:space="preserve">Вопрос. </w:t>
      </w:r>
      <w:r w:rsidRPr="00022A35">
        <w:t xml:space="preserve">В разделах сгенерированной ЭС формата HTML (или CHM) наблюдается </w:t>
      </w:r>
      <w:r w:rsidR="0048581C" w:rsidRPr="00022A35">
        <w:t>"</w:t>
      </w:r>
      <w:r w:rsidRPr="00022A35">
        <w:t>слипание</w:t>
      </w:r>
      <w:r w:rsidR="0048581C" w:rsidRPr="00022A35">
        <w:t>"</w:t>
      </w:r>
      <w:r w:rsidRPr="00022A35">
        <w:t xml:space="preserve"> слов, хотя в соответствующем тексте первоисточника слова разделены пробелами.</w:t>
      </w:r>
    </w:p>
    <w:p w:rsidR="00026AB0" w:rsidRPr="00022A35" w:rsidRDefault="00026AB0" w:rsidP="00026AB0">
      <w:pPr>
        <w:pStyle w:val="ListContinue"/>
        <w:rPr>
          <w:b/>
        </w:rPr>
      </w:pPr>
      <w:r w:rsidRPr="00022A35">
        <w:rPr>
          <w:rStyle w:val="DFN"/>
        </w:rPr>
        <w:t xml:space="preserve">Ответ. </w:t>
      </w:r>
      <w:r w:rsidRPr="00022A35">
        <w:t>Проверьте, соблюдается ли в первоисточнике между словом и последующим пробелом общий стиль форматирования. В случае неконсистентного применения стиля (</w:t>
      </w:r>
      <w:r w:rsidRPr="00022A35">
        <w:rPr>
          <w:rFonts w:ascii="Times New Roman CYR" w:hAnsi="Times New Roman CYR"/>
        </w:rPr>
        <w:t>особенно в случае изменений в шрифте</w:t>
      </w:r>
      <w:r w:rsidRPr="00022A35">
        <w:t>) программа экспорта текста из Word в HTML может неправильно сгенерировать выходной текст. Одной из причин стилевых погрешностей является импорт текста из других источников. Для вставки текста пользуйтесь командой вставки неформатированного текста (</w:t>
      </w:r>
      <w:r w:rsidRPr="00022A35">
        <w:rPr>
          <w:rStyle w:val="DFN"/>
        </w:rPr>
        <w:t>Edit &gt; Paste Special &gt; Unformatted Text</w:t>
      </w:r>
      <w:r w:rsidRPr="00022A35">
        <w:t>), затем для выделения частей вставленного текста используйте стили документа Word.</w:t>
      </w:r>
    </w:p>
    <w:p w:rsidR="00026AB0" w:rsidRPr="00022A35" w:rsidRDefault="00026AB0" w:rsidP="00026AB0">
      <w:pPr>
        <w:pStyle w:val="ListContinue"/>
      </w:pPr>
      <w:r w:rsidRPr="00022A35">
        <w:t xml:space="preserve">Проверьте стили в исходном параграфе. Отформатируйте слово и пробел одинаковым стилем (попробуйте стиль </w:t>
      </w:r>
      <w:r w:rsidRPr="00022A35">
        <w:rPr>
          <w:rStyle w:val="DFN"/>
        </w:rPr>
        <w:t>Default Paragraph Font</w:t>
      </w:r>
      <w:r w:rsidRPr="00022A35">
        <w:t xml:space="preserve"> или стиль, которым отформатировано само слово). В некоторых случаях справиться с проблемой помогает использование </w:t>
      </w:r>
      <w:r w:rsidR="0048581C" w:rsidRPr="00022A35">
        <w:t>"</w:t>
      </w:r>
      <w:r w:rsidRPr="00022A35">
        <w:t>жесткого</w:t>
      </w:r>
      <w:r w:rsidR="0048581C" w:rsidRPr="00022A35">
        <w:t>"</w:t>
      </w:r>
      <w:r w:rsidRPr="00022A35">
        <w:t xml:space="preserve"> пробела (</w:t>
      </w:r>
      <w:r w:rsidRPr="00022A35">
        <w:rPr>
          <w:rStyle w:val="DFN"/>
        </w:rPr>
        <w:t>&lt;Ctrl+Shift+пробел&gt;</w:t>
      </w:r>
      <w:r w:rsidRPr="00022A35">
        <w:t>) вместо обычного.</w:t>
      </w:r>
    </w:p>
    <w:p w:rsidR="00026AB0" w:rsidRPr="00022A35" w:rsidRDefault="00026AB0" w:rsidP="00026AB0">
      <w:pPr>
        <w:keepNext/>
      </w:pPr>
      <w:r w:rsidRPr="00022A35">
        <w:rPr>
          <w:rStyle w:val="DFN"/>
        </w:rPr>
        <w:t xml:space="preserve">Вопрос. </w:t>
      </w:r>
      <w:r w:rsidRPr="00022A35">
        <w:t>Как мне создавать файл формата PDF каждый раз при генерации ЭС в формате DOC?</w:t>
      </w:r>
    </w:p>
    <w:p w:rsidR="00026AB0" w:rsidRPr="00022A35" w:rsidRDefault="00026AB0" w:rsidP="00026AB0">
      <w:pPr>
        <w:pStyle w:val="ListContinue"/>
      </w:pPr>
      <w:r w:rsidRPr="00022A35">
        <w:rPr>
          <w:rStyle w:val="DFN"/>
        </w:rPr>
        <w:t xml:space="preserve">Ответ. </w:t>
      </w:r>
      <w:r w:rsidRPr="00022A35">
        <w:t xml:space="preserve">Поместите в папку </w:t>
      </w:r>
      <w:r w:rsidRPr="00022A35">
        <w:rPr>
          <w:lang w:val="en-US"/>
        </w:rPr>
        <w:t xml:space="preserve">Update </w:t>
      </w:r>
      <w:r w:rsidRPr="00022A35">
        <w:t xml:space="preserve">файд </w:t>
      </w:r>
      <w:r w:rsidRPr="00022A35">
        <w:rPr>
          <w:rStyle w:val="FileNameUnix"/>
        </w:rPr>
        <w:t>makepdf.dot</w:t>
      </w:r>
      <w:r w:rsidRPr="00022A35">
        <w:t>.</w:t>
      </w:r>
    </w:p>
    <w:p w:rsidR="00026AB0" w:rsidRPr="00022A35" w:rsidRDefault="00026AB0" w:rsidP="00026AB0">
      <w:pPr>
        <w:pStyle w:val="ListContinue"/>
      </w:pPr>
      <w:r w:rsidRPr="00022A35">
        <w:t xml:space="preserve">В результате GenHelp должен по концу обработки формата DOC откпрыть этот файл и вызвать макрос </w:t>
      </w:r>
      <w:r w:rsidRPr="00022A35">
        <w:rPr>
          <w:rFonts w:ascii="Courier New CYR" w:hAnsi="Courier New CYR" w:cs="Courier New CYR"/>
        </w:rPr>
        <w:t>GH_COMPLETE_DOC</w:t>
      </w:r>
      <w:r w:rsidRPr="00022A35">
        <w:t>.</w:t>
      </w:r>
    </w:p>
    <w:p w:rsidR="0062245C" w:rsidRPr="00022A35" w:rsidRDefault="0062245C" w:rsidP="0062245C">
      <w:pPr>
        <w:keepNext/>
        <w:rPr>
          <w:lang w:val="en-US"/>
        </w:rPr>
      </w:pPr>
      <w:r w:rsidRPr="00022A35">
        <w:rPr>
          <w:rStyle w:val="DFN"/>
          <w:bCs/>
          <w:szCs w:val="20"/>
        </w:rPr>
        <w:t>Вопрос</w:t>
      </w:r>
      <w:r w:rsidRPr="00022A35">
        <w:rPr>
          <w:rStyle w:val="DFN"/>
          <w:bCs/>
          <w:szCs w:val="20"/>
          <w:lang w:val="en-US"/>
        </w:rPr>
        <w:t>.</w:t>
      </w:r>
      <w:r w:rsidRPr="00022A35">
        <w:t xml:space="preserve"> Я раньше разрабатывал единый источник в среде </w:t>
      </w:r>
      <w:r w:rsidRPr="00022A35">
        <w:rPr>
          <w:lang w:val="en-US"/>
        </w:rPr>
        <w:t xml:space="preserve">Word 2003, </w:t>
      </w:r>
      <w:r w:rsidRPr="00022A35">
        <w:t xml:space="preserve">а сейчас продолжаю работать с документом в </w:t>
      </w:r>
      <w:r w:rsidRPr="00022A35">
        <w:rPr>
          <w:lang w:val="en-US"/>
        </w:rPr>
        <w:t xml:space="preserve">Word 2010. </w:t>
      </w:r>
      <w:r w:rsidRPr="00022A35">
        <w:t xml:space="preserve">Когда я провожу генерацию ЭС, я вижу, что </w:t>
      </w:r>
      <w:r w:rsidRPr="00022A35">
        <w:rPr>
          <w:lang w:val="en-US"/>
        </w:rPr>
        <w:t xml:space="preserve">GenHelp </w:t>
      </w:r>
      <w:r w:rsidRPr="00022A35">
        <w:t>создает многочисленные разделы с одним и тем же именем, но разными окончаниями.</w:t>
      </w:r>
      <w:r w:rsidRPr="00022A35">
        <w:rPr>
          <w:lang w:val="en-US"/>
        </w:rPr>
        <w:t xml:space="preserve"> </w:t>
      </w:r>
      <w:r w:rsidRPr="00022A35">
        <w:t>При этом результирующая ЭС некорректна</w:t>
      </w:r>
      <w:r w:rsidRPr="00022A35">
        <w:rPr>
          <w:lang w:val="en-US"/>
        </w:rPr>
        <w:t>.</w:t>
      </w:r>
    </w:p>
    <w:p w:rsidR="0062245C" w:rsidRPr="00022A35" w:rsidRDefault="0062245C" w:rsidP="0062245C">
      <w:pPr>
        <w:pStyle w:val="ListContinue"/>
        <w:rPr>
          <w:lang w:val="en-US"/>
        </w:rPr>
      </w:pPr>
      <w:r w:rsidRPr="00022A35">
        <w:rPr>
          <w:rStyle w:val="DFN"/>
          <w:bCs/>
          <w:szCs w:val="20"/>
        </w:rPr>
        <w:t>Ответ</w:t>
      </w:r>
      <w:r w:rsidRPr="00022A35">
        <w:rPr>
          <w:rStyle w:val="DFN"/>
          <w:bCs/>
          <w:szCs w:val="20"/>
          <w:lang w:val="en-US"/>
        </w:rPr>
        <w:t xml:space="preserve">. </w:t>
      </w:r>
      <w:r w:rsidRPr="00022A35">
        <w:t xml:space="preserve">Одна из возможных причин связана с тем, что вы работаете с документом в формате </w:t>
      </w:r>
      <w:r w:rsidRPr="00022A35">
        <w:rPr>
          <w:lang w:val="en-US"/>
        </w:rPr>
        <w:t xml:space="preserve">.doc </w:t>
      </w:r>
      <w:r w:rsidRPr="00022A35">
        <w:t>в среде</w:t>
      </w:r>
      <w:r w:rsidRPr="00022A35">
        <w:rPr>
          <w:lang w:val="en-US"/>
        </w:rPr>
        <w:t xml:space="preserve"> Word 2010. </w:t>
      </w:r>
      <w:r w:rsidRPr="00022A35">
        <w:t xml:space="preserve">Из-за возможного дефекта просмотра документа в режиме </w:t>
      </w:r>
      <w:r w:rsidRPr="00022A35">
        <w:rPr>
          <w:lang w:val="en-US"/>
        </w:rPr>
        <w:t xml:space="preserve">Outline view, </w:t>
      </w:r>
      <w:r w:rsidRPr="00022A35">
        <w:t xml:space="preserve">который используется для </w:t>
      </w:r>
      <w:r w:rsidRPr="00022A35">
        <w:rPr>
          <w:lang w:val="en-US"/>
        </w:rPr>
        <w:t xml:space="preserve">фbксации </w:t>
      </w:r>
      <w:r w:rsidRPr="00022A35">
        <w:t xml:space="preserve">границ разделов, </w:t>
      </w:r>
      <w:r w:rsidRPr="00022A35">
        <w:rPr>
          <w:lang w:val="en-US"/>
        </w:rPr>
        <w:t xml:space="preserve">GenHelp </w:t>
      </w:r>
      <w:r w:rsidRPr="00022A35">
        <w:t>может создавать некорректные имена разделов.</w:t>
      </w:r>
      <w:r w:rsidRPr="00022A35">
        <w:rPr>
          <w:lang w:val="en-US"/>
        </w:rPr>
        <w:t xml:space="preserve"> </w:t>
      </w:r>
      <w:r w:rsidRPr="00022A35">
        <w:t>Сохраните ваш документ в формате</w:t>
      </w:r>
      <w:r w:rsidRPr="00022A35">
        <w:rPr>
          <w:lang w:val="en-US"/>
        </w:rPr>
        <w:t xml:space="preserve">.docx, </w:t>
      </w:r>
      <w:r w:rsidRPr="00022A35">
        <w:t xml:space="preserve">создайте новый проект и перенесите прежние настройки обновления в папку </w:t>
      </w:r>
      <w:r w:rsidRPr="00022A35">
        <w:rPr>
          <w:rStyle w:val="FileNameUnix"/>
        </w:rPr>
        <w:t>Update</w:t>
      </w:r>
      <w:r w:rsidRPr="00022A35">
        <w:rPr>
          <w:lang w:val="en-US"/>
        </w:rPr>
        <w:t xml:space="preserve"> (</w:t>
      </w:r>
      <w:r w:rsidRPr="00022A35">
        <w:t xml:space="preserve">учитывая особенности обновления в </w:t>
      </w:r>
      <w:r w:rsidRPr="00022A35">
        <w:rPr>
          <w:lang w:val="en-US"/>
        </w:rPr>
        <w:t xml:space="preserve">GenHelp 4.00), </w:t>
      </w:r>
      <w:r w:rsidRPr="00022A35">
        <w:t>затем выполните генерацию нового проекта</w:t>
      </w:r>
      <w:r w:rsidRPr="00022A35">
        <w:rPr>
          <w:lang w:val="en-US"/>
        </w:rPr>
        <w:t>.</w:t>
      </w:r>
    </w:p>
    <w:p w:rsidR="0064018C" w:rsidRPr="00022A35" w:rsidRDefault="0064018C" w:rsidP="0064018C">
      <w:pPr>
        <w:keepNext/>
        <w:rPr>
          <w:lang w:val="en-US"/>
        </w:rPr>
      </w:pPr>
      <w:r w:rsidRPr="00022A35">
        <w:rPr>
          <w:rStyle w:val="DFN"/>
          <w:bCs/>
          <w:szCs w:val="20"/>
        </w:rPr>
        <w:t>Вопрос</w:t>
      </w:r>
      <w:r w:rsidRPr="00022A35">
        <w:rPr>
          <w:rStyle w:val="DFN"/>
          <w:bCs/>
          <w:szCs w:val="20"/>
          <w:lang w:val="en-US"/>
        </w:rPr>
        <w:t>.</w:t>
      </w:r>
      <w:r w:rsidRPr="00022A35">
        <w:t xml:space="preserve"> Мне необходимо выделить </w:t>
      </w:r>
      <w:r w:rsidR="00A709CE" w:rsidRPr="00022A35">
        <w:t xml:space="preserve">порцию текста </w:t>
      </w:r>
      <w:r w:rsidRPr="00022A35">
        <w:t>особым фоном</w:t>
      </w:r>
      <w:r w:rsidR="00A709CE" w:rsidRPr="00022A35">
        <w:t xml:space="preserve">, в тексте </w:t>
      </w:r>
      <w:r w:rsidRPr="00022A35">
        <w:t xml:space="preserve">несколько абзацев, одновременно содержащих обычный, нумерованный и маркированный текст. Когда я применяю в исходном документе операцию заливки </w:t>
      </w:r>
      <w:r w:rsidRPr="00022A35">
        <w:rPr>
          <w:lang w:val="en-US"/>
        </w:rPr>
        <w:t xml:space="preserve">(shading) </w:t>
      </w:r>
      <w:r w:rsidRPr="00022A35">
        <w:t xml:space="preserve">этих абзацев цветным фоном, я не вижу соответствующей заливки в выходном </w:t>
      </w:r>
      <w:r w:rsidRPr="00022A35">
        <w:rPr>
          <w:lang w:val="en-US"/>
        </w:rPr>
        <w:t>HTML-</w:t>
      </w:r>
      <w:r w:rsidRPr="00022A35">
        <w:t>формате.</w:t>
      </w:r>
    </w:p>
    <w:p w:rsidR="0064018C" w:rsidRPr="00022A35" w:rsidRDefault="0064018C" w:rsidP="0064018C">
      <w:pPr>
        <w:pStyle w:val="ListContinue"/>
        <w:rPr>
          <w:rStyle w:val="FileNameUnix"/>
        </w:rPr>
      </w:pPr>
      <w:r w:rsidRPr="00022A35">
        <w:rPr>
          <w:rStyle w:val="DFN"/>
          <w:bCs/>
          <w:szCs w:val="20"/>
        </w:rPr>
        <w:t>Ответ</w:t>
      </w:r>
      <w:r w:rsidRPr="00022A35">
        <w:rPr>
          <w:rStyle w:val="DFN"/>
          <w:bCs/>
          <w:szCs w:val="20"/>
          <w:lang w:val="en-US"/>
        </w:rPr>
        <w:t xml:space="preserve">. </w:t>
      </w:r>
      <w:r w:rsidRPr="00022A35">
        <w:t xml:space="preserve">Это происходит вследствие того, что все стилевые теги в выходном </w:t>
      </w:r>
      <w:r w:rsidRPr="00022A35">
        <w:rPr>
          <w:lang w:val="en-US"/>
        </w:rPr>
        <w:t>HTML-</w:t>
      </w:r>
      <w:r w:rsidRPr="00022A35">
        <w:t xml:space="preserve">формате вычищаются. Это реализуется следующим оператором замены в файле замен скина </w:t>
      </w:r>
      <w:r w:rsidRPr="00022A35">
        <w:rPr>
          <w:rStyle w:val="FileNameUnix"/>
        </w:rPr>
        <w:t>skinrep_1.ini:</w:t>
      </w:r>
    </w:p>
    <w:p w:rsidR="0064018C" w:rsidRPr="00022A35" w:rsidRDefault="0064018C" w:rsidP="0064018C">
      <w:pPr>
        <w:pStyle w:val="ListContinue"/>
        <w:rPr>
          <w:rStyle w:val="Code0"/>
        </w:rPr>
      </w:pPr>
      <w:r w:rsidRPr="00022A35">
        <w:rPr>
          <w:rStyle w:val="Code0"/>
        </w:rPr>
        <w:t>1=|(style=')(.*?)(')||regexp|</w:t>
      </w:r>
    </w:p>
    <w:p w:rsidR="0064018C" w:rsidRPr="00022A35" w:rsidRDefault="0064018C" w:rsidP="0064018C">
      <w:pPr>
        <w:pStyle w:val="ListContinue"/>
      </w:pPr>
      <w:r w:rsidRPr="00022A35">
        <w:t>Такая замена необходима для того, чтобы стили, описанные в файле стилей (</w:t>
      </w:r>
      <w:r w:rsidRPr="00022A35">
        <w:rPr>
          <w:rStyle w:val="FileNameUnix"/>
        </w:rPr>
        <w:t>css_skin.less</w:t>
      </w:r>
      <w:r w:rsidRPr="00022A35">
        <w:t xml:space="preserve"> и генерируемый файл </w:t>
      </w:r>
      <w:r w:rsidRPr="00022A35">
        <w:rPr>
          <w:rStyle w:val="FileNameUnix"/>
        </w:rPr>
        <w:t>css_skin.css</w:t>
      </w:r>
      <w:r w:rsidRPr="00022A35">
        <w:t>)</w:t>
      </w:r>
      <w:r w:rsidRPr="00022A35">
        <w:rPr>
          <w:lang w:val="en-US"/>
        </w:rPr>
        <w:t xml:space="preserve">, </w:t>
      </w:r>
      <w:r w:rsidRPr="00022A35">
        <w:t>срабатывали именно так, как они описаны, без модификаторов</w:t>
      </w:r>
      <w:r w:rsidRPr="00022A35">
        <w:rPr>
          <w:lang w:val="en-US"/>
        </w:rPr>
        <w:t xml:space="preserve"> </w:t>
      </w:r>
      <w:r w:rsidRPr="00022A35">
        <w:t xml:space="preserve">стиля, генерируемых </w:t>
      </w:r>
      <w:r w:rsidRPr="00022A35">
        <w:rPr>
          <w:lang w:val="en-US"/>
        </w:rPr>
        <w:t xml:space="preserve">Word </w:t>
      </w:r>
      <w:r w:rsidRPr="00022A35">
        <w:t xml:space="preserve">при экспорте файла в формат </w:t>
      </w:r>
      <w:r w:rsidR="00360B11" w:rsidRPr="00022A35">
        <w:rPr>
          <w:lang w:val="en-US"/>
        </w:rPr>
        <w:t>HTML.</w:t>
      </w:r>
    </w:p>
    <w:p w:rsidR="00360B11" w:rsidRPr="00022A35" w:rsidRDefault="0064018C" w:rsidP="0064018C">
      <w:pPr>
        <w:pStyle w:val="ListContinue"/>
      </w:pPr>
      <w:r w:rsidRPr="00022A35">
        <w:t xml:space="preserve">Для решения вашей проблемы создайте в документе или в прикрепленном к документу стилевом шаблоне новый стиль таблицы, отвечающий вашему замыслу. Например, этот стиль может описыать таблицу без границ и иметь необходимый цветной фон. В исходном документе создайте таблицу в этом стиле, затем в ней, как в контейнере, разместите текст, который вы хотите выделить. </w:t>
      </w:r>
      <w:r w:rsidR="00360B11" w:rsidRPr="00022A35">
        <w:t xml:space="preserve">Выполните повторную генерацию проекта. </w:t>
      </w:r>
      <w:r w:rsidRPr="00022A35">
        <w:t xml:space="preserve">В </w:t>
      </w:r>
      <w:r w:rsidRPr="00022A35">
        <w:rPr>
          <w:lang w:val="en-US"/>
        </w:rPr>
        <w:t>HTML-</w:t>
      </w:r>
      <w:r w:rsidRPr="00022A35">
        <w:t xml:space="preserve">тексте выходного файла, полученного после генерации, найдите </w:t>
      </w:r>
      <w:r w:rsidRPr="00022A35">
        <w:rPr>
          <w:lang w:val="en-US"/>
        </w:rPr>
        <w:t>HTML-</w:t>
      </w:r>
      <w:r w:rsidRPr="00022A35">
        <w:t xml:space="preserve">код таблицы, класс которой будет соответствовать имени нового табличного стиля. </w:t>
      </w:r>
      <w:r w:rsidR="00360B11" w:rsidRPr="00022A35">
        <w:t xml:space="preserve">Например, если вы в исходном документе добавили стиль </w:t>
      </w:r>
      <w:r w:rsidR="00A709CE" w:rsidRPr="00022A35">
        <w:rPr>
          <w:lang w:val="en-US"/>
        </w:rPr>
        <w:t>'</w:t>
      </w:r>
      <w:r w:rsidR="00360B11" w:rsidRPr="00022A35">
        <w:t xml:space="preserve">Table </w:t>
      </w:r>
      <w:r w:rsidR="00360B11" w:rsidRPr="00022A35">
        <w:rPr>
          <w:lang w:val="en-US"/>
        </w:rPr>
        <w:t>Note</w:t>
      </w:r>
      <w:r w:rsidR="00A709CE" w:rsidRPr="00022A35">
        <w:rPr>
          <w:lang w:val="en-US"/>
        </w:rPr>
        <w:t>'</w:t>
      </w:r>
      <w:r w:rsidR="00360B11" w:rsidRPr="00022A35">
        <w:t xml:space="preserve"> и применили его, то в выходном </w:t>
      </w:r>
      <w:r w:rsidR="00360B11" w:rsidRPr="00022A35">
        <w:rPr>
          <w:lang w:val="en-US"/>
        </w:rPr>
        <w:t>HTML-</w:t>
      </w:r>
      <w:r w:rsidR="00360B11" w:rsidRPr="00022A35">
        <w:t>файле соответствующего топика вы можете обнаружить код:</w:t>
      </w:r>
    </w:p>
    <w:p w:rsidR="00360B11" w:rsidRPr="00022A35" w:rsidRDefault="00360B11" w:rsidP="00360B11">
      <w:pPr>
        <w:pStyle w:val="ListContinue2"/>
        <w:rPr>
          <w:rStyle w:val="Code0"/>
        </w:rPr>
      </w:pPr>
      <w:r w:rsidRPr="00022A35">
        <w:rPr>
          <w:rStyle w:val="Code0"/>
        </w:rPr>
        <w:t>&lt;table class=TableNote ...&gt;</w:t>
      </w:r>
    </w:p>
    <w:p w:rsidR="00360B11" w:rsidRPr="00022A35" w:rsidRDefault="00360B11" w:rsidP="00360B11">
      <w:pPr>
        <w:pStyle w:val="ListContinue2"/>
        <w:rPr>
          <w:rStyle w:val="Code0"/>
        </w:rPr>
      </w:pPr>
      <w:r w:rsidRPr="00022A35">
        <w:rPr>
          <w:rStyle w:val="Code0"/>
        </w:rPr>
        <w:t>...</w:t>
      </w:r>
    </w:p>
    <w:p w:rsidR="00360B11" w:rsidRPr="00022A35" w:rsidRDefault="00360B11" w:rsidP="00360B11">
      <w:pPr>
        <w:pStyle w:val="ListContinue2"/>
        <w:rPr>
          <w:rStyle w:val="Code0"/>
        </w:rPr>
      </w:pPr>
      <w:r w:rsidRPr="00022A35">
        <w:rPr>
          <w:rStyle w:val="Code0"/>
        </w:rPr>
        <w:t>&lt;/table&gt;</w:t>
      </w:r>
    </w:p>
    <w:p w:rsidR="00026AB0" w:rsidRPr="00022A35" w:rsidRDefault="00360B11" w:rsidP="0064018C">
      <w:pPr>
        <w:pStyle w:val="ListContinue"/>
      </w:pPr>
      <w:r w:rsidRPr="00022A35">
        <w:t>Далее в</w:t>
      </w:r>
      <w:r w:rsidR="0064018C" w:rsidRPr="00022A35">
        <w:t xml:space="preserve">несите в файл </w:t>
      </w:r>
      <w:r w:rsidR="0064018C" w:rsidRPr="00022A35">
        <w:rPr>
          <w:rStyle w:val="FileNameUnix"/>
        </w:rPr>
        <w:t>css_skin.less</w:t>
      </w:r>
      <w:r w:rsidR="0064018C" w:rsidRPr="00022A35">
        <w:rPr>
          <w:lang w:val="en-US"/>
        </w:rPr>
        <w:t xml:space="preserve"> </w:t>
      </w:r>
      <w:r w:rsidR="0064018C" w:rsidRPr="00022A35">
        <w:t xml:space="preserve">изменение, </w:t>
      </w:r>
      <w:r w:rsidRPr="00022A35">
        <w:t xml:space="preserve">описывающее стиль </w:t>
      </w:r>
      <w:r w:rsidRPr="00022A35">
        <w:rPr>
          <w:lang w:val="en-US"/>
        </w:rPr>
        <w:t>TableNote</w:t>
      </w:r>
      <w:r w:rsidR="0064018C" w:rsidRPr="00022A35">
        <w:t xml:space="preserve"> </w:t>
      </w:r>
      <w:r w:rsidRPr="00022A35">
        <w:t xml:space="preserve">так, чтобы этот стиль описывал нужный вам цвето фона. Не забудьте разместить измененный файл </w:t>
      </w:r>
      <w:r w:rsidRPr="00022A35">
        <w:rPr>
          <w:rStyle w:val="FileNameUnix"/>
        </w:rPr>
        <w:t>css_skin.les</w:t>
      </w:r>
      <w:r w:rsidR="00A709CE" w:rsidRPr="00022A35">
        <w:rPr>
          <w:rStyle w:val="FileNameUnix"/>
          <w:lang w:val="en-US"/>
        </w:rPr>
        <w:t>s</w:t>
      </w:r>
      <w:r w:rsidRPr="00022A35">
        <w:rPr>
          <w:rStyle w:val="FileNameUnix"/>
        </w:rPr>
        <w:t xml:space="preserve"> </w:t>
      </w:r>
      <w:r w:rsidRPr="00022A35">
        <w:t xml:space="preserve">в папке </w:t>
      </w:r>
      <w:r w:rsidRPr="00022A35">
        <w:rPr>
          <w:rStyle w:val="FileNameUnix"/>
        </w:rPr>
        <w:t>Update</w:t>
      </w:r>
      <w:r w:rsidRPr="00022A35">
        <w:rPr>
          <w:lang w:val="en-US"/>
        </w:rPr>
        <w:t xml:space="preserve"> </w:t>
      </w:r>
      <w:r w:rsidRPr="00022A35">
        <w:t>вашего проекта.</w:t>
      </w:r>
      <w:r w:rsidR="00327552" w:rsidRPr="00022A35">
        <w:rPr>
          <w:lang w:val="en-US"/>
        </w:rPr>
        <w:t xml:space="preserve"> </w:t>
      </w:r>
      <w:r w:rsidR="00327552" w:rsidRPr="00022A35">
        <w:t>Выполните повторную генерацию проекта.</w:t>
      </w:r>
    </w:p>
    <w:p w:rsidR="00682E72" w:rsidRPr="00022A35" w:rsidRDefault="00682E72" w:rsidP="00682E72">
      <w:pPr>
        <w:keepNext/>
      </w:pPr>
      <w:bookmarkStart w:id="188" w:name="_Toc346638588"/>
      <w:bookmarkStart w:id="189" w:name="GH_PRT_index"/>
      <w:r w:rsidRPr="00022A35">
        <w:rPr>
          <w:rStyle w:val="DFN"/>
          <w:bCs/>
          <w:szCs w:val="20"/>
        </w:rPr>
        <w:t>Вопрос.</w:t>
      </w:r>
      <w:r w:rsidRPr="00022A35">
        <w:t xml:space="preserve"> Приведите пример комплексной пользователь</w:t>
      </w:r>
      <w:r w:rsidR="00E262E5" w:rsidRPr="00022A35">
        <w:t>ской настройки проекта, требующе</w:t>
      </w:r>
      <w:r w:rsidRPr="00022A35">
        <w:t xml:space="preserve">й внесения изменений в исходный текст и описатели </w:t>
      </w:r>
      <w:r w:rsidR="00743A27" w:rsidRPr="00022A35">
        <w:t>поиска/</w:t>
      </w:r>
      <w:r w:rsidRPr="00022A35">
        <w:t>замен</w:t>
      </w:r>
      <w:r w:rsidR="00743A27" w:rsidRPr="00022A35">
        <w:t>ы</w:t>
      </w:r>
      <w:r w:rsidRPr="00022A35">
        <w:t>.</w:t>
      </w:r>
    </w:p>
    <w:p w:rsidR="00682E72" w:rsidRPr="00022A35" w:rsidRDefault="00682E72" w:rsidP="00682E72">
      <w:pPr>
        <w:pStyle w:val="ListContinue"/>
      </w:pPr>
      <w:r w:rsidRPr="00022A35">
        <w:rPr>
          <w:rStyle w:val="DFN"/>
          <w:bCs/>
          <w:szCs w:val="20"/>
        </w:rPr>
        <w:t>Ответ.</w:t>
      </w:r>
      <w:r w:rsidRPr="00022A35">
        <w:t xml:space="preserve"> Приведем пример требований к ЭС и способ их реализации. Предположим, в требования к ЭС в формате HTML входит требование "сжатого" отображения основных шагов некоторого процесса с возможностью более подробного просмотра текста по указанию пользователя. Например, в "сжатом" виде пользователь видит следующий текст:</w:t>
      </w:r>
    </w:p>
    <w:tbl>
      <w:tblPr>
        <w:tblStyle w:val="TableImage"/>
        <w:tblW w:w="357" w:type="pct"/>
        <w:tblLook w:val="04A0" w:firstRow="1" w:lastRow="0" w:firstColumn="1" w:lastColumn="0" w:noHBand="0" w:noVBand="1"/>
      </w:tblPr>
      <w:tblGrid>
        <w:gridCol w:w="7228"/>
      </w:tblGrid>
      <w:tr w:rsidR="00682E72" w:rsidRPr="00022A35" w:rsidTr="00682E72">
        <w:trPr>
          <w:cnfStyle w:val="100000000000" w:firstRow="1" w:lastRow="0" w:firstColumn="0" w:lastColumn="0" w:oddVBand="0" w:evenVBand="0" w:oddHBand="0" w:evenHBand="0" w:firstRowFirstColumn="0" w:firstRowLastColumn="0" w:lastRowFirstColumn="0" w:lastRowLastColumn="0"/>
        </w:trPr>
        <w:tc>
          <w:tcPr>
            <w:tcW w:w="567" w:type="dxa"/>
          </w:tcPr>
          <w:p w:rsidR="00682E72" w:rsidRPr="00022A35" w:rsidRDefault="00682E72" w:rsidP="00682E72">
            <w:pPr>
              <w:pStyle w:val="TableImageBody"/>
              <w:rPr>
                <w:rStyle w:val="FileNameUnix"/>
              </w:rPr>
            </w:pPr>
            <w:r w:rsidRPr="00022A35">
              <w:rPr>
                <w:rStyle w:val="FileNameUnix"/>
                <w:noProof/>
                <w:lang w:eastAsia="ru-RU"/>
              </w:rPr>
              <w:drawing>
                <wp:inline distT="0" distB="0" distL="0" distR="0" wp14:anchorId="36BA63CC" wp14:editId="27934F8B">
                  <wp:extent cx="4610697" cy="7904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10697" cy="790413"/>
                          </a:xfrm>
                          <a:prstGeom prst="rect">
                            <a:avLst/>
                          </a:prstGeom>
                        </pic:spPr>
                      </pic:pic>
                    </a:graphicData>
                  </a:graphic>
                </wp:inline>
              </w:drawing>
            </w:r>
          </w:p>
        </w:tc>
      </w:tr>
      <w:tr w:rsidR="00682E72" w:rsidRPr="00022A35" w:rsidTr="00682E72">
        <w:tc>
          <w:tcPr>
            <w:tcW w:w="567" w:type="dxa"/>
          </w:tcPr>
          <w:p w:rsidR="00682E72" w:rsidRPr="00022A35" w:rsidRDefault="00682E72" w:rsidP="00682E72">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17</w:t>
            </w:r>
            <w:r w:rsidRPr="00022A35">
              <w:rPr>
                <w:rStyle w:val="Emphasis"/>
                <w:lang w:val="ru-RU"/>
              </w:rPr>
              <w:fldChar w:fldCharType="end"/>
            </w:r>
            <w:r w:rsidRPr="00022A35">
              <w:rPr>
                <w:rStyle w:val="Emphasis"/>
                <w:lang w:val="ru-RU"/>
              </w:rPr>
              <w:t>. Сжатое отображение описания</w:t>
            </w:r>
          </w:p>
        </w:tc>
      </w:tr>
    </w:tbl>
    <w:p w:rsidR="00682E72" w:rsidRPr="00022A35" w:rsidRDefault="00682E72" w:rsidP="00682E72">
      <w:pPr>
        <w:pStyle w:val="Gap"/>
        <w:rPr>
          <w:rStyle w:val="FileNameUnix"/>
        </w:rPr>
      </w:pPr>
    </w:p>
    <w:p w:rsidR="00682E72" w:rsidRPr="00022A35" w:rsidRDefault="00682E72" w:rsidP="00682E72">
      <w:pPr>
        <w:pStyle w:val="ListContinue"/>
      </w:pPr>
      <w:r w:rsidRPr="00022A35">
        <w:t xml:space="preserve">После указания пользователя (путем щелчка на гиперссылке </w:t>
      </w:r>
      <w:r w:rsidRPr="00022A35">
        <w:rPr>
          <w:rStyle w:val="DFN"/>
        </w:rPr>
        <w:t>Подробнее</w:t>
      </w:r>
      <w:r w:rsidRPr="00022A35">
        <w:t>) пользователь может просмотреть подробное описание какого-либо выбранного пункта, например:</w:t>
      </w:r>
    </w:p>
    <w:tbl>
      <w:tblPr>
        <w:tblStyle w:val="TableImage"/>
        <w:tblW w:w="357" w:type="pct"/>
        <w:tblLook w:val="04A0" w:firstRow="1" w:lastRow="0" w:firstColumn="1" w:lastColumn="0" w:noHBand="0" w:noVBand="1"/>
      </w:tblPr>
      <w:tblGrid>
        <w:gridCol w:w="7228"/>
      </w:tblGrid>
      <w:tr w:rsidR="00682E72" w:rsidRPr="00022A35" w:rsidTr="00682E72">
        <w:trPr>
          <w:cnfStyle w:val="100000000000" w:firstRow="1" w:lastRow="0" w:firstColumn="0" w:lastColumn="0" w:oddVBand="0" w:evenVBand="0" w:oddHBand="0" w:evenHBand="0" w:firstRowFirstColumn="0" w:firstRowLastColumn="0" w:lastRowFirstColumn="0" w:lastRowLastColumn="0"/>
        </w:trPr>
        <w:tc>
          <w:tcPr>
            <w:tcW w:w="567" w:type="dxa"/>
          </w:tcPr>
          <w:p w:rsidR="00682E72" w:rsidRPr="00022A35" w:rsidRDefault="00682E72" w:rsidP="00682E72">
            <w:pPr>
              <w:pStyle w:val="TableImageBody"/>
              <w:rPr>
                <w:lang w:val="ru-RU"/>
              </w:rPr>
            </w:pPr>
            <w:r w:rsidRPr="00022A35">
              <w:rPr>
                <w:noProof/>
                <w:lang w:val="ru-RU" w:eastAsia="ru-RU"/>
              </w:rPr>
              <w:drawing>
                <wp:inline distT="0" distB="0" distL="0" distR="0" wp14:anchorId="595F5772" wp14:editId="39AA82FC">
                  <wp:extent cx="4584524" cy="1060834"/>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84524" cy="1060834"/>
                          </a:xfrm>
                          <a:prstGeom prst="rect">
                            <a:avLst/>
                          </a:prstGeom>
                        </pic:spPr>
                      </pic:pic>
                    </a:graphicData>
                  </a:graphic>
                </wp:inline>
              </w:drawing>
            </w:r>
          </w:p>
        </w:tc>
      </w:tr>
      <w:tr w:rsidR="00682E72" w:rsidRPr="00022A35" w:rsidTr="00682E72">
        <w:tc>
          <w:tcPr>
            <w:tcW w:w="567" w:type="dxa"/>
          </w:tcPr>
          <w:p w:rsidR="00682E72" w:rsidRPr="00022A35" w:rsidRDefault="00682E72" w:rsidP="00682E72">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18</w:t>
            </w:r>
            <w:r w:rsidRPr="00022A35">
              <w:rPr>
                <w:rStyle w:val="Emphasis"/>
                <w:lang w:val="ru-RU"/>
              </w:rPr>
              <w:fldChar w:fldCharType="end"/>
            </w:r>
            <w:r w:rsidRPr="00022A35">
              <w:rPr>
                <w:rStyle w:val="Emphasis"/>
                <w:lang w:val="ru-RU"/>
              </w:rPr>
              <w:t>. Подробный просмотр выбранного пункта описания</w:t>
            </w:r>
          </w:p>
        </w:tc>
      </w:tr>
    </w:tbl>
    <w:p w:rsidR="00682E72" w:rsidRPr="00022A35" w:rsidRDefault="00682E72" w:rsidP="00682E72">
      <w:pPr>
        <w:pStyle w:val="Gap"/>
      </w:pPr>
    </w:p>
    <w:p w:rsidR="00682E72" w:rsidRPr="00022A35" w:rsidRDefault="00682E72" w:rsidP="00682E72">
      <w:pPr>
        <w:pStyle w:val="ListContinue"/>
      </w:pPr>
      <w:r w:rsidRPr="00022A35">
        <w:t xml:space="preserve">Далее пользователь может свернуть развернутый пункт обратно (путем повторного щелчка на гиперссылке </w:t>
      </w:r>
      <w:r w:rsidRPr="00022A35">
        <w:rPr>
          <w:rStyle w:val="DFN"/>
        </w:rPr>
        <w:t>Подробнее</w:t>
      </w:r>
      <w:r w:rsidRPr="00022A35">
        <w:t>).</w:t>
      </w:r>
    </w:p>
    <w:p w:rsidR="00682E72" w:rsidRPr="00022A35" w:rsidRDefault="00682E72" w:rsidP="00682E72">
      <w:pPr>
        <w:pStyle w:val="ListContinue"/>
      </w:pPr>
      <w:r w:rsidRPr="00022A35">
        <w:t xml:space="preserve">Пусть также требуется учесть, что ЭС должна быть реализована и в формате DOC, и в этом случае текст "сжатых" описаний в выходном документе должен быть полностью развернутым и не содержать гиперссылки </w:t>
      </w:r>
      <w:r w:rsidRPr="00022A35">
        <w:rPr>
          <w:rStyle w:val="DFN"/>
        </w:rPr>
        <w:t>Подробнее</w:t>
      </w:r>
      <w:r w:rsidRPr="00022A35">
        <w:t>.</w:t>
      </w:r>
    </w:p>
    <w:p w:rsidR="00682E72" w:rsidRPr="00022A35" w:rsidRDefault="00682E72" w:rsidP="00682E72">
      <w:pPr>
        <w:pStyle w:val="ListContinue"/>
      </w:pPr>
      <w:r w:rsidRPr="00022A35">
        <w:t>Для реализации этого набора требований необходимо выполнить следующие шаги разработки:</w:t>
      </w:r>
    </w:p>
    <w:p w:rsidR="00682E72" w:rsidRPr="00022A35" w:rsidRDefault="00682E72" w:rsidP="00682E72">
      <w:pPr>
        <w:pStyle w:val="ListNumber2"/>
      </w:pPr>
      <w:r w:rsidRPr="00022A35">
        <w:t xml:space="preserve">Понять, каким образом HTML-текст можно </w:t>
      </w:r>
      <w:r w:rsidR="003658E3" w:rsidRPr="00022A35">
        <w:t>разворачивать</w:t>
      </w:r>
      <w:r w:rsidRPr="00022A35">
        <w:t xml:space="preserve"> и сворачивать.</w:t>
      </w:r>
    </w:p>
    <w:p w:rsidR="00682E72" w:rsidRPr="00022A35" w:rsidRDefault="00682E72" w:rsidP="00682E72">
      <w:pPr>
        <w:pStyle w:val="ListNumber2"/>
      </w:pPr>
      <w:r w:rsidRPr="00022A35">
        <w:t>Разработать систему разметки исходного текста для оформления "сжатых" порций текста.</w:t>
      </w:r>
    </w:p>
    <w:p w:rsidR="00682E52" w:rsidRPr="00022A35" w:rsidRDefault="00682E52" w:rsidP="00682E72">
      <w:pPr>
        <w:pStyle w:val="ListNumber2"/>
      </w:pPr>
      <w:r w:rsidRPr="00022A35">
        <w:t>Разработать дополнительный стиль отображения текста подробного описания.</w:t>
      </w:r>
    </w:p>
    <w:p w:rsidR="00682E72" w:rsidRPr="00022A35" w:rsidRDefault="00682E72" w:rsidP="00682E72">
      <w:pPr>
        <w:pStyle w:val="ListNumber2"/>
      </w:pPr>
      <w:r w:rsidRPr="00022A35">
        <w:t xml:space="preserve">Разработать список дополнительных замен для файла </w:t>
      </w:r>
      <w:r w:rsidRPr="00022A35">
        <w:rPr>
          <w:rStyle w:val="FileNameUnix"/>
        </w:rPr>
        <w:t>skinrep_1.ini</w:t>
      </w:r>
      <w:r w:rsidRPr="00022A35">
        <w:t>, реализующих требования.</w:t>
      </w:r>
    </w:p>
    <w:p w:rsidR="00682E72" w:rsidRPr="00022A35" w:rsidRDefault="00682E72" w:rsidP="00FC2BF4">
      <w:pPr>
        <w:pStyle w:val="ListContinue"/>
        <w:keepNext/>
      </w:pPr>
      <w:r w:rsidRPr="00022A35">
        <w:t>Далее приведено описание шагов реализации требований.</w:t>
      </w:r>
    </w:p>
    <w:p w:rsidR="00682E72" w:rsidRPr="00022A35" w:rsidRDefault="00682E72" w:rsidP="00682E72">
      <w:pPr>
        <w:pStyle w:val="ListContinue"/>
        <w:keepNext/>
      </w:pPr>
      <w:r w:rsidRPr="00022A35">
        <w:rPr>
          <w:rStyle w:val="DFN"/>
        </w:rPr>
        <w:t>Развертка/свертка HTML-текста</w:t>
      </w:r>
    </w:p>
    <w:p w:rsidR="00682E72" w:rsidRPr="00022A35" w:rsidRDefault="00682E72" w:rsidP="00682E72">
      <w:pPr>
        <w:pStyle w:val="ListContinue"/>
        <w:keepNext/>
      </w:pPr>
      <w:r w:rsidRPr="00022A35">
        <w:t>Можно найти в открытом доступе множество примеров реализации функции развертки/свертки HTML-текста</w:t>
      </w:r>
      <w:r w:rsidR="00E262E5" w:rsidRPr="00022A35">
        <w:t> </w:t>
      </w:r>
      <w:r w:rsidR="00E262E5" w:rsidRPr="00022A35">
        <w:noBreakHyphen/>
        <w:t xml:space="preserve"> </w:t>
      </w:r>
      <w:r w:rsidR="00E262E5" w:rsidRPr="00022A35">
        <w:rPr>
          <w:rStyle w:val="Emphasis"/>
        </w:rPr>
        <w:t>спойлера</w:t>
      </w:r>
      <w:r w:rsidR="00E262E5" w:rsidRPr="00022A35">
        <w:t xml:space="preserve"> </w:t>
      </w:r>
      <w:r w:rsidRPr="00022A35">
        <w:t xml:space="preserve">(с использованием Javascript). В файл </w:t>
      </w:r>
      <w:r w:rsidRPr="00022A35">
        <w:rPr>
          <w:rStyle w:val="FileNameUnix"/>
        </w:rPr>
        <w:t>js_findtext.js</w:t>
      </w:r>
      <w:r w:rsidRPr="00022A35">
        <w:t xml:space="preserve"> (см. разд. "</w:t>
      </w:r>
      <w:hyperlink w:anchor="_Папка_Project_0000" w:history="1">
        <w:r w:rsidRPr="00022A35">
          <w:rPr>
            <w:rStyle w:val="Hyperlink"/>
            <w:color w:val="auto"/>
            <w:u w:val="none"/>
          </w:rPr>
          <w:t>Папка Project_0000</w:t>
        </w:r>
      </w:hyperlink>
      <w:r w:rsidRPr="00022A35">
        <w:t xml:space="preserve">") включен код функции </w:t>
      </w:r>
      <w:r w:rsidRPr="00022A35">
        <w:rPr>
          <w:rStyle w:val="Code0"/>
        </w:rPr>
        <w:t>toggle</w:t>
      </w:r>
      <w:r w:rsidR="00983D7E" w:rsidRPr="00022A35">
        <w:t>.</w:t>
      </w:r>
    </w:p>
    <w:tbl>
      <w:tblPr>
        <w:tblStyle w:val="TableImage"/>
        <w:tblW w:w="4560" w:type="pct"/>
        <w:tblLook w:val="04A0" w:firstRow="1" w:lastRow="0" w:firstColumn="1" w:lastColumn="0" w:noHBand="0" w:noVBand="1"/>
      </w:tblPr>
      <w:tblGrid>
        <w:gridCol w:w="7249"/>
      </w:tblGrid>
      <w:tr w:rsidR="00682E72" w:rsidRPr="00022A35" w:rsidTr="00682E72">
        <w:trPr>
          <w:cnfStyle w:val="100000000000" w:firstRow="1" w:lastRow="0" w:firstColumn="0" w:lastColumn="0" w:oddVBand="0" w:evenVBand="0" w:oddHBand="0" w:evenHBand="0" w:firstRowFirstColumn="0" w:firstRowLastColumn="0" w:lastRowFirstColumn="0" w:lastRowLastColumn="0"/>
        </w:trPr>
        <w:tc>
          <w:tcPr>
            <w:tcW w:w="7464" w:type="dxa"/>
          </w:tcPr>
          <w:p w:rsidR="00682E72" w:rsidRPr="00022A35" w:rsidRDefault="00682E72" w:rsidP="00682E72">
            <w:pPr>
              <w:pStyle w:val="TableImageBody"/>
              <w:rPr>
                <w:rStyle w:val="CodeSmall"/>
                <w:noProof/>
                <w:lang w:val="ru-RU"/>
              </w:rPr>
            </w:pPr>
            <w:r w:rsidRPr="00022A35">
              <w:rPr>
                <w:rStyle w:val="CodeSmall"/>
                <w:noProof/>
                <w:lang w:val="ru-RU"/>
              </w:rPr>
              <w:t>function toggle(obj) {</w:t>
            </w:r>
          </w:p>
          <w:p w:rsidR="00682E72" w:rsidRPr="00022A35" w:rsidRDefault="00682E72" w:rsidP="00682E72">
            <w:pPr>
              <w:pStyle w:val="TableImageBody"/>
              <w:rPr>
                <w:rStyle w:val="CodeSmall"/>
                <w:noProof/>
                <w:lang w:val="ru-RU"/>
              </w:rPr>
            </w:pPr>
            <w:r w:rsidRPr="00022A35">
              <w:rPr>
                <w:rStyle w:val="CodeSmall"/>
                <w:noProof/>
                <w:lang w:val="ru-RU"/>
              </w:rPr>
              <w:t>var sibling;</w:t>
            </w:r>
          </w:p>
          <w:p w:rsidR="00682E72" w:rsidRPr="00022A35" w:rsidRDefault="00682E72" w:rsidP="00682E72">
            <w:pPr>
              <w:pStyle w:val="TableImageBody"/>
              <w:rPr>
                <w:rStyle w:val="CodeSmall"/>
                <w:noProof/>
                <w:lang w:val="ru-RU"/>
              </w:rPr>
            </w:pPr>
            <w:r w:rsidRPr="00022A35">
              <w:rPr>
                <w:rStyle w:val="CodeSmall"/>
                <w:noProof/>
                <w:lang w:val="ru-RU"/>
              </w:rPr>
              <w:t>if(obj.nextSibling.nodeType==3) {</w:t>
            </w:r>
          </w:p>
          <w:p w:rsidR="00682E72" w:rsidRPr="00022A35" w:rsidRDefault="00682E72" w:rsidP="00682E72">
            <w:pPr>
              <w:pStyle w:val="TableImageBody"/>
              <w:rPr>
                <w:rStyle w:val="CodeSmall"/>
                <w:noProof/>
                <w:lang w:val="ru-RU"/>
              </w:rPr>
            </w:pPr>
            <w:r w:rsidRPr="00022A35">
              <w:rPr>
                <w:rStyle w:val="CodeSmall"/>
                <w:noProof/>
                <w:lang w:val="ru-RU"/>
              </w:rPr>
              <w:t xml:space="preserve">    sibling=obj.nextSibling.nextSibling;</w:t>
            </w:r>
          </w:p>
          <w:p w:rsidR="00682E72" w:rsidRPr="00022A35" w:rsidRDefault="00682E72" w:rsidP="00682E72">
            <w:pPr>
              <w:pStyle w:val="TableImageBody"/>
              <w:rPr>
                <w:rStyle w:val="CodeSmall"/>
                <w:noProof/>
                <w:lang w:val="ru-RU"/>
              </w:rPr>
            </w:pPr>
            <w:r w:rsidRPr="00022A35">
              <w:rPr>
                <w:rStyle w:val="CodeSmall"/>
                <w:noProof/>
                <w:lang w:val="ru-RU"/>
              </w:rPr>
              <w:t xml:space="preserve">    }</w:t>
            </w:r>
          </w:p>
          <w:p w:rsidR="00682E72" w:rsidRPr="00022A35" w:rsidRDefault="00682E72" w:rsidP="00682E72">
            <w:pPr>
              <w:pStyle w:val="TableImageBody"/>
              <w:rPr>
                <w:rStyle w:val="CodeSmall"/>
                <w:noProof/>
                <w:lang w:val="ru-RU"/>
              </w:rPr>
            </w:pPr>
            <w:r w:rsidRPr="00022A35">
              <w:rPr>
                <w:rStyle w:val="CodeSmall"/>
                <w:noProof/>
                <w:lang w:val="ru-RU"/>
              </w:rPr>
              <w:t>else {</w:t>
            </w:r>
          </w:p>
          <w:p w:rsidR="00682E72" w:rsidRPr="00022A35" w:rsidRDefault="00682E72" w:rsidP="00682E72">
            <w:pPr>
              <w:pStyle w:val="TableImageBody"/>
              <w:rPr>
                <w:rStyle w:val="CodeSmall"/>
                <w:noProof/>
                <w:lang w:val="ru-RU"/>
              </w:rPr>
            </w:pPr>
            <w:r w:rsidRPr="00022A35">
              <w:rPr>
                <w:rStyle w:val="CodeSmall"/>
                <w:noProof/>
                <w:lang w:val="ru-RU"/>
              </w:rPr>
              <w:t xml:space="preserve">    sibling=obj.nextSibling;</w:t>
            </w:r>
          </w:p>
          <w:p w:rsidR="00682E72" w:rsidRPr="00022A35" w:rsidRDefault="00682E72" w:rsidP="00682E72">
            <w:pPr>
              <w:pStyle w:val="TableImageBody"/>
              <w:rPr>
                <w:rStyle w:val="CodeSmall"/>
                <w:noProof/>
                <w:lang w:val="ru-RU"/>
              </w:rPr>
            </w:pPr>
            <w:r w:rsidRPr="00022A35">
              <w:rPr>
                <w:rStyle w:val="CodeSmall"/>
                <w:noProof/>
                <w:lang w:val="ru-RU"/>
              </w:rPr>
              <w:t xml:space="preserve">    }</w:t>
            </w:r>
          </w:p>
          <w:p w:rsidR="00682E72" w:rsidRPr="00022A35" w:rsidRDefault="00682E72" w:rsidP="00682E72">
            <w:pPr>
              <w:pStyle w:val="TableImageBody"/>
              <w:rPr>
                <w:rStyle w:val="CodeSmall"/>
                <w:noProof/>
                <w:lang w:val="ru-RU"/>
              </w:rPr>
            </w:pPr>
            <w:r w:rsidRPr="00022A35">
              <w:rPr>
                <w:rStyle w:val="CodeSmall"/>
                <w:noProof/>
                <w:lang w:val="ru-RU"/>
              </w:rPr>
              <w:t>sibling.style.display=(sibling.style.display=='none')? 'block' : 'none';</w:t>
            </w:r>
          </w:p>
          <w:p w:rsidR="00682E72" w:rsidRPr="00022A35" w:rsidRDefault="00682E72" w:rsidP="00682E72">
            <w:pPr>
              <w:pStyle w:val="TableImageBody"/>
              <w:rPr>
                <w:rStyle w:val="CodeSmall"/>
                <w:noProof/>
                <w:lang w:val="ru-RU"/>
              </w:rPr>
            </w:pPr>
            <w:r w:rsidRPr="00022A35">
              <w:rPr>
                <w:rStyle w:val="CodeSmall"/>
                <w:noProof/>
                <w:lang w:val="ru-RU"/>
              </w:rPr>
              <w:t>}</w:t>
            </w:r>
          </w:p>
        </w:tc>
      </w:tr>
      <w:tr w:rsidR="00682E72" w:rsidRPr="00022A35" w:rsidTr="00682E72">
        <w:tc>
          <w:tcPr>
            <w:tcW w:w="7464" w:type="dxa"/>
          </w:tcPr>
          <w:p w:rsidR="00682E72" w:rsidRPr="00022A35" w:rsidRDefault="00682E72" w:rsidP="00682E72">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19</w:t>
            </w:r>
            <w:r w:rsidRPr="00022A35">
              <w:rPr>
                <w:rStyle w:val="Emphasis"/>
                <w:lang w:val="ru-RU"/>
              </w:rPr>
              <w:fldChar w:fldCharType="end"/>
            </w:r>
            <w:r w:rsidRPr="00022A35">
              <w:rPr>
                <w:rStyle w:val="Emphasis"/>
                <w:lang w:val="ru-RU"/>
              </w:rPr>
              <w:t xml:space="preserve">. Функция toggle, входящая в файл js_findtext.js </w:t>
            </w:r>
          </w:p>
        </w:tc>
      </w:tr>
    </w:tbl>
    <w:p w:rsidR="00682E72" w:rsidRPr="00022A35" w:rsidRDefault="00682E72" w:rsidP="00682E72">
      <w:pPr>
        <w:pStyle w:val="Gap"/>
      </w:pPr>
    </w:p>
    <w:p w:rsidR="00682E72" w:rsidRPr="00022A35" w:rsidRDefault="00682E72" w:rsidP="00682E72">
      <w:pPr>
        <w:pStyle w:val="ListContinue"/>
      </w:pPr>
      <w:r w:rsidRPr="00022A35">
        <w:t xml:space="preserve">Эта функция работает следующим образом: она меняет состояние отображения объекта, равного по иерархии с обрабатываемым объектом  и </w:t>
      </w:r>
      <w:r w:rsidRPr="00022A35">
        <w:rPr>
          <w:rStyle w:val="Emphasis"/>
        </w:rPr>
        <w:t>следующего в HTML-коде за обрабатываемым объектом</w:t>
      </w:r>
      <w:r w:rsidRPr="00022A35">
        <w:t>. Если этот объект был видимым, то он становится невидимым, и наоборот. Вызов этой функции в HTML-коде может выглядеть следующим образом:</w:t>
      </w:r>
    </w:p>
    <w:tbl>
      <w:tblPr>
        <w:tblStyle w:val="TableImage"/>
        <w:tblW w:w="4560" w:type="pct"/>
        <w:tblLook w:val="04A0" w:firstRow="1" w:lastRow="0" w:firstColumn="1" w:lastColumn="0" w:noHBand="0" w:noVBand="1"/>
      </w:tblPr>
      <w:tblGrid>
        <w:gridCol w:w="7249"/>
      </w:tblGrid>
      <w:tr w:rsidR="00682E72" w:rsidRPr="00022A35" w:rsidTr="00682E72">
        <w:trPr>
          <w:cnfStyle w:val="100000000000" w:firstRow="1" w:lastRow="0" w:firstColumn="0" w:lastColumn="0" w:oddVBand="0" w:evenVBand="0" w:oddHBand="0" w:evenHBand="0" w:firstRowFirstColumn="0" w:firstRowLastColumn="0" w:lastRowFirstColumn="0" w:lastRowLastColumn="0"/>
        </w:trPr>
        <w:tc>
          <w:tcPr>
            <w:tcW w:w="7464" w:type="dxa"/>
          </w:tcPr>
          <w:p w:rsidR="00682E72" w:rsidRPr="00022A35" w:rsidRDefault="00682E72" w:rsidP="00682E72">
            <w:pPr>
              <w:pStyle w:val="TableImageBody"/>
              <w:rPr>
                <w:rStyle w:val="CodeSmall"/>
                <w:noProof/>
                <w:lang w:val="ru-RU"/>
              </w:rPr>
            </w:pPr>
            <w:r w:rsidRPr="00022A35">
              <w:rPr>
                <w:rStyle w:val="CodeSmall"/>
                <w:noProof/>
                <w:lang w:val="ru-RU"/>
              </w:rPr>
              <w:t>&lt;p onclick="toggle(this);" &gt;</w:t>
            </w:r>
          </w:p>
          <w:p w:rsidR="00682E72" w:rsidRPr="00022A35" w:rsidRDefault="00682E72" w:rsidP="00682E72">
            <w:pPr>
              <w:pStyle w:val="TableImageBody"/>
              <w:rPr>
                <w:rStyle w:val="CodeSmall"/>
                <w:noProof/>
                <w:lang w:val="ru-RU"/>
              </w:rPr>
            </w:pPr>
            <w:r w:rsidRPr="00022A35">
              <w:rPr>
                <w:rStyle w:val="CodeSmall"/>
                <w:noProof/>
                <w:lang w:val="ru-RU"/>
              </w:rPr>
              <w:t>Текст вводного абзаца&lt;/p&gt;</w:t>
            </w:r>
          </w:p>
          <w:p w:rsidR="00682E72" w:rsidRPr="00022A35" w:rsidRDefault="00682E72" w:rsidP="00682E72">
            <w:pPr>
              <w:pStyle w:val="TableImageBody"/>
              <w:rPr>
                <w:rStyle w:val="CodeSmall"/>
                <w:noProof/>
                <w:lang w:val="ru-RU"/>
              </w:rPr>
            </w:pPr>
            <w:r w:rsidRPr="00022A35">
              <w:rPr>
                <w:rStyle w:val="CodeSmall"/>
                <w:noProof/>
                <w:lang w:val="ru-RU"/>
              </w:rPr>
              <w:t>&lt;div class="wrappable"&gt;</w:t>
            </w:r>
          </w:p>
          <w:p w:rsidR="00682E72" w:rsidRPr="00022A35" w:rsidRDefault="00682E72" w:rsidP="00682E72">
            <w:pPr>
              <w:pStyle w:val="TableImageBody"/>
              <w:rPr>
                <w:rStyle w:val="CodeSmall"/>
                <w:noProof/>
                <w:lang w:val="ru-RU"/>
              </w:rPr>
            </w:pPr>
            <w:r w:rsidRPr="00022A35">
              <w:rPr>
                <w:rStyle w:val="CodeSmall"/>
                <w:noProof/>
                <w:lang w:val="ru-RU"/>
              </w:rPr>
              <w:t>&lt;p&gt;</w:t>
            </w:r>
          </w:p>
          <w:p w:rsidR="00682E72" w:rsidRPr="00022A35" w:rsidRDefault="00682E72" w:rsidP="00682E72">
            <w:pPr>
              <w:pStyle w:val="TableImageBody"/>
              <w:rPr>
                <w:rStyle w:val="CodeSmall"/>
                <w:noProof/>
                <w:lang w:val="ru-RU"/>
              </w:rPr>
            </w:pPr>
            <w:r w:rsidRPr="00022A35">
              <w:rPr>
                <w:rStyle w:val="CodeSmall"/>
                <w:noProof/>
                <w:lang w:val="ru-RU"/>
              </w:rPr>
              <w:t>Текст подробного изложения ...</w:t>
            </w:r>
          </w:p>
          <w:p w:rsidR="00682E72" w:rsidRPr="00022A35" w:rsidRDefault="00682E72" w:rsidP="00682E72">
            <w:pPr>
              <w:pStyle w:val="TableImageBody"/>
              <w:rPr>
                <w:rStyle w:val="CodeSmall"/>
                <w:noProof/>
                <w:lang w:val="ru-RU"/>
              </w:rPr>
            </w:pPr>
            <w:r w:rsidRPr="00022A35">
              <w:rPr>
                <w:rStyle w:val="CodeSmall"/>
                <w:noProof/>
                <w:lang w:val="ru-RU"/>
              </w:rPr>
              <w:t>&lt;/p&gt;</w:t>
            </w:r>
          </w:p>
          <w:p w:rsidR="00682E72" w:rsidRPr="00022A35" w:rsidRDefault="00682E72" w:rsidP="00682E72">
            <w:pPr>
              <w:pStyle w:val="TableImageBody"/>
              <w:rPr>
                <w:rStyle w:val="CodeSmall"/>
                <w:noProof/>
                <w:lang w:val="ru-RU"/>
              </w:rPr>
            </w:pPr>
            <w:r w:rsidRPr="00022A35">
              <w:rPr>
                <w:rStyle w:val="CodeSmall"/>
                <w:noProof/>
                <w:lang w:val="ru-RU"/>
              </w:rPr>
              <w:t xml:space="preserve">&lt;/div&gt; </w:t>
            </w:r>
          </w:p>
        </w:tc>
      </w:tr>
      <w:tr w:rsidR="00682E72" w:rsidRPr="00022A35" w:rsidTr="00682E72">
        <w:tc>
          <w:tcPr>
            <w:tcW w:w="7464" w:type="dxa"/>
          </w:tcPr>
          <w:p w:rsidR="00682E72" w:rsidRPr="00022A35" w:rsidRDefault="00682E72" w:rsidP="00682E72">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20</w:t>
            </w:r>
            <w:r w:rsidRPr="00022A35">
              <w:rPr>
                <w:rStyle w:val="Emphasis"/>
                <w:lang w:val="ru-RU"/>
              </w:rPr>
              <w:fldChar w:fldCharType="end"/>
            </w:r>
            <w:r w:rsidRPr="00022A35">
              <w:rPr>
                <w:rStyle w:val="Emphasis"/>
                <w:lang w:val="ru-RU"/>
              </w:rPr>
              <w:t xml:space="preserve">. Пример вызова функции toggle (при </w:t>
            </w:r>
            <w:r w:rsidR="003658E3" w:rsidRPr="00022A35">
              <w:rPr>
                <w:rStyle w:val="Emphasis"/>
                <w:lang w:val="ru-RU"/>
              </w:rPr>
              <w:t>щелчке</w:t>
            </w:r>
            <w:r w:rsidRPr="00022A35">
              <w:rPr>
                <w:rStyle w:val="Emphasis"/>
                <w:lang w:val="ru-RU"/>
              </w:rPr>
              <w:t xml:space="preserve"> на вводном абзаце абзац с подробным описанием разворачивается или сворачивается.</w:t>
            </w:r>
          </w:p>
        </w:tc>
      </w:tr>
    </w:tbl>
    <w:p w:rsidR="00682E72" w:rsidRPr="00022A35" w:rsidRDefault="00682E72" w:rsidP="00682E72">
      <w:pPr>
        <w:pStyle w:val="Gap"/>
      </w:pPr>
    </w:p>
    <w:p w:rsidR="00682E72" w:rsidRPr="00022A35" w:rsidRDefault="00682E72" w:rsidP="00682E72">
      <w:pPr>
        <w:pStyle w:val="ListContinue"/>
      </w:pPr>
      <w:r w:rsidRPr="00022A35">
        <w:rPr>
          <w:rStyle w:val="DFN"/>
        </w:rPr>
        <w:t>Разметка исходного текста</w:t>
      </w:r>
    </w:p>
    <w:p w:rsidR="00682E72" w:rsidRPr="00022A35" w:rsidRDefault="00682E72" w:rsidP="00682E72">
      <w:pPr>
        <w:pStyle w:val="ListContinue"/>
      </w:pPr>
      <w:r w:rsidRPr="00022A35">
        <w:t>Предположим, исходный фрагмент текста в развернутом виде выглядит следующим образом:</w:t>
      </w:r>
    </w:p>
    <w:tbl>
      <w:tblPr>
        <w:tblStyle w:val="TableImage"/>
        <w:tblW w:w="4560" w:type="pct"/>
        <w:tblLook w:val="04A0" w:firstRow="1" w:lastRow="0" w:firstColumn="1" w:lastColumn="0" w:noHBand="0" w:noVBand="1"/>
      </w:tblPr>
      <w:tblGrid>
        <w:gridCol w:w="7249"/>
      </w:tblGrid>
      <w:tr w:rsidR="00682E72" w:rsidRPr="00022A35" w:rsidTr="00682E72">
        <w:trPr>
          <w:cnfStyle w:val="100000000000" w:firstRow="1" w:lastRow="0" w:firstColumn="0" w:lastColumn="0" w:oddVBand="0" w:evenVBand="0" w:oddHBand="0" w:evenHBand="0" w:firstRowFirstColumn="0" w:firstRowLastColumn="0" w:lastRowFirstColumn="0" w:lastRowLastColumn="0"/>
        </w:trPr>
        <w:tc>
          <w:tcPr>
            <w:tcW w:w="7464" w:type="dxa"/>
          </w:tcPr>
          <w:p w:rsidR="00682E72" w:rsidRPr="00022A35" w:rsidRDefault="00682E72" w:rsidP="00682E72">
            <w:pPr>
              <w:pStyle w:val="TableImageBody"/>
              <w:rPr>
                <w:lang w:val="ru-RU"/>
              </w:rPr>
            </w:pPr>
            <w:r w:rsidRPr="00022A35">
              <w:rPr>
                <w:lang w:val="ru-RU"/>
              </w:rPr>
              <w:t>Текст вводного предложения.</w:t>
            </w:r>
          </w:p>
          <w:p w:rsidR="00682E72" w:rsidRPr="00022A35" w:rsidRDefault="00682E72" w:rsidP="00682E72">
            <w:pPr>
              <w:pStyle w:val="TableImageBody"/>
              <w:rPr>
                <w:lang w:val="ru-RU"/>
              </w:rPr>
            </w:pPr>
            <w:r w:rsidRPr="00022A35">
              <w:rPr>
                <w:lang w:val="ru-RU"/>
              </w:rPr>
              <w:t>Текст подробного описания.</w:t>
            </w:r>
          </w:p>
        </w:tc>
      </w:tr>
      <w:tr w:rsidR="00682E72" w:rsidRPr="00022A35" w:rsidTr="00682E72">
        <w:tc>
          <w:tcPr>
            <w:tcW w:w="7464" w:type="dxa"/>
          </w:tcPr>
          <w:p w:rsidR="00682E72" w:rsidRPr="00022A35" w:rsidRDefault="00682E72" w:rsidP="00682E72">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21</w:t>
            </w:r>
            <w:r w:rsidRPr="00022A35">
              <w:rPr>
                <w:rStyle w:val="Emphasis"/>
                <w:lang w:val="ru-RU"/>
              </w:rPr>
              <w:fldChar w:fldCharType="end"/>
            </w:r>
            <w:r w:rsidRPr="00022A35">
              <w:rPr>
                <w:rStyle w:val="Emphasis"/>
                <w:lang w:val="ru-RU"/>
              </w:rPr>
              <w:t>. Исходное описание</w:t>
            </w:r>
          </w:p>
        </w:tc>
      </w:tr>
    </w:tbl>
    <w:p w:rsidR="00682E72" w:rsidRPr="00022A35" w:rsidRDefault="00682E72" w:rsidP="00682E72">
      <w:pPr>
        <w:pStyle w:val="Gap"/>
      </w:pPr>
    </w:p>
    <w:p w:rsidR="00682E72" w:rsidRPr="00022A35" w:rsidRDefault="00682E72" w:rsidP="00DF7777">
      <w:pPr>
        <w:pStyle w:val="ListContinue"/>
      </w:pPr>
      <w:r w:rsidRPr="00022A35">
        <w:t xml:space="preserve">Разметим исходный текст так, чтобы он мог быть обработан по разному для форматов HTML и DOC и добавим слово </w:t>
      </w:r>
      <w:r w:rsidRPr="00022A35">
        <w:rPr>
          <w:rStyle w:val="DFN"/>
        </w:rPr>
        <w:t>Подробнее</w:t>
      </w:r>
      <w:r w:rsidRPr="00022A35">
        <w:t>.</w:t>
      </w:r>
    </w:p>
    <w:p w:rsidR="00DF7777" w:rsidRPr="00022A35" w:rsidRDefault="00DF7777" w:rsidP="00DF7777">
      <w:pPr>
        <w:pStyle w:val="ListNumRusSmall2"/>
      </w:pPr>
      <w:r w:rsidRPr="00022A35">
        <w:t xml:space="preserve">Слово </w:t>
      </w:r>
      <w:r w:rsidRPr="00022A35">
        <w:rPr>
          <w:rStyle w:val="DFN"/>
        </w:rPr>
        <w:t>Подробнее</w:t>
      </w:r>
      <w:r w:rsidRPr="00022A35">
        <w:t xml:space="preserve"> должно быть введено в исходный текст в форме гиперссылки, со ссылкой на </w:t>
      </w:r>
      <w:r w:rsidR="00FC2BF4" w:rsidRPr="00022A35">
        <w:t xml:space="preserve">файл </w:t>
      </w:r>
      <w:r w:rsidR="00FC2BF4" w:rsidRPr="00022A35">
        <w:rPr>
          <w:rStyle w:val="FileNameUnix"/>
        </w:rPr>
        <w:t>dummylink</w:t>
      </w:r>
      <w:r w:rsidRPr="00022A35">
        <w:t xml:space="preserve">. Такой прием позволит нам получить в выходном HTML-документе гиперссылку со словом </w:t>
      </w:r>
      <w:r w:rsidRPr="00022A35">
        <w:rPr>
          <w:rStyle w:val="DFN"/>
        </w:rPr>
        <w:t>Подробнее</w:t>
      </w:r>
      <w:r w:rsidRPr="00022A35">
        <w:t>, причем ее будет удобно обработать операторами замены текста.</w:t>
      </w:r>
    </w:p>
    <w:p w:rsidR="00DF7777" w:rsidRPr="00022A35" w:rsidRDefault="00DF7777" w:rsidP="00DF7777">
      <w:pPr>
        <w:pStyle w:val="ListNumRusSmall2"/>
      </w:pPr>
      <w:r w:rsidRPr="00022A35">
        <w:t xml:space="preserve">Перед словом </w:t>
      </w:r>
      <w:r w:rsidRPr="00022A35">
        <w:rPr>
          <w:rStyle w:val="DFN"/>
        </w:rPr>
        <w:t>Подробнее</w:t>
      </w:r>
      <w:r w:rsidRPr="00022A35">
        <w:t xml:space="preserve"> необходимо ввести уникальный </w:t>
      </w:r>
      <w:r w:rsidR="00682E52" w:rsidRPr="00022A35">
        <w:t xml:space="preserve">контекст, обозначающий начало разворачиваемого текста. В нашем примере мы будем использовать слово </w:t>
      </w:r>
      <w:r w:rsidR="00682E52" w:rsidRPr="00022A35">
        <w:rPr>
          <w:rStyle w:val="Code0"/>
        </w:rPr>
        <w:t>BHIDE</w:t>
      </w:r>
      <w:r w:rsidR="00682E52" w:rsidRPr="00022A35">
        <w:t>.</w:t>
      </w:r>
    </w:p>
    <w:p w:rsidR="00DF7777" w:rsidRPr="00022A35" w:rsidRDefault="00682E52" w:rsidP="00DF7777">
      <w:pPr>
        <w:pStyle w:val="ListNumRusSmall2"/>
      </w:pPr>
      <w:r w:rsidRPr="00022A35">
        <w:t xml:space="preserve">В конце последнего абзаца подробного описания добавляем уникальный контекст, обозначающий конец разворачиваемого текста. В нашем примере мы будем использовать слово </w:t>
      </w:r>
      <w:r w:rsidRPr="00022A35">
        <w:rPr>
          <w:rStyle w:val="Code0"/>
        </w:rPr>
        <w:t>EHIDE</w:t>
      </w:r>
      <w:r w:rsidRPr="00022A35">
        <w:t>.</w:t>
      </w:r>
    </w:p>
    <w:tbl>
      <w:tblPr>
        <w:tblStyle w:val="TableImage"/>
        <w:tblW w:w="4560" w:type="pct"/>
        <w:tblLook w:val="04A0" w:firstRow="1" w:lastRow="0" w:firstColumn="1" w:lastColumn="0" w:noHBand="0" w:noVBand="1"/>
      </w:tblPr>
      <w:tblGrid>
        <w:gridCol w:w="7249"/>
      </w:tblGrid>
      <w:tr w:rsidR="00DF7777" w:rsidRPr="00022A35" w:rsidTr="00DF7777">
        <w:trPr>
          <w:cnfStyle w:val="100000000000" w:firstRow="1" w:lastRow="0" w:firstColumn="0" w:lastColumn="0" w:oddVBand="0" w:evenVBand="0" w:oddHBand="0" w:evenHBand="0" w:firstRowFirstColumn="0" w:firstRowLastColumn="0" w:lastRowFirstColumn="0" w:lastRowLastColumn="0"/>
        </w:trPr>
        <w:tc>
          <w:tcPr>
            <w:tcW w:w="7464" w:type="dxa"/>
          </w:tcPr>
          <w:p w:rsidR="00DF7777" w:rsidRPr="00022A35" w:rsidRDefault="00DF7777" w:rsidP="00DF7777">
            <w:pPr>
              <w:pStyle w:val="TableImageBody"/>
              <w:rPr>
                <w:lang w:val="ru-RU"/>
              </w:rPr>
            </w:pPr>
            <w:r w:rsidRPr="00022A35">
              <w:rPr>
                <w:lang w:val="ru-RU"/>
              </w:rPr>
              <w:t>Текст вводного предложения. BHIDE (</w:t>
            </w:r>
            <w:r w:rsidRPr="00022A35">
              <w:rPr>
                <w:rStyle w:val="DFN"/>
                <w:u w:val="single"/>
                <w:lang w:val="ru-RU"/>
              </w:rPr>
              <w:t>Подробнее</w:t>
            </w:r>
            <w:r w:rsidRPr="00022A35">
              <w:rPr>
                <w:lang w:val="ru-RU"/>
              </w:rPr>
              <w:t xml:space="preserve"> ...)</w:t>
            </w:r>
          </w:p>
          <w:p w:rsidR="00DF7777" w:rsidRPr="00022A35" w:rsidRDefault="00DF7777" w:rsidP="00DF7777">
            <w:pPr>
              <w:pStyle w:val="TableImageBody"/>
              <w:rPr>
                <w:lang w:val="ru-RU"/>
              </w:rPr>
            </w:pPr>
            <w:r w:rsidRPr="00022A35">
              <w:rPr>
                <w:lang w:val="ru-RU"/>
              </w:rPr>
              <w:t xml:space="preserve">Текст подробного описания. EHIDE </w:t>
            </w:r>
          </w:p>
        </w:tc>
      </w:tr>
      <w:tr w:rsidR="00DF7777" w:rsidRPr="00022A35" w:rsidTr="00DF7777">
        <w:tc>
          <w:tcPr>
            <w:tcW w:w="7464" w:type="dxa"/>
          </w:tcPr>
          <w:p w:rsidR="00DF7777" w:rsidRPr="00022A35" w:rsidRDefault="00DF7777" w:rsidP="00DF7777">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22</w:t>
            </w:r>
            <w:r w:rsidRPr="00022A35">
              <w:rPr>
                <w:rStyle w:val="Emphasis"/>
                <w:lang w:val="ru-RU"/>
              </w:rPr>
              <w:fldChar w:fldCharType="end"/>
            </w:r>
            <w:r w:rsidRPr="00022A35">
              <w:rPr>
                <w:rStyle w:val="Emphasis"/>
                <w:lang w:val="ru-RU"/>
              </w:rPr>
              <w:t>. Размеченный текст</w:t>
            </w:r>
          </w:p>
        </w:tc>
      </w:tr>
    </w:tbl>
    <w:p w:rsidR="00DF7777" w:rsidRPr="00022A35" w:rsidRDefault="00FC2BF4" w:rsidP="00FC2BF4">
      <w:pPr>
        <w:pStyle w:val="ListNumRusSmall2"/>
      </w:pPr>
      <w:r w:rsidRPr="00022A35">
        <w:t>Разметим</w:t>
      </w:r>
      <w:r w:rsidR="00682E52" w:rsidRPr="00022A35">
        <w:t xml:space="preserve"> </w:t>
      </w:r>
      <w:r w:rsidRPr="00022A35">
        <w:t xml:space="preserve">фрагмент </w:t>
      </w:r>
      <w:r w:rsidR="00682E52" w:rsidRPr="00022A35">
        <w:t>текст</w:t>
      </w:r>
      <w:r w:rsidRPr="00022A35">
        <w:t>а</w:t>
      </w:r>
      <w:r w:rsidR="00682E52" w:rsidRPr="00022A35">
        <w:t xml:space="preserve"> от слова </w:t>
      </w:r>
      <w:r w:rsidR="00682E52" w:rsidRPr="00022A35">
        <w:rPr>
          <w:rStyle w:val="Code0"/>
        </w:rPr>
        <w:t>BHIDE</w:t>
      </w:r>
      <w:r w:rsidR="00682E52" w:rsidRPr="00022A35">
        <w:t xml:space="preserve"> до конца абзаца (</w:t>
      </w:r>
      <w:r w:rsidR="00682E52" w:rsidRPr="00022A35">
        <w:rPr>
          <w:rStyle w:val="Emphasis"/>
        </w:rPr>
        <w:t xml:space="preserve">но не включая символ </w:t>
      </w:r>
      <w:r w:rsidRPr="00022A35">
        <w:rPr>
          <w:rStyle w:val="Emphasis"/>
        </w:rPr>
        <w:t xml:space="preserve">конца </w:t>
      </w:r>
      <w:r w:rsidR="00682E52" w:rsidRPr="00022A35">
        <w:rPr>
          <w:rStyle w:val="Emphasis"/>
        </w:rPr>
        <w:t>абзаца</w:t>
      </w:r>
      <w:r w:rsidR="00682E52" w:rsidRPr="00022A35">
        <w:t xml:space="preserve">) закладкой с именем </w:t>
      </w:r>
      <w:r w:rsidRPr="00022A35">
        <w:rPr>
          <w:rStyle w:val="Code0"/>
        </w:rPr>
        <w:t>GH_HTML_HIDE1B</w:t>
      </w:r>
      <w:r w:rsidRPr="00022A35">
        <w:t>. Этот фрагмент должен быть исключен из формата DOC. В настройках проекта по умолчанию (см. разд. "</w:t>
      </w:r>
      <w:hyperlink w:anchor="_Настройка_параметров_генерации" w:history="1">
        <w:r w:rsidRPr="00022A35">
          <w:rPr>
            <w:rStyle w:val="Hyperlink"/>
            <w:color w:val="auto"/>
            <w:u w:val="none"/>
          </w:rPr>
          <w:t>Настройка параметров генерации проекта</w:t>
        </w:r>
      </w:hyperlink>
      <w:r w:rsidRPr="00022A35">
        <w:t xml:space="preserve">") для формата DOC фрагменты, размеченные закладками с префиксом </w:t>
      </w:r>
      <w:r w:rsidRPr="00022A35">
        <w:rPr>
          <w:rStyle w:val="Code0"/>
        </w:rPr>
        <w:t>GH_HTML_</w:t>
      </w:r>
      <w:r w:rsidRPr="00022A35">
        <w:t>, удаляются из выходного документа.</w:t>
      </w:r>
    </w:p>
    <w:p w:rsidR="00FC2BF4" w:rsidRPr="00022A35" w:rsidRDefault="00FC2BF4" w:rsidP="00FC2BF4">
      <w:pPr>
        <w:pStyle w:val="ListNumRusSmall2"/>
      </w:pPr>
      <w:r w:rsidRPr="00022A35">
        <w:t xml:space="preserve">Аналогично, выделим слово </w:t>
      </w:r>
      <w:r w:rsidRPr="00022A35">
        <w:rPr>
          <w:rStyle w:val="Code0"/>
        </w:rPr>
        <w:t>EHIDE</w:t>
      </w:r>
      <w:r w:rsidRPr="00022A35">
        <w:t xml:space="preserve"> (</w:t>
      </w:r>
      <w:r w:rsidRPr="00022A35">
        <w:rPr>
          <w:rStyle w:val="Emphasis"/>
        </w:rPr>
        <w:t>но не включая символ конца абзаца</w:t>
      </w:r>
      <w:r w:rsidRPr="00022A35">
        <w:t xml:space="preserve">) и разметим его закладкой с именем </w:t>
      </w:r>
      <w:r w:rsidRPr="00022A35">
        <w:rPr>
          <w:rStyle w:val="Code0"/>
        </w:rPr>
        <w:t>GH_HTML_HIDE1E</w:t>
      </w:r>
      <w:r w:rsidRPr="00022A35">
        <w:t xml:space="preserve">. </w:t>
      </w:r>
    </w:p>
    <w:p w:rsidR="00FC2BF4" w:rsidRPr="00022A35" w:rsidRDefault="00FC2BF4" w:rsidP="00FC2BF4">
      <w:pPr>
        <w:pStyle w:val="ListNumRusSmall2"/>
      </w:pPr>
      <w:r w:rsidRPr="00022A35">
        <w:t>Используя приведенные шаги (а</w:t>
      </w:r>
      <w:r w:rsidRPr="00022A35">
        <w:noBreakHyphen/>
        <w:t xml:space="preserve">д), разметим другие порции текста в исходном документе, подлежащие развертке/свертке в выходном HTML-формате. При этом для закладок последовательно используем пары имен </w:t>
      </w:r>
      <w:r w:rsidRPr="00022A35">
        <w:rPr>
          <w:rStyle w:val="Code0"/>
        </w:rPr>
        <w:t>GH_HTML_HIDE2B </w:t>
      </w:r>
      <w:r w:rsidRPr="00022A35">
        <w:rPr>
          <w:rStyle w:val="Code0"/>
        </w:rPr>
        <w:noBreakHyphen/>
        <w:t>GH_HTML_HIDE2E, GH_HTML_HIDE3B </w:t>
      </w:r>
      <w:r w:rsidRPr="00022A35">
        <w:rPr>
          <w:rStyle w:val="Code0"/>
        </w:rPr>
        <w:noBreakHyphen/>
        <w:t>GH_HTML_HIDE3E</w:t>
      </w:r>
      <w:r w:rsidRPr="00022A35">
        <w:t xml:space="preserve"> и т.д.</w:t>
      </w:r>
    </w:p>
    <w:p w:rsidR="00FC2BF4" w:rsidRPr="00022A35" w:rsidRDefault="00FC2BF4" w:rsidP="00FC2BF4">
      <w:pPr>
        <w:pStyle w:val="ListContinue"/>
        <w:rPr>
          <w:rStyle w:val="DFN"/>
        </w:rPr>
      </w:pPr>
      <w:r w:rsidRPr="00022A35">
        <w:rPr>
          <w:rStyle w:val="DFN"/>
        </w:rPr>
        <w:t>Разработка стиля отображения текста подробного описания</w:t>
      </w:r>
    </w:p>
    <w:p w:rsidR="00FC2BF4" w:rsidRPr="00022A35" w:rsidRDefault="00FC2BF4" w:rsidP="00FC2BF4">
      <w:pPr>
        <w:pStyle w:val="ListContinue"/>
      </w:pPr>
      <w:r w:rsidRPr="00022A35">
        <w:t xml:space="preserve">Скопируем из папки выбранного скина в папку </w:t>
      </w:r>
      <w:r w:rsidRPr="00022A35">
        <w:rPr>
          <w:rStyle w:val="FileNameUnix"/>
        </w:rPr>
        <w:t>Update</w:t>
      </w:r>
      <w:r w:rsidRPr="00022A35">
        <w:t xml:space="preserve"> файл </w:t>
      </w:r>
      <w:r w:rsidRPr="00022A35">
        <w:rPr>
          <w:rStyle w:val="FileNameUnix"/>
        </w:rPr>
        <w:t>css_skin.less</w:t>
      </w:r>
      <w:r w:rsidRPr="00022A35">
        <w:t>. Откроем файл на редактирование и вставим следующий фрагмент текста:</w:t>
      </w:r>
    </w:p>
    <w:tbl>
      <w:tblPr>
        <w:tblStyle w:val="TableImage"/>
        <w:tblW w:w="4560" w:type="pct"/>
        <w:tblLook w:val="04A0" w:firstRow="1" w:lastRow="0" w:firstColumn="1" w:lastColumn="0" w:noHBand="0" w:noVBand="1"/>
      </w:tblPr>
      <w:tblGrid>
        <w:gridCol w:w="7249"/>
      </w:tblGrid>
      <w:tr w:rsidR="00FC2BF4" w:rsidRPr="00022A35" w:rsidTr="00FC2BF4">
        <w:trPr>
          <w:cnfStyle w:val="100000000000" w:firstRow="1" w:lastRow="0" w:firstColumn="0" w:lastColumn="0" w:oddVBand="0" w:evenVBand="0" w:oddHBand="0" w:evenHBand="0" w:firstRowFirstColumn="0" w:firstRowLastColumn="0" w:lastRowFirstColumn="0" w:lastRowLastColumn="0"/>
        </w:trPr>
        <w:tc>
          <w:tcPr>
            <w:tcW w:w="7464" w:type="dxa"/>
          </w:tcPr>
          <w:p w:rsidR="00FC2BF4" w:rsidRPr="00022A35" w:rsidRDefault="00FC2BF4" w:rsidP="00FC2BF4">
            <w:pPr>
              <w:pStyle w:val="TableImageBody"/>
              <w:rPr>
                <w:rStyle w:val="CodeSmall"/>
                <w:noProof/>
                <w:lang w:val="ru-RU"/>
              </w:rPr>
            </w:pPr>
            <w:r w:rsidRPr="00022A35">
              <w:rPr>
                <w:rStyle w:val="CodeSmall"/>
                <w:noProof/>
                <w:lang w:val="ru-RU"/>
              </w:rPr>
              <w:t>div.wrappable{</w:t>
            </w:r>
          </w:p>
          <w:p w:rsidR="00FC2BF4" w:rsidRPr="00022A35" w:rsidRDefault="00FC2BF4" w:rsidP="00FC2BF4">
            <w:pPr>
              <w:pStyle w:val="TableImageBody"/>
              <w:rPr>
                <w:rStyle w:val="CodeSmall"/>
                <w:noProof/>
                <w:lang w:val="ru-RU"/>
              </w:rPr>
            </w:pPr>
            <w:r w:rsidRPr="00022A35">
              <w:rPr>
                <w:rStyle w:val="CodeSmall"/>
                <w:noProof/>
                <w:lang w:val="ru-RU"/>
              </w:rPr>
              <w:t>background:#FAFFFA;</w:t>
            </w:r>
          </w:p>
          <w:p w:rsidR="00FC2BF4" w:rsidRPr="00022A35" w:rsidRDefault="00FC2BF4" w:rsidP="00FC2BF4">
            <w:pPr>
              <w:pStyle w:val="TableImageBody"/>
              <w:rPr>
                <w:rStyle w:val="CodeSmall"/>
                <w:noProof/>
                <w:lang w:val="ru-RU"/>
              </w:rPr>
            </w:pPr>
            <w:r w:rsidRPr="00022A35">
              <w:rPr>
                <w:rStyle w:val="CodeSmall"/>
                <w:noProof/>
                <w:lang w:val="ru-RU"/>
              </w:rPr>
              <w:t xml:space="preserve">} </w:t>
            </w:r>
          </w:p>
        </w:tc>
      </w:tr>
      <w:tr w:rsidR="00FC2BF4" w:rsidRPr="00022A35" w:rsidTr="00FC2BF4">
        <w:tc>
          <w:tcPr>
            <w:tcW w:w="7464" w:type="dxa"/>
          </w:tcPr>
          <w:p w:rsidR="00FC2BF4" w:rsidRPr="00022A35" w:rsidRDefault="00FC2BF4" w:rsidP="00FC2BF4">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23</w:t>
            </w:r>
            <w:r w:rsidRPr="00022A35">
              <w:rPr>
                <w:rStyle w:val="Emphasis"/>
                <w:lang w:val="ru-RU"/>
              </w:rPr>
              <w:fldChar w:fldCharType="end"/>
            </w:r>
            <w:r w:rsidRPr="00022A35">
              <w:rPr>
                <w:rStyle w:val="Emphasis"/>
                <w:lang w:val="ru-RU"/>
              </w:rPr>
              <w:t xml:space="preserve">. </w:t>
            </w:r>
            <w:r w:rsidR="003658E3" w:rsidRPr="00022A35">
              <w:rPr>
                <w:rStyle w:val="Emphasis"/>
                <w:lang w:val="ru-RU"/>
              </w:rPr>
              <w:t>Описание</w:t>
            </w:r>
            <w:r w:rsidRPr="00022A35">
              <w:rPr>
                <w:rStyle w:val="Emphasis"/>
                <w:lang w:val="ru-RU"/>
              </w:rPr>
              <w:t xml:space="preserve"> стиля wrappable (можно указать другой цвет фона и дополнительные стилевые атрибуты)</w:t>
            </w:r>
          </w:p>
        </w:tc>
      </w:tr>
    </w:tbl>
    <w:p w:rsidR="00FC2BF4" w:rsidRPr="00022A35" w:rsidRDefault="00FC2BF4" w:rsidP="00FC2BF4">
      <w:pPr>
        <w:pStyle w:val="Gap"/>
      </w:pPr>
    </w:p>
    <w:p w:rsidR="00FC2BF4" w:rsidRPr="00022A35" w:rsidRDefault="00FC2BF4" w:rsidP="00FC2BF4">
      <w:pPr>
        <w:pStyle w:val="ListContinue"/>
        <w:keepNext/>
        <w:rPr>
          <w:rStyle w:val="DFN"/>
        </w:rPr>
      </w:pPr>
      <w:r w:rsidRPr="00022A35">
        <w:rPr>
          <w:rStyle w:val="DFN"/>
        </w:rPr>
        <w:t>Разработка списка дополнительных замен для файла skinrep_1.ini</w:t>
      </w:r>
    </w:p>
    <w:p w:rsidR="00FC2BF4" w:rsidRPr="00022A35" w:rsidRDefault="00FC2BF4" w:rsidP="00FC2BF4">
      <w:pPr>
        <w:pStyle w:val="ListContinue"/>
        <w:keepNext/>
      </w:pPr>
      <w:r w:rsidRPr="00022A35">
        <w:t xml:space="preserve">Скопируем из папки выбранного скина в папку </w:t>
      </w:r>
      <w:r w:rsidRPr="00022A35">
        <w:rPr>
          <w:rStyle w:val="FileNameUnix"/>
        </w:rPr>
        <w:t>Update</w:t>
      </w:r>
      <w:r w:rsidRPr="00022A35">
        <w:t xml:space="preserve"> файл </w:t>
      </w:r>
      <w:r w:rsidRPr="00022A35">
        <w:rPr>
          <w:rStyle w:val="FileNameUnix"/>
        </w:rPr>
        <w:t>skinrep_1.ini</w:t>
      </w:r>
      <w:r w:rsidRPr="00022A35">
        <w:t>. Этот файл содержит описатели замен текста, выполняемых в генерируемых HTML-файлах. Откроем файл на редактирование и добавим в конец файла следующие строки описателей замен</w:t>
      </w:r>
      <w:r w:rsidR="00E262E5" w:rsidRPr="00022A35">
        <w:t xml:space="preserve"> (корректируя по необходимости номера операторов)</w:t>
      </w:r>
      <w:r w:rsidRPr="00022A35">
        <w:t>:</w:t>
      </w:r>
    </w:p>
    <w:tbl>
      <w:tblPr>
        <w:tblStyle w:val="TableImage"/>
        <w:tblW w:w="4560" w:type="pct"/>
        <w:tblLook w:val="04A0" w:firstRow="1" w:lastRow="0" w:firstColumn="1" w:lastColumn="0" w:noHBand="0" w:noVBand="1"/>
      </w:tblPr>
      <w:tblGrid>
        <w:gridCol w:w="7249"/>
      </w:tblGrid>
      <w:tr w:rsidR="00FC2BF4" w:rsidRPr="00022A35" w:rsidTr="00FC2BF4">
        <w:trPr>
          <w:cnfStyle w:val="100000000000" w:firstRow="1" w:lastRow="0" w:firstColumn="0" w:lastColumn="0" w:oddVBand="0" w:evenVBand="0" w:oddHBand="0" w:evenHBand="0" w:firstRowFirstColumn="0" w:firstRowLastColumn="0" w:lastRowFirstColumn="0" w:lastRowLastColumn="0"/>
        </w:trPr>
        <w:tc>
          <w:tcPr>
            <w:tcW w:w="7464" w:type="dxa"/>
          </w:tcPr>
          <w:p w:rsidR="00FC2BF4" w:rsidRPr="00022A35" w:rsidRDefault="00FC2BF4" w:rsidP="00FC2BF4">
            <w:pPr>
              <w:pStyle w:val="TableImageBody"/>
              <w:rPr>
                <w:rStyle w:val="CodeSmall"/>
                <w:noProof/>
                <w:lang w:val="ru-RU"/>
              </w:rPr>
            </w:pPr>
            <w:r w:rsidRPr="00022A35">
              <w:rPr>
                <w:rStyle w:val="CodeSmall"/>
                <w:noProof/>
                <w:lang w:val="ru-RU"/>
              </w:rPr>
              <w:t>;15</w:t>
            </w:r>
          </w:p>
          <w:p w:rsidR="00FC2BF4" w:rsidRPr="00022A35" w:rsidRDefault="00FC2BF4" w:rsidP="00FC2BF4">
            <w:pPr>
              <w:pStyle w:val="TableImageBody"/>
              <w:rPr>
                <w:rStyle w:val="CodeSmall"/>
                <w:noProof/>
                <w:lang w:val="ru-RU"/>
              </w:rPr>
            </w:pPr>
            <w:r w:rsidRPr="00022A35">
              <w:rPr>
                <w:rStyle w:val="CodeSmall"/>
                <w:noProof/>
                <w:lang w:val="ru-RU"/>
              </w:rPr>
              <w:t>15=|(EDIHB)(.*?)(p&lt;)|$1$2ZZZZZZp&lt;|regexp|REVERSE|</w:t>
            </w:r>
          </w:p>
          <w:p w:rsidR="00FC2BF4" w:rsidRPr="00022A35" w:rsidRDefault="00FC2BF4" w:rsidP="00FC2BF4">
            <w:pPr>
              <w:pStyle w:val="TableImageBody"/>
              <w:rPr>
                <w:rStyle w:val="CodeSmall"/>
                <w:noProof/>
                <w:lang w:val="ru-RU"/>
              </w:rPr>
            </w:pPr>
          </w:p>
          <w:p w:rsidR="00FC2BF4" w:rsidRPr="00022A35" w:rsidRDefault="00FC2BF4" w:rsidP="00FC2BF4">
            <w:pPr>
              <w:pStyle w:val="TableImageBody"/>
              <w:rPr>
                <w:rStyle w:val="CodeSmall"/>
                <w:noProof/>
                <w:lang w:val="ru-RU"/>
              </w:rPr>
            </w:pPr>
            <w:r w:rsidRPr="00022A35">
              <w:rPr>
                <w:rStyle w:val="CodeSmall"/>
                <w:noProof/>
                <w:lang w:val="ru-RU"/>
              </w:rPr>
              <w:t>;16</w:t>
            </w:r>
          </w:p>
          <w:p w:rsidR="00FC2BF4" w:rsidRPr="00022A35" w:rsidRDefault="00FC2BF4" w:rsidP="00FC2BF4">
            <w:pPr>
              <w:pStyle w:val="TableImageBody"/>
              <w:rPr>
                <w:rStyle w:val="CodeSmall"/>
                <w:noProof/>
                <w:lang w:val="ru-RU"/>
              </w:rPr>
            </w:pPr>
            <w:r w:rsidRPr="00022A35">
              <w:rPr>
                <w:rStyle w:val="CodeSmall"/>
                <w:noProof/>
                <w:lang w:val="ru-RU"/>
              </w:rPr>
              <w:t>16=|(&lt;pZZZZZZ)(.*?)(BHIDE)(.*?)(&lt;/p&gt;)|&lt;p onclick="toggle(this);" $2$4$5&lt;div class="wrappable"&gt;|regexp|</w:t>
            </w:r>
          </w:p>
          <w:p w:rsidR="00FC2BF4" w:rsidRPr="00022A35" w:rsidRDefault="00FC2BF4" w:rsidP="00FC2BF4">
            <w:pPr>
              <w:pStyle w:val="TableImageBody"/>
              <w:rPr>
                <w:rStyle w:val="CodeSmall"/>
                <w:noProof/>
                <w:lang w:val="ru-RU"/>
              </w:rPr>
            </w:pPr>
          </w:p>
          <w:p w:rsidR="00FC2BF4" w:rsidRPr="00022A35" w:rsidRDefault="00FC2BF4" w:rsidP="00FC2BF4">
            <w:pPr>
              <w:pStyle w:val="TableImageBody"/>
              <w:rPr>
                <w:rStyle w:val="CodeSmall"/>
                <w:noProof/>
                <w:lang w:val="ru-RU"/>
              </w:rPr>
            </w:pPr>
            <w:r w:rsidRPr="00022A35">
              <w:rPr>
                <w:rStyle w:val="CodeSmall"/>
                <w:noProof/>
                <w:lang w:val="ru-RU"/>
              </w:rPr>
              <w:t>;17</w:t>
            </w:r>
          </w:p>
          <w:p w:rsidR="00FC2BF4" w:rsidRPr="00022A35" w:rsidRDefault="00FC2BF4" w:rsidP="00FC2BF4">
            <w:pPr>
              <w:pStyle w:val="TableImageBody"/>
              <w:rPr>
                <w:rStyle w:val="CodeSmall"/>
                <w:noProof/>
                <w:lang w:val="ru-RU"/>
              </w:rPr>
            </w:pPr>
            <w:r w:rsidRPr="00022A35">
              <w:rPr>
                <w:rStyle w:val="CodeSmall"/>
                <w:noProof/>
                <w:lang w:val="ru-RU"/>
              </w:rPr>
              <w:t>17=|(EHIDE)(.*?)(&lt;/p&gt;)|$2$3&lt;/div&gt;|regexp|</w:t>
            </w:r>
          </w:p>
          <w:p w:rsidR="00FC2BF4" w:rsidRPr="00022A35" w:rsidRDefault="00FC2BF4" w:rsidP="00FC2BF4">
            <w:pPr>
              <w:pStyle w:val="TableImageBody"/>
              <w:rPr>
                <w:rStyle w:val="CodeSmall"/>
                <w:noProof/>
                <w:lang w:val="ru-RU"/>
              </w:rPr>
            </w:pPr>
          </w:p>
          <w:p w:rsidR="00FC2BF4" w:rsidRPr="00022A35" w:rsidRDefault="00FC2BF4" w:rsidP="00FC2BF4">
            <w:pPr>
              <w:pStyle w:val="TableImageBody"/>
              <w:rPr>
                <w:rStyle w:val="CodeSmall"/>
                <w:noProof/>
                <w:lang w:val="ru-RU"/>
              </w:rPr>
            </w:pPr>
            <w:r w:rsidRPr="00022A35">
              <w:rPr>
                <w:rStyle w:val="CodeSmall"/>
                <w:noProof/>
                <w:lang w:val="ru-RU"/>
              </w:rPr>
              <w:t xml:space="preserve">;18 Replace "dummylink" to "javascript:;" </w:t>
            </w:r>
          </w:p>
          <w:p w:rsidR="00FC2BF4" w:rsidRPr="00022A35" w:rsidRDefault="00FC2BF4" w:rsidP="00FC2BF4">
            <w:pPr>
              <w:pStyle w:val="TableImageBody"/>
              <w:rPr>
                <w:rStyle w:val="CodeSmall"/>
                <w:noProof/>
                <w:lang w:val="ru-RU"/>
              </w:rPr>
            </w:pPr>
            <w:r w:rsidRPr="00022A35">
              <w:rPr>
                <w:rStyle w:val="CodeSmall"/>
                <w:noProof/>
                <w:lang w:val="ru-RU"/>
              </w:rPr>
              <w:t>18=|dummylink|javascript:;||</w:t>
            </w:r>
          </w:p>
          <w:p w:rsidR="00FC2BF4" w:rsidRPr="00022A35" w:rsidRDefault="00FC2BF4" w:rsidP="00FC2BF4">
            <w:pPr>
              <w:pStyle w:val="TableImageBody"/>
              <w:rPr>
                <w:rStyle w:val="CodeSmall"/>
                <w:noProof/>
                <w:lang w:val="ru-RU"/>
              </w:rPr>
            </w:pPr>
          </w:p>
          <w:p w:rsidR="00FC2BF4" w:rsidRPr="00022A35" w:rsidRDefault="00FC2BF4" w:rsidP="00FC2BF4">
            <w:pPr>
              <w:pStyle w:val="TableImageBody"/>
              <w:rPr>
                <w:rStyle w:val="CodeSmall"/>
                <w:noProof/>
                <w:lang w:val="ru-RU"/>
              </w:rPr>
            </w:pPr>
            <w:r w:rsidRPr="00022A35">
              <w:rPr>
                <w:rStyle w:val="CodeSmall"/>
                <w:noProof/>
                <w:lang w:val="ru-RU"/>
              </w:rPr>
              <w:t>;19 add class = "TopicSeeAlsoSiblingLink"</w:t>
            </w:r>
          </w:p>
          <w:p w:rsidR="00FC2BF4" w:rsidRPr="00022A35" w:rsidRDefault="00FC2BF4" w:rsidP="00FC2BF4">
            <w:pPr>
              <w:pStyle w:val="TableImageBody"/>
              <w:rPr>
                <w:rStyle w:val="CodeSmall"/>
                <w:noProof/>
                <w:lang w:val="ru-RU"/>
              </w:rPr>
            </w:pPr>
            <w:r w:rsidRPr="00022A35">
              <w:rPr>
                <w:rStyle w:val="CodeSmall"/>
                <w:noProof/>
                <w:lang w:val="ru-RU"/>
              </w:rPr>
              <w:t xml:space="preserve">19=|href="javascript:;"|class = "TopicSeeAlsoSiblingLink" href="javascript:;"|| </w:t>
            </w:r>
          </w:p>
        </w:tc>
      </w:tr>
      <w:tr w:rsidR="00FC2BF4" w:rsidRPr="00022A35" w:rsidTr="00FC2BF4">
        <w:tc>
          <w:tcPr>
            <w:tcW w:w="7464" w:type="dxa"/>
          </w:tcPr>
          <w:p w:rsidR="00FC2BF4" w:rsidRPr="00022A35" w:rsidRDefault="00FC2BF4" w:rsidP="00FC2BF4">
            <w:pPr>
              <w:pStyle w:val="TableImageCaption"/>
              <w:rPr>
                <w:rStyle w:val="Emphasis"/>
                <w:lang w:val="ru-RU"/>
              </w:rPr>
            </w:pPr>
            <w:r w:rsidRPr="00022A35">
              <w:rPr>
                <w:rStyle w:val="Emphasis"/>
                <w:lang w:val="ru-RU"/>
              </w:rPr>
              <w:t xml:space="preserve">Рисунок </w:t>
            </w:r>
            <w:r w:rsidRPr="00022A35">
              <w:rPr>
                <w:rStyle w:val="Emphasis"/>
                <w:lang w:val="ru-RU"/>
              </w:rPr>
              <w:fldChar w:fldCharType="begin"/>
            </w:r>
            <w:r w:rsidRPr="00022A35">
              <w:rPr>
                <w:rStyle w:val="Emphasis"/>
                <w:lang w:val="ru-RU"/>
              </w:rPr>
              <w:instrText xml:space="preserve"> SEQ Figure \n \* MERGEFORMAT </w:instrText>
            </w:r>
            <w:r w:rsidRPr="00022A35">
              <w:rPr>
                <w:rStyle w:val="Emphasis"/>
                <w:lang w:val="ru-RU"/>
              </w:rPr>
              <w:fldChar w:fldCharType="separate"/>
            </w:r>
            <w:r w:rsidR="00C731A1" w:rsidRPr="00022A35">
              <w:rPr>
                <w:rStyle w:val="Emphasis"/>
                <w:noProof/>
                <w:lang w:val="ru-RU"/>
              </w:rPr>
              <w:t>24</w:t>
            </w:r>
            <w:r w:rsidRPr="00022A35">
              <w:rPr>
                <w:rStyle w:val="Emphasis"/>
                <w:lang w:val="ru-RU"/>
              </w:rPr>
              <w:fldChar w:fldCharType="end"/>
            </w:r>
            <w:r w:rsidRPr="00022A35">
              <w:rPr>
                <w:rStyle w:val="Emphasis"/>
                <w:lang w:val="ru-RU"/>
              </w:rPr>
              <w:t>. Дополнительные описатели замен текста</w:t>
            </w:r>
          </w:p>
        </w:tc>
      </w:tr>
    </w:tbl>
    <w:p w:rsidR="00FC2BF4" w:rsidRPr="00022A35" w:rsidRDefault="00FC2BF4" w:rsidP="00FC2BF4">
      <w:pPr>
        <w:pStyle w:val="Gap"/>
      </w:pPr>
    </w:p>
    <w:p w:rsidR="00FC2BF4" w:rsidRPr="00022A35" w:rsidRDefault="00FC2BF4" w:rsidP="00C62C65">
      <w:pPr>
        <w:pStyle w:val="ListContinue"/>
        <w:keepNext/>
      </w:pPr>
      <w:r w:rsidRPr="00022A35">
        <w:t>Номера описателей должны быть проставлены так, чтобы продолжать нумерацию уже имеющихся в файле описателей. Смысл замен следующий:</w:t>
      </w:r>
    </w:p>
    <w:p w:rsidR="00FC2BF4" w:rsidRPr="00022A35" w:rsidRDefault="00FC2BF4" w:rsidP="00FC2BF4">
      <w:pPr>
        <w:pStyle w:val="ListBullet2"/>
      </w:pPr>
      <w:r w:rsidRPr="00022A35">
        <w:t xml:space="preserve">(15) В зеркально отображаемом варианте HTML-текста (см. ключевое слово </w:t>
      </w:r>
      <w:r w:rsidRPr="00022A35">
        <w:rPr>
          <w:rStyle w:val="Code0"/>
        </w:rPr>
        <w:t>REVERSE</w:t>
      </w:r>
      <w:r w:rsidRPr="00022A35">
        <w:t xml:space="preserve">), найти абзац, содержащий слово </w:t>
      </w:r>
      <w:r w:rsidRPr="00022A35">
        <w:rPr>
          <w:rStyle w:val="Code0"/>
        </w:rPr>
        <w:t>BHIDE</w:t>
      </w:r>
      <w:r w:rsidRPr="00022A35">
        <w:t xml:space="preserve"> (также указанным зеркально в описателе) и заменить символ начала абзаца </w:t>
      </w:r>
      <w:r w:rsidRPr="00022A35">
        <w:rPr>
          <w:rStyle w:val="Code0"/>
        </w:rPr>
        <w:t>&lt;p</w:t>
      </w:r>
      <w:r w:rsidRPr="00022A35">
        <w:t xml:space="preserve"> на символы </w:t>
      </w:r>
      <w:r w:rsidRPr="00022A35">
        <w:rPr>
          <w:rStyle w:val="Code0"/>
        </w:rPr>
        <w:t>&lt;pZZZZZZ</w:t>
      </w:r>
      <w:r w:rsidRPr="00022A35">
        <w:t xml:space="preserve">. Такая замена необходима для того, чтобы зафиксировать начало абзаца, подлежащего обработке. </w:t>
      </w:r>
    </w:p>
    <w:p w:rsidR="00FC2BF4" w:rsidRPr="00022A35" w:rsidRDefault="00FC2BF4" w:rsidP="00FC2BF4">
      <w:pPr>
        <w:pStyle w:val="ListBullet2"/>
      </w:pPr>
      <w:r w:rsidRPr="00022A35">
        <w:t xml:space="preserve">(16) В абзаце, выделенном описателем (15), добавляем текст </w:t>
      </w:r>
      <w:r w:rsidRPr="00022A35">
        <w:rPr>
          <w:rStyle w:val="Code0"/>
        </w:rPr>
        <w:t xml:space="preserve">onclick="toggle(this); </w:t>
      </w:r>
      <w:r w:rsidRPr="00022A35">
        <w:t xml:space="preserve">и тег нового раздела (div) с классом </w:t>
      </w:r>
      <w:r w:rsidRPr="00022A35">
        <w:rPr>
          <w:rStyle w:val="Code0"/>
        </w:rPr>
        <w:t>wrappable</w:t>
      </w:r>
      <w:r w:rsidRPr="00022A35">
        <w:t>)</w:t>
      </w:r>
      <w:r w:rsidR="00C62C65" w:rsidRPr="00022A35">
        <w:t xml:space="preserve"> , при этом контекст </w:t>
      </w:r>
      <w:r w:rsidR="00C62C65" w:rsidRPr="00022A35">
        <w:rPr>
          <w:rStyle w:val="Code0"/>
        </w:rPr>
        <w:t>BHIDE</w:t>
      </w:r>
      <w:r w:rsidR="00C62C65" w:rsidRPr="00022A35">
        <w:t xml:space="preserve"> удаляем.</w:t>
      </w:r>
    </w:p>
    <w:p w:rsidR="00FC2BF4" w:rsidRPr="00022A35" w:rsidRDefault="00C62C65" w:rsidP="00FC2BF4">
      <w:pPr>
        <w:pStyle w:val="ListBullet2"/>
      </w:pPr>
      <w:r w:rsidRPr="00022A35">
        <w:t xml:space="preserve">(17) К абзацу, в котором есть контекст </w:t>
      </w:r>
      <w:r w:rsidRPr="00022A35">
        <w:rPr>
          <w:rStyle w:val="Code0"/>
        </w:rPr>
        <w:t>EHIDE</w:t>
      </w:r>
      <w:r w:rsidRPr="00022A35">
        <w:t>, добавляем тег конца раздела (</w:t>
      </w:r>
      <w:r w:rsidRPr="00022A35">
        <w:rPr>
          <w:rStyle w:val="Code0"/>
        </w:rPr>
        <w:t>&lt;/div&gt;</w:t>
      </w:r>
      <w:r w:rsidRPr="00022A35">
        <w:t xml:space="preserve">), при этом контекст </w:t>
      </w:r>
      <w:r w:rsidRPr="00022A35">
        <w:rPr>
          <w:rStyle w:val="Code0"/>
        </w:rPr>
        <w:t>EHIDE</w:t>
      </w:r>
      <w:r w:rsidRPr="00022A35">
        <w:t xml:space="preserve"> удаляем.</w:t>
      </w:r>
    </w:p>
    <w:p w:rsidR="00C62C65" w:rsidRPr="00022A35" w:rsidRDefault="00C62C65" w:rsidP="00C62C65">
      <w:pPr>
        <w:pStyle w:val="ListBullet2"/>
      </w:pPr>
      <w:r w:rsidRPr="00022A35">
        <w:t>(18) Заменяем гиперссылку на фай</w:t>
      </w:r>
      <w:r w:rsidR="00B81244" w:rsidRPr="00022A35">
        <w:t>л</w:t>
      </w:r>
      <w:r w:rsidRPr="00022A35">
        <w:t xml:space="preserve"> </w:t>
      </w:r>
      <w:r w:rsidRPr="00022A35">
        <w:rPr>
          <w:rStyle w:val="FileNameUnix"/>
        </w:rPr>
        <w:t>dummylink</w:t>
      </w:r>
      <w:r w:rsidRPr="00022A35">
        <w:t xml:space="preserve"> пустым оператором Javascript. Это позволяет просто сформировать гиперссылку, никуда не ведущую. Это нужно для особого выделения в HTML-тексте слова </w:t>
      </w:r>
      <w:r w:rsidRPr="00022A35">
        <w:rPr>
          <w:rStyle w:val="DFN"/>
        </w:rPr>
        <w:t>Подробнее</w:t>
      </w:r>
      <w:r w:rsidRPr="00022A35">
        <w:t>.</w:t>
      </w:r>
    </w:p>
    <w:p w:rsidR="00C62C65" w:rsidRPr="00022A35" w:rsidRDefault="00C62C65" w:rsidP="00C62C65">
      <w:pPr>
        <w:pStyle w:val="ListBullet2"/>
      </w:pPr>
      <w:r w:rsidRPr="00022A35">
        <w:t>(19) Добавляем к гиперс</w:t>
      </w:r>
      <w:r w:rsidR="00DD1393" w:rsidRPr="00022A35">
        <w:t>сылке</w:t>
      </w:r>
      <w:r w:rsidRPr="00022A35">
        <w:t xml:space="preserve"> нужный стиль.</w:t>
      </w:r>
    </w:p>
    <w:p w:rsidR="008E36DE" w:rsidRPr="00022A35" w:rsidRDefault="008E36DE" w:rsidP="008E36DE">
      <w:pPr>
        <w:pStyle w:val="ListContinue"/>
      </w:pPr>
      <w:r w:rsidRPr="00022A35">
        <w:t xml:space="preserve">После правок всех файлов в папке </w:t>
      </w:r>
      <w:r w:rsidRPr="00022A35">
        <w:rPr>
          <w:rStyle w:val="FileNameUnix"/>
        </w:rPr>
        <w:t>Update</w:t>
      </w:r>
      <w:r w:rsidRPr="00022A35">
        <w:t xml:space="preserve"> и выполнения повторной генерации проекта получаем ЭС, для которой выполнены поставленные требования.</w:t>
      </w:r>
    </w:p>
    <w:p w:rsidR="005B236E" w:rsidRPr="00022A35" w:rsidRDefault="005B236E">
      <w:pPr>
        <w:pStyle w:val="Heading1"/>
        <w:pageBreakBefore/>
        <w:rPr>
          <w:lang w:val="ru-RU"/>
        </w:rPr>
      </w:pPr>
      <w:bookmarkStart w:id="190" w:name="_Toc476839378"/>
      <w:r w:rsidRPr="00022A35">
        <w:rPr>
          <w:lang w:val="ru-RU"/>
        </w:rPr>
        <w:t>Предметный указатель</w:t>
      </w:r>
      <w:bookmarkEnd w:id="188"/>
      <w:bookmarkEnd w:id="190"/>
    </w:p>
    <w:p w:rsidR="00C731A1" w:rsidRPr="00022A35" w:rsidRDefault="005B236E">
      <w:pPr>
        <w:rPr>
          <w:noProof/>
        </w:rPr>
        <w:sectPr w:rsidR="00C731A1" w:rsidRPr="00022A35" w:rsidSect="00C731A1">
          <w:footerReference w:type="default" r:id="rId40"/>
          <w:headerReference w:type="first" r:id="rId41"/>
          <w:type w:val="continuous"/>
          <w:pgSz w:w="11907" w:h="16840" w:code="9"/>
          <w:pgMar w:top="1797" w:right="567" w:bottom="1797" w:left="2268" w:header="958" w:footer="958" w:gutter="1134"/>
          <w:cols w:space="360"/>
        </w:sectPr>
      </w:pPr>
      <w:r w:rsidRPr="00022A35">
        <w:fldChar w:fldCharType="begin"/>
      </w:r>
      <w:r w:rsidRPr="00022A35">
        <w:instrText xml:space="preserve"> INDEX \c "2" \z "1033" </w:instrText>
      </w:r>
      <w:r w:rsidRPr="00022A35">
        <w:fldChar w:fldCharType="separate"/>
      </w:r>
    </w:p>
    <w:p w:rsidR="00C731A1" w:rsidRPr="00022A35" w:rsidRDefault="00C731A1">
      <w:pPr>
        <w:pStyle w:val="Index1"/>
        <w:tabs>
          <w:tab w:val="right" w:leader="dot" w:pos="3599"/>
        </w:tabs>
        <w:rPr>
          <w:noProof/>
        </w:rPr>
      </w:pPr>
      <w:r w:rsidRPr="00022A35">
        <w:rPr>
          <w:noProof/>
        </w:rPr>
        <w:t>Bookmarks</w:t>
      </w:r>
    </w:p>
    <w:p w:rsidR="00C731A1" w:rsidRPr="00022A35" w:rsidRDefault="00C731A1">
      <w:pPr>
        <w:pStyle w:val="Index2"/>
        <w:tabs>
          <w:tab w:val="right" w:leader="dot" w:pos="3599"/>
        </w:tabs>
        <w:rPr>
          <w:noProof/>
        </w:rPr>
      </w:pPr>
      <w:r w:rsidRPr="00022A35">
        <w:rPr>
          <w:noProof/>
        </w:rPr>
        <w:t>Вкладка Bookmarks, 39, 40, 44, 46, 53</w:t>
      </w:r>
    </w:p>
    <w:p w:rsidR="00C731A1" w:rsidRPr="00022A35" w:rsidRDefault="00C731A1">
      <w:pPr>
        <w:pStyle w:val="Index1"/>
        <w:tabs>
          <w:tab w:val="right" w:leader="dot" w:pos="3599"/>
        </w:tabs>
        <w:rPr>
          <w:noProof/>
        </w:rPr>
      </w:pPr>
      <w:r w:rsidRPr="00022A35">
        <w:rPr>
          <w:noProof/>
        </w:rPr>
        <w:t>CHM</w:t>
      </w:r>
    </w:p>
    <w:p w:rsidR="00C731A1" w:rsidRPr="00022A35" w:rsidRDefault="00C731A1">
      <w:pPr>
        <w:pStyle w:val="Index2"/>
        <w:tabs>
          <w:tab w:val="right" w:leader="dot" w:pos="3599"/>
        </w:tabs>
        <w:rPr>
          <w:noProof/>
        </w:rPr>
      </w:pPr>
      <w:r w:rsidRPr="00022A35">
        <w:rPr>
          <w:noProof/>
        </w:rPr>
        <w:t>Флажок CHM, 44, 52</w:t>
      </w:r>
    </w:p>
    <w:p w:rsidR="00C731A1" w:rsidRPr="00022A35" w:rsidRDefault="00C731A1">
      <w:pPr>
        <w:pStyle w:val="Index2"/>
        <w:tabs>
          <w:tab w:val="right" w:leader="dot" w:pos="3599"/>
        </w:tabs>
        <w:rPr>
          <w:noProof/>
        </w:rPr>
      </w:pPr>
      <w:r w:rsidRPr="00022A35">
        <w:rPr>
          <w:noProof/>
        </w:rPr>
        <w:t>Формат CHM, 16, 28, 39, 52, 54</w:t>
      </w:r>
    </w:p>
    <w:p w:rsidR="00C731A1" w:rsidRPr="00022A35" w:rsidRDefault="00C731A1">
      <w:pPr>
        <w:pStyle w:val="Index1"/>
        <w:tabs>
          <w:tab w:val="right" w:leader="dot" w:pos="3599"/>
        </w:tabs>
        <w:rPr>
          <w:noProof/>
        </w:rPr>
      </w:pPr>
      <w:r w:rsidRPr="00022A35">
        <w:rPr>
          <w:noProof/>
        </w:rPr>
        <w:t>Complete.bat</w:t>
      </w:r>
    </w:p>
    <w:p w:rsidR="00C731A1" w:rsidRPr="00022A35" w:rsidRDefault="00C731A1">
      <w:pPr>
        <w:pStyle w:val="Index2"/>
        <w:tabs>
          <w:tab w:val="right" w:leader="dot" w:pos="3599"/>
        </w:tabs>
        <w:rPr>
          <w:noProof/>
        </w:rPr>
      </w:pPr>
      <w:r w:rsidRPr="00022A35">
        <w:rPr>
          <w:noProof/>
        </w:rPr>
        <w:t>Правила передачи параметров в bat-файлах, 60</w:t>
      </w:r>
    </w:p>
    <w:p w:rsidR="00C731A1" w:rsidRPr="00022A35" w:rsidRDefault="00C731A1">
      <w:pPr>
        <w:pStyle w:val="Index2"/>
        <w:tabs>
          <w:tab w:val="right" w:leader="dot" w:pos="3599"/>
        </w:tabs>
        <w:rPr>
          <w:noProof/>
        </w:rPr>
      </w:pPr>
      <w:r w:rsidRPr="00022A35">
        <w:rPr>
          <w:noProof/>
        </w:rPr>
        <w:t>Файл complete.bat, 43, 52, 60, 63</w:t>
      </w:r>
    </w:p>
    <w:p w:rsidR="00C731A1" w:rsidRPr="00022A35" w:rsidRDefault="00C731A1">
      <w:pPr>
        <w:pStyle w:val="Index1"/>
        <w:tabs>
          <w:tab w:val="right" w:leader="dot" w:pos="3599"/>
        </w:tabs>
        <w:rPr>
          <w:noProof/>
        </w:rPr>
      </w:pPr>
      <w:r w:rsidRPr="00022A35">
        <w:rPr>
          <w:noProof/>
        </w:rPr>
        <w:t>Contents</w:t>
      </w:r>
    </w:p>
    <w:p w:rsidR="00C731A1" w:rsidRPr="00022A35" w:rsidRDefault="00C731A1">
      <w:pPr>
        <w:pStyle w:val="Index2"/>
        <w:tabs>
          <w:tab w:val="right" w:leader="dot" w:pos="3599"/>
        </w:tabs>
        <w:rPr>
          <w:noProof/>
        </w:rPr>
      </w:pPr>
      <w:r w:rsidRPr="00022A35">
        <w:rPr>
          <w:noProof/>
        </w:rPr>
        <w:t>Кнопка Contents, 56</w:t>
      </w:r>
    </w:p>
    <w:p w:rsidR="00C731A1" w:rsidRPr="00022A35" w:rsidRDefault="00C731A1">
      <w:pPr>
        <w:pStyle w:val="Index1"/>
        <w:tabs>
          <w:tab w:val="right" w:leader="dot" w:pos="3599"/>
        </w:tabs>
        <w:rPr>
          <w:noProof/>
        </w:rPr>
      </w:pPr>
      <w:r w:rsidRPr="00022A35">
        <w:rPr>
          <w:noProof/>
        </w:rPr>
        <w:t>DOC</w:t>
      </w:r>
    </w:p>
    <w:p w:rsidR="00C731A1" w:rsidRPr="00022A35" w:rsidRDefault="00C731A1">
      <w:pPr>
        <w:pStyle w:val="Index2"/>
        <w:tabs>
          <w:tab w:val="right" w:leader="dot" w:pos="3599"/>
        </w:tabs>
        <w:rPr>
          <w:noProof/>
        </w:rPr>
      </w:pPr>
      <w:r w:rsidRPr="00022A35">
        <w:rPr>
          <w:noProof/>
        </w:rPr>
        <w:t>Флажок DOC, 44</w:t>
      </w:r>
    </w:p>
    <w:p w:rsidR="00C731A1" w:rsidRPr="00022A35" w:rsidRDefault="00C731A1">
      <w:pPr>
        <w:pStyle w:val="Index2"/>
        <w:tabs>
          <w:tab w:val="right" w:leader="dot" w:pos="3599"/>
        </w:tabs>
        <w:rPr>
          <w:noProof/>
        </w:rPr>
      </w:pPr>
      <w:r w:rsidRPr="00022A35">
        <w:rPr>
          <w:noProof/>
        </w:rPr>
        <w:t>Формат DOC, 28, 39, 41, 43, 52</w:t>
      </w:r>
    </w:p>
    <w:p w:rsidR="00C731A1" w:rsidRPr="00022A35" w:rsidRDefault="00C731A1">
      <w:pPr>
        <w:pStyle w:val="Index2"/>
        <w:tabs>
          <w:tab w:val="right" w:leader="dot" w:pos="3599"/>
        </w:tabs>
        <w:rPr>
          <w:noProof/>
        </w:rPr>
      </w:pPr>
      <w:r w:rsidRPr="00022A35">
        <w:rPr>
          <w:noProof/>
        </w:rPr>
        <w:t>Этапы генерации в формате DOC, 53</w:t>
      </w:r>
    </w:p>
    <w:p w:rsidR="00C731A1" w:rsidRPr="00022A35" w:rsidRDefault="00C731A1">
      <w:pPr>
        <w:pStyle w:val="Index1"/>
        <w:tabs>
          <w:tab w:val="right" w:leader="dot" w:pos="3599"/>
        </w:tabs>
        <w:rPr>
          <w:noProof/>
        </w:rPr>
      </w:pPr>
      <w:r w:rsidRPr="00022A35">
        <w:rPr>
          <w:noProof/>
        </w:rPr>
        <w:t>Filter</w:t>
      </w:r>
    </w:p>
    <w:p w:rsidR="00C731A1" w:rsidRPr="00022A35" w:rsidRDefault="00C731A1">
      <w:pPr>
        <w:pStyle w:val="Index2"/>
        <w:tabs>
          <w:tab w:val="right" w:leader="dot" w:pos="3599"/>
        </w:tabs>
        <w:rPr>
          <w:noProof/>
        </w:rPr>
      </w:pPr>
      <w:r w:rsidRPr="00022A35">
        <w:rPr>
          <w:noProof/>
        </w:rPr>
        <w:t>Microsoft Filter, 15, 20, 23, 50</w:t>
      </w:r>
    </w:p>
    <w:p w:rsidR="00C731A1" w:rsidRPr="00022A35" w:rsidRDefault="00C731A1">
      <w:pPr>
        <w:pStyle w:val="Index1"/>
        <w:tabs>
          <w:tab w:val="right" w:leader="dot" w:pos="3599"/>
        </w:tabs>
        <w:rPr>
          <w:noProof/>
        </w:rPr>
      </w:pPr>
      <w:r w:rsidRPr="00022A35">
        <w:rPr>
          <w:noProof/>
        </w:rPr>
        <w:t>Format</w:t>
      </w:r>
    </w:p>
    <w:p w:rsidR="00C731A1" w:rsidRPr="00022A35" w:rsidRDefault="00C731A1">
      <w:pPr>
        <w:pStyle w:val="Index2"/>
        <w:tabs>
          <w:tab w:val="right" w:leader="dot" w:pos="3599"/>
        </w:tabs>
        <w:rPr>
          <w:noProof/>
        </w:rPr>
      </w:pPr>
      <w:r w:rsidRPr="00022A35">
        <w:rPr>
          <w:noProof/>
        </w:rPr>
        <w:t>Формат CHM, 16</w:t>
      </w:r>
    </w:p>
    <w:p w:rsidR="00C731A1" w:rsidRPr="00022A35" w:rsidRDefault="00C731A1">
      <w:pPr>
        <w:pStyle w:val="Index1"/>
        <w:tabs>
          <w:tab w:val="right" w:leader="dot" w:pos="3599"/>
        </w:tabs>
        <w:rPr>
          <w:noProof/>
        </w:rPr>
      </w:pPr>
      <w:r w:rsidRPr="00022A35">
        <w:rPr>
          <w:noProof/>
        </w:rPr>
        <w:t>Generate</w:t>
      </w:r>
    </w:p>
    <w:p w:rsidR="00C731A1" w:rsidRPr="00022A35" w:rsidRDefault="00C731A1">
      <w:pPr>
        <w:pStyle w:val="Index2"/>
        <w:tabs>
          <w:tab w:val="right" w:leader="dot" w:pos="3599"/>
        </w:tabs>
        <w:rPr>
          <w:noProof/>
        </w:rPr>
      </w:pPr>
      <w:r w:rsidRPr="00022A35">
        <w:rPr>
          <w:noProof/>
        </w:rPr>
        <w:t>Вкладка Generate, 36, 44, 52</w:t>
      </w:r>
    </w:p>
    <w:p w:rsidR="00C731A1" w:rsidRPr="00022A35" w:rsidRDefault="00C731A1">
      <w:pPr>
        <w:pStyle w:val="Index2"/>
        <w:tabs>
          <w:tab w:val="right" w:leader="dot" w:pos="3599"/>
        </w:tabs>
        <w:rPr>
          <w:noProof/>
        </w:rPr>
      </w:pPr>
      <w:r w:rsidRPr="00022A35">
        <w:rPr>
          <w:noProof/>
        </w:rPr>
        <w:t>Кнопка Generate Help, 45</w:t>
      </w:r>
    </w:p>
    <w:p w:rsidR="00C731A1" w:rsidRPr="00022A35" w:rsidRDefault="00C731A1">
      <w:pPr>
        <w:pStyle w:val="Index1"/>
        <w:tabs>
          <w:tab w:val="right" w:leader="dot" w:pos="3599"/>
        </w:tabs>
        <w:rPr>
          <w:noProof/>
        </w:rPr>
      </w:pPr>
      <w:r w:rsidRPr="00022A35">
        <w:rPr>
          <w:noProof/>
        </w:rPr>
        <w:t>Genh sr</w:t>
      </w:r>
    </w:p>
    <w:p w:rsidR="00C731A1" w:rsidRPr="00022A35" w:rsidRDefault="00C731A1">
      <w:pPr>
        <w:pStyle w:val="Index2"/>
        <w:tabs>
          <w:tab w:val="right" w:leader="dot" w:pos="3599"/>
        </w:tabs>
        <w:rPr>
          <w:noProof/>
        </w:rPr>
      </w:pPr>
      <w:r w:rsidRPr="00022A35">
        <w:rPr>
          <w:noProof/>
        </w:rPr>
        <w:t>Программа Genh sr, 43</w:t>
      </w:r>
    </w:p>
    <w:p w:rsidR="00C731A1" w:rsidRPr="00022A35" w:rsidRDefault="00C731A1">
      <w:pPr>
        <w:pStyle w:val="Index1"/>
        <w:tabs>
          <w:tab w:val="right" w:leader="dot" w:pos="3599"/>
        </w:tabs>
        <w:rPr>
          <w:noProof/>
        </w:rPr>
      </w:pPr>
      <w:r w:rsidRPr="00022A35">
        <w:rPr>
          <w:noProof/>
        </w:rPr>
        <w:t>GenHelp</w:t>
      </w:r>
    </w:p>
    <w:p w:rsidR="00C731A1" w:rsidRPr="00022A35" w:rsidRDefault="00C731A1">
      <w:pPr>
        <w:pStyle w:val="Index2"/>
        <w:tabs>
          <w:tab w:val="right" w:leader="dot" w:pos="3599"/>
        </w:tabs>
        <w:rPr>
          <w:noProof/>
        </w:rPr>
      </w:pPr>
      <w:r w:rsidRPr="00022A35">
        <w:rPr>
          <w:noProof/>
        </w:rPr>
        <w:t>Возможности GenHelp, 14</w:t>
      </w:r>
    </w:p>
    <w:p w:rsidR="00C731A1" w:rsidRPr="00022A35" w:rsidRDefault="00C731A1">
      <w:pPr>
        <w:pStyle w:val="Index2"/>
        <w:tabs>
          <w:tab w:val="right" w:leader="dot" w:pos="3599"/>
        </w:tabs>
        <w:rPr>
          <w:noProof/>
        </w:rPr>
      </w:pPr>
      <w:r w:rsidRPr="00022A35">
        <w:rPr>
          <w:noProof/>
        </w:rPr>
        <w:t>Выполнение GenHelp в пакетном режиме, 45, 65</w:t>
      </w:r>
    </w:p>
    <w:p w:rsidR="00C731A1" w:rsidRPr="00022A35" w:rsidRDefault="00C731A1">
      <w:pPr>
        <w:pStyle w:val="Index2"/>
        <w:tabs>
          <w:tab w:val="right" w:leader="dot" w:pos="3599"/>
        </w:tabs>
        <w:rPr>
          <w:noProof/>
        </w:rPr>
      </w:pPr>
      <w:r w:rsidRPr="00022A35">
        <w:rPr>
          <w:noProof/>
        </w:rPr>
        <w:t>Назначение файлов GenHelp, 20</w:t>
      </w:r>
    </w:p>
    <w:p w:rsidR="00C731A1" w:rsidRPr="00022A35" w:rsidRDefault="00C731A1">
      <w:pPr>
        <w:pStyle w:val="Index2"/>
        <w:tabs>
          <w:tab w:val="right" w:leader="dot" w:pos="3599"/>
        </w:tabs>
        <w:rPr>
          <w:noProof/>
        </w:rPr>
      </w:pPr>
      <w:r w:rsidRPr="00022A35">
        <w:rPr>
          <w:noProof/>
        </w:rPr>
        <w:t>Настройка браузера, 26</w:t>
      </w:r>
    </w:p>
    <w:p w:rsidR="00C731A1" w:rsidRPr="00022A35" w:rsidRDefault="00C731A1">
      <w:pPr>
        <w:pStyle w:val="Index2"/>
        <w:tabs>
          <w:tab w:val="right" w:leader="dot" w:pos="3599"/>
        </w:tabs>
        <w:rPr>
          <w:noProof/>
        </w:rPr>
      </w:pPr>
      <w:r w:rsidRPr="00022A35">
        <w:rPr>
          <w:noProof/>
        </w:rPr>
        <w:t>Настройка и локализация GenHelp, 25</w:t>
      </w:r>
    </w:p>
    <w:p w:rsidR="00C731A1" w:rsidRPr="00022A35" w:rsidRDefault="00C731A1">
      <w:pPr>
        <w:pStyle w:val="Index2"/>
        <w:tabs>
          <w:tab w:val="right" w:leader="dot" w:pos="3599"/>
        </w:tabs>
        <w:rPr>
          <w:noProof/>
        </w:rPr>
      </w:pPr>
      <w:r w:rsidRPr="00022A35">
        <w:rPr>
          <w:noProof/>
        </w:rPr>
        <w:t>Условия использования GenHelp, 16</w:t>
      </w:r>
    </w:p>
    <w:p w:rsidR="00C731A1" w:rsidRPr="00022A35" w:rsidRDefault="00C731A1">
      <w:pPr>
        <w:pStyle w:val="Index2"/>
        <w:tabs>
          <w:tab w:val="right" w:leader="dot" w:pos="3599"/>
        </w:tabs>
        <w:rPr>
          <w:noProof/>
        </w:rPr>
      </w:pPr>
      <w:r w:rsidRPr="00022A35">
        <w:rPr>
          <w:noProof/>
        </w:rPr>
        <w:t>Установка GenHelp, 16</w:t>
      </w:r>
    </w:p>
    <w:p w:rsidR="00C731A1" w:rsidRPr="00022A35" w:rsidRDefault="00C731A1">
      <w:pPr>
        <w:pStyle w:val="Index2"/>
        <w:tabs>
          <w:tab w:val="right" w:leader="dot" w:pos="3599"/>
        </w:tabs>
        <w:rPr>
          <w:noProof/>
        </w:rPr>
      </w:pPr>
      <w:r w:rsidRPr="00022A35">
        <w:rPr>
          <w:noProof/>
        </w:rPr>
        <w:t>Форма GenHelp, 26</w:t>
      </w:r>
    </w:p>
    <w:p w:rsidR="00C731A1" w:rsidRPr="00022A35" w:rsidRDefault="00C731A1">
      <w:pPr>
        <w:pStyle w:val="Index1"/>
        <w:tabs>
          <w:tab w:val="right" w:leader="dot" w:pos="3599"/>
        </w:tabs>
        <w:rPr>
          <w:noProof/>
        </w:rPr>
      </w:pPr>
      <w:r w:rsidRPr="00022A35">
        <w:rPr>
          <w:noProof/>
        </w:rPr>
        <w:t>Headings</w:t>
      </w:r>
    </w:p>
    <w:p w:rsidR="00C731A1" w:rsidRPr="00022A35" w:rsidRDefault="00C731A1">
      <w:pPr>
        <w:pStyle w:val="Index2"/>
        <w:tabs>
          <w:tab w:val="right" w:leader="dot" w:pos="3599"/>
        </w:tabs>
        <w:rPr>
          <w:noProof/>
        </w:rPr>
      </w:pPr>
      <w:r w:rsidRPr="00022A35">
        <w:rPr>
          <w:noProof/>
        </w:rPr>
        <w:t>Вкладка Headings, 40, 47</w:t>
      </w:r>
    </w:p>
    <w:p w:rsidR="00C731A1" w:rsidRPr="00022A35" w:rsidRDefault="00C731A1">
      <w:pPr>
        <w:pStyle w:val="Index1"/>
        <w:tabs>
          <w:tab w:val="right" w:leader="dot" w:pos="3599"/>
        </w:tabs>
        <w:rPr>
          <w:noProof/>
        </w:rPr>
      </w:pPr>
      <w:r w:rsidRPr="00022A35">
        <w:rPr>
          <w:noProof/>
        </w:rPr>
        <w:t>Help</w:t>
      </w:r>
    </w:p>
    <w:p w:rsidR="00C731A1" w:rsidRPr="00022A35" w:rsidRDefault="00C731A1">
      <w:pPr>
        <w:pStyle w:val="Index2"/>
        <w:tabs>
          <w:tab w:val="right" w:leader="dot" w:pos="3599"/>
        </w:tabs>
        <w:rPr>
          <w:noProof/>
        </w:rPr>
      </w:pPr>
      <w:r w:rsidRPr="00022A35">
        <w:rPr>
          <w:noProof/>
        </w:rPr>
        <w:t>Вкладка Help, 44</w:t>
      </w:r>
    </w:p>
    <w:p w:rsidR="00C731A1" w:rsidRPr="00022A35" w:rsidRDefault="00C731A1">
      <w:pPr>
        <w:pStyle w:val="Index2"/>
        <w:tabs>
          <w:tab w:val="right" w:leader="dot" w:pos="3599"/>
        </w:tabs>
        <w:rPr>
          <w:noProof/>
        </w:rPr>
      </w:pPr>
      <w:r w:rsidRPr="00022A35">
        <w:rPr>
          <w:noProof/>
        </w:rPr>
        <w:t>Кнопка Help, 44</w:t>
      </w:r>
    </w:p>
    <w:p w:rsidR="00C731A1" w:rsidRPr="00022A35" w:rsidRDefault="00C731A1">
      <w:pPr>
        <w:pStyle w:val="Index1"/>
        <w:tabs>
          <w:tab w:val="right" w:leader="dot" w:pos="3599"/>
        </w:tabs>
        <w:rPr>
          <w:noProof/>
        </w:rPr>
      </w:pPr>
      <w:r w:rsidRPr="00022A35">
        <w:rPr>
          <w:noProof/>
        </w:rPr>
        <w:t>HTML</w:t>
      </w:r>
    </w:p>
    <w:p w:rsidR="00C731A1" w:rsidRPr="00022A35" w:rsidRDefault="00C731A1">
      <w:pPr>
        <w:pStyle w:val="Index2"/>
        <w:tabs>
          <w:tab w:val="right" w:leader="dot" w:pos="3599"/>
        </w:tabs>
        <w:rPr>
          <w:noProof/>
        </w:rPr>
      </w:pPr>
      <w:r w:rsidRPr="00022A35">
        <w:rPr>
          <w:noProof/>
        </w:rPr>
        <w:t>Microsoft HTML Help Workshop, 13, 14, 16, 25, 54, 59</w:t>
      </w:r>
    </w:p>
    <w:p w:rsidR="00C731A1" w:rsidRPr="00022A35" w:rsidRDefault="00C731A1">
      <w:pPr>
        <w:pStyle w:val="Index2"/>
        <w:tabs>
          <w:tab w:val="right" w:leader="dot" w:pos="3599"/>
        </w:tabs>
        <w:rPr>
          <w:noProof/>
        </w:rPr>
      </w:pPr>
      <w:r w:rsidRPr="00022A35">
        <w:rPr>
          <w:noProof/>
        </w:rPr>
        <w:t>Флажок View HTML output, 44</w:t>
      </w:r>
    </w:p>
    <w:p w:rsidR="00C731A1" w:rsidRPr="00022A35" w:rsidRDefault="00C731A1">
      <w:pPr>
        <w:pStyle w:val="Index2"/>
        <w:tabs>
          <w:tab w:val="right" w:leader="dot" w:pos="3599"/>
        </w:tabs>
        <w:rPr>
          <w:noProof/>
        </w:rPr>
      </w:pPr>
      <w:r w:rsidRPr="00022A35">
        <w:rPr>
          <w:noProof/>
        </w:rPr>
        <w:t>Формат HTML, 28, 39, 41, 42, 46, 55</w:t>
      </w:r>
    </w:p>
    <w:p w:rsidR="00C731A1" w:rsidRPr="00022A35" w:rsidRDefault="00C731A1">
      <w:pPr>
        <w:pStyle w:val="Index2"/>
        <w:tabs>
          <w:tab w:val="right" w:leader="dot" w:pos="3599"/>
        </w:tabs>
        <w:rPr>
          <w:noProof/>
        </w:rPr>
      </w:pPr>
      <w:r w:rsidRPr="00022A35">
        <w:rPr>
          <w:noProof/>
        </w:rPr>
        <w:t>Этап фильтрация HTML-текста, 50</w:t>
      </w:r>
    </w:p>
    <w:p w:rsidR="00C731A1" w:rsidRPr="00022A35" w:rsidRDefault="00C731A1">
      <w:pPr>
        <w:pStyle w:val="Index2"/>
        <w:tabs>
          <w:tab w:val="right" w:leader="dot" w:pos="3599"/>
        </w:tabs>
        <w:rPr>
          <w:noProof/>
        </w:rPr>
      </w:pPr>
      <w:r w:rsidRPr="00022A35">
        <w:rPr>
          <w:noProof/>
        </w:rPr>
        <w:t>Этапы генерации ЭС в формате HTML, 45</w:t>
      </w:r>
    </w:p>
    <w:p w:rsidR="00C731A1" w:rsidRPr="00022A35" w:rsidRDefault="00C731A1">
      <w:pPr>
        <w:pStyle w:val="Index1"/>
        <w:tabs>
          <w:tab w:val="right" w:leader="dot" w:pos="3599"/>
        </w:tabs>
        <w:rPr>
          <w:noProof/>
        </w:rPr>
      </w:pPr>
      <w:r w:rsidRPr="00022A35">
        <w:rPr>
          <w:noProof/>
        </w:rPr>
        <w:t>Index</w:t>
      </w:r>
    </w:p>
    <w:p w:rsidR="00C731A1" w:rsidRPr="00022A35" w:rsidRDefault="00C731A1">
      <w:pPr>
        <w:pStyle w:val="Index2"/>
        <w:tabs>
          <w:tab w:val="right" w:leader="dot" w:pos="3599"/>
        </w:tabs>
        <w:rPr>
          <w:noProof/>
        </w:rPr>
      </w:pPr>
      <w:r w:rsidRPr="00022A35">
        <w:rPr>
          <w:noProof/>
        </w:rPr>
        <w:t>Кнопка Index, 56</w:t>
      </w:r>
    </w:p>
    <w:p w:rsidR="00C731A1" w:rsidRPr="00022A35" w:rsidRDefault="00C731A1">
      <w:pPr>
        <w:pStyle w:val="Index1"/>
        <w:tabs>
          <w:tab w:val="right" w:leader="dot" w:pos="3599"/>
        </w:tabs>
        <w:rPr>
          <w:noProof/>
        </w:rPr>
      </w:pPr>
      <w:r w:rsidRPr="00022A35">
        <w:rPr>
          <w:noProof/>
        </w:rPr>
        <w:t>Microsoft</w:t>
      </w:r>
    </w:p>
    <w:p w:rsidR="00C731A1" w:rsidRPr="00022A35" w:rsidRDefault="00C731A1">
      <w:pPr>
        <w:pStyle w:val="Index2"/>
        <w:tabs>
          <w:tab w:val="right" w:leader="dot" w:pos="3599"/>
        </w:tabs>
        <w:rPr>
          <w:noProof/>
        </w:rPr>
      </w:pPr>
      <w:r w:rsidRPr="00022A35">
        <w:rPr>
          <w:noProof/>
        </w:rPr>
        <w:t>Microsoft Filter, 15, 20, 23, 50</w:t>
      </w:r>
    </w:p>
    <w:p w:rsidR="00C731A1" w:rsidRPr="00022A35" w:rsidRDefault="00C731A1">
      <w:pPr>
        <w:pStyle w:val="Index2"/>
        <w:tabs>
          <w:tab w:val="right" w:leader="dot" w:pos="3599"/>
        </w:tabs>
        <w:rPr>
          <w:noProof/>
        </w:rPr>
      </w:pPr>
      <w:r w:rsidRPr="00022A35">
        <w:rPr>
          <w:noProof/>
        </w:rPr>
        <w:t>Microsoft HTML Help Workshop, 13, 14, 16, 25, 54, 59</w:t>
      </w:r>
    </w:p>
    <w:p w:rsidR="00C731A1" w:rsidRPr="00022A35" w:rsidRDefault="00C731A1">
      <w:pPr>
        <w:pStyle w:val="Index2"/>
        <w:tabs>
          <w:tab w:val="right" w:leader="dot" w:pos="3599"/>
        </w:tabs>
        <w:rPr>
          <w:noProof/>
        </w:rPr>
      </w:pPr>
      <w:r w:rsidRPr="00022A35">
        <w:rPr>
          <w:noProof/>
        </w:rPr>
        <w:t>Microsoft Virtual PC, 75</w:t>
      </w:r>
    </w:p>
    <w:p w:rsidR="00C731A1" w:rsidRPr="00022A35" w:rsidRDefault="00C731A1">
      <w:pPr>
        <w:pStyle w:val="Index2"/>
        <w:tabs>
          <w:tab w:val="right" w:leader="dot" w:pos="3599"/>
        </w:tabs>
        <w:rPr>
          <w:noProof/>
        </w:rPr>
      </w:pPr>
      <w:r w:rsidRPr="00022A35">
        <w:rPr>
          <w:noProof/>
        </w:rPr>
        <w:t>Microsoft Visio, 16</w:t>
      </w:r>
    </w:p>
    <w:p w:rsidR="00C731A1" w:rsidRPr="00022A35" w:rsidRDefault="00C731A1">
      <w:pPr>
        <w:pStyle w:val="Index2"/>
        <w:tabs>
          <w:tab w:val="right" w:leader="dot" w:pos="3599"/>
        </w:tabs>
        <w:rPr>
          <w:noProof/>
        </w:rPr>
      </w:pPr>
      <w:r w:rsidRPr="00022A35">
        <w:rPr>
          <w:noProof/>
        </w:rPr>
        <w:t>Microsoft Windows XP, 13</w:t>
      </w:r>
    </w:p>
    <w:p w:rsidR="00C731A1" w:rsidRPr="00022A35" w:rsidRDefault="00C731A1">
      <w:pPr>
        <w:pStyle w:val="Index2"/>
        <w:tabs>
          <w:tab w:val="right" w:leader="dot" w:pos="3599"/>
        </w:tabs>
        <w:rPr>
          <w:noProof/>
        </w:rPr>
      </w:pPr>
      <w:r w:rsidRPr="00022A35">
        <w:rPr>
          <w:noProof/>
        </w:rPr>
        <w:t>Microsoft Word 2000, 13</w:t>
      </w:r>
    </w:p>
    <w:p w:rsidR="00C731A1" w:rsidRPr="00022A35" w:rsidRDefault="00C731A1">
      <w:pPr>
        <w:pStyle w:val="Index1"/>
        <w:tabs>
          <w:tab w:val="right" w:leader="dot" w:pos="3599"/>
        </w:tabs>
        <w:rPr>
          <w:noProof/>
        </w:rPr>
      </w:pPr>
      <w:r w:rsidRPr="00022A35">
        <w:rPr>
          <w:noProof/>
        </w:rPr>
        <w:t>Output</w:t>
      </w:r>
    </w:p>
    <w:p w:rsidR="00C731A1" w:rsidRPr="00022A35" w:rsidRDefault="00C731A1">
      <w:pPr>
        <w:pStyle w:val="Index2"/>
        <w:tabs>
          <w:tab w:val="right" w:leader="dot" w:pos="3599"/>
        </w:tabs>
        <w:rPr>
          <w:noProof/>
        </w:rPr>
      </w:pPr>
      <w:r w:rsidRPr="00022A35">
        <w:rPr>
          <w:noProof/>
        </w:rPr>
        <w:t>Папка результата, 35, 36</w:t>
      </w:r>
    </w:p>
    <w:p w:rsidR="00C731A1" w:rsidRPr="00022A35" w:rsidRDefault="00C731A1">
      <w:pPr>
        <w:pStyle w:val="Index1"/>
        <w:tabs>
          <w:tab w:val="right" w:leader="dot" w:pos="3599"/>
        </w:tabs>
        <w:rPr>
          <w:noProof/>
        </w:rPr>
      </w:pPr>
      <w:r w:rsidRPr="00022A35">
        <w:rPr>
          <w:noProof/>
        </w:rPr>
        <w:t>PDF</w:t>
      </w:r>
    </w:p>
    <w:p w:rsidR="00C731A1" w:rsidRPr="00022A35" w:rsidRDefault="00C731A1">
      <w:pPr>
        <w:pStyle w:val="Index2"/>
        <w:tabs>
          <w:tab w:val="right" w:leader="dot" w:pos="3599"/>
        </w:tabs>
        <w:rPr>
          <w:noProof/>
        </w:rPr>
      </w:pPr>
      <w:r w:rsidRPr="00022A35">
        <w:rPr>
          <w:noProof/>
        </w:rPr>
        <w:t>Формат DOC, 28</w:t>
      </w:r>
    </w:p>
    <w:p w:rsidR="00C731A1" w:rsidRPr="00022A35" w:rsidRDefault="00C731A1">
      <w:pPr>
        <w:pStyle w:val="Index1"/>
        <w:tabs>
          <w:tab w:val="right" w:leader="dot" w:pos="3599"/>
        </w:tabs>
        <w:rPr>
          <w:noProof/>
        </w:rPr>
      </w:pPr>
      <w:r w:rsidRPr="00022A35">
        <w:rPr>
          <w:noProof/>
        </w:rPr>
        <w:t>Projects</w:t>
      </w:r>
    </w:p>
    <w:p w:rsidR="00C731A1" w:rsidRPr="00022A35" w:rsidRDefault="00C731A1">
      <w:pPr>
        <w:pStyle w:val="Index2"/>
        <w:tabs>
          <w:tab w:val="right" w:leader="dot" w:pos="3599"/>
        </w:tabs>
        <w:rPr>
          <w:noProof/>
        </w:rPr>
      </w:pPr>
      <w:r w:rsidRPr="00022A35">
        <w:rPr>
          <w:noProof/>
        </w:rPr>
        <w:t>Вкладка Projects, 33, 37</w:t>
      </w:r>
    </w:p>
    <w:p w:rsidR="00C731A1" w:rsidRPr="00022A35" w:rsidRDefault="00C731A1">
      <w:pPr>
        <w:pStyle w:val="Index1"/>
        <w:tabs>
          <w:tab w:val="right" w:leader="dot" w:pos="3599"/>
        </w:tabs>
        <w:rPr>
          <w:noProof/>
        </w:rPr>
      </w:pPr>
      <w:r w:rsidRPr="00022A35">
        <w:rPr>
          <w:noProof/>
        </w:rPr>
        <w:t>RoboHelp, 54</w:t>
      </w:r>
    </w:p>
    <w:p w:rsidR="00C731A1" w:rsidRPr="00022A35" w:rsidRDefault="00C731A1">
      <w:pPr>
        <w:pStyle w:val="Index1"/>
        <w:tabs>
          <w:tab w:val="right" w:leader="dot" w:pos="3599"/>
        </w:tabs>
        <w:rPr>
          <w:noProof/>
        </w:rPr>
      </w:pPr>
      <w:r w:rsidRPr="00022A35">
        <w:rPr>
          <w:noProof/>
        </w:rPr>
        <w:t>Styles</w:t>
      </w:r>
    </w:p>
    <w:p w:rsidR="00C731A1" w:rsidRPr="00022A35" w:rsidRDefault="00C731A1">
      <w:pPr>
        <w:pStyle w:val="Index2"/>
        <w:tabs>
          <w:tab w:val="right" w:leader="dot" w:pos="3599"/>
        </w:tabs>
        <w:rPr>
          <w:noProof/>
        </w:rPr>
      </w:pPr>
      <w:r w:rsidRPr="00022A35">
        <w:rPr>
          <w:noProof/>
        </w:rPr>
        <w:t>Вкладка Styles, Text, 42, 46</w:t>
      </w:r>
    </w:p>
    <w:p w:rsidR="00C731A1" w:rsidRPr="00022A35" w:rsidRDefault="00C731A1">
      <w:pPr>
        <w:pStyle w:val="Index1"/>
        <w:tabs>
          <w:tab w:val="right" w:leader="dot" w:pos="3599"/>
        </w:tabs>
        <w:rPr>
          <w:noProof/>
        </w:rPr>
      </w:pPr>
      <w:r w:rsidRPr="00022A35">
        <w:rPr>
          <w:noProof/>
        </w:rPr>
        <w:t>Text</w:t>
      </w:r>
    </w:p>
    <w:p w:rsidR="00C731A1" w:rsidRPr="00022A35" w:rsidRDefault="00C731A1">
      <w:pPr>
        <w:pStyle w:val="Index2"/>
        <w:tabs>
          <w:tab w:val="right" w:leader="dot" w:pos="3599"/>
        </w:tabs>
        <w:rPr>
          <w:noProof/>
        </w:rPr>
      </w:pPr>
      <w:r w:rsidRPr="00022A35">
        <w:rPr>
          <w:noProof/>
        </w:rPr>
        <w:t>Вкладка Styles, Text, 42, 46</w:t>
      </w:r>
    </w:p>
    <w:p w:rsidR="00C731A1" w:rsidRPr="00022A35" w:rsidRDefault="00C731A1">
      <w:pPr>
        <w:pStyle w:val="Index1"/>
        <w:tabs>
          <w:tab w:val="right" w:leader="dot" w:pos="3599"/>
        </w:tabs>
        <w:rPr>
          <w:noProof/>
        </w:rPr>
      </w:pPr>
      <w:r w:rsidRPr="00022A35">
        <w:rPr>
          <w:noProof/>
        </w:rPr>
        <w:t>ufrex</w:t>
      </w:r>
    </w:p>
    <w:p w:rsidR="00C731A1" w:rsidRPr="00022A35" w:rsidRDefault="00C731A1">
      <w:pPr>
        <w:pStyle w:val="Index2"/>
        <w:tabs>
          <w:tab w:val="right" w:leader="dot" w:pos="3599"/>
        </w:tabs>
        <w:rPr>
          <w:noProof/>
        </w:rPr>
      </w:pPr>
      <w:r w:rsidRPr="00022A35">
        <w:rPr>
          <w:noProof/>
        </w:rPr>
        <w:t>Программа ufrex, 43</w:t>
      </w:r>
    </w:p>
    <w:p w:rsidR="00C731A1" w:rsidRPr="00022A35" w:rsidRDefault="00C731A1">
      <w:pPr>
        <w:pStyle w:val="Index1"/>
        <w:tabs>
          <w:tab w:val="right" w:leader="dot" w:pos="3599"/>
        </w:tabs>
        <w:rPr>
          <w:noProof/>
        </w:rPr>
      </w:pPr>
      <w:r w:rsidRPr="00022A35">
        <w:rPr>
          <w:noProof/>
        </w:rPr>
        <w:t>Update</w:t>
      </w:r>
    </w:p>
    <w:p w:rsidR="00C731A1" w:rsidRPr="00022A35" w:rsidRDefault="00C731A1">
      <w:pPr>
        <w:pStyle w:val="Index2"/>
        <w:tabs>
          <w:tab w:val="right" w:leader="dot" w:pos="3599"/>
        </w:tabs>
        <w:rPr>
          <w:noProof/>
        </w:rPr>
      </w:pPr>
      <w:r w:rsidRPr="00022A35">
        <w:rPr>
          <w:noProof/>
        </w:rPr>
        <w:t>Папка обновления, 35</w:t>
      </w:r>
    </w:p>
    <w:p w:rsidR="00C731A1" w:rsidRPr="00022A35" w:rsidRDefault="00C731A1">
      <w:pPr>
        <w:pStyle w:val="Index1"/>
        <w:tabs>
          <w:tab w:val="right" w:leader="dot" w:pos="3599"/>
        </w:tabs>
        <w:rPr>
          <w:noProof/>
        </w:rPr>
      </w:pPr>
      <w:r w:rsidRPr="00022A35">
        <w:rPr>
          <w:noProof/>
        </w:rPr>
        <w:t>Visio</w:t>
      </w:r>
    </w:p>
    <w:p w:rsidR="00C731A1" w:rsidRPr="00022A35" w:rsidRDefault="00C731A1">
      <w:pPr>
        <w:pStyle w:val="Index2"/>
        <w:tabs>
          <w:tab w:val="right" w:leader="dot" w:pos="3599"/>
        </w:tabs>
        <w:rPr>
          <w:noProof/>
        </w:rPr>
      </w:pPr>
      <w:r w:rsidRPr="00022A35">
        <w:rPr>
          <w:noProof/>
        </w:rPr>
        <w:t>Microsoft Visio, 16</w:t>
      </w:r>
    </w:p>
    <w:p w:rsidR="00C731A1" w:rsidRPr="00022A35" w:rsidRDefault="00C731A1">
      <w:pPr>
        <w:pStyle w:val="Index1"/>
        <w:tabs>
          <w:tab w:val="right" w:leader="dot" w:pos="3599"/>
        </w:tabs>
        <w:rPr>
          <w:noProof/>
        </w:rPr>
      </w:pPr>
      <w:r w:rsidRPr="00022A35">
        <w:rPr>
          <w:noProof/>
        </w:rPr>
        <w:t>Windows</w:t>
      </w:r>
    </w:p>
    <w:p w:rsidR="00C731A1" w:rsidRPr="00022A35" w:rsidRDefault="00C731A1">
      <w:pPr>
        <w:pStyle w:val="Index2"/>
        <w:tabs>
          <w:tab w:val="right" w:leader="dot" w:pos="3599"/>
        </w:tabs>
        <w:rPr>
          <w:noProof/>
        </w:rPr>
      </w:pPr>
      <w:r w:rsidRPr="00022A35">
        <w:rPr>
          <w:noProof/>
        </w:rPr>
        <w:t>Microsoft Windows XP, 13</w:t>
      </w:r>
    </w:p>
    <w:p w:rsidR="00C731A1" w:rsidRPr="00022A35" w:rsidRDefault="00C731A1">
      <w:pPr>
        <w:pStyle w:val="Index1"/>
        <w:tabs>
          <w:tab w:val="right" w:leader="dot" w:pos="3599"/>
        </w:tabs>
        <w:rPr>
          <w:noProof/>
        </w:rPr>
      </w:pPr>
      <w:r w:rsidRPr="00022A35">
        <w:rPr>
          <w:noProof/>
        </w:rPr>
        <w:t>Word</w:t>
      </w:r>
    </w:p>
    <w:p w:rsidR="00C731A1" w:rsidRPr="00022A35" w:rsidRDefault="00C731A1">
      <w:pPr>
        <w:pStyle w:val="Index2"/>
        <w:tabs>
          <w:tab w:val="right" w:leader="dot" w:pos="3599"/>
        </w:tabs>
        <w:rPr>
          <w:noProof/>
        </w:rPr>
      </w:pPr>
      <w:r w:rsidRPr="00022A35">
        <w:rPr>
          <w:noProof/>
        </w:rPr>
        <w:t>Microsoft Word 2000, 13</w:t>
      </w:r>
    </w:p>
    <w:p w:rsidR="00C731A1" w:rsidRPr="00022A35" w:rsidRDefault="00C731A1">
      <w:pPr>
        <w:pStyle w:val="Index2"/>
        <w:tabs>
          <w:tab w:val="right" w:leader="dot" w:pos="3599"/>
        </w:tabs>
        <w:rPr>
          <w:noProof/>
        </w:rPr>
      </w:pPr>
      <w:r w:rsidRPr="00022A35">
        <w:rPr>
          <w:noProof/>
        </w:rPr>
        <w:t>Сессия Word, 45</w:t>
      </w:r>
    </w:p>
    <w:p w:rsidR="00C731A1" w:rsidRPr="00022A35" w:rsidRDefault="00C731A1">
      <w:pPr>
        <w:pStyle w:val="Index1"/>
        <w:tabs>
          <w:tab w:val="right" w:leader="dot" w:pos="3599"/>
        </w:tabs>
        <w:rPr>
          <w:noProof/>
        </w:rPr>
      </w:pPr>
      <w:r w:rsidRPr="00022A35">
        <w:rPr>
          <w:noProof/>
        </w:rPr>
        <w:t>XE</w:t>
      </w:r>
    </w:p>
    <w:p w:rsidR="00C731A1" w:rsidRPr="00022A35" w:rsidRDefault="00C731A1">
      <w:pPr>
        <w:pStyle w:val="Index2"/>
        <w:tabs>
          <w:tab w:val="right" w:leader="dot" w:pos="3599"/>
        </w:tabs>
        <w:rPr>
          <w:noProof/>
        </w:rPr>
      </w:pPr>
      <w:r w:rsidRPr="00022A35">
        <w:rPr>
          <w:noProof/>
        </w:rPr>
        <w:t>Поле XE, 32</w:t>
      </w:r>
    </w:p>
    <w:p w:rsidR="00C731A1" w:rsidRPr="00022A35" w:rsidRDefault="00C731A1">
      <w:pPr>
        <w:pStyle w:val="Index2"/>
        <w:tabs>
          <w:tab w:val="right" w:leader="dot" w:pos="3599"/>
        </w:tabs>
        <w:rPr>
          <w:noProof/>
        </w:rPr>
      </w:pPr>
      <w:r w:rsidRPr="00022A35">
        <w:rPr>
          <w:noProof/>
        </w:rPr>
        <w:t>Расстановка полей XE, 32</w:t>
      </w:r>
    </w:p>
    <w:p w:rsidR="00C731A1" w:rsidRPr="00022A35" w:rsidRDefault="00C731A1">
      <w:pPr>
        <w:pStyle w:val="Index2"/>
        <w:tabs>
          <w:tab w:val="right" w:leader="dot" w:pos="3599"/>
        </w:tabs>
        <w:rPr>
          <w:noProof/>
        </w:rPr>
      </w:pPr>
      <w:r w:rsidRPr="00022A35">
        <w:rPr>
          <w:noProof/>
        </w:rPr>
        <w:t>Стандартный формат XE, 32, 49</w:t>
      </w:r>
    </w:p>
    <w:p w:rsidR="00C731A1" w:rsidRPr="00022A35" w:rsidRDefault="00C731A1">
      <w:pPr>
        <w:pStyle w:val="Index2"/>
        <w:tabs>
          <w:tab w:val="right" w:leader="dot" w:pos="3599"/>
        </w:tabs>
        <w:rPr>
          <w:noProof/>
        </w:rPr>
      </w:pPr>
      <w:r w:rsidRPr="00022A35">
        <w:rPr>
          <w:noProof/>
        </w:rPr>
        <w:t>Формат XE, 53</w:t>
      </w:r>
    </w:p>
    <w:p w:rsidR="00C731A1" w:rsidRPr="00022A35" w:rsidRDefault="00C731A1">
      <w:pPr>
        <w:pStyle w:val="Index1"/>
        <w:tabs>
          <w:tab w:val="right" w:leader="dot" w:pos="3599"/>
        </w:tabs>
        <w:rPr>
          <w:noProof/>
        </w:rPr>
      </w:pPr>
      <w:r w:rsidRPr="00022A35">
        <w:rPr>
          <w:noProof/>
        </w:rPr>
        <w:t>XE-BSI</w:t>
      </w:r>
    </w:p>
    <w:p w:rsidR="00C731A1" w:rsidRPr="00022A35" w:rsidRDefault="00C731A1">
      <w:pPr>
        <w:pStyle w:val="Index2"/>
        <w:tabs>
          <w:tab w:val="right" w:leader="dot" w:pos="3599"/>
        </w:tabs>
        <w:rPr>
          <w:noProof/>
        </w:rPr>
      </w:pPr>
      <w:r w:rsidRPr="00022A35">
        <w:rPr>
          <w:noProof/>
        </w:rPr>
        <w:t>Формат XE-BSI, 32, 49, 53</w:t>
      </w:r>
    </w:p>
    <w:p w:rsidR="00C731A1" w:rsidRPr="00022A35" w:rsidRDefault="00C731A1">
      <w:pPr>
        <w:pStyle w:val="Index1"/>
        <w:tabs>
          <w:tab w:val="right" w:leader="dot" w:pos="3599"/>
        </w:tabs>
        <w:rPr>
          <w:noProof/>
        </w:rPr>
      </w:pPr>
      <w:r w:rsidRPr="00022A35">
        <w:rPr>
          <w:noProof/>
        </w:rPr>
        <w:t>Браузер</w:t>
      </w:r>
    </w:p>
    <w:p w:rsidR="00C731A1" w:rsidRPr="00022A35" w:rsidRDefault="00C731A1">
      <w:pPr>
        <w:pStyle w:val="Index2"/>
        <w:tabs>
          <w:tab w:val="right" w:leader="dot" w:pos="3599"/>
        </w:tabs>
        <w:rPr>
          <w:noProof/>
        </w:rPr>
      </w:pPr>
      <w:r w:rsidRPr="00022A35">
        <w:rPr>
          <w:noProof/>
        </w:rPr>
        <w:t>Настройка браузера, 26</w:t>
      </w:r>
    </w:p>
    <w:p w:rsidR="00C731A1" w:rsidRPr="00022A35" w:rsidRDefault="00C731A1">
      <w:pPr>
        <w:pStyle w:val="Index2"/>
        <w:tabs>
          <w:tab w:val="right" w:leader="dot" w:pos="3599"/>
        </w:tabs>
        <w:rPr>
          <w:noProof/>
        </w:rPr>
      </w:pPr>
      <w:r w:rsidRPr="00022A35">
        <w:rPr>
          <w:noProof/>
        </w:rPr>
        <w:t>Совместимость с браузерами, 15</w:t>
      </w:r>
    </w:p>
    <w:p w:rsidR="00C731A1" w:rsidRPr="00022A35" w:rsidRDefault="00C731A1">
      <w:pPr>
        <w:pStyle w:val="Index1"/>
        <w:tabs>
          <w:tab w:val="right" w:leader="dot" w:pos="3599"/>
        </w:tabs>
        <w:rPr>
          <w:noProof/>
        </w:rPr>
      </w:pPr>
      <w:r w:rsidRPr="00022A35">
        <w:rPr>
          <w:noProof/>
        </w:rPr>
        <w:t>Вкладка</w:t>
      </w:r>
    </w:p>
    <w:p w:rsidR="00C731A1" w:rsidRPr="00022A35" w:rsidRDefault="00C731A1">
      <w:pPr>
        <w:pStyle w:val="Index2"/>
        <w:tabs>
          <w:tab w:val="right" w:leader="dot" w:pos="3599"/>
        </w:tabs>
        <w:rPr>
          <w:noProof/>
        </w:rPr>
      </w:pPr>
      <w:r w:rsidRPr="00022A35">
        <w:rPr>
          <w:noProof/>
        </w:rPr>
        <w:t>Вкладка Bookmarks, 39, 40, 44, 46, 53</w:t>
      </w:r>
    </w:p>
    <w:p w:rsidR="00C731A1" w:rsidRPr="00022A35" w:rsidRDefault="00C731A1">
      <w:pPr>
        <w:pStyle w:val="Index2"/>
        <w:tabs>
          <w:tab w:val="right" w:leader="dot" w:pos="3599"/>
        </w:tabs>
        <w:rPr>
          <w:noProof/>
        </w:rPr>
      </w:pPr>
      <w:r w:rsidRPr="00022A35">
        <w:rPr>
          <w:noProof/>
        </w:rPr>
        <w:t>Вкладка Generate, 36, 44, 52</w:t>
      </w:r>
    </w:p>
    <w:p w:rsidR="00C731A1" w:rsidRPr="00022A35" w:rsidRDefault="00C731A1">
      <w:pPr>
        <w:pStyle w:val="Index2"/>
        <w:tabs>
          <w:tab w:val="right" w:leader="dot" w:pos="3599"/>
        </w:tabs>
        <w:rPr>
          <w:noProof/>
        </w:rPr>
      </w:pPr>
      <w:r w:rsidRPr="00022A35">
        <w:rPr>
          <w:noProof/>
        </w:rPr>
        <w:t>Вкладка Headings, 40, 47</w:t>
      </w:r>
    </w:p>
    <w:p w:rsidR="00C731A1" w:rsidRPr="00022A35" w:rsidRDefault="00C731A1">
      <w:pPr>
        <w:pStyle w:val="Index2"/>
        <w:tabs>
          <w:tab w:val="right" w:leader="dot" w:pos="3599"/>
        </w:tabs>
        <w:rPr>
          <w:noProof/>
        </w:rPr>
      </w:pPr>
      <w:r w:rsidRPr="00022A35">
        <w:rPr>
          <w:noProof/>
        </w:rPr>
        <w:t>Вкладка Help, 44</w:t>
      </w:r>
    </w:p>
    <w:p w:rsidR="00C731A1" w:rsidRPr="00022A35" w:rsidRDefault="00C731A1">
      <w:pPr>
        <w:pStyle w:val="Index2"/>
        <w:tabs>
          <w:tab w:val="right" w:leader="dot" w:pos="3599"/>
        </w:tabs>
        <w:rPr>
          <w:noProof/>
        </w:rPr>
      </w:pPr>
      <w:r w:rsidRPr="00022A35">
        <w:rPr>
          <w:noProof/>
        </w:rPr>
        <w:t>Вкладка Projects, 33, 37</w:t>
      </w:r>
    </w:p>
    <w:p w:rsidR="00C731A1" w:rsidRPr="00022A35" w:rsidRDefault="00C731A1">
      <w:pPr>
        <w:pStyle w:val="Index2"/>
        <w:tabs>
          <w:tab w:val="right" w:leader="dot" w:pos="3599"/>
        </w:tabs>
        <w:rPr>
          <w:noProof/>
        </w:rPr>
      </w:pPr>
      <w:r w:rsidRPr="00022A35">
        <w:rPr>
          <w:noProof/>
        </w:rPr>
        <w:t>Вкладка Styles, Text, 42, 46</w:t>
      </w:r>
    </w:p>
    <w:p w:rsidR="00C731A1" w:rsidRPr="00022A35" w:rsidRDefault="00C731A1">
      <w:pPr>
        <w:pStyle w:val="Index1"/>
        <w:tabs>
          <w:tab w:val="right" w:leader="dot" w:pos="3599"/>
        </w:tabs>
        <w:rPr>
          <w:noProof/>
        </w:rPr>
      </w:pPr>
      <w:r w:rsidRPr="00022A35">
        <w:rPr>
          <w:noProof/>
        </w:rPr>
        <w:t>Выбор</w:t>
      </w:r>
    </w:p>
    <w:p w:rsidR="00C731A1" w:rsidRPr="00022A35" w:rsidRDefault="00C731A1">
      <w:pPr>
        <w:pStyle w:val="Index2"/>
        <w:tabs>
          <w:tab w:val="right" w:leader="dot" w:pos="3599"/>
        </w:tabs>
        <w:rPr>
          <w:noProof/>
        </w:rPr>
      </w:pPr>
      <w:r w:rsidRPr="00022A35">
        <w:rPr>
          <w:noProof/>
        </w:rPr>
        <w:t>Выбор существующего проекта, 37, 45</w:t>
      </w:r>
    </w:p>
    <w:p w:rsidR="00C731A1" w:rsidRPr="00022A35" w:rsidRDefault="00C731A1">
      <w:pPr>
        <w:pStyle w:val="Index1"/>
        <w:tabs>
          <w:tab w:val="right" w:leader="dot" w:pos="3599"/>
        </w:tabs>
        <w:rPr>
          <w:noProof/>
        </w:rPr>
      </w:pPr>
      <w:r w:rsidRPr="00022A35">
        <w:rPr>
          <w:noProof/>
        </w:rPr>
        <w:t>Генерация</w:t>
      </w:r>
    </w:p>
    <w:p w:rsidR="00C731A1" w:rsidRPr="00022A35" w:rsidRDefault="00C731A1">
      <w:pPr>
        <w:pStyle w:val="Index2"/>
        <w:tabs>
          <w:tab w:val="right" w:leader="dot" w:pos="3599"/>
        </w:tabs>
        <w:rPr>
          <w:noProof/>
        </w:rPr>
      </w:pPr>
      <w:r w:rsidRPr="00022A35">
        <w:rPr>
          <w:noProof/>
        </w:rPr>
        <w:t>Шаги генерации ЭС, 45</w:t>
      </w:r>
    </w:p>
    <w:p w:rsidR="00C731A1" w:rsidRPr="00022A35" w:rsidRDefault="00C731A1">
      <w:pPr>
        <w:pStyle w:val="Index2"/>
        <w:tabs>
          <w:tab w:val="right" w:leader="dot" w:pos="3599"/>
        </w:tabs>
        <w:rPr>
          <w:noProof/>
        </w:rPr>
      </w:pPr>
      <w:r w:rsidRPr="00022A35">
        <w:rPr>
          <w:noProof/>
        </w:rPr>
        <w:t>Этапы генерации в формате DOC, 53</w:t>
      </w:r>
    </w:p>
    <w:p w:rsidR="00C731A1" w:rsidRPr="00022A35" w:rsidRDefault="00C731A1">
      <w:pPr>
        <w:pStyle w:val="Index2"/>
        <w:tabs>
          <w:tab w:val="right" w:leader="dot" w:pos="3599"/>
        </w:tabs>
        <w:rPr>
          <w:noProof/>
        </w:rPr>
      </w:pPr>
      <w:r w:rsidRPr="00022A35">
        <w:rPr>
          <w:noProof/>
        </w:rPr>
        <w:t>Этапы генерации ЭС в формате HTML, 45</w:t>
      </w:r>
    </w:p>
    <w:p w:rsidR="00C731A1" w:rsidRPr="00022A35" w:rsidRDefault="00C731A1">
      <w:pPr>
        <w:pStyle w:val="Index1"/>
        <w:tabs>
          <w:tab w:val="right" w:leader="dot" w:pos="3599"/>
        </w:tabs>
        <w:rPr>
          <w:noProof/>
        </w:rPr>
      </w:pPr>
      <w:r w:rsidRPr="00022A35">
        <w:rPr>
          <w:noProof/>
        </w:rPr>
        <w:t>Гиперссылка</w:t>
      </w:r>
    </w:p>
    <w:p w:rsidR="00C731A1" w:rsidRPr="00022A35" w:rsidRDefault="00C731A1">
      <w:pPr>
        <w:pStyle w:val="Index2"/>
        <w:tabs>
          <w:tab w:val="right" w:leader="dot" w:pos="3599"/>
        </w:tabs>
        <w:rPr>
          <w:noProof/>
        </w:rPr>
      </w:pPr>
      <w:r w:rsidRPr="00022A35">
        <w:rPr>
          <w:noProof/>
        </w:rPr>
        <w:t>Расстановка гиперссылок, 31</w:t>
      </w:r>
    </w:p>
    <w:p w:rsidR="00C731A1" w:rsidRPr="00022A35" w:rsidRDefault="00C731A1">
      <w:pPr>
        <w:pStyle w:val="Index2"/>
        <w:tabs>
          <w:tab w:val="right" w:leader="dot" w:pos="3599"/>
        </w:tabs>
        <w:rPr>
          <w:noProof/>
        </w:rPr>
      </w:pPr>
      <w:r w:rsidRPr="00022A35">
        <w:rPr>
          <w:noProof/>
        </w:rPr>
        <w:t>Этап корректировки гиперссылок, 50</w:t>
      </w:r>
    </w:p>
    <w:p w:rsidR="00C731A1" w:rsidRPr="00022A35" w:rsidRDefault="00C731A1">
      <w:pPr>
        <w:pStyle w:val="Index1"/>
        <w:tabs>
          <w:tab w:val="right" w:leader="dot" w:pos="3599"/>
        </w:tabs>
        <w:rPr>
          <w:noProof/>
        </w:rPr>
      </w:pPr>
      <w:r w:rsidRPr="00022A35">
        <w:rPr>
          <w:noProof/>
        </w:rPr>
        <w:t>Глоссарий, 30</w:t>
      </w:r>
    </w:p>
    <w:p w:rsidR="00C731A1" w:rsidRPr="00022A35" w:rsidRDefault="00C731A1">
      <w:pPr>
        <w:pStyle w:val="Index1"/>
        <w:tabs>
          <w:tab w:val="right" w:leader="dot" w:pos="3599"/>
        </w:tabs>
        <w:rPr>
          <w:noProof/>
        </w:rPr>
      </w:pPr>
      <w:r w:rsidRPr="00022A35">
        <w:rPr>
          <w:noProof/>
        </w:rPr>
        <w:t>Документ</w:t>
      </w:r>
    </w:p>
    <w:p w:rsidR="00C731A1" w:rsidRPr="00022A35" w:rsidRDefault="00C731A1">
      <w:pPr>
        <w:pStyle w:val="Index2"/>
        <w:tabs>
          <w:tab w:val="right" w:leader="dot" w:pos="3599"/>
        </w:tabs>
        <w:rPr>
          <w:noProof/>
        </w:rPr>
      </w:pPr>
      <w:r w:rsidRPr="00022A35">
        <w:rPr>
          <w:noProof/>
        </w:rPr>
        <w:t>Замена и удаление текста в документе, 42</w:t>
      </w:r>
    </w:p>
    <w:p w:rsidR="00C731A1" w:rsidRPr="00022A35" w:rsidRDefault="00C731A1">
      <w:pPr>
        <w:pStyle w:val="Index1"/>
        <w:tabs>
          <w:tab w:val="right" w:leader="dot" w:pos="3599"/>
        </w:tabs>
        <w:rPr>
          <w:noProof/>
        </w:rPr>
      </w:pPr>
      <w:r w:rsidRPr="00022A35">
        <w:rPr>
          <w:noProof/>
        </w:rPr>
        <w:t>Заголовок</w:t>
      </w:r>
    </w:p>
    <w:p w:rsidR="00C731A1" w:rsidRPr="00022A35" w:rsidRDefault="00C731A1">
      <w:pPr>
        <w:pStyle w:val="Index2"/>
        <w:tabs>
          <w:tab w:val="right" w:leader="dot" w:pos="3599"/>
        </w:tabs>
        <w:rPr>
          <w:noProof/>
        </w:rPr>
      </w:pPr>
      <w:r w:rsidRPr="00022A35">
        <w:rPr>
          <w:noProof/>
        </w:rPr>
        <w:t>Заголовочный стиль, 40</w:t>
      </w:r>
    </w:p>
    <w:p w:rsidR="00C731A1" w:rsidRPr="00022A35" w:rsidRDefault="00C731A1">
      <w:pPr>
        <w:pStyle w:val="Index2"/>
        <w:tabs>
          <w:tab w:val="right" w:leader="dot" w:pos="3599"/>
        </w:tabs>
        <w:rPr>
          <w:noProof/>
        </w:rPr>
      </w:pPr>
      <w:r w:rsidRPr="00022A35">
        <w:rPr>
          <w:noProof/>
        </w:rPr>
        <w:t>Уровень заголовка, 41</w:t>
      </w:r>
    </w:p>
    <w:p w:rsidR="00C731A1" w:rsidRPr="00022A35" w:rsidRDefault="00C731A1">
      <w:pPr>
        <w:pStyle w:val="Index1"/>
        <w:tabs>
          <w:tab w:val="right" w:leader="dot" w:pos="3599"/>
        </w:tabs>
        <w:rPr>
          <w:noProof/>
        </w:rPr>
      </w:pPr>
      <w:r w:rsidRPr="00022A35">
        <w:rPr>
          <w:noProof/>
        </w:rPr>
        <w:t>Закладка</w:t>
      </w:r>
    </w:p>
    <w:p w:rsidR="00C731A1" w:rsidRPr="00022A35" w:rsidRDefault="00C731A1">
      <w:pPr>
        <w:pStyle w:val="Index2"/>
        <w:tabs>
          <w:tab w:val="right" w:leader="dot" w:pos="3599"/>
        </w:tabs>
        <w:rPr>
          <w:noProof/>
        </w:rPr>
      </w:pPr>
      <w:r w:rsidRPr="00022A35">
        <w:rPr>
          <w:noProof/>
        </w:rPr>
        <w:t>Префиксы закладок, 31</w:t>
      </w:r>
    </w:p>
    <w:p w:rsidR="00C731A1" w:rsidRPr="00022A35" w:rsidRDefault="00C731A1">
      <w:pPr>
        <w:pStyle w:val="Index2"/>
        <w:tabs>
          <w:tab w:val="right" w:leader="dot" w:pos="3599"/>
        </w:tabs>
        <w:rPr>
          <w:noProof/>
        </w:rPr>
      </w:pPr>
      <w:r w:rsidRPr="00022A35">
        <w:rPr>
          <w:noProof/>
        </w:rPr>
        <w:t>Расстановка закладок, 30</w:t>
      </w:r>
    </w:p>
    <w:p w:rsidR="00C731A1" w:rsidRPr="00022A35" w:rsidRDefault="00C731A1">
      <w:pPr>
        <w:pStyle w:val="Index2"/>
        <w:tabs>
          <w:tab w:val="right" w:leader="dot" w:pos="3599"/>
        </w:tabs>
        <w:rPr>
          <w:noProof/>
        </w:rPr>
      </w:pPr>
      <w:r w:rsidRPr="00022A35">
        <w:rPr>
          <w:noProof/>
        </w:rPr>
        <w:t>Список закладок, 39</w:t>
      </w:r>
    </w:p>
    <w:p w:rsidR="00C731A1" w:rsidRPr="00022A35" w:rsidRDefault="00C731A1">
      <w:pPr>
        <w:pStyle w:val="Index2"/>
        <w:tabs>
          <w:tab w:val="right" w:leader="dot" w:pos="3599"/>
        </w:tabs>
        <w:rPr>
          <w:noProof/>
        </w:rPr>
      </w:pPr>
      <w:r w:rsidRPr="00022A35">
        <w:rPr>
          <w:noProof/>
        </w:rPr>
        <w:t>Этап удаления текста помеченного закладками, 46</w:t>
      </w:r>
    </w:p>
    <w:p w:rsidR="00C731A1" w:rsidRPr="00022A35" w:rsidRDefault="00C731A1">
      <w:pPr>
        <w:pStyle w:val="Index1"/>
        <w:tabs>
          <w:tab w:val="right" w:leader="dot" w:pos="3599"/>
        </w:tabs>
        <w:rPr>
          <w:noProof/>
        </w:rPr>
      </w:pPr>
      <w:r w:rsidRPr="00022A35">
        <w:rPr>
          <w:noProof/>
        </w:rPr>
        <w:t>Замена</w:t>
      </w:r>
    </w:p>
    <w:p w:rsidR="00C731A1" w:rsidRPr="00022A35" w:rsidRDefault="00C731A1">
      <w:pPr>
        <w:pStyle w:val="Index2"/>
        <w:tabs>
          <w:tab w:val="right" w:leader="dot" w:pos="3599"/>
        </w:tabs>
        <w:rPr>
          <w:noProof/>
        </w:rPr>
      </w:pPr>
      <w:r w:rsidRPr="00022A35">
        <w:rPr>
          <w:noProof/>
        </w:rPr>
        <w:t>Замена и удаление текста в документе, 42, 43</w:t>
      </w:r>
    </w:p>
    <w:p w:rsidR="00C731A1" w:rsidRPr="00022A35" w:rsidRDefault="00C731A1">
      <w:pPr>
        <w:pStyle w:val="Index1"/>
        <w:tabs>
          <w:tab w:val="right" w:leader="dot" w:pos="3599"/>
        </w:tabs>
        <w:rPr>
          <w:noProof/>
        </w:rPr>
      </w:pPr>
      <w:r w:rsidRPr="00022A35">
        <w:rPr>
          <w:noProof/>
        </w:rPr>
        <w:t>Индекс</w:t>
      </w:r>
    </w:p>
    <w:p w:rsidR="00C731A1" w:rsidRPr="00022A35" w:rsidRDefault="00C731A1">
      <w:pPr>
        <w:pStyle w:val="Index2"/>
        <w:tabs>
          <w:tab w:val="right" w:leader="dot" w:pos="3599"/>
        </w:tabs>
        <w:rPr>
          <w:noProof/>
        </w:rPr>
      </w:pPr>
      <w:r w:rsidRPr="00022A35">
        <w:rPr>
          <w:noProof/>
        </w:rPr>
        <w:t>Термин Индекс, 11</w:t>
      </w:r>
    </w:p>
    <w:p w:rsidR="00C731A1" w:rsidRPr="00022A35" w:rsidRDefault="00C731A1">
      <w:pPr>
        <w:pStyle w:val="Index1"/>
        <w:tabs>
          <w:tab w:val="right" w:leader="dot" w:pos="3599"/>
        </w:tabs>
        <w:rPr>
          <w:noProof/>
        </w:rPr>
      </w:pPr>
      <w:r w:rsidRPr="00022A35">
        <w:rPr>
          <w:noProof/>
        </w:rPr>
        <w:t>Кнопка, 44</w:t>
      </w:r>
    </w:p>
    <w:p w:rsidR="00C731A1" w:rsidRPr="00022A35" w:rsidRDefault="00C731A1">
      <w:pPr>
        <w:pStyle w:val="Index2"/>
        <w:tabs>
          <w:tab w:val="right" w:leader="dot" w:pos="3599"/>
        </w:tabs>
        <w:rPr>
          <w:noProof/>
        </w:rPr>
      </w:pPr>
      <w:r w:rsidRPr="00022A35">
        <w:rPr>
          <w:noProof/>
        </w:rPr>
        <w:t>Кнопка Contents, 56</w:t>
      </w:r>
    </w:p>
    <w:p w:rsidR="00C731A1" w:rsidRPr="00022A35" w:rsidRDefault="00C731A1">
      <w:pPr>
        <w:pStyle w:val="Index2"/>
        <w:tabs>
          <w:tab w:val="right" w:leader="dot" w:pos="3599"/>
        </w:tabs>
        <w:rPr>
          <w:noProof/>
        </w:rPr>
      </w:pPr>
      <w:r w:rsidRPr="00022A35">
        <w:rPr>
          <w:noProof/>
        </w:rPr>
        <w:t>Кнопка Create New Project, 34</w:t>
      </w:r>
    </w:p>
    <w:p w:rsidR="00C731A1" w:rsidRPr="00022A35" w:rsidRDefault="00C731A1">
      <w:pPr>
        <w:pStyle w:val="Index2"/>
        <w:tabs>
          <w:tab w:val="right" w:leader="dot" w:pos="3599"/>
        </w:tabs>
        <w:rPr>
          <w:noProof/>
        </w:rPr>
      </w:pPr>
      <w:r w:rsidRPr="00022A35">
        <w:rPr>
          <w:noProof/>
        </w:rPr>
        <w:t>Кнопка Generate Help, 45</w:t>
      </w:r>
    </w:p>
    <w:p w:rsidR="00C731A1" w:rsidRPr="00022A35" w:rsidRDefault="00C731A1">
      <w:pPr>
        <w:pStyle w:val="Index2"/>
        <w:tabs>
          <w:tab w:val="right" w:leader="dot" w:pos="3599"/>
        </w:tabs>
        <w:rPr>
          <w:noProof/>
        </w:rPr>
      </w:pPr>
      <w:r w:rsidRPr="00022A35">
        <w:rPr>
          <w:noProof/>
        </w:rPr>
        <w:t>Кнопка Help, 44</w:t>
      </w:r>
    </w:p>
    <w:p w:rsidR="00C731A1" w:rsidRPr="00022A35" w:rsidRDefault="00C731A1">
      <w:pPr>
        <w:pStyle w:val="Index2"/>
        <w:tabs>
          <w:tab w:val="right" w:leader="dot" w:pos="3599"/>
        </w:tabs>
        <w:rPr>
          <w:noProof/>
        </w:rPr>
      </w:pPr>
      <w:r w:rsidRPr="00022A35">
        <w:rPr>
          <w:noProof/>
        </w:rPr>
        <w:t>Кнопка Index, 56</w:t>
      </w:r>
    </w:p>
    <w:p w:rsidR="00C731A1" w:rsidRPr="00022A35" w:rsidRDefault="00C731A1">
      <w:pPr>
        <w:pStyle w:val="Index2"/>
        <w:tabs>
          <w:tab w:val="right" w:leader="dot" w:pos="3599"/>
        </w:tabs>
        <w:rPr>
          <w:noProof/>
        </w:rPr>
      </w:pPr>
      <w:r w:rsidRPr="00022A35">
        <w:rPr>
          <w:noProof/>
        </w:rPr>
        <w:t>Кнопка Save All Files And Compile, 55</w:t>
      </w:r>
    </w:p>
    <w:p w:rsidR="00C731A1" w:rsidRPr="00022A35" w:rsidRDefault="00C731A1">
      <w:pPr>
        <w:pStyle w:val="Index2"/>
        <w:tabs>
          <w:tab w:val="right" w:leader="dot" w:pos="3599"/>
        </w:tabs>
        <w:rPr>
          <w:noProof/>
        </w:rPr>
      </w:pPr>
      <w:r w:rsidRPr="00022A35">
        <w:rPr>
          <w:noProof/>
        </w:rPr>
        <w:t>Кнопка Search, 56, 58</w:t>
      </w:r>
    </w:p>
    <w:p w:rsidR="00C731A1" w:rsidRPr="00022A35" w:rsidRDefault="00C731A1">
      <w:pPr>
        <w:pStyle w:val="Index2"/>
        <w:tabs>
          <w:tab w:val="right" w:leader="dot" w:pos="3599"/>
        </w:tabs>
        <w:rPr>
          <w:noProof/>
        </w:rPr>
      </w:pPr>
      <w:r w:rsidRPr="00022A35">
        <w:rPr>
          <w:noProof/>
        </w:rPr>
        <w:t>Кнопка выбора файла, 34, 38</w:t>
      </w:r>
    </w:p>
    <w:p w:rsidR="00C731A1" w:rsidRPr="00022A35" w:rsidRDefault="00C731A1">
      <w:pPr>
        <w:pStyle w:val="Index1"/>
        <w:tabs>
          <w:tab w:val="right" w:leader="dot" w:pos="3599"/>
        </w:tabs>
        <w:rPr>
          <w:noProof/>
        </w:rPr>
      </w:pPr>
      <w:r w:rsidRPr="00022A35">
        <w:rPr>
          <w:noProof/>
        </w:rPr>
        <w:t>Контекстно-зависимая</w:t>
      </w:r>
    </w:p>
    <w:p w:rsidR="00C731A1" w:rsidRPr="00022A35" w:rsidRDefault="00C731A1">
      <w:pPr>
        <w:pStyle w:val="Index2"/>
        <w:tabs>
          <w:tab w:val="right" w:leader="dot" w:pos="3599"/>
        </w:tabs>
        <w:rPr>
          <w:noProof/>
        </w:rPr>
      </w:pPr>
      <w:r w:rsidRPr="00022A35">
        <w:rPr>
          <w:noProof/>
        </w:rPr>
        <w:t>Контекстно-зависимая ЭС, 54</w:t>
      </w:r>
    </w:p>
    <w:p w:rsidR="00C731A1" w:rsidRPr="00022A35" w:rsidRDefault="00C731A1">
      <w:pPr>
        <w:pStyle w:val="Index2"/>
        <w:tabs>
          <w:tab w:val="right" w:leader="dot" w:pos="3599"/>
        </w:tabs>
        <w:rPr>
          <w:noProof/>
        </w:rPr>
      </w:pPr>
      <w:r w:rsidRPr="00022A35">
        <w:rPr>
          <w:noProof/>
        </w:rPr>
        <w:t>Термин Контекстно-зависимая ЭС, 54</w:t>
      </w:r>
    </w:p>
    <w:p w:rsidR="00C731A1" w:rsidRPr="00022A35" w:rsidRDefault="00C731A1">
      <w:pPr>
        <w:pStyle w:val="Index1"/>
        <w:tabs>
          <w:tab w:val="right" w:leader="dot" w:pos="3599"/>
        </w:tabs>
        <w:rPr>
          <w:noProof/>
        </w:rPr>
      </w:pPr>
      <w:r w:rsidRPr="00022A35">
        <w:rPr>
          <w:noProof/>
        </w:rPr>
        <w:t>Макрос</w:t>
      </w:r>
    </w:p>
    <w:p w:rsidR="00C731A1" w:rsidRPr="00022A35" w:rsidRDefault="00C731A1">
      <w:pPr>
        <w:pStyle w:val="Index2"/>
        <w:tabs>
          <w:tab w:val="right" w:leader="dot" w:pos="3599"/>
        </w:tabs>
        <w:rPr>
          <w:noProof/>
        </w:rPr>
      </w:pPr>
      <w:r w:rsidRPr="00022A35">
        <w:rPr>
          <w:noProof/>
        </w:rPr>
        <w:t>Макрос gh complete doc, 53</w:t>
      </w:r>
    </w:p>
    <w:p w:rsidR="00C731A1" w:rsidRPr="00022A35" w:rsidRDefault="00C731A1">
      <w:pPr>
        <w:pStyle w:val="Index2"/>
        <w:tabs>
          <w:tab w:val="right" w:leader="dot" w:pos="3599"/>
        </w:tabs>
        <w:rPr>
          <w:noProof/>
        </w:rPr>
      </w:pPr>
      <w:r w:rsidRPr="00022A35">
        <w:rPr>
          <w:noProof/>
        </w:rPr>
        <w:t>Макрос gh start, 47, 53</w:t>
      </w:r>
    </w:p>
    <w:p w:rsidR="00C731A1" w:rsidRPr="00022A35" w:rsidRDefault="00C731A1">
      <w:pPr>
        <w:pStyle w:val="Index2"/>
        <w:tabs>
          <w:tab w:val="right" w:leader="dot" w:pos="3599"/>
        </w:tabs>
        <w:rPr>
          <w:noProof/>
        </w:rPr>
      </w:pPr>
      <w:r w:rsidRPr="00022A35">
        <w:rPr>
          <w:noProof/>
        </w:rPr>
        <w:t>Этап вызова пользовательского макроса, 47, 53</w:t>
      </w:r>
    </w:p>
    <w:p w:rsidR="00C731A1" w:rsidRPr="00022A35" w:rsidRDefault="00C731A1">
      <w:pPr>
        <w:pStyle w:val="Index1"/>
        <w:tabs>
          <w:tab w:val="right" w:leader="dot" w:pos="3599"/>
        </w:tabs>
        <w:rPr>
          <w:noProof/>
        </w:rPr>
      </w:pPr>
      <w:r w:rsidRPr="00022A35">
        <w:rPr>
          <w:noProof/>
        </w:rPr>
        <w:t>Настройка</w:t>
      </w:r>
    </w:p>
    <w:p w:rsidR="00C731A1" w:rsidRPr="00022A35" w:rsidRDefault="00C731A1">
      <w:pPr>
        <w:pStyle w:val="Index2"/>
        <w:tabs>
          <w:tab w:val="right" w:leader="dot" w:pos="3599"/>
        </w:tabs>
        <w:rPr>
          <w:noProof/>
        </w:rPr>
      </w:pPr>
      <w:r w:rsidRPr="00022A35">
        <w:rPr>
          <w:noProof/>
        </w:rPr>
        <w:t>Настройка внешнего вида ЭС, 60</w:t>
      </w:r>
    </w:p>
    <w:p w:rsidR="00C731A1" w:rsidRPr="00022A35" w:rsidRDefault="00C731A1">
      <w:pPr>
        <w:pStyle w:val="Index2"/>
        <w:tabs>
          <w:tab w:val="right" w:leader="dot" w:pos="3599"/>
        </w:tabs>
        <w:rPr>
          <w:noProof/>
        </w:rPr>
      </w:pPr>
      <w:r w:rsidRPr="00022A35">
        <w:rPr>
          <w:noProof/>
        </w:rPr>
        <w:t>Настройка параметров проекта, 39</w:t>
      </w:r>
    </w:p>
    <w:p w:rsidR="00C731A1" w:rsidRPr="00022A35" w:rsidRDefault="00C731A1">
      <w:pPr>
        <w:pStyle w:val="Index1"/>
        <w:tabs>
          <w:tab w:val="right" w:leader="dot" w:pos="3599"/>
        </w:tabs>
        <w:rPr>
          <w:noProof/>
        </w:rPr>
      </w:pPr>
      <w:r w:rsidRPr="00022A35">
        <w:rPr>
          <w:noProof/>
        </w:rPr>
        <w:t>Пакетный режим</w:t>
      </w:r>
    </w:p>
    <w:p w:rsidR="00C731A1" w:rsidRPr="00022A35" w:rsidRDefault="00C731A1">
      <w:pPr>
        <w:pStyle w:val="Index2"/>
        <w:tabs>
          <w:tab w:val="right" w:leader="dot" w:pos="3599"/>
        </w:tabs>
        <w:rPr>
          <w:noProof/>
        </w:rPr>
      </w:pPr>
      <w:r w:rsidRPr="00022A35">
        <w:rPr>
          <w:noProof/>
        </w:rPr>
        <w:t>Выполнение GenHelp в пакетном режиме, 45, 65</w:t>
      </w:r>
    </w:p>
    <w:p w:rsidR="00C731A1" w:rsidRPr="00022A35" w:rsidRDefault="00C731A1">
      <w:pPr>
        <w:pStyle w:val="Index1"/>
        <w:tabs>
          <w:tab w:val="right" w:leader="dot" w:pos="3599"/>
        </w:tabs>
        <w:rPr>
          <w:noProof/>
        </w:rPr>
      </w:pPr>
      <w:r w:rsidRPr="00022A35">
        <w:rPr>
          <w:noProof/>
        </w:rPr>
        <w:t>Папка</w:t>
      </w:r>
    </w:p>
    <w:p w:rsidR="00C731A1" w:rsidRPr="00022A35" w:rsidRDefault="00C731A1">
      <w:pPr>
        <w:pStyle w:val="Index2"/>
        <w:tabs>
          <w:tab w:val="right" w:leader="dot" w:pos="3599"/>
        </w:tabs>
        <w:rPr>
          <w:noProof/>
        </w:rPr>
      </w:pPr>
      <w:r w:rsidRPr="00022A35">
        <w:rPr>
          <w:noProof/>
        </w:rPr>
        <w:t>Папка dtree img, 24</w:t>
      </w:r>
    </w:p>
    <w:p w:rsidR="00C731A1" w:rsidRPr="00022A35" w:rsidRDefault="00C731A1">
      <w:pPr>
        <w:pStyle w:val="Index2"/>
        <w:tabs>
          <w:tab w:val="right" w:leader="dot" w:pos="3599"/>
        </w:tabs>
        <w:rPr>
          <w:noProof/>
        </w:rPr>
      </w:pPr>
      <w:r w:rsidRPr="00022A35">
        <w:rPr>
          <w:noProof/>
        </w:rPr>
        <w:t>Папка skin files, 24</w:t>
      </w:r>
    </w:p>
    <w:p w:rsidR="00C731A1" w:rsidRPr="00022A35" w:rsidRDefault="00C731A1">
      <w:pPr>
        <w:pStyle w:val="Index2"/>
        <w:tabs>
          <w:tab w:val="right" w:leader="dot" w:pos="3599"/>
        </w:tabs>
        <w:rPr>
          <w:noProof/>
        </w:rPr>
      </w:pPr>
      <w:r w:rsidRPr="00022A35">
        <w:rPr>
          <w:noProof/>
        </w:rPr>
        <w:t>Папка Skins, 63</w:t>
      </w:r>
    </w:p>
    <w:p w:rsidR="00C731A1" w:rsidRPr="00022A35" w:rsidRDefault="00C731A1">
      <w:pPr>
        <w:pStyle w:val="Index2"/>
        <w:tabs>
          <w:tab w:val="right" w:leader="dot" w:pos="3599"/>
        </w:tabs>
        <w:rPr>
          <w:noProof/>
        </w:rPr>
      </w:pPr>
      <w:r w:rsidRPr="00022A35">
        <w:rPr>
          <w:noProof/>
        </w:rPr>
        <w:t>Папка template img, 24</w:t>
      </w:r>
    </w:p>
    <w:p w:rsidR="00C731A1" w:rsidRPr="00022A35" w:rsidRDefault="00C731A1">
      <w:pPr>
        <w:pStyle w:val="Index2"/>
        <w:tabs>
          <w:tab w:val="right" w:leader="dot" w:pos="3599"/>
        </w:tabs>
        <w:rPr>
          <w:noProof/>
        </w:rPr>
      </w:pPr>
      <w:r w:rsidRPr="00022A35">
        <w:rPr>
          <w:noProof/>
        </w:rPr>
        <w:t>Папка Update, 52, 60</w:t>
      </w:r>
    </w:p>
    <w:p w:rsidR="00C731A1" w:rsidRPr="00022A35" w:rsidRDefault="00C731A1">
      <w:pPr>
        <w:pStyle w:val="Index2"/>
        <w:tabs>
          <w:tab w:val="right" w:leader="dot" w:pos="3599"/>
        </w:tabs>
        <w:rPr>
          <w:noProof/>
        </w:rPr>
      </w:pPr>
      <w:r w:rsidRPr="00022A35">
        <w:rPr>
          <w:noProof/>
        </w:rPr>
        <w:t>Папка обновления, 35</w:t>
      </w:r>
    </w:p>
    <w:p w:rsidR="00C731A1" w:rsidRPr="00022A35" w:rsidRDefault="00C731A1">
      <w:pPr>
        <w:pStyle w:val="Index2"/>
        <w:tabs>
          <w:tab w:val="right" w:leader="dot" w:pos="3599"/>
        </w:tabs>
        <w:rPr>
          <w:noProof/>
        </w:rPr>
      </w:pPr>
      <w:r w:rsidRPr="00022A35">
        <w:rPr>
          <w:noProof/>
        </w:rPr>
        <w:t>Папка результата, 35, 36</w:t>
      </w:r>
    </w:p>
    <w:p w:rsidR="00C731A1" w:rsidRPr="00022A35" w:rsidRDefault="00C731A1">
      <w:pPr>
        <w:pStyle w:val="Index1"/>
        <w:tabs>
          <w:tab w:val="right" w:leader="dot" w:pos="3599"/>
        </w:tabs>
        <w:rPr>
          <w:noProof/>
        </w:rPr>
      </w:pPr>
      <w:r w:rsidRPr="00022A35">
        <w:rPr>
          <w:noProof/>
        </w:rPr>
        <w:t>Параграф</w:t>
      </w:r>
    </w:p>
    <w:p w:rsidR="00C731A1" w:rsidRPr="00022A35" w:rsidRDefault="00C731A1">
      <w:pPr>
        <w:pStyle w:val="Index2"/>
        <w:tabs>
          <w:tab w:val="right" w:leader="dot" w:pos="3599"/>
        </w:tabs>
        <w:rPr>
          <w:noProof/>
        </w:rPr>
      </w:pPr>
      <w:r w:rsidRPr="00022A35">
        <w:rPr>
          <w:noProof/>
        </w:rPr>
        <w:t>Пустой параграф, 42, 47</w:t>
      </w:r>
    </w:p>
    <w:p w:rsidR="00C731A1" w:rsidRPr="00022A35" w:rsidRDefault="00C731A1">
      <w:pPr>
        <w:pStyle w:val="Index2"/>
        <w:tabs>
          <w:tab w:val="right" w:leader="dot" w:pos="3599"/>
        </w:tabs>
        <w:rPr>
          <w:noProof/>
        </w:rPr>
      </w:pPr>
      <w:r w:rsidRPr="00022A35">
        <w:rPr>
          <w:noProof/>
        </w:rPr>
        <w:t>Термин Параграф, 12, 29</w:t>
      </w:r>
    </w:p>
    <w:p w:rsidR="00C731A1" w:rsidRPr="00022A35" w:rsidRDefault="00C731A1">
      <w:pPr>
        <w:pStyle w:val="Index1"/>
        <w:tabs>
          <w:tab w:val="right" w:leader="dot" w:pos="3599"/>
        </w:tabs>
        <w:rPr>
          <w:noProof/>
        </w:rPr>
      </w:pPr>
      <w:r w:rsidRPr="00022A35">
        <w:rPr>
          <w:noProof/>
        </w:rPr>
        <w:t>Параметр</w:t>
      </w:r>
    </w:p>
    <w:p w:rsidR="00C731A1" w:rsidRPr="00022A35" w:rsidRDefault="00C731A1">
      <w:pPr>
        <w:pStyle w:val="Index2"/>
        <w:tabs>
          <w:tab w:val="right" w:leader="dot" w:pos="3599"/>
        </w:tabs>
        <w:rPr>
          <w:noProof/>
        </w:rPr>
      </w:pPr>
      <w:r w:rsidRPr="00022A35">
        <w:rPr>
          <w:noProof/>
        </w:rPr>
        <w:t>Настройка параметров проекта, 39</w:t>
      </w:r>
    </w:p>
    <w:p w:rsidR="00C731A1" w:rsidRPr="00022A35" w:rsidRDefault="00C731A1">
      <w:pPr>
        <w:pStyle w:val="Index1"/>
        <w:tabs>
          <w:tab w:val="right" w:leader="dot" w:pos="3599"/>
        </w:tabs>
        <w:rPr>
          <w:noProof/>
        </w:rPr>
      </w:pPr>
      <w:r w:rsidRPr="00022A35">
        <w:rPr>
          <w:noProof/>
        </w:rPr>
        <w:t>Первоисточник</w:t>
      </w:r>
    </w:p>
    <w:p w:rsidR="00C731A1" w:rsidRPr="00022A35" w:rsidRDefault="00C731A1">
      <w:pPr>
        <w:pStyle w:val="Index2"/>
        <w:tabs>
          <w:tab w:val="right" w:leader="dot" w:pos="3599"/>
        </w:tabs>
        <w:rPr>
          <w:noProof/>
        </w:rPr>
      </w:pPr>
      <w:r w:rsidRPr="00022A35">
        <w:rPr>
          <w:noProof/>
        </w:rPr>
        <w:t>Концепция единого первоисточника, 14</w:t>
      </w:r>
    </w:p>
    <w:p w:rsidR="00C731A1" w:rsidRPr="00022A35" w:rsidRDefault="00C731A1">
      <w:pPr>
        <w:pStyle w:val="Index2"/>
        <w:tabs>
          <w:tab w:val="right" w:leader="dot" w:pos="3599"/>
        </w:tabs>
        <w:rPr>
          <w:noProof/>
        </w:rPr>
      </w:pPr>
      <w:r w:rsidRPr="00022A35">
        <w:rPr>
          <w:noProof/>
        </w:rPr>
        <w:t>Подготовка первоисточника, 30</w:t>
      </w:r>
    </w:p>
    <w:p w:rsidR="00C731A1" w:rsidRPr="00022A35" w:rsidRDefault="00C731A1">
      <w:pPr>
        <w:pStyle w:val="Index2"/>
        <w:tabs>
          <w:tab w:val="right" w:leader="dot" w:pos="3599"/>
        </w:tabs>
        <w:rPr>
          <w:noProof/>
        </w:rPr>
      </w:pPr>
      <w:r w:rsidRPr="00022A35">
        <w:rPr>
          <w:noProof/>
        </w:rPr>
        <w:t>Путь доступа к файлу первоисточника, 34</w:t>
      </w:r>
    </w:p>
    <w:p w:rsidR="00C731A1" w:rsidRPr="00022A35" w:rsidRDefault="00C731A1">
      <w:pPr>
        <w:pStyle w:val="Index2"/>
        <w:tabs>
          <w:tab w:val="right" w:leader="dot" w:pos="3599"/>
        </w:tabs>
        <w:rPr>
          <w:noProof/>
        </w:rPr>
      </w:pPr>
      <w:r w:rsidRPr="00022A35">
        <w:rPr>
          <w:noProof/>
        </w:rPr>
        <w:t>Требования к первоисточнику, 28</w:t>
      </w:r>
    </w:p>
    <w:p w:rsidR="00C731A1" w:rsidRPr="00022A35" w:rsidRDefault="00C731A1">
      <w:pPr>
        <w:pStyle w:val="Index1"/>
        <w:tabs>
          <w:tab w:val="right" w:leader="dot" w:pos="3599"/>
        </w:tabs>
        <w:rPr>
          <w:noProof/>
        </w:rPr>
      </w:pPr>
      <w:r w:rsidRPr="00022A35">
        <w:rPr>
          <w:noProof/>
        </w:rPr>
        <w:t>Подготовка</w:t>
      </w:r>
    </w:p>
    <w:p w:rsidR="00C731A1" w:rsidRPr="00022A35" w:rsidRDefault="00C731A1">
      <w:pPr>
        <w:pStyle w:val="Index2"/>
        <w:tabs>
          <w:tab w:val="right" w:leader="dot" w:pos="3599"/>
        </w:tabs>
        <w:rPr>
          <w:noProof/>
        </w:rPr>
      </w:pPr>
      <w:r w:rsidRPr="00022A35">
        <w:rPr>
          <w:noProof/>
        </w:rPr>
        <w:t>Подготовка первоисточника, 30</w:t>
      </w:r>
    </w:p>
    <w:p w:rsidR="00C731A1" w:rsidRPr="00022A35" w:rsidRDefault="00C731A1">
      <w:pPr>
        <w:pStyle w:val="Index1"/>
        <w:tabs>
          <w:tab w:val="right" w:leader="dot" w:pos="3599"/>
        </w:tabs>
        <w:rPr>
          <w:noProof/>
        </w:rPr>
      </w:pPr>
      <w:r w:rsidRPr="00022A35">
        <w:rPr>
          <w:noProof/>
        </w:rPr>
        <w:t>Поиск</w:t>
      </w:r>
    </w:p>
    <w:p w:rsidR="00C731A1" w:rsidRPr="00022A35" w:rsidRDefault="00C731A1">
      <w:pPr>
        <w:pStyle w:val="Index2"/>
        <w:tabs>
          <w:tab w:val="right" w:leader="dot" w:pos="3599"/>
        </w:tabs>
        <w:rPr>
          <w:noProof/>
        </w:rPr>
      </w:pPr>
      <w:r w:rsidRPr="00022A35">
        <w:rPr>
          <w:noProof/>
        </w:rPr>
        <w:t>Поиск информации средствами ЭС, 58</w:t>
      </w:r>
    </w:p>
    <w:p w:rsidR="00C731A1" w:rsidRPr="00022A35" w:rsidRDefault="00C731A1">
      <w:pPr>
        <w:pStyle w:val="Index2"/>
        <w:tabs>
          <w:tab w:val="right" w:leader="dot" w:pos="3599"/>
        </w:tabs>
        <w:rPr>
          <w:noProof/>
        </w:rPr>
      </w:pPr>
      <w:r w:rsidRPr="00022A35">
        <w:rPr>
          <w:noProof/>
        </w:rPr>
        <w:t>Поиск существующего файла проекта, 38</w:t>
      </w:r>
    </w:p>
    <w:p w:rsidR="00C731A1" w:rsidRPr="00022A35" w:rsidRDefault="00C731A1">
      <w:pPr>
        <w:pStyle w:val="Index2"/>
        <w:tabs>
          <w:tab w:val="right" w:leader="dot" w:pos="3599"/>
        </w:tabs>
        <w:rPr>
          <w:noProof/>
        </w:rPr>
      </w:pPr>
      <w:r w:rsidRPr="00022A35">
        <w:rPr>
          <w:noProof/>
        </w:rPr>
        <w:t>Этап построения полнотекстовой базы поиска, 48</w:t>
      </w:r>
    </w:p>
    <w:p w:rsidR="00C731A1" w:rsidRPr="00022A35" w:rsidRDefault="00C731A1">
      <w:pPr>
        <w:pStyle w:val="Index1"/>
        <w:tabs>
          <w:tab w:val="right" w:leader="dot" w:pos="3599"/>
        </w:tabs>
        <w:rPr>
          <w:noProof/>
        </w:rPr>
      </w:pPr>
      <w:r w:rsidRPr="00022A35">
        <w:rPr>
          <w:noProof/>
        </w:rPr>
        <w:t>Поле</w:t>
      </w:r>
    </w:p>
    <w:p w:rsidR="00C731A1" w:rsidRPr="00022A35" w:rsidRDefault="00C731A1">
      <w:pPr>
        <w:pStyle w:val="Index2"/>
        <w:tabs>
          <w:tab w:val="right" w:leader="dot" w:pos="3599"/>
        </w:tabs>
        <w:rPr>
          <w:noProof/>
        </w:rPr>
      </w:pPr>
      <w:r w:rsidRPr="00022A35">
        <w:rPr>
          <w:noProof/>
        </w:rPr>
        <w:t>Ниспадающий список Current Projects, 35, 37</w:t>
      </w:r>
    </w:p>
    <w:p w:rsidR="00C731A1" w:rsidRPr="00022A35" w:rsidRDefault="00C731A1">
      <w:pPr>
        <w:pStyle w:val="Index2"/>
        <w:tabs>
          <w:tab w:val="right" w:leader="dot" w:pos="3599"/>
        </w:tabs>
        <w:rPr>
          <w:noProof/>
        </w:rPr>
      </w:pPr>
      <w:r w:rsidRPr="00022A35">
        <w:rPr>
          <w:noProof/>
        </w:rPr>
        <w:t>Ниспадающий список Outline Levels, 40, 41, 47</w:t>
      </w:r>
    </w:p>
    <w:p w:rsidR="00C731A1" w:rsidRPr="00022A35" w:rsidRDefault="00C731A1">
      <w:pPr>
        <w:pStyle w:val="Index2"/>
        <w:tabs>
          <w:tab w:val="right" w:leader="dot" w:pos="3599"/>
        </w:tabs>
        <w:rPr>
          <w:noProof/>
        </w:rPr>
      </w:pPr>
      <w:r w:rsidRPr="00022A35">
        <w:rPr>
          <w:noProof/>
        </w:rPr>
        <w:t>Ниспадающий список Select a Skin, 34</w:t>
      </w:r>
    </w:p>
    <w:p w:rsidR="00C731A1" w:rsidRPr="00022A35" w:rsidRDefault="00C731A1">
      <w:pPr>
        <w:pStyle w:val="Index2"/>
        <w:tabs>
          <w:tab w:val="right" w:leader="dot" w:pos="3599"/>
        </w:tabs>
        <w:rPr>
          <w:noProof/>
        </w:rPr>
      </w:pPr>
      <w:r w:rsidRPr="00022A35">
        <w:rPr>
          <w:noProof/>
        </w:rPr>
        <w:t>Поле Allowed styles for outline, 40, 41, 47</w:t>
      </w:r>
    </w:p>
    <w:p w:rsidR="00C731A1" w:rsidRPr="00022A35" w:rsidRDefault="00C731A1">
      <w:pPr>
        <w:pStyle w:val="Index2"/>
        <w:tabs>
          <w:tab w:val="right" w:leader="dot" w:pos="3599"/>
        </w:tabs>
        <w:rPr>
          <w:noProof/>
        </w:rPr>
      </w:pPr>
      <w:r w:rsidRPr="00022A35">
        <w:rPr>
          <w:noProof/>
        </w:rPr>
        <w:t>Поле Delete for DOC (list of bookmark prefixes), 39, 53</w:t>
      </w:r>
    </w:p>
    <w:p w:rsidR="00C731A1" w:rsidRPr="00022A35" w:rsidRDefault="00C731A1">
      <w:pPr>
        <w:pStyle w:val="Index2"/>
        <w:tabs>
          <w:tab w:val="right" w:leader="dot" w:pos="3599"/>
        </w:tabs>
        <w:rPr>
          <w:noProof/>
        </w:rPr>
      </w:pPr>
      <w:r w:rsidRPr="00022A35">
        <w:rPr>
          <w:noProof/>
        </w:rPr>
        <w:t>Поле Delete for HTML (list of bookmark prefixes), 39, 46</w:t>
      </w:r>
    </w:p>
    <w:p w:rsidR="00C731A1" w:rsidRPr="00022A35" w:rsidRDefault="00C731A1">
      <w:pPr>
        <w:pStyle w:val="Index2"/>
        <w:tabs>
          <w:tab w:val="right" w:leader="dot" w:pos="3599"/>
        </w:tabs>
        <w:rPr>
          <w:noProof/>
        </w:rPr>
      </w:pPr>
      <w:r w:rsidRPr="00022A35">
        <w:rPr>
          <w:noProof/>
        </w:rPr>
        <w:t>Поле File name, 34</w:t>
      </w:r>
    </w:p>
    <w:p w:rsidR="00C731A1" w:rsidRPr="00022A35" w:rsidRDefault="00C731A1">
      <w:pPr>
        <w:pStyle w:val="Index2"/>
        <w:tabs>
          <w:tab w:val="right" w:leader="dot" w:pos="3599"/>
        </w:tabs>
        <w:rPr>
          <w:noProof/>
        </w:rPr>
      </w:pPr>
      <w:r w:rsidRPr="00022A35">
        <w:rPr>
          <w:noProof/>
        </w:rPr>
        <w:t>Поле Make subheadings of styles, 40, 41, 47</w:t>
      </w:r>
    </w:p>
    <w:p w:rsidR="00C731A1" w:rsidRPr="00022A35" w:rsidRDefault="00C731A1">
      <w:pPr>
        <w:pStyle w:val="Index2"/>
        <w:tabs>
          <w:tab w:val="right" w:leader="dot" w:pos="3599"/>
        </w:tabs>
        <w:rPr>
          <w:noProof/>
        </w:rPr>
      </w:pPr>
      <w:r w:rsidRPr="00022A35">
        <w:rPr>
          <w:noProof/>
        </w:rPr>
        <w:t>Поле Path to the Project Settings File, 34</w:t>
      </w:r>
    </w:p>
    <w:p w:rsidR="00C731A1" w:rsidRPr="00022A35" w:rsidRDefault="00C731A1">
      <w:pPr>
        <w:pStyle w:val="Index2"/>
        <w:tabs>
          <w:tab w:val="right" w:leader="dot" w:pos="3599"/>
        </w:tabs>
        <w:rPr>
          <w:noProof/>
        </w:rPr>
      </w:pPr>
      <w:r w:rsidRPr="00022A35">
        <w:rPr>
          <w:noProof/>
        </w:rPr>
        <w:t>Поле Path to the Source Word Document, 34</w:t>
      </w:r>
    </w:p>
    <w:p w:rsidR="00C731A1" w:rsidRPr="00022A35" w:rsidRDefault="00C731A1">
      <w:pPr>
        <w:pStyle w:val="Index2"/>
        <w:tabs>
          <w:tab w:val="right" w:leader="dot" w:pos="3599"/>
        </w:tabs>
        <w:rPr>
          <w:noProof/>
        </w:rPr>
      </w:pPr>
      <w:r w:rsidRPr="00022A35">
        <w:rPr>
          <w:noProof/>
        </w:rPr>
        <w:t>Поле Project Name, 34</w:t>
      </w:r>
    </w:p>
    <w:p w:rsidR="00C731A1" w:rsidRPr="00022A35" w:rsidRDefault="00C731A1">
      <w:pPr>
        <w:pStyle w:val="Index2"/>
        <w:tabs>
          <w:tab w:val="right" w:leader="dot" w:pos="3599"/>
        </w:tabs>
        <w:rPr>
          <w:noProof/>
        </w:rPr>
      </w:pPr>
      <w:r w:rsidRPr="00022A35">
        <w:rPr>
          <w:noProof/>
        </w:rPr>
        <w:t>Поле Replace for DOC (list of change parameters), 43</w:t>
      </w:r>
    </w:p>
    <w:p w:rsidR="00C731A1" w:rsidRPr="00022A35" w:rsidRDefault="00C731A1">
      <w:pPr>
        <w:pStyle w:val="Index2"/>
        <w:tabs>
          <w:tab w:val="right" w:leader="dot" w:pos="3599"/>
        </w:tabs>
        <w:rPr>
          <w:noProof/>
        </w:rPr>
      </w:pPr>
      <w:r w:rsidRPr="00022A35">
        <w:rPr>
          <w:noProof/>
        </w:rPr>
        <w:t>Поле Replace for HTML (list of change parameters), 42</w:t>
      </w:r>
    </w:p>
    <w:p w:rsidR="00C731A1" w:rsidRPr="00022A35" w:rsidRDefault="00C731A1">
      <w:pPr>
        <w:pStyle w:val="Index2"/>
        <w:tabs>
          <w:tab w:val="right" w:leader="dot" w:pos="3599"/>
        </w:tabs>
        <w:rPr>
          <w:noProof/>
        </w:rPr>
      </w:pPr>
      <w:r w:rsidRPr="00022A35">
        <w:rPr>
          <w:noProof/>
        </w:rPr>
        <w:t>Поле XE, 32</w:t>
      </w:r>
    </w:p>
    <w:p w:rsidR="00C731A1" w:rsidRPr="00022A35" w:rsidRDefault="00C731A1">
      <w:pPr>
        <w:pStyle w:val="Index2"/>
        <w:tabs>
          <w:tab w:val="right" w:leader="dot" w:pos="3599"/>
        </w:tabs>
        <w:rPr>
          <w:noProof/>
        </w:rPr>
      </w:pPr>
      <w:r w:rsidRPr="00022A35">
        <w:rPr>
          <w:noProof/>
        </w:rPr>
        <w:t>Расстановка полей XE, 32</w:t>
      </w:r>
    </w:p>
    <w:p w:rsidR="00C731A1" w:rsidRPr="00022A35" w:rsidRDefault="00C731A1">
      <w:pPr>
        <w:pStyle w:val="Index2"/>
        <w:tabs>
          <w:tab w:val="right" w:leader="dot" w:pos="3599"/>
        </w:tabs>
        <w:rPr>
          <w:noProof/>
        </w:rPr>
      </w:pPr>
      <w:r w:rsidRPr="00022A35">
        <w:rPr>
          <w:noProof/>
        </w:rPr>
        <w:t>Флажок CHM, 44, 52</w:t>
      </w:r>
    </w:p>
    <w:p w:rsidR="00C731A1" w:rsidRPr="00022A35" w:rsidRDefault="00C731A1">
      <w:pPr>
        <w:pStyle w:val="Index2"/>
        <w:tabs>
          <w:tab w:val="right" w:leader="dot" w:pos="3599"/>
        </w:tabs>
        <w:rPr>
          <w:noProof/>
        </w:rPr>
      </w:pPr>
      <w:r w:rsidRPr="00022A35">
        <w:rPr>
          <w:noProof/>
        </w:rPr>
        <w:t>Флажок Correct outlined text, 40, 47</w:t>
      </w:r>
    </w:p>
    <w:p w:rsidR="00C731A1" w:rsidRPr="00022A35" w:rsidRDefault="00C731A1">
      <w:pPr>
        <w:pStyle w:val="Index2"/>
        <w:tabs>
          <w:tab w:val="right" w:leader="dot" w:pos="3599"/>
        </w:tabs>
        <w:rPr>
          <w:noProof/>
        </w:rPr>
      </w:pPr>
      <w:r w:rsidRPr="00022A35">
        <w:rPr>
          <w:noProof/>
        </w:rPr>
        <w:t>Флажок Detailed trace, 44, 45</w:t>
      </w:r>
    </w:p>
    <w:p w:rsidR="00C731A1" w:rsidRPr="00022A35" w:rsidRDefault="00C731A1">
      <w:pPr>
        <w:pStyle w:val="Index2"/>
        <w:tabs>
          <w:tab w:val="right" w:leader="dot" w:pos="3599"/>
        </w:tabs>
        <w:rPr>
          <w:noProof/>
        </w:rPr>
      </w:pPr>
      <w:r w:rsidRPr="00022A35">
        <w:rPr>
          <w:noProof/>
        </w:rPr>
        <w:t>Флажок DOC, 44</w:t>
      </w:r>
    </w:p>
    <w:p w:rsidR="00C731A1" w:rsidRPr="00022A35" w:rsidRDefault="00C731A1">
      <w:pPr>
        <w:pStyle w:val="Index2"/>
        <w:tabs>
          <w:tab w:val="right" w:leader="dot" w:pos="3599"/>
        </w:tabs>
        <w:rPr>
          <w:noProof/>
        </w:rPr>
      </w:pPr>
      <w:r w:rsidRPr="00022A35">
        <w:rPr>
          <w:noProof/>
        </w:rPr>
        <w:t>Флажок HTML, 44, 52</w:t>
      </w:r>
    </w:p>
    <w:p w:rsidR="00C731A1" w:rsidRPr="00022A35" w:rsidRDefault="00C731A1">
      <w:pPr>
        <w:pStyle w:val="Index2"/>
        <w:tabs>
          <w:tab w:val="right" w:leader="dot" w:pos="3599"/>
        </w:tabs>
        <w:rPr>
          <w:noProof/>
        </w:rPr>
      </w:pPr>
      <w:r w:rsidRPr="00022A35">
        <w:rPr>
          <w:noProof/>
        </w:rPr>
        <w:t>Флажок New Project, 33</w:t>
      </w:r>
    </w:p>
    <w:p w:rsidR="00C731A1" w:rsidRPr="00022A35" w:rsidRDefault="00C731A1">
      <w:pPr>
        <w:pStyle w:val="Index2"/>
        <w:tabs>
          <w:tab w:val="right" w:leader="dot" w:pos="3599"/>
        </w:tabs>
        <w:rPr>
          <w:noProof/>
        </w:rPr>
      </w:pPr>
      <w:r w:rsidRPr="00022A35">
        <w:rPr>
          <w:noProof/>
        </w:rPr>
        <w:t>Флажок View HTML output, 44</w:t>
      </w:r>
    </w:p>
    <w:p w:rsidR="00C731A1" w:rsidRPr="00022A35" w:rsidRDefault="00C731A1">
      <w:pPr>
        <w:pStyle w:val="Index2"/>
        <w:tabs>
          <w:tab w:val="right" w:leader="dot" w:pos="3599"/>
        </w:tabs>
        <w:rPr>
          <w:noProof/>
        </w:rPr>
      </w:pPr>
      <w:r w:rsidRPr="00022A35">
        <w:rPr>
          <w:noProof/>
        </w:rPr>
        <w:t>Флажок View Word's work, 44, 46</w:t>
      </w:r>
    </w:p>
    <w:p w:rsidR="00C731A1" w:rsidRPr="00022A35" w:rsidRDefault="00C731A1">
      <w:pPr>
        <w:pStyle w:val="Index1"/>
        <w:tabs>
          <w:tab w:val="right" w:leader="dot" w:pos="3599"/>
        </w:tabs>
        <w:rPr>
          <w:noProof/>
        </w:rPr>
      </w:pPr>
      <w:r w:rsidRPr="00022A35">
        <w:rPr>
          <w:noProof/>
        </w:rPr>
        <w:t>Правило</w:t>
      </w:r>
    </w:p>
    <w:p w:rsidR="00C731A1" w:rsidRPr="00022A35" w:rsidRDefault="00C731A1">
      <w:pPr>
        <w:pStyle w:val="Index2"/>
        <w:tabs>
          <w:tab w:val="right" w:leader="dot" w:pos="3599"/>
        </w:tabs>
        <w:rPr>
          <w:noProof/>
        </w:rPr>
      </w:pPr>
      <w:r w:rsidRPr="00022A35">
        <w:rPr>
          <w:noProof/>
        </w:rPr>
        <w:t>Правила передачи параметров в bat-файлах, 60</w:t>
      </w:r>
    </w:p>
    <w:p w:rsidR="00C731A1" w:rsidRPr="00022A35" w:rsidRDefault="00C731A1">
      <w:pPr>
        <w:pStyle w:val="Index2"/>
        <w:tabs>
          <w:tab w:val="right" w:leader="dot" w:pos="3599"/>
        </w:tabs>
        <w:rPr>
          <w:noProof/>
        </w:rPr>
      </w:pPr>
      <w:r w:rsidRPr="00022A35">
        <w:rPr>
          <w:noProof/>
        </w:rPr>
        <w:t>Правила указания списка, 42</w:t>
      </w:r>
    </w:p>
    <w:p w:rsidR="00C731A1" w:rsidRPr="00022A35" w:rsidRDefault="00C731A1">
      <w:pPr>
        <w:pStyle w:val="Index1"/>
        <w:tabs>
          <w:tab w:val="right" w:leader="dot" w:pos="3599"/>
        </w:tabs>
        <w:rPr>
          <w:noProof/>
        </w:rPr>
      </w:pPr>
      <w:r w:rsidRPr="00022A35">
        <w:rPr>
          <w:noProof/>
        </w:rPr>
        <w:t>Префикс</w:t>
      </w:r>
    </w:p>
    <w:p w:rsidR="00C731A1" w:rsidRPr="00022A35" w:rsidRDefault="00C731A1">
      <w:pPr>
        <w:pStyle w:val="Index2"/>
        <w:tabs>
          <w:tab w:val="right" w:leader="dot" w:pos="3599"/>
        </w:tabs>
        <w:rPr>
          <w:noProof/>
        </w:rPr>
      </w:pPr>
      <w:r w:rsidRPr="00022A35">
        <w:rPr>
          <w:noProof/>
        </w:rPr>
        <w:t>Префиксы закладок, 31</w:t>
      </w:r>
    </w:p>
    <w:p w:rsidR="00C731A1" w:rsidRPr="00022A35" w:rsidRDefault="00C731A1">
      <w:pPr>
        <w:pStyle w:val="Index1"/>
        <w:tabs>
          <w:tab w:val="right" w:leader="dot" w:pos="3599"/>
        </w:tabs>
        <w:rPr>
          <w:noProof/>
        </w:rPr>
      </w:pPr>
      <w:r w:rsidRPr="00022A35">
        <w:rPr>
          <w:noProof/>
        </w:rPr>
        <w:t>Программа</w:t>
      </w:r>
    </w:p>
    <w:p w:rsidR="00C731A1" w:rsidRPr="00022A35" w:rsidRDefault="00C731A1">
      <w:pPr>
        <w:pStyle w:val="Index2"/>
        <w:tabs>
          <w:tab w:val="right" w:leader="dot" w:pos="3599"/>
        </w:tabs>
        <w:rPr>
          <w:noProof/>
        </w:rPr>
      </w:pPr>
      <w:r w:rsidRPr="00022A35">
        <w:rPr>
          <w:noProof/>
        </w:rPr>
        <w:t>Microsoft Filter, 15, 20, 23, 50</w:t>
      </w:r>
    </w:p>
    <w:p w:rsidR="00C731A1" w:rsidRPr="00022A35" w:rsidRDefault="00C731A1">
      <w:pPr>
        <w:pStyle w:val="Index2"/>
        <w:tabs>
          <w:tab w:val="right" w:leader="dot" w:pos="3599"/>
        </w:tabs>
        <w:rPr>
          <w:noProof/>
        </w:rPr>
      </w:pPr>
      <w:r w:rsidRPr="00022A35">
        <w:rPr>
          <w:noProof/>
        </w:rPr>
        <w:t>Подпрограмма FileNameGenerator, 48</w:t>
      </w:r>
    </w:p>
    <w:p w:rsidR="00C731A1" w:rsidRPr="00022A35" w:rsidRDefault="00C731A1">
      <w:pPr>
        <w:pStyle w:val="Index2"/>
        <w:tabs>
          <w:tab w:val="right" w:leader="dot" w:pos="3599"/>
        </w:tabs>
        <w:rPr>
          <w:noProof/>
        </w:rPr>
      </w:pPr>
      <w:r w:rsidRPr="00022A35">
        <w:rPr>
          <w:noProof/>
        </w:rPr>
        <w:t>Программа Genh sr, 43</w:t>
      </w:r>
    </w:p>
    <w:p w:rsidR="00C731A1" w:rsidRPr="00022A35" w:rsidRDefault="00C731A1">
      <w:pPr>
        <w:pStyle w:val="Index2"/>
        <w:tabs>
          <w:tab w:val="right" w:leader="dot" w:pos="3599"/>
        </w:tabs>
        <w:rPr>
          <w:noProof/>
        </w:rPr>
      </w:pPr>
      <w:r w:rsidRPr="00022A35">
        <w:rPr>
          <w:noProof/>
        </w:rPr>
        <w:t>Программа GenHelp, 13</w:t>
      </w:r>
    </w:p>
    <w:p w:rsidR="00C731A1" w:rsidRPr="00022A35" w:rsidRDefault="00C731A1">
      <w:pPr>
        <w:pStyle w:val="Index2"/>
        <w:tabs>
          <w:tab w:val="right" w:leader="dot" w:pos="3599"/>
        </w:tabs>
        <w:rPr>
          <w:noProof/>
        </w:rPr>
      </w:pPr>
      <w:r w:rsidRPr="00022A35">
        <w:rPr>
          <w:noProof/>
        </w:rPr>
        <w:t>Программа hh.exe, 54</w:t>
      </w:r>
    </w:p>
    <w:p w:rsidR="00C731A1" w:rsidRPr="00022A35" w:rsidRDefault="00C731A1">
      <w:pPr>
        <w:pStyle w:val="Index2"/>
        <w:tabs>
          <w:tab w:val="right" w:leader="dot" w:pos="3599"/>
        </w:tabs>
        <w:rPr>
          <w:noProof/>
        </w:rPr>
      </w:pPr>
      <w:r w:rsidRPr="00022A35">
        <w:rPr>
          <w:noProof/>
        </w:rPr>
        <w:t>Программа hhc.exe, 16, 22, 55</w:t>
      </w:r>
    </w:p>
    <w:p w:rsidR="00C731A1" w:rsidRPr="00022A35" w:rsidRDefault="00C731A1">
      <w:pPr>
        <w:pStyle w:val="Index2"/>
        <w:tabs>
          <w:tab w:val="right" w:leader="dot" w:pos="3599"/>
        </w:tabs>
        <w:rPr>
          <w:noProof/>
        </w:rPr>
      </w:pPr>
      <w:r w:rsidRPr="00022A35">
        <w:rPr>
          <w:noProof/>
        </w:rPr>
        <w:t>Программа ufrex, 43</w:t>
      </w:r>
    </w:p>
    <w:p w:rsidR="00C731A1" w:rsidRPr="00022A35" w:rsidRDefault="00C731A1">
      <w:pPr>
        <w:pStyle w:val="Index1"/>
        <w:tabs>
          <w:tab w:val="right" w:leader="dot" w:pos="3599"/>
        </w:tabs>
        <w:rPr>
          <w:noProof/>
        </w:rPr>
      </w:pPr>
      <w:r w:rsidRPr="00022A35">
        <w:rPr>
          <w:noProof/>
        </w:rPr>
        <w:t>Проект</w:t>
      </w:r>
    </w:p>
    <w:p w:rsidR="00C731A1" w:rsidRPr="00022A35" w:rsidRDefault="00C731A1">
      <w:pPr>
        <w:pStyle w:val="Index2"/>
        <w:tabs>
          <w:tab w:val="right" w:leader="dot" w:pos="3599"/>
        </w:tabs>
        <w:rPr>
          <w:noProof/>
        </w:rPr>
      </w:pPr>
      <w:r w:rsidRPr="00022A35">
        <w:rPr>
          <w:noProof/>
        </w:rPr>
        <w:t>Выбор существующего проекта, 37, 45</w:t>
      </w:r>
    </w:p>
    <w:p w:rsidR="00C731A1" w:rsidRPr="00022A35" w:rsidRDefault="00C731A1">
      <w:pPr>
        <w:pStyle w:val="Index2"/>
        <w:tabs>
          <w:tab w:val="right" w:leader="dot" w:pos="3599"/>
        </w:tabs>
        <w:rPr>
          <w:noProof/>
        </w:rPr>
      </w:pPr>
      <w:r w:rsidRPr="00022A35">
        <w:rPr>
          <w:noProof/>
        </w:rPr>
        <w:t>Имя проекта, 34</w:t>
      </w:r>
    </w:p>
    <w:p w:rsidR="00C731A1" w:rsidRPr="00022A35" w:rsidRDefault="00C731A1">
      <w:pPr>
        <w:pStyle w:val="Index2"/>
        <w:tabs>
          <w:tab w:val="right" w:leader="dot" w:pos="3599"/>
        </w:tabs>
        <w:rPr>
          <w:noProof/>
        </w:rPr>
      </w:pPr>
      <w:r w:rsidRPr="00022A35">
        <w:rPr>
          <w:noProof/>
        </w:rPr>
        <w:t>Кнопка Create New Project, 34</w:t>
      </w:r>
    </w:p>
    <w:p w:rsidR="00C731A1" w:rsidRPr="00022A35" w:rsidRDefault="00C731A1">
      <w:pPr>
        <w:pStyle w:val="Index2"/>
        <w:tabs>
          <w:tab w:val="right" w:leader="dot" w:pos="3599"/>
        </w:tabs>
        <w:rPr>
          <w:noProof/>
        </w:rPr>
      </w:pPr>
      <w:r w:rsidRPr="00022A35">
        <w:rPr>
          <w:noProof/>
        </w:rPr>
        <w:t>Настройка параметров проекта, 39</w:t>
      </w:r>
    </w:p>
    <w:p w:rsidR="00C731A1" w:rsidRPr="00022A35" w:rsidRDefault="00C731A1">
      <w:pPr>
        <w:pStyle w:val="Index2"/>
        <w:tabs>
          <w:tab w:val="right" w:leader="dot" w:pos="3599"/>
        </w:tabs>
        <w:rPr>
          <w:noProof/>
        </w:rPr>
      </w:pPr>
      <w:r w:rsidRPr="00022A35">
        <w:rPr>
          <w:noProof/>
        </w:rPr>
        <w:t>Ниспадающий список Current Projects, 35, 37</w:t>
      </w:r>
    </w:p>
    <w:p w:rsidR="00C731A1" w:rsidRPr="00022A35" w:rsidRDefault="00C731A1">
      <w:pPr>
        <w:pStyle w:val="Index2"/>
        <w:tabs>
          <w:tab w:val="right" w:leader="dot" w:pos="3599"/>
        </w:tabs>
        <w:rPr>
          <w:noProof/>
        </w:rPr>
      </w:pPr>
      <w:r w:rsidRPr="00022A35">
        <w:rPr>
          <w:noProof/>
        </w:rPr>
        <w:t>Поиск существующего файла проекта, 38</w:t>
      </w:r>
    </w:p>
    <w:p w:rsidR="00C731A1" w:rsidRPr="00022A35" w:rsidRDefault="00C731A1">
      <w:pPr>
        <w:pStyle w:val="Index2"/>
        <w:tabs>
          <w:tab w:val="right" w:leader="dot" w:pos="3599"/>
        </w:tabs>
        <w:rPr>
          <w:noProof/>
        </w:rPr>
      </w:pPr>
      <w:r w:rsidRPr="00022A35">
        <w:rPr>
          <w:noProof/>
        </w:rPr>
        <w:t>Путь доступа к файлу настроек проекта, 34</w:t>
      </w:r>
    </w:p>
    <w:p w:rsidR="00C731A1" w:rsidRPr="00022A35" w:rsidRDefault="00C731A1">
      <w:pPr>
        <w:pStyle w:val="Index2"/>
        <w:tabs>
          <w:tab w:val="right" w:leader="dot" w:pos="3599"/>
        </w:tabs>
        <w:rPr>
          <w:noProof/>
        </w:rPr>
      </w:pPr>
      <w:r w:rsidRPr="00022A35">
        <w:rPr>
          <w:noProof/>
        </w:rPr>
        <w:t>Создание нового проекта, 33, 45</w:t>
      </w:r>
    </w:p>
    <w:p w:rsidR="00C731A1" w:rsidRPr="00022A35" w:rsidRDefault="00C731A1">
      <w:pPr>
        <w:pStyle w:val="Index1"/>
        <w:tabs>
          <w:tab w:val="right" w:leader="dot" w:pos="3599"/>
        </w:tabs>
        <w:rPr>
          <w:noProof/>
        </w:rPr>
      </w:pPr>
      <w:r w:rsidRPr="00022A35">
        <w:rPr>
          <w:noProof/>
        </w:rPr>
        <w:t>Путь</w:t>
      </w:r>
    </w:p>
    <w:p w:rsidR="00C731A1" w:rsidRPr="00022A35" w:rsidRDefault="00C731A1">
      <w:pPr>
        <w:pStyle w:val="Index2"/>
        <w:tabs>
          <w:tab w:val="right" w:leader="dot" w:pos="3599"/>
        </w:tabs>
        <w:rPr>
          <w:noProof/>
        </w:rPr>
      </w:pPr>
      <w:r w:rsidRPr="00022A35">
        <w:rPr>
          <w:noProof/>
        </w:rPr>
        <w:t>Путь доступа к файлу настроек проекта, 34</w:t>
      </w:r>
    </w:p>
    <w:p w:rsidR="00C731A1" w:rsidRPr="00022A35" w:rsidRDefault="00C731A1">
      <w:pPr>
        <w:pStyle w:val="Index2"/>
        <w:tabs>
          <w:tab w:val="right" w:leader="dot" w:pos="3599"/>
        </w:tabs>
        <w:rPr>
          <w:noProof/>
        </w:rPr>
      </w:pPr>
      <w:r w:rsidRPr="00022A35">
        <w:rPr>
          <w:noProof/>
        </w:rPr>
        <w:t>Путь доступа к файлу первоисточника, 34</w:t>
      </w:r>
    </w:p>
    <w:p w:rsidR="00C731A1" w:rsidRPr="00022A35" w:rsidRDefault="00C731A1">
      <w:pPr>
        <w:pStyle w:val="Index1"/>
        <w:tabs>
          <w:tab w:val="right" w:leader="dot" w:pos="3599"/>
        </w:tabs>
        <w:rPr>
          <w:noProof/>
        </w:rPr>
      </w:pPr>
      <w:r w:rsidRPr="00022A35">
        <w:rPr>
          <w:noProof/>
        </w:rPr>
        <w:t>Раздел</w:t>
      </w:r>
    </w:p>
    <w:p w:rsidR="00C731A1" w:rsidRPr="00022A35" w:rsidRDefault="00C731A1">
      <w:pPr>
        <w:pStyle w:val="Index2"/>
        <w:tabs>
          <w:tab w:val="right" w:leader="dot" w:pos="3599"/>
        </w:tabs>
        <w:rPr>
          <w:noProof/>
        </w:rPr>
      </w:pPr>
      <w:r w:rsidRPr="00022A35">
        <w:rPr>
          <w:noProof/>
        </w:rPr>
        <w:t>Термин Раздел, 12, 30</w:t>
      </w:r>
    </w:p>
    <w:p w:rsidR="00C731A1" w:rsidRPr="00022A35" w:rsidRDefault="00C731A1">
      <w:pPr>
        <w:pStyle w:val="Index1"/>
        <w:tabs>
          <w:tab w:val="right" w:leader="dot" w:pos="3599"/>
        </w:tabs>
        <w:rPr>
          <w:noProof/>
        </w:rPr>
      </w:pPr>
      <w:r w:rsidRPr="00022A35">
        <w:rPr>
          <w:noProof/>
        </w:rPr>
        <w:t>Расстановка</w:t>
      </w:r>
    </w:p>
    <w:p w:rsidR="00C731A1" w:rsidRPr="00022A35" w:rsidRDefault="00C731A1">
      <w:pPr>
        <w:pStyle w:val="Index2"/>
        <w:tabs>
          <w:tab w:val="right" w:leader="dot" w:pos="3599"/>
        </w:tabs>
        <w:rPr>
          <w:noProof/>
        </w:rPr>
      </w:pPr>
      <w:r w:rsidRPr="00022A35">
        <w:rPr>
          <w:noProof/>
        </w:rPr>
        <w:t>Расстановка полей XE, 32</w:t>
      </w:r>
    </w:p>
    <w:p w:rsidR="00C731A1" w:rsidRPr="00022A35" w:rsidRDefault="00C731A1">
      <w:pPr>
        <w:pStyle w:val="Index1"/>
        <w:tabs>
          <w:tab w:val="right" w:leader="dot" w:pos="3599"/>
        </w:tabs>
        <w:rPr>
          <w:noProof/>
        </w:rPr>
      </w:pPr>
      <w:r w:rsidRPr="00022A35">
        <w:rPr>
          <w:noProof/>
        </w:rPr>
        <w:t>Режим</w:t>
      </w:r>
    </w:p>
    <w:p w:rsidR="00C731A1" w:rsidRPr="00022A35" w:rsidRDefault="00C731A1">
      <w:pPr>
        <w:pStyle w:val="Index2"/>
        <w:tabs>
          <w:tab w:val="right" w:leader="dot" w:pos="3599"/>
        </w:tabs>
        <w:rPr>
          <w:noProof/>
        </w:rPr>
      </w:pPr>
      <w:r w:rsidRPr="00022A35">
        <w:rPr>
          <w:noProof/>
        </w:rPr>
        <w:t>Режим навигации ЭС, 56</w:t>
      </w:r>
    </w:p>
    <w:p w:rsidR="00C731A1" w:rsidRPr="00022A35" w:rsidRDefault="00C731A1">
      <w:pPr>
        <w:pStyle w:val="Index2"/>
        <w:tabs>
          <w:tab w:val="right" w:leader="dot" w:pos="3599"/>
        </w:tabs>
        <w:rPr>
          <w:noProof/>
        </w:rPr>
      </w:pPr>
      <w:r w:rsidRPr="00022A35">
        <w:rPr>
          <w:noProof/>
        </w:rPr>
        <w:t>Режим поиска ЭС, 56</w:t>
      </w:r>
    </w:p>
    <w:p w:rsidR="00C731A1" w:rsidRPr="00022A35" w:rsidRDefault="00C731A1">
      <w:pPr>
        <w:pStyle w:val="Index1"/>
        <w:tabs>
          <w:tab w:val="right" w:leader="dot" w:pos="3599"/>
        </w:tabs>
        <w:rPr>
          <w:noProof/>
        </w:rPr>
      </w:pPr>
      <w:r w:rsidRPr="00022A35">
        <w:rPr>
          <w:noProof/>
        </w:rPr>
        <w:t>Русификация</w:t>
      </w:r>
    </w:p>
    <w:p w:rsidR="00C731A1" w:rsidRPr="00022A35" w:rsidRDefault="00C731A1">
      <w:pPr>
        <w:pStyle w:val="Index2"/>
        <w:tabs>
          <w:tab w:val="right" w:leader="dot" w:pos="3599"/>
        </w:tabs>
        <w:rPr>
          <w:noProof/>
        </w:rPr>
      </w:pPr>
      <w:r w:rsidRPr="00022A35">
        <w:rPr>
          <w:noProof/>
        </w:rPr>
        <w:t>Настройка и локализация GenHelp, 25</w:t>
      </w:r>
    </w:p>
    <w:p w:rsidR="00C731A1" w:rsidRPr="00022A35" w:rsidRDefault="00C731A1">
      <w:pPr>
        <w:pStyle w:val="Index1"/>
        <w:tabs>
          <w:tab w:val="right" w:leader="dot" w:pos="3599"/>
        </w:tabs>
        <w:rPr>
          <w:noProof/>
        </w:rPr>
      </w:pPr>
      <w:r w:rsidRPr="00022A35">
        <w:rPr>
          <w:noProof/>
        </w:rPr>
        <w:t>Скин</w:t>
      </w:r>
    </w:p>
    <w:p w:rsidR="00C731A1" w:rsidRPr="00022A35" w:rsidRDefault="00C731A1">
      <w:pPr>
        <w:pStyle w:val="Index2"/>
        <w:tabs>
          <w:tab w:val="right" w:leader="dot" w:pos="3599"/>
        </w:tabs>
        <w:rPr>
          <w:noProof/>
        </w:rPr>
      </w:pPr>
      <w:r w:rsidRPr="00022A35">
        <w:rPr>
          <w:noProof/>
        </w:rPr>
        <w:t>Выбор скина, 34</w:t>
      </w:r>
    </w:p>
    <w:p w:rsidR="00C731A1" w:rsidRPr="00022A35" w:rsidRDefault="00C731A1">
      <w:pPr>
        <w:pStyle w:val="Index2"/>
        <w:tabs>
          <w:tab w:val="right" w:leader="dot" w:pos="3599"/>
        </w:tabs>
        <w:rPr>
          <w:noProof/>
        </w:rPr>
      </w:pPr>
      <w:r w:rsidRPr="00022A35">
        <w:rPr>
          <w:noProof/>
        </w:rPr>
        <w:t>Ниспадающий список Select a Skin, 34</w:t>
      </w:r>
    </w:p>
    <w:p w:rsidR="00C731A1" w:rsidRPr="00022A35" w:rsidRDefault="00C731A1">
      <w:pPr>
        <w:pStyle w:val="Index2"/>
        <w:tabs>
          <w:tab w:val="right" w:leader="dot" w:pos="3599"/>
        </w:tabs>
        <w:rPr>
          <w:noProof/>
        </w:rPr>
      </w:pPr>
      <w:r w:rsidRPr="00022A35">
        <w:rPr>
          <w:noProof/>
        </w:rPr>
        <w:t>Отладка скина, 64</w:t>
      </w:r>
    </w:p>
    <w:p w:rsidR="00C731A1" w:rsidRPr="00022A35" w:rsidRDefault="00C731A1">
      <w:pPr>
        <w:pStyle w:val="Index2"/>
        <w:tabs>
          <w:tab w:val="right" w:leader="dot" w:pos="3599"/>
        </w:tabs>
        <w:rPr>
          <w:noProof/>
        </w:rPr>
      </w:pPr>
      <w:r w:rsidRPr="00022A35">
        <w:rPr>
          <w:noProof/>
        </w:rPr>
        <w:t>Папка dtree img, 24</w:t>
      </w:r>
    </w:p>
    <w:p w:rsidR="00C731A1" w:rsidRPr="00022A35" w:rsidRDefault="00C731A1">
      <w:pPr>
        <w:pStyle w:val="Index2"/>
        <w:tabs>
          <w:tab w:val="right" w:leader="dot" w:pos="3599"/>
        </w:tabs>
        <w:rPr>
          <w:noProof/>
        </w:rPr>
      </w:pPr>
      <w:r w:rsidRPr="00022A35">
        <w:rPr>
          <w:noProof/>
        </w:rPr>
        <w:t>Папка skin files, 24</w:t>
      </w:r>
    </w:p>
    <w:p w:rsidR="00C731A1" w:rsidRPr="00022A35" w:rsidRDefault="00C731A1">
      <w:pPr>
        <w:pStyle w:val="Index2"/>
        <w:tabs>
          <w:tab w:val="right" w:leader="dot" w:pos="3599"/>
        </w:tabs>
        <w:rPr>
          <w:noProof/>
        </w:rPr>
      </w:pPr>
      <w:r w:rsidRPr="00022A35">
        <w:rPr>
          <w:noProof/>
        </w:rPr>
        <w:t>Папка template img, 24</w:t>
      </w:r>
    </w:p>
    <w:p w:rsidR="00C731A1" w:rsidRPr="00022A35" w:rsidRDefault="00C731A1">
      <w:pPr>
        <w:pStyle w:val="Index2"/>
        <w:tabs>
          <w:tab w:val="right" w:leader="dot" w:pos="3599"/>
        </w:tabs>
        <w:rPr>
          <w:noProof/>
        </w:rPr>
      </w:pPr>
      <w:r w:rsidRPr="00022A35">
        <w:rPr>
          <w:noProof/>
        </w:rPr>
        <w:t>Публикация скина, 65</w:t>
      </w:r>
    </w:p>
    <w:p w:rsidR="00C731A1" w:rsidRPr="00022A35" w:rsidRDefault="00C731A1">
      <w:pPr>
        <w:pStyle w:val="Index2"/>
        <w:tabs>
          <w:tab w:val="right" w:leader="dot" w:pos="3599"/>
        </w:tabs>
        <w:rPr>
          <w:noProof/>
        </w:rPr>
      </w:pPr>
      <w:r w:rsidRPr="00022A35">
        <w:rPr>
          <w:noProof/>
        </w:rPr>
        <w:t>Создание скина, 63</w:t>
      </w:r>
    </w:p>
    <w:p w:rsidR="00C731A1" w:rsidRPr="00022A35" w:rsidRDefault="00C731A1">
      <w:pPr>
        <w:pStyle w:val="Index2"/>
        <w:tabs>
          <w:tab w:val="right" w:leader="dot" w:pos="3599"/>
        </w:tabs>
        <w:rPr>
          <w:noProof/>
        </w:rPr>
      </w:pPr>
      <w:r w:rsidRPr="00022A35">
        <w:rPr>
          <w:noProof/>
        </w:rPr>
        <w:t>Создание снимка внешнего вида скина, 64</w:t>
      </w:r>
    </w:p>
    <w:p w:rsidR="00C731A1" w:rsidRPr="00022A35" w:rsidRDefault="00C731A1">
      <w:pPr>
        <w:pStyle w:val="Index2"/>
        <w:tabs>
          <w:tab w:val="right" w:leader="dot" w:pos="3599"/>
        </w:tabs>
        <w:rPr>
          <w:noProof/>
        </w:rPr>
      </w:pPr>
      <w:r w:rsidRPr="00022A35">
        <w:rPr>
          <w:noProof/>
        </w:rPr>
        <w:t>Файл CHM frame help.htm, 24</w:t>
      </w:r>
    </w:p>
    <w:p w:rsidR="00C731A1" w:rsidRPr="00022A35" w:rsidRDefault="00C731A1">
      <w:pPr>
        <w:pStyle w:val="Index2"/>
        <w:tabs>
          <w:tab w:val="right" w:leader="dot" w:pos="3599"/>
        </w:tabs>
        <w:rPr>
          <w:noProof/>
        </w:rPr>
      </w:pPr>
      <w:r w:rsidRPr="00022A35">
        <w:rPr>
          <w:noProof/>
        </w:rPr>
        <w:t>Файл CHM frame index notree.htm, 24</w:t>
      </w:r>
    </w:p>
    <w:p w:rsidR="00C731A1" w:rsidRPr="00022A35" w:rsidRDefault="00C731A1">
      <w:pPr>
        <w:pStyle w:val="Index2"/>
        <w:tabs>
          <w:tab w:val="right" w:leader="dot" w:pos="3599"/>
        </w:tabs>
        <w:rPr>
          <w:noProof/>
        </w:rPr>
      </w:pPr>
      <w:r w:rsidRPr="00022A35">
        <w:rPr>
          <w:noProof/>
        </w:rPr>
        <w:t>Файл CHM frame index search main.htm, 24</w:t>
      </w:r>
    </w:p>
    <w:p w:rsidR="00C731A1" w:rsidRPr="00022A35" w:rsidRDefault="00C731A1">
      <w:pPr>
        <w:pStyle w:val="Index2"/>
        <w:tabs>
          <w:tab w:val="right" w:leader="dot" w:pos="3599"/>
        </w:tabs>
        <w:rPr>
          <w:noProof/>
        </w:rPr>
      </w:pPr>
      <w:r w:rsidRPr="00022A35">
        <w:rPr>
          <w:noProof/>
        </w:rPr>
        <w:t>Файл CHM frame index.htm, 24</w:t>
      </w:r>
    </w:p>
    <w:p w:rsidR="00C731A1" w:rsidRPr="00022A35" w:rsidRDefault="00C731A1">
      <w:pPr>
        <w:pStyle w:val="Index2"/>
        <w:tabs>
          <w:tab w:val="right" w:leader="dot" w:pos="3599"/>
        </w:tabs>
        <w:rPr>
          <w:noProof/>
        </w:rPr>
      </w:pPr>
      <w:r w:rsidRPr="00022A35">
        <w:rPr>
          <w:noProof/>
        </w:rPr>
        <w:t>Файл CHM frame menu.htm, 24</w:t>
      </w:r>
    </w:p>
    <w:p w:rsidR="00C731A1" w:rsidRPr="00022A35" w:rsidRDefault="00C731A1">
      <w:pPr>
        <w:pStyle w:val="Index2"/>
        <w:tabs>
          <w:tab w:val="right" w:leader="dot" w:pos="3599"/>
        </w:tabs>
        <w:rPr>
          <w:noProof/>
        </w:rPr>
      </w:pPr>
      <w:r w:rsidRPr="00022A35">
        <w:rPr>
          <w:noProof/>
        </w:rPr>
        <w:t>Файл CHM frame toc notree.htm, 24</w:t>
      </w:r>
    </w:p>
    <w:p w:rsidR="00C731A1" w:rsidRPr="00022A35" w:rsidRDefault="00C731A1">
      <w:pPr>
        <w:pStyle w:val="Index2"/>
        <w:tabs>
          <w:tab w:val="right" w:leader="dot" w:pos="3599"/>
        </w:tabs>
        <w:rPr>
          <w:noProof/>
        </w:rPr>
      </w:pPr>
      <w:r w:rsidRPr="00022A35">
        <w:rPr>
          <w:noProof/>
        </w:rPr>
        <w:t>Файл CHM frame toc.htm, 24</w:t>
      </w:r>
    </w:p>
    <w:p w:rsidR="00C731A1" w:rsidRPr="00022A35" w:rsidRDefault="00C731A1">
      <w:pPr>
        <w:pStyle w:val="Index2"/>
        <w:tabs>
          <w:tab w:val="right" w:leader="dot" w:pos="3599"/>
        </w:tabs>
        <w:rPr>
          <w:noProof/>
        </w:rPr>
      </w:pPr>
      <w:r w:rsidRPr="00022A35">
        <w:rPr>
          <w:noProof/>
        </w:rPr>
        <w:t>Файл CHM HTML TOPIC TEMPLATE.htm, 24</w:t>
      </w:r>
    </w:p>
    <w:p w:rsidR="00C731A1" w:rsidRPr="00022A35" w:rsidRDefault="00C731A1">
      <w:pPr>
        <w:pStyle w:val="Index2"/>
        <w:tabs>
          <w:tab w:val="right" w:leader="dot" w:pos="3599"/>
        </w:tabs>
        <w:rPr>
          <w:noProof/>
        </w:rPr>
      </w:pPr>
      <w:r w:rsidRPr="00022A35">
        <w:rPr>
          <w:noProof/>
        </w:rPr>
        <w:t>Файл CHM Project.hhp, 24</w:t>
      </w:r>
    </w:p>
    <w:p w:rsidR="00C731A1" w:rsidRPr="00022A35" w:rsidRDefault="00C731A1">
      <w:pPr>
        <w:pStyle w:val="Index2"/>
        <w:tabs>
          <w:tab w:val="right" w:leader="dot" w:pos="3599"/>
        </w:tabs>
        <w:rPr>
          <w:noProof/>
        </w:rPr>
      </w:pPr>
      <w:r w:rsidRPr="00022A35">
        <w:rPr>
          <w:noProof/>
        </w:rPr>
        <w:t>Файл CHM sffound.htm, 24</w:t>
      </w:r>
    </w:p>
    <w:p w:rsidR="00C731A1" w:rsidRPr="00022A35" w:rsidRDefault="00C731A1">
      <w:pPr>
        <w:pStyle w:val="Index2"/>
        <w:tabs>
          <w:tab w:val="right" w:leader="dot" w:pos="3599"/>
        </w:tabs>
        <w:rPr>
          <w:noProof/>
        </w:rPr>
      </w:pPr>
      <w:r w:rsidRPr="00022A35">
        <w:rPr>
          <w:noProof/>
        </w:rPr>
        <w:t>Файл css skin.less, 24</w:t>
      </w:r>
    </w:p>
    <w:p w:rsidR="00C731A1" w:rsidRPr="00022A35" w:rsidRDefault="00C731A1">
      <w:pPr>
        <w:pStyle w:val="Index2"/>
        <w:tabs>
          <w:tab w:val="right" w:leader="dot" w:pos="3599"/>
        </w:tabs>
        <w:rPr>
          <w:noProof/>
        </w:rPr>
      </w:pPr>
      <w:r w:rsidRPr="00022A35">
        <w:rPr>
          <w:noProof/>
        </w:rPr>
        <w:t>Файл home.htm, 24</w:t>
      </w:r>
    </w:p>
    <w:p w:rsidR="00C731A1" w:rsidRPr="00022A35" w:rsidRDefault="00C731A1">
      <w:pPr>
        <w:pStyle w:val="Index2"/>
        <w:tabs>
          <w:tab w:val="right" w:leader="dot" w:pos="3599"/>
        </w:tabs>
        <w:rPr>
          <w:noProof/>
        </w:rPr>
      </w:pPr>
      <w:r w:rsidRPr="00022A35">
        <w:rPr>
          <w:noProof/>
        </w:rPr>
        <w:t>Файл index home.htm, 24</w:t>
      </w:r>
    </w:p>
    <w:p w:rsidR="00C731A1" w:rsidRPr="00022A35" w:rsidRDefault="00C731A1">
      <w:pPr>
        <w:pStyle w:val="Index2"/>
        <w:tabs>
          <w:tab w:val="right" w:leader="dot" w:pos="3599"/>
        </w:tabs>
        <w:rPr>
          <w:noProof/>
        </w:rPr>
      </w:pPr>
      <w:r w:rsidRPr="00022A35">
        <w:rPr>
          <w:noProof/>
        </w:rPr>
        <w:t>Файл Index.hhk, 24</w:t>
      </w:r>
    </w:p>
    <w:p w:rsidR="00C731A1" w:rsidRPr="00022A35" w:rsidRDefault="00C731A1">
      <w:pPr>
        <w:pStyle w:val="Index2"/>
        <w:tabs>
          <w:tab w:val="right" w:leader="dot" w:pos="3599"/>
        </w:tabs>
        <w:rPr>
          <w:noProof/>
        </w:rPr>
      </w:pPr>
      <w:r w:rsidRPr="00022A35">
        <w:rPr>
          <w:noProof/>
        </w:rPr>
        <w:t>Файл skin shot.ini, 23</w:t>
      </w:r>
    </w:p>
    <w:p w:rsidR="00C731A1" w:rsidRPr="00022A35" w:rsidRDefault="00C731A1">
      <w:pPr>
        <w:pStyle w:val="Index2"/>
        <w:tabs>
          <w:tab w:val="right" w:leader="dot" w:pos="3599"/>
        </w:tabs>
        <w:rPr>
          <w:noProof/>
        </w:rPr>
      </w:pPr>
      <w:r w:rsidRPr="00022A35">
        <w:rPr>
          <w:noProof/>
        </w:rPr>
        <w:t>Файл skin.ini, 23</w:t>
      </w:r>
    </w:p>
    <w:p w:rsidR="00C731A1" w:rsidRPr="00022A35" w:rsidRDefault="00C731A1">
      <w:pPr>
        <w:pStyle w:val="Index2"/>
        <w:tabs>
          <w:tab w:val="right" w:leader="dot" w:pos="3599"/>
        </w:tabs>
        <w:rPr>
          <w:noProof/>
        </w:rPr>
      </w:pPr>
      <w:r w:rsidRPr="00022A35">
        <w:rPr>
          <w:noProof/>
        </w:rPr>
        <w:t>Файл skinrep 1.ini, 25</w:t>
      </w:r>
    </w:p>
    <w:p w:rsidR="00C731A1" w:rsidRPr="00022A35" w:rsidRDefault="00C731A1">
      <w:pPr>
        <w:pStyle w:val="Index1"/>
        <w:tabs>
          <w:tab w:val="right" w:leader="dot" w:pos="3599"/>
        </w:tabs>
        <w:rPr>
          <w:noProof/>
        </w:rPr>
      </w:pPr>
      <w:r w:rsidRPr="00022A35">
        <w:rPr>
          <w:noProof/>
        </w:rPr>
        <w:t>Содержание</w:t>
      </w:r>
    </w:p>
    <w:p w:rsidR="00C731A1" w:rsidRPr="00022A35" w:rsidRDefault="00C731A1">
      <w:pPr>
        <w:pStyle w:val="Index2"/>
        <w:tabs>
          <w:tab w:val="right" w:leader="dot" w:pos="3599"/>
        </w:tabs>
        <w:rPr>
          <w:noProof/>
        </w:rPr>
      </w:pPr>
      <w:r w:rsidRPr="00022A35">
        <w:rPr>
          <w:noProof/>
        </w:rPr>
        <w:t>Содержание ЭС, 57</w:t>
      </w:r>
    </w:p>
    <w:p w:rsidR="00C731A1" w:rsidRPr="00022A35" w:rsidRDefault="00C731A1">
      <w:pPr>
        <w:pStyle w:val="Index2"/>
        <w:tabs>
          <w:tab w:val="right" w:leader="dot" w:pos="3599"/>
        </w:tabs>
        <w:rPr>
          <w:noProof/>
        </w:rPr>
      </w:pPr>
      <w:r w:rsidRPr="00022A35">
        <w:rPr>
          <w:noProof/>
        </w:rPr>
        <w:t>Этап построения содержания, 48</w:t>
      </w:r>
    </w:p>
    <w:p w:rsidR="00C731A1" w:rsidRPr="00022A35" w:rsidRDefault="00C731A1">
      <w:pPr>
        <w:pStyle w:val="Index1"/>
        <w:tabs>
          <w:tab w:val="right" w:leader="dot" w:pos="3599"/>
        </w:tabs>
        <w:rPr>
          <w:noProof/>
        </w:rPr>
      </w:pPr>
      <w:r w:rsidRPr="00022A35">
        <w:rPr>
          <w:noProof/>
        </w:rPr>
        <w:t>Создание</w:t>
      </w:r>
    </w:p>
    <w:p w:rsidR="00C731A1" w:rsidRPr="00022A35" w:rsidRDefault="00C731A1">
      <w:pPr>
        <w:pStyle w:val="Index2"/>
        <w:tabs>
          <w:tab w:val="right" w:leader="dot" w:pos="3599"/>
        </w:tabs>
        <w:rPr>
          <w:noProof/>
        </w:rPr>
      </w:pPr>
      <w:r w:rsidRPr="00022A35">
        <w:rPr>
          <w:noProof/>
        </w:rPr>
        <w:t>Создание нового проекта, 33, 45</w:t>
      </w:r>
    </w:p>
    <w:p w:rsidR="00C731A1" w:rsidRPr="00022A35" w:rsidRDefault="00C731A1">
      <w:pPr>
        <w:pStyle w:val="Index1"/>
        <w:tabs>
          <w:tab w:val="right" w:leader="dot" w:pos="3599"/>
        </w:tabs>
        <w:rPr>
          <w:noProof/>
        </w:rPr>
      </w:pPr>
      <w:r w:rsidRPr="00022A35">
        <w:rPr>
          <w:noProof/>
        </w:rPr>
        <w:t>Список</w:t>
      </w:r>
    </w:p>
    <w:p w:rsidR="00C731A1" w:rsidRPr="00022A35" w:rsidRDefault="00C731A1">
      <w:pPr>
        <w:pStyle w:val="Index2"/>
        <w:tabs>
          <w:tab w:val="right" w:leader="dot" w:pos="3599"/>
        </w:tabs>
        <w:rPr>
          <w:noProof/>
        </w:rPr>
      </w:pPr>
      <w:r w:rsidRPr="00022A35">
        <w:rPr>
          <w:noProof/>
        </w:rPr>
        <w:t>Ниспадающий список Current Projects, 35, 37</w:t>
      </w:r>
    </w:p>
    <w:p w:rsidR="00C731A1" w:rsidRPr="00022A35" w:rsidRDefault="00C731A1">
      <w:pPr>
        <w:pStyle w:val="Index2"/>
        <w:tabs>
          <w:tab w:val="right" w:leader="dot" w:pos="3599"/>
        </w:tabs>
        <w:rPr>
          <w:noProof/>
        </w:rPr>
      </w:pPr>
      <w:r w:rsidRPr="00022A35">
        <w:rPr>
          <w:noProof/>
        </w:rPr>
        <w:t>Ниспадающий список Outline Levels, 41, 47</w:t>
      </w:r>
    </w:p>
    <w:p w:rsidR="00C731A1" w:rsidRPr="00022A35" w:rsidRDefault="00C731A1">
      <w:pPr>
        <w:pStyle w:val="Index2"/>
        <w:tabs>
          <w:tab w:val="right" w:leader="dot" w:pos="3599"/>
        </w:tabs>
        <w:rPr>
          <w:noProof/>
        </w:rPr>
      </w:pPr>
      <w:r w:rsidRPr="00022A35">
        <w:rPr>
          <w:noProof/>
        </w:rPr>
        <w:t>Ниспадающий список Select a Skin, 34</w:t>
      </w:r>
    </w:p>
    <w:p w:rsidR="00C731A1" w:rsidRPr="00022A35" w:rsidRDefault="00C731A1">
      <w:pPr>
        <w:pStyle w:val="Index2"/>
        <w:tabs>
          <w:tab w:val="right" w:leader="dot" w:pos="3599"/>
        </w:tabs>
        <w:rPr>
          <w:noProof/>
        </w:rPr>
      </w:pPr>
      <w:r w:rsidRPr="00022A35">
        <w:rPr>
          <w:noProof/>
        </w:rPr>
        <w:t>Поле Make subheadings of styles, 47</w:t>
      </w:r>
    </w:p>
    <w:p w:rsidR="00C731A1" w:rsidRPr="00022A35" w:rsidRDefault="00C731A1">
      <w:pPr>
        <w:pStyle w:val="Index2"/>
        <w:tabs>
          <w:tab w:val="right" w:leader="dot" w:pos="3599"/>
        </w:tabs>
        <w:rPr>
          <w:noProof/>
        </w:rPr>
      </w:pPr>
      <w:r w:rsidRPr="00022A35">
        <w:rPr>
          <w:noProof/>
        </w:rPr>
        <w:t>Правила указания списка, 42</w:t>
      </w:r>
    </w:p>
    <w:p w:rsidR="00C731A1" w:rsidRPr="00022A35" w:rsidRDefault="00C731A1">
      <w:pPr>
        <w:pStyle w:val="Index2"/>
        <w:tabs>
          <w:tab w:val="right" w:leader="dot" w:pos="3599"/>
        </w:tabs>
        <w:rPr>
          <w:noProof/>
        </w:rPr>
      </w:pPr>
      <w:r w:rsidRPr="00022A35">
        <w:rPr>
          <w:noProof/>
        </w:rPr>
        <w:t>Пустой список, 39, 42</w:t>
      </w:r>
    </w:p>
    <w:p w:rsidR="00C731A1" w:rsidRPr="00022A35" w:rsidRDefault="00C731A1">
      <w:pPr>
        <w:pStyle w:val="Index2"/>
        <w:tabs>
          <w:tab w:val="right" w:leader="dot" w:pos="3599"/>
        </w:tabs>
        <w:rPr>
          <w:noProof/>
        </w:rPr>
      </w:pPr>
      <w:r w:rsidRPr="00022A35">
        <w:rPr>
          <w:noProof/>
        </w:rPr>
        <w:t>Список закладок, 39</w:t>
      </w:r>
    </w:p>
    <w:p w:rsidR="00C731A1" w:rsidRPr="00022A35" w:rsidRDefault="00C731A1">
      <w:pPr>
        <w:pStyle w:val="Index2"/>
        <w:tabs>
          <w:tab w:val="right" w:leader="dot" w:pos="3599"/>
        </w:tabs>
        <w:rPr>
          <w:noProof/>
        </w:rPr>
      </w:pPr>
      <w:r w:rsidRPr="00022A35">
        <w:rPr>
          <w:noProof/>
        </w:rPr>
        <w:t>Формат элемента списка стилей, 42</w:t>
      </w:r>
    </w:p>
    <w:p w:rsidR="00C731A1" w:rsidRPr="00022A35" w:rsidRDefault="00C731A1">
      <w:pPr>
        <w:pStyle w:val="Index1"/>
        <w:tabs>
          <w:tab w:val="right" w:leader="dot" w:pos="3599"/>
        </w:tabs>
        <w:rPr>
          <w:noProof/>
        </w:rPr>
      </w:pPr>
      <w:r w:rsidRPr="00022A35">
        <w:rPr>
          <w:noProof/>
        </w:rPr>
        <w:t>Стиль</w:t>
      </w:r>
    </w:p>
    <w:p w:rsidR="00C731A1" w:rsidRPr="00022A35" w:rsidRDefault="00C731A1">
      <w:pPr>
        <w:pStyle w:val="Index2"/>
        <w:tabs>
          <w:tab w:val="right" w:leader="dot" w:pos="3599"/>
        </w:tabs>
        <w:rPr>
          <w:noProof/>
        </w:rPr>
      </w:pPr>
      <w:r w:rsidRPr="00022A35">
        <w:rPr>
          <w:noProof/>
        </w:rPr>
        <w:t>Заголовочный стиль, 40</w:t>
      </w:r>
    </w:p>
    <w:p w:rsidR="00C731A1" w:rsidRPr="00022A35" w:rsidRDefault="00C731A1">
      <w:pPr>
        <w:pStyle w:val="Index2"/>
        <w:tabs>
          <w:tab w:val="right" w:leader="dot" w:pos="3599"/>
        </w:tabs>
        <w:rPr>
          <w:noProof/>
        </w:rPr>
      </w:pPr>
      <w:r w:rsidRPr="00022A35">
        <w:rPr>
          <w:noProof/>
        </w:rPr>
        <w:t>Стилевая дисциплина, 40</w:t>
      </w:r>
    </w:p>
    <w:p w:rsidR="00C731A1" w:rsidRPr="00022A35" w:rsidRDefault="00C731A1">
      <w:pPr>
        <w:pStyle w:val="Index2"/>
        <w:tabs>
          <w:tab w:val="right" w:leader="dot" w:pos="3599"/>
        </w:tabs>
        <w:rPr>
          <w:noProof/>
        </w:rPr>
      </w:pPr>
      <w:r w:rsidRPr="00022A35">
        <w:rPr>
          <w:noProof/>
        </w:rPr>
        <w:t>Этап удаления и замены форматированного текста, 46</w:t>
      </w:r>
    </w:p>
    <w:p w:rsidR="00C731A1" w:rsidRPr="00022A35" w:rsidRDefault="00C731A1">
      <w:pPr>
        <w:pStyle w:val="Index1"/>
        <w:tabs>
          <w:tab w:val="right" w:leader="dot" w:pos="3599"/>
        </w:tabs>
        <w:rPr>
          <w:noProof/>
        </w:rPr>
      </w:pPr>
      <w:r w:rsidRPr="00022A35">
        <w:rPr>
          <w:noProof/>
        </w:rPr>
        <w:t>Текст</w:t>
      </w:r>
    </w:p>
    <w:p w:rsidR="00C731A1" w:rsidRPr="00022A35" w:rsidRDefault="00C731A1">
      <w:pPr>
        <w:pStyle w:val="Index2"/>
        <w:tabs>
          <w:tab w:val="right" w:leader="dot" w:pos="3599"/>
        </w:tabs>
        <w:rPr>
          <w:noProof/>
        </w:rPr>
      </w:pPr>
      <w:r w:rsidRPr="00022A35">
        <w:rPr>
          <w:noProof/>
        </w:rPr>
        <w:t>Замена и удаление текста в документе, 42, 43</w:t>
      </w:r>
    </w:p>
    <w:p w:rsidR="00C731A1" w:rsidRPr="00022A35" w:rsidRDefault="00C731A1">
      <w:pPr>
        <w:pStyle w:val="Index1"/>
        <w:tabs>
          <w:tab w:val="right" w:leader="dot" w:pos="3599"/>
        </w:tabs>
        <w:rPr>
          <w:noProof/>
        </w:rPr>
      </w:pPr>
      <w:r w:rsidRPr="00022A35">
        <w:rPr>
          <w:noProof/>
        </w:rPr>
        <w:t>Термин</w:t>
      </w:r>
    </w:p>
    <w:p w:rsidR="00C731A1" w:rsidRPr="00022A35" w:rsidRDefault="00C731A1">
      <w:pPr>
        <w:pStyle w:val="Index2"/>
        <w:tabs>
          <w:tab w:val="right" w:leader="dot" w:pos="3599"/>
        </w:tabs>
        <w:rPr>
          <w:noProof/>
        </w:rPr>
      </w:pPr>
      <w:r w:rsidRPr="00022A35">
        <w:rPr>
          <w:noProof/>
        </w:rPr>
        <w:t>Термин Индекс, 11</w:t>
      </w:r>
    </w:p>
    <w:p w:rsidR="00C731A1" w:rsidRPr="00022A35" w:rsidRDefault="00C731A1">
      <w:pPr>
        <w:pStyle w:val="Index2"/>
        <w:tabs>
          <w:tab w:val="right" w:leader="dot" w:pos="3599"/>
        </w:tabs>
        <w:rPr>
          <w:noProof/>
        </w:rPr>
      </w:pPr>
      <w:r w:rsidRPr="00022A35">
        <w:rPr>
          <w:noProof/>
        </w:rPr>
        <w:t>Термин Контекстно-зависимая ЭС, 54</w:t>
      </w:r>
    </w:p>
    <w:p w:rsidR="00C731A1" w:rsidRPr="00022A35" w:rsidRDefault="00C731A1">
      <w:pPr>
        <w:pStyle w:val="Index2"/>
        <w:tabs>
          <w:tab w:val="right" w:leader="dot" w:pos="3599"/>
        </w:tabs>
        <w:rPr>
          <w:noProof/>
        </w:rPr>
      </w:pPr>
      <w:r w:rsidRPr="00022A35">
        <w:rPr>
          <w:noProof/>
        </w:rPr>
        <w:t>Термин Параграф, 12, 29</w:t>
      </w:r>
    </w:p>
    <w:p w:rsidR="00C731A1" w:rsidRPr="00022A35" w:rsidRDefault="00C731A1">
      <w:pPr>
        <w:pStyle w:val="Index2"/>
        <w:tabs>
          <w:tab w:val="right" w:leader="dot" w:pos="3599"/>
        </w:tabs>
        <w:rPr>
          <w:noProof/>
        </w:rPr>
      </w:pPr>
      <w:r w:rsidRPr="00022A35">
        <w:rPr>
          <w:noProof/>
        </w:rPr>
        <w:t>Термин Раздел, 12, 30</w:t>
      </w:r>
    </w:p>
    <w:p w:rsidR="00C731A1" w:rsidRPr="00022A35" w:rsidRDefault="00C731A1">
      <w:pPr>
        <w:pStyle w:val="Index2"/>
        <w:tabs>
          <w:tab w:val="right" w:leader="dot" w:pos="3599"/>
        </w:tabs>
        <w:rPr>
          <w:noProof/>
        </w:rPr>
      </w:pPr>
      <w:r w:rsidRPr="00022A35">
        <w:rPr>
          <w:noProof/>
        </w:rPr>
        <w:t>Терминология, 11</w:t>
      </w:r>
    </w:p>
    <w:p w:rsidR="00C731A1" w:rsidRPr="00022A35" w:rsidRDefault="00C731A1">
      <w:pPr>
        <w:pStyle w:val="Index1"/>
        <w:tabs>
          <w:tab w:val="right" w:leader="dot" w:pos="3599"/>
        </w:tabs>
        <w:rPr>
          <w:noProof/>
        </w:rPr>
      </w:pPr>
      <w:r w:rsidRPr="00022A35">
        <w:rPr>
          <w:noProof/>
        </w:rPr>
        <w:t>Требования</w:t>
      </w:r>
    </w:p>
    <w:p w:rsidR="00C731A1" w:rsidRPr="00022A35" w:rsidRDefault="00C731A1">
      <w:pPr>
        <w:pStyle w:val="Index2"/>
        <w:tabs>
          <w:tab w:val="right" w:leader="dot" w:pos="3599"/>
        </w:tabs>
        <w:rPr>
          <w:noProof/>
        </w:rPr>
      </w:pPr>
      <w:r w:rsidRPr="00022A35">
        <w:rPr>
          <w:noProof/>
        </w:rPr>
        <w:t>Требования к первоисточнику, 28</w:t>
      </w:r>
    </w:p>
    <w:p w:rsidR="00C731A1" w:rsidRPr="00022A35" w:rsidRDefault="00C731A1">
      <w:pPr>
        <w:pStyle w:val="Index1"/>
        <w:tabs>
          <w:tab w:val="right" w:leader="dot" w:pos="3599"/>
        </w:tabs>
        <w:rPr>
          <w:noProof/>
        </w:rPr>
      </w:pPr>
      <w:r w:rsidRPr="00022A35">
        <w:rPr>
          <w:noProof/>
        </w:rPr>
        <w:t>Удаление</w:t>
      </w:r>
    </w:p>
    <w:p w:rsidR="00C731A1" w:rsidRPr="00022A35" w:rsidRDefault="00C731A1">
      <w:pPr>
        <w:pStyle w:val="Index2"/>
        <w:tabs>
          <w:tab w:val="right" w:leader="dot" w:pos="3599"/>
        </w:tabs>
        <w:rPr>
          <w:noProof/>
        </w:rPr>
      </w:pPr>
      <w:r w:rsidRPr="00022A35">
        <w:rPr>
          <w:noProof/>
        </w:rPr>
        <w:t>Замена и удаление текста в документе, 42, 43</w:t>
      </w:r>
    </w:p>
    <w:p w:rsidR="00C731A1" w:rsidRPr="00022A35" w:rsidRDefault="00C731A1">
      <w:pPr>
        <w:pStyle w:val="Index1"/>
        <w:tabs>
          <w:tab w:val="right" w:leader="dot" w:pos="3599"/>
        </w:tabs>
        <w:rPr>
          <w:noProof/>
        </w:rPr>
      </w:pPr>
      <w:r w:rsidRPr="00022A35">
        <w:rPr>
          <w:noProof/>
        </w:rPr>
        <w:t>Указатель</w:t>
      </w:r>
    </w:p>
    <w:p w:rsidR="00C731A1" w:rsidRPr="00022A35" w:rsidRDefault="00C731A1">
      <w:pPr>
        <w:pStyle w:val="Index2"/>
        <w:tabs>
          <w:tab w:val="right" w:leader="dot" w:pos="3599"/>
        </w:tabs>
        <w:rPr>
          <w:noProof/>
        </w:rPr>
      </w:pPr>
      <w:r w:rsidRPr="00022A35">
        <w:rPr>
          <w:noProof/>
        </w:rPr>
        <w:t>Предметный Указатель ЭС, 58</w:t>
      </w:r>
    </w:p>
    <w:p w:rsidR="00C731A1" w:rsidRPr="00022A35" w:rsidRDefault="00C731A1">
      <w:pPr>
        <w:pStyle w:val="Index2"/>
        <w:tabs>
          <w:tab w:val="right" w:leader="dot" w:pos="3599"/>
        </w:tabs>
        <w:rPr>
          <w:noProof/>
        </w:rPr>
      </w:pPr>
      <w:r w:rsidRPr="00022A35">
        <w:rPr>
          <w:noProof/>
        </w:rPr>
        <w:t>Этап построения предметного указателя, 49</w:t>
      </w:r>
    </w:p>
    <w:p w:rsidR="00C731A1" w:rsidRPr="00022A35" w:rsidRDefault="00C731A1">
      <w:pPr>
        <w:pStyle w:val="Index1"/>
        <w:tabs>
          <w:tab w:val="right" w:leader="dot" w:pos="3599"/>
        </w:tabs>
        <w:rPr>
          <w:noProof/>
        </w:rPr>
      </w:pPr>
      <w:r w:rsidRPr="00022A35">
        <w:rPr>
          <w:noProof/>
        </w:rPr>
        <w:t>Уровень</w:t>
      </w:r>
    </w:p>
    <w:p w:rsidR="00C731A1" w:rsidRPr="00022A35" w:rsidRDefault="00C731A1">
      <w:pPr>
        <w:pStyle w:val="Index2"/>
        <w:tabs>
          <w:tab w:val="right" w:leader="dot" w:pos="3599"/>
        </w:tabs>
        <w:rPr>
          <w:noProof/>
        </w:rPr>
      </w:pPr>
      <w:r w:rsidRPr="00022A35">
        <w:rPr>
          <w:noProof/>
        </w:rPr>
        <w:t>Уровень Body text, 41</w:t>
      </w:r>
    </w:p>
    <w:p w:rsidR="00C731A1" w:rsidRPr="00022A35" w:rsidRDefault="00C731A1">
      <w:pPr>
        <w:pStyle w:val="Index2"/>
        <w:tabs>
          <w:tab w:val="right" w:leader="dot" w:pos="3599"/>
        </w:tabs>
        <w:rPr>
          <w:noProof/>
        </w:rPr>
      </w:pPr>
      <w:r w:rsidRPr="00022A35">
        <w:rPr>
          <w:noProof/>
        </w:rPr>
        <w:t>Уровень Outline, 41</w:t>
      </w:r>
    </w:p>
    <w:p w:rsidR="00C731A1" w:rsidRPr="00022A35" w:rsidRDefault="00C731A1">
      <w:pPr>
        <w:pStyle w:val="Index2"/>
        <w:tabs>
          <w:tab w:val="right" w:leader="dot" w:pos="3599"/>
        </w:tabs>
        <w:rPr>
          <w:noProof/>
        </w:rPr>
      </w:pPr>
      <w:r w:rsidRPr="00022A35">
        <w:rPr>
          <w:noProof/>
        </w:rPr>
        <w:t>Уровень заголовка, 41</w:t>
      </w:r>
    </w:p>
    <w:p w:rsidR="00C731A1" w:rsidRPr="00022A35" w:rsidRDefault="00C731A1">
      <w:pPr>
        <w:pStyle w:val="Index1"/>
        <w:tabs>
          <w:tab w:val="right" w:leader="dot" w:pos="3599"/>
        </w:tabs>
        <w:rPr>
          <w:noProof/>
        </w:rPr>
      </w:pPr>
      <w:r w:rsidRPr="00022A35">
        <w:rPr>
          <w:noProof/>
        </w:rPr>
        <w:t>Файл</w:t>
      </w:r>
    </w:p>
    <w:p w:rsidR="00C731A1" w:rsidRPr="00022A35" w:rsidRDefault="00C731A1">
      <w:pPr>
        <w:pStyle w:val="Index2"/>
        <w:tabs>
          <w:tab w:val="right" w:leader="dot" w:pos="3599"/>
        </w:tabs>
        <w:rPr>
          <w:noProof/>
        </w:rPr>
      </w:pPr>
      <w:r w:rsidRPr="00022A35">
        <w:rPr>
          <w:noProof/>
        </w:rPr>
        <w:t>Кнопка выбора файла, 34, 38</w:t>
      </w:r>
    </w:p>
    <w:p w:rsidR="00C731A1" w:rsidRPr="00022A35" w:rsidRDefault="00C731A1">
      <w:pPr>
        <w:pStyle w:val="Index2"/>
        <w:tabs>
          <w:tab w:val="right" w:leader="dot" w:pos="3599"/>
        </w:tabs>
        <w:rPr>
          <w:noProof/>
        </w:rPr>
      </w:pPr>
      <w:r w:rsidRPr="00022A35">
        <w:rPr>
          <w:noProof/>
        </w:rPr>
        <w:t>Назначение файлов GenHelp, 20</w:t>
      </w:r>
    </w:p>
    <w:p w:rsidR="00C731A1" w:rsidRPr="00022A35" w:rsidRDefault="00C731A1">
      <w:pPr>
        <w:pStyle w:val="Index2"/>
        <w:tabs>
          <w:tab w:val="right" w:leader="dot" w:pos="3599"/>
        </w:tabs>
        <w:rPr>
          <w:noProof/>
        </w:rPr>
      </w:pPr>
      <w:r w:rsidRPr="00022A35">
        <w:rPr>
          <w:noProof/>
        </w:rPr>
        <w:t>Поиск существующего файла проекта, 38</w:t>
      </w:r>
    </w:p>
    <w:p w:rsidR="00C731A1" w:rsidRPr="00022A35" w:rsidRDefault="00C731A1">
      <w:pPr>
        <w:pStyle w:val="Index2"/>
        <w:tabs>
          <w:tab w:val="right" w:leader="dot" w:pos="3599"/>
        </w:tabs>
        <w:rPr>
          <w:noProof/>
        </w:rPr>
      </w:pPr>
      <w:r w:rsidRPr="00022A35">
        <w:rPr>
          <w:noProof/>
        </w:rPr>
        <w:t>Путь доступа к файлу настроек проекта, 34</w:t>
      </w:r>
    </w:p>
    <w:p w:rsidR="00C731A1" w:rsidRPr="00022A35" w:rsidRDefault="00C731A1">
      <w:pPr>
        <w:pStyle w:val="Index2"/>
        <w:tabs>
          <w:tab w:val="right" w:leader="dot" w:pos="3599"/>
        </w:tabs>
        <w:rPr>
          <w:noProof/>
        </w:rPr>
      </w:pPr>
      <w:r w:rsidRPr="00022A35">
        <w:rPr>
          <w:noProof/>
        </w:rPr>
        <w:t>Путь доступа к файлу первоисточника, 34</w:t>
      </w:r>
    </w:p>
    <w:p w:rsidR="00C731A1" w:rsidRPr="00022A35" w:rsidRDefault="00C731A1">
      <w:pPr>
        <w:pStyle w:val="Index2"/>
        <w:tabs>
          <w:tab w:val="right" w:leader="dot" w:pos="3599"/>
        </w:tabs>
        <w:rPr>
          <w:noProof/>
        </w:rPr>
      </w:pPr>
      <w:r w:rsidRPr="00022A35">
        <w:rPr>
          <w:noProof/>
        </w:rPr>
        <w:t>Файл abc eng.doc, 22</w:t>
      </w:r>
    </w:p>
    <w:p w:rsidR="00C731A1" w:rsidRPr="00022A35" w:rsidRDefault="00C731A1">
      <w:pPr>
        <w:pStyle w:val="Index2"/>
        <w:tabs>
          <w:tab w:val="right" w:leader="dot" w:pos="3599"/>
        </w:tabs>
        <w:rPr>
          <w:noProof/>
        </w:rPr>
      </w:pPr>
      <w:r w:rsidRPr="00022A35">
        <w:rPr>
          <w:noProof/>
        </w:rPr>
        <w:t>Файл abc rus.doc, 22</w:t>
      </w:r>
    </w:p>
    <w:p w:rsidR="00C731A1" w:rsidRPr="00022A35" w:rsidRDefault="00C731A1">
      <w:pPr>
        <w:pStyle w:val="Index2"/>
        <w:tabs>
          <w:tab w:val="right" w:leader="dot" w:pos="3599"/>
        </w:tabs>
        <w:rPr>
          <w:noProof/>
        </w:rPr>
      </w:pPr>
      <w:r w:rsidRPr="00022A35">
        <w:rPr>
          <w:noProof/>
        </w:rPr>
        <w:t>Файл about.rtf, 21</w:t>
      </w:r>
    </w:p>
    <w:p w:rsidR="00C731A1" w:rsidRPr="00022A35" w:rsidRDefault="00C731A1">
      <w:pPr>
        <w:pStyle w:val="Index2"/>
        <w:tabs>
          <w:tab w:val="right" w:leader="dot" w:pos="3599"/>
        </w:tabs>
        <w:rPr>
          <w:noProof/>
        </w:rPr>
      </w:pPr>
      <w:r w:rsidRPr="00022A35">
        <w:rPr>
          <w:noProof/>
        </w:rPr>
        <w:t>Файл CHM frame help.htm, 24, 56, 62</w:t>
      </w:r>
    </w:p>
    <w:p w:rsidR="00C731A1" w:rsidRPr="00022A35" w:rsidRDefault="00C731A1">
      <w:pPr>
        <w:pStyle w:val="Index2"/>
        <w:tabs>
          <w:tab w:val="right" w:leader="dot" w:pos="3599"/>
        </w:tabs>
        <w:rPr>
          <w:noProof/>
        </w:rPr>
      </w:pPr>
      <w:r w:rsidRPr="00022A35">
        <w:rPr>
          <w:noProof/>
        </w:rPr>
        <w:t>Файл CHM frame index notree.htm, 24, 49</w:t>
      </w:r>
    </w:p>
    <w:p w:rsidR="00C731A1" w:rsidRPr="00022A35" w:rsidRDefault="00C731A1">
      <w:pPr>
        <w:pStyle w:val="Index2"/>
        <w:tabs>
          <w:tab w:val="right" w:leader="dot" w:pos="3599"/>
        </w:tabs>
        <w:rPr>
          <w:noProof/>
        </w:rPr>
      </w:pPr>
      <w:r w:rsidRPr="00022A35">
        <w:rPr>
          <w:noProof/>
        </w:rPr>
        <w:t>Файл CHM frame index search main.htm, 24, 36, 55</w:t>
      </w:r>
    </w:p>
    <w:p w:rsidR="00C731A1" w:rsidRPr="00022A35" w:rsidRDefault="00C731A1">
      <w:pPr>
        <w:pStyle w:val="Index2"/>
        <w:tabs>
          <w:tab w:val="right" w:leader="dot" w:pos="3599"/>
        </w:tabs>
        <w:rPr>
          <w:noProof/>
        </w:rPr>
      </w:pPr>
      <w:r w:rsidRPr="00022A35">
        <w:rPr>
          <w:noProof/>
        </w:rPr>
        <w:t>Файл CHM frame index.htm, 24</w:t>
      </w:r>
    </w:p>
    <w:p w:rsidR="00C731A1" w:rsidRPr="00022A35" w:rsidRDefault="00C731A1">
      <w:pPr>
        <w:pStyle w:val="Index2"/>
        <w:tabs>
          <w:tab w:val="right" w:leader="dot" w:pos="3599"/>
        </w:tabs>
        <w:rPr>
          <w:noProof/>
        </w:rPr>
      </w:pPr>
      <w:r w:rsidRPr="00022A35">
        <w:rPr>
          <w:noProof/>
        </w:rPr>
        <w:t>Файл CHM frame menu.htm, 24, 62</w:t>
      </w:r>
    </w:p>
    <w:p w:rsidR="00C731A1" w:rsidRPr="00022A35" w:rsidRDefault="00C731A1">
      <w:pPr>
        <w:pStyle w:val="Index2"/>
        <w:tabs>
          <w:tab w:val="right" w:leader="dot" w:pos="3599"/>
        </w:tabs>
        <w:rPr>
          <w:noProof/>
        </w:rPr>
      </w:pPr>
      <w:r w:rsidRPr="00022A35">
        <w:rPr>
          <w:noProof/>
        </w:rPr>
        <w:t>Файл CHM frame toc notree.htm, 24, 49</w:t>
      </w:r>
    </w:p>
    <w:p w:rsidR="00C731A1" w:rsidRPr="00022A35" w:rsidRDefault="00C731A1">
      <w:pPr>
        <w:pStyle w:val="Index2"/>
        <w:tabs>
          <w:tab w:val="right" w:leader="dot" w:pos="3599"/>
        </w:tabs>
        <w:rPr>
          <w:noProof/>
        </w:rPr>
      </w:pPr>
      <w:r w:rsidRPr="00022A35">
        <w:rPr>
          <w:noProof/>
        </w:rPr>
        <w:t>Файл CHM frame toc.htm, 24, 57</w:t>
      </w:r>
    </w:p>
    <w:p w:rsidR="00C731A1" w:rsidRPr="00022A35" w:rsidRDefault="00C731A1">
      <w:pPr>
        <w:pStyle w:val="Index2"/>
        <w:tabs>
          <w:tab w:val="right" w:leader="dot" w:pos="3599"/>
        </w:tabs>
        <w:rPr>
          <w:noProof/>
        </w:rPr>
      </w:pPr>
      <w:r w:rsidRPr="00022A35">
        <w:rPr>
          <w:noProof/>
        </w:rPr>
        <w:t>Файл CHM frame toc-notree.htm, 57</w:t>
      </w:r>
    </w:p>
    <w:p w:rsidR="00C731A1" w:rsidRPr="00022A35" w:rsidRDefault="00C731A1">
      <w:pPr>
        <w:pStyle w:val="Index2"/>
        <w:tabs>
          <w:tab w:val="right" w:leader="dot" w:pos="3599"/>
        </w:tabs>
        <w:rPr>
          <w:noProof/>
        </w:rPr>
      </w:pPr>
      <w:r w:rsidRPr="00022A35">
        <w:rPr>
          <w:noProof/>
        </w:rPr>
        <w:t>Файл CHM HTML TOPIC TEMPLATE.htm, 24</w:t>
      </w:r>
    </w:p>
    <w:p w:rsidR="00C731A1" w:rsidRPr="00022A35" w:rsidRDefault="00C731A1">
      <w:pPr>
        <w:pStyle w:val="Index2"/>
        <w:tabs>
          <w:tab w:val="right" w:leader="dot" w:pos="3599"/>
        </w:tabs>
        <w:rPr>
          <w:noProof/>
        </w:rPr>
      </w:pPr>
      <w:r w:rsidRPr="00022A35">
        <w:rPr>
          <w:noProof/>
        </w:rPr>
        <w:t>Файл CHM Project.chm, 36, 52</w:t>
      </w:r>
    </w:p>
    <w:p w:rsidR="00C731A1" w:rsidRPr="00022A35" w:rsidRDefault="00C731A1">
      <w:pPr>
        <w:pStyle w:val="Index2"/>
        <w:tabs>
          <w:tab w:val="right" w:leader="dot" w:pos="3599"/>
        </w:tabs>
        <w:rPr>
          <w:noProof/>
        </w:rPr>
      </w:pPr>
      <w:r w:rsidRPr="00022A35">
        <w:rPr>
          <w:noProof/>
        </w:rPr>
        <w:t>Файл CHM Project.hhp, 24, 52</w:t>
      </w:r>
    </w:p>
    <w:p w:rsidR="00C731A1" w:rsidRPr="00022A35" w:rsidRDefault="00C731A1">
      <w:pPr>
        <w:pStyle w:val="Index2"/>
        <w:tabs>
          <w:tab w:val="right" w:leader="dot" w:pos="3599"/>
        </w:tabs>
        <w:rPr>
          <w:noProof/>
        </w:rPr>
      </w:pPr>
      <w:r w:rsidRPr="00022A35">
        <w:rPr>
          <w:noProof/>
        </w:rPr>
        <w:t>Файл CHM sffound.htm, 24</w:t>
      </w:r>
    </w:p>
    <w:p w:rsidR="00C731A1" w:rsidRPr="00022A35" w:rsidRDefault="00C731A1">
      <w:pPr>
        <w:pStyle w:val="Index2"/>
        <w:tabs>
          <w:tab w:val="right" w:leader="dot" w:pos="3599"/>
        </w:tabs>
        <w:rPr>
          <w:noProof/>
        </w:rPr>
      </w:pPr>
      <w:r w:rsidRPr="00022A35">
        <w:rPr>
          <w:noProof/>
        </w:rPr>
        <w:t>Файл CHM.bat, 22</w:t>
      </w:r>
    </w:p>
    <w:p w:rsidR="00C731A1" w:rsidRPr="00022A35" w:rsidRDefault="00C731A1">
      <w:pPr>
        <w:pStyle w:val="Index2"/>
        <w:tabs>
          <w:tab w:val="right" w:leader="dot" w:pos="3599"/>
        </w:tabs>
        <w:rPr>
          <w:noProof/>
        </w:rPr>
      </w:pPr>
      <w:r w:rsidRPr="00022A35">
        <w:rPr>
          <w:noProof/>
        </w:rPr>
        <w:t>Файл complete.bat, 22, 43, 52, 60, 63</w:t>
      </w:r>
    </w:p>
    <w:p w:rsidR="00C731A1" w:rsidRPr="00022A35" w:rsidRDefault="00C731A1">
      <w:pPr>
        <w:pStyle w:val="Index2"/>
        <w:tabs>
          <w:tab w:val="right" w:leader="dot" w:pos="3599"/>
        </w:tabs>
        <w:rPr>
          <w:noProof/>
        </w:rPr>
      </w:pPr>
      <w:r w:rsidRPr="00022A35">
        <w:rPr>
          <w:noProof/>
        </w:rPr>
        <w:t>Файл css skin.less, 24, 63</w:t>
      </w:r>
    </w:p>
    <w:p w:rsidR="00C731A1" w:rsidRPr="00022A35" w:rsidRDefault="00C731A1">
      <w:pPr>
        <w:pStyle w:val="Index2"/>
        <w:tabs>
          <w:tab w:val="right" w:leader="dot" w:pos="3599"/>
        </w:tabs>
        <w:rPr>
          <w:noProof/>
        </w:rPr>
      </w:pPr>
      <w:r w:rsidRPr="00022A35">
        <w:rPr>
          <w:noProof/>
        </w:rPr>
        <w:t>Файл dotless.bat, 22</w:t>
      </w:r>
    </w:p>
    <w:p w:rsidR="00C731A1" w:rsidRPr="00022A35" w:rsidRDefault="00C731A1">
      <w:pPr>
        <w:pStyle w:val="Index2"/>
        <w:tabs>
          <w:tab w:val="right" w:leader="dot" w:pos="3599"/>
        </w:tabs>
        <w:rPr>
          <w:noProof/>
        </w:rPr>
      </w:pPr>
      <w:r w:rsidRPr="00022A35">
        <w:rPr>
          <w:noProof/>
        </w:rPr>
        <w:t>Файл Genh sr msg.ini, 22</w:t>
      </w:r>
    </w:p>
    <w:p w:rsidR="00C731A1" w:rsidRPr="00022A35" w:rsidRDefault="00C731A1">
      <w:pPr>
        <w:pStyle w:val="Index2"/>
        <w:tabs>
          <w:tab w:val="right" w:leader="dot" w:pos="3599"/>
        </w:tabs>
        <w:rPr>
          <w:noProof/>
        </w:rPr>
      </w:pPr>
      <w:r w:rsidRPr="00022A35">
        <w:rPr>
          <w:noProof/>
        </w:rPr>
        <w:t>Файл Genh sr rus.txt, 22</w:t>
      </w:r>
    </w:p>
    <w:p w:rsidR="00C731A1" w:rsidRPr="00022A35" w:rsidRDefault="00C731A1">
      <w:pPr>
        <w:pStyle w:val="Index2"/>
        <w:tabs>
          <w:tab w:val="right" w:leader="dot" w:pos="3599"/>
        </w:tabs>
        <w:rPr>
          <w:noProof/>
        </w:rPr>
      </w:pPr>
      <w:r w:rsidRPr="00022A35">
        <w:rPr>
          <w:noProof/>
        </w:rPr>
        <w:t>Файл Genh sr.exe, 21</w:t>
      </w:r>
    </w:p>
    <w:p w:rsidR="00C731A1" w:rsidRPr="00022A35" w:rsidRDefault="00C731A1">
      <w:pPr>
        <w:pStyle w:val="Index2"/>
        <w:tabs>
          <w:tab w:val="right" w:leader="dot" w:pos="3599"/>
        </w:tabs>
        <w:rPr>
          <w:noProof/>
        </w:rPr>
      </w:pPr>
      <w:r w:rsidRPr="00022A35">
        <w:rPr>
          <w:noProof/>
        </w:rPr>
        <w:t>Файл Genh sr.ini, 22</w:t>
      </w:r>
    </w:p>
    <w:p w:rsidR="00C731A1" w:rsidRPr="00022A35" w:rsidRDefault="00C731A1">
      <w:pPr>
        <w:pStyle w:val="Index2"/>
        <w:tabs>
          <w:tab w:val="right" w:leader="dot" w:pos="3599"/>
        </w:tabs>
        <w:rPr>
          <w:noProof/>
        </w:rPr>
      </w:pPr>
      <w:r w:rsidRPr="00022A35">
        <w:rPr>
          <w:noProof/>
        </w:rPr>
        <w:t>Файл genhelp act.txt, 21, 48</w:t>
      </w:r>
    </w:p>
    <w:p w:rsidR="00C731A1" w:rsidRPr="00022A35" w:rsidRDefault="00C731A1">
      <w:pPr>
        <w:pStyle w:val="Index2"/>
        <w:tabs>
          <w:tab w:val="right" w:leader="dot" w:pos="3599"/>
        </w:tabs>
        <w:rPr>
          <w:noProof/>
        </w:rPr>
      </w:pPr>
      <w:r w:rsidRPr="00022A35">
        <w:rPr>
          <w:noProof/>
        </w:rPr>
        <w:t>Файл genhelp bookmarks.gif, 22</w:t>
      </w:r>
    </w:p>
    <w:p w:rsidR="00C731A1" w:rsidRPr="00022A35" w:rsidRDefault="00C731A1">
      <w:pPr>
        <w:pStyle w:val="Index2"/>
        <w:tabs>
          <w:tab w:val="right" w:leader="dot" w:pos="3599"/>
        </w:tabs>
        <w:rPr>
          <w:noProof/>
        </w:rPr>
      </w:pPr>
      <w:r w:rsidRPr="00022A35">
        <w:rPr>
          <w:noProof/>
        </w:rPr>
        <w:t>Файл genhelp generate.gif, 22</w:t>
      </w:r>
    </w:p>
    <w:p w:rsidR="00C731A1" w:rsidRPr="00022A35" w:rsidRDefault="00C731A1">
      <w:pPr>
        <w:pStyle w:val="Index2"/>
        <w:tabs>
          <w:tab w:val="right" w:leader="dot" w:pos="3599"/>
        </w:tabs>
        <w:rPr>
          <w:noProof/>
        </w:rPr>
      </w:pPr>
      <w:r w:rsidRPr="00022A35">
        <w:rPr>
          <w:noProof/>
        </w:rPr>
        <w:t>Файл genhelp headings.gif, 22</w:t>
      </w:r>
    </w:p>
    <w:p w:rsidR="00C731A1" w:rsidRPr="00022A35" w:rsidRDefault="00C731A1">
      <w:pPr>
        <w:pStyle w:val="Index2"/>
        <w:tabs>
          <w:tab w:val="right" w:leader="dot" w:pos="3599"/>
        </w:tabs>
        <w:rPr>
          <w:noProof/>
        </w:rPr>
      </w:pPr>
      <w:r w:rsidRPr="00022A35">
        <w:rPr>
          <w:noProof/>
        </w:rPr>
        <w:t>Файл genhelp help.gif, 22</w:t>
      </w:r>
    </w:p>
    <w:p w:rsidR="00C731A1" w:rsidRPr="00022A35" w:rsidRDefault="00C731A1">
      <w:pPr>
        <w:pStyle w:val="Index2"/>
        <w:tabs>
          <w:tab w:val="right" w:leader="dot" w:pos="3599"/>
        </w:tabs>
        <w:rPr>
          <w:noProof/>
        </w:rPr>
      </w:pPr>
      <w:r w:rsidRPr="00022A35">
        <w:rPr>
          <w:noProof/>
        </w:rPr>
        <w:t>Файл Genhelp msg.ini, 21, 25</w:t>
      </w:r>
    </w:p>
    <w:p w:rsidR="00C731A1" w:rsidRPr="00022A35" w:rsidRDefault="00C731A1">
      <w:pPr>
        <w:pStyle w:val="Index2"/>
        <w:tabs>
          <w:tab w:val="right" w:leader="dot" w:pos="3599"/>
        </w:tabs>
        <w:rPr>
          <w:noProof/>
        </w:rPr>
      </w:pPr>
      <w:r w:rsidRPr="00022A35">
        <w:rPr>
          <w:noProof/>
        </w:rPr>
        <w:t>Файл genhelp projects.gif, 22</w:t>
      </w:r>
    </w:p>
    <w:p w:rsidR="00C731A1" w:rsidRPr="00022A35" w:rsidRDefault="00C731A1">
      <w:pPr>
        <w:pStyle w:val="Index2"/>
        <w:tabs>
          <w:tab w:val="right" w:leader="dot" w:pos="3599"/>
        </w:tabs>
        <w:rPr>
          <w:noProof/>
        </w:rPr>
      </w:pPr>
      <w:r w:rsidRPr="00022A35">
        <w:rPr>
          <w:noProof/>
        </w:rPr>
        <w:t>Файл genhelp readme eng.txt, 21</w:t>
      </w:r>
    </w:p>
    <w:p w:rsidR="00C731A1" w:rsidRPr="00022A35" w:rsidRDefault="00C731A1">
      <w:pPr>
        <w:pStyle w:val="Index2"/>
        <w:tabs>
          <w:tab w:val="right" w:leader="dot" w:pos="3599"/>
        </w:tabs>
        <w:rPr>
          <w:noProof/>
        </w:rPr>
      </w:pPr>
      <w:r w:rsidRPr="00022A35">
        <w:rPr>
          <w:noProof/>
        </w:rPr>
        <w:t>Файл genhelp readme rus.txt, 21</w:t>
      </w:r>
    </w:p>
    <w:p w:rsidR="00C731A1" w:rsidRPr="00022A35" w:rsidRDefault="00C731A1">
      <w:pPr>
        <w:pStyle w:val="Index2"/>
        <w:tabs>
          <w:tab w:val="right" w:leader="dot" w:pos="3599"/>
        </w:tabs>
        <w:rPr>
          <w:noProof/>
        </w:rPr>
      </w:pPr>
      <w:r w:rsidRPr="00022A35">
        <w:rPr>
          <w:noProof/>
        </w:rPr>
        <w:t>Файл genhelp styles.gif, 22</w:t>
      </w:r>
    </w:p>
    <w:p w:rsidR="00C731A1" w:rsidRPr="00022A35" w:rsidRDefault="00C731A1">
      <w:pPr>
        <w:pStyle w:val="Index2"/>
        <w:tabs>
          <w:tab w:val="right" w:leader="dot" w:pos="3599"/>
        </w:tabs>
        <w:rPr>
          <w:noProof/>
        </w:rPr>
      </w:pPr>
      <w:r w:rsidRPr="00022A35">
        <w:rPr>
          <w:noProof/>
        </w:rPr>
        <w:t>Файл GenHelp.bat, 65</w:t>
      </w:r>
    </w:p>
    <w:p w:rsidR="00C731A1" w:rsidRPr="00022A35" w:rsidRDefault="00C731A1">
      <w:pPr>
        <w:pStyle w:val="Index2"/>
        <w:tabs>
          <w:tab w:val="right" w:leader="dot" w:pos="3599"/>
        </w:tabs>
        <w:rPr>
          <w:noProof/>
        </w:rPr>
      </w:pPr>
      <w:r w:rsidRPr="00022A35">
        <w:rPr>
          <w:noProof/>
        </w:rPr>
        <w:t>Файл GenHelp.ico, 21</w:t>
      </w:r>
    </w:p>
    <w:p w:rsidR="00C731A1" w:rsidRPr="00022A35" w:rsidRDefault="00C731A1">
      <w:pPr>
        <w:pStyle w:val="Index2"/>
        <w:tabs>
          <w:tab w:val="right" w:leader="dot" w:pos="3599"/>
        </w:tabs>
        <w:rPr>
          <w:noProof/>
        </w:rPr>
      </w:pPr>
      <w:r w:rsidRPr="00022A35">
        <w:rPr>
          <w:noProof/>
        </w:rPr>
        <w:t>Файл Genhelp.ini, 21</w:t>
      </w:r>
    </w:p>
    <w:p w:rsidR="00C731A1" w:rsidRPr="00022A35" w:rsidRDefault="00C731A1">
      <w:pPr>
        <w:pStyle w:val="Index2"/>
        <w:tabs>
          <w:tab w:val="right" w:leader="dot" w:pos="3599"/>
        </w:tabs>
        <w:rPr>
          <w:noProof/>
        </w:rPr>
      </w:pPr>
      <w:r w:rsidRPr="00022A35">
        <w:rPr>
          <w:noProof/>
        </w:rPr>
        <w:t>Файл GenHelp4.exe, 21</w:t>
      </w:r>
    </w:p>
    <w:p w:rsidR="00C731A1" w:rsidRPr="00022A35" w:rsidRDefault="00C731A1">
      <w:pPr>
        <w:pStyle w:val="Index2"/>
        <w:tabs>
          <w:tab w:val="right" w:leader="dot" w:pos="3599"/>
        </w:tabs>
        <w:rPr>
          <w:noProof/>
        </w:rPr>
      </w:pPr>
      <w:r w:rsidRPr="00022A35">
        <w:rPr>
          <w:noProof/>
        </w:rPr>
        <w:t>Файл Gh user.dot, 21, 53</w:t>
      </w:r>
    </w:p>
    <w:p w:rsidR="00C731A1" w:rsidRPr="00022A35" w:rsidRDefault="00C731A1">
      <w:pPr>
        <w:pStyle w:val="Index2"/>
        <w:tabs>
          <w:tab w:val="right" w:leader="dot" w:pos="3599"/>
        </w:tabs>
        <w:rPr>
          <w:noProof/>
        </w:rPr>
      </w:pPr>
      <w:r w:rsidRPr="00022A35">
        <w:rPr>
          <w:noProof/>
        </w:rPr>
        <w:t>Файл GHtrace.log, 45</w:t>
      </w:r>
    </w:p>
    <w:p w:rsidR="00C731A1" w:rsidRPr="00022A35" w:rsidRDefault="00C731A1">
      <w:pPr>
        <w:pStyle w:val="Index2"/>
        <w:tabs>
          <w:tab w:val="right" w:leader="dot" w:pos="3599"/>
        </w:tabs>
        <w:rPr>
          <w:noProof/>
        </w:rPr>
      </w:pPr>
      <w:r w:rsidRPr="00022A35">
        <w:rPr>
          <w:noProof/>
        </w:rPr>
        <w:t>Файл home.htm, 24, 60, 62</w:t>
      </w:r>
    </w:p>
    <w:p w:rsidR="00C731A1" w:rsidRPr="00022A35" w:rsidRDefault="00C731A1">
      <w:pPr>
        <w:pStyle w:val="Index2"/>
        <w:tabs>
          <w:tab w:val="right" w:leader="dot" w:pos="3599"/>
        </w:tabs>
        <w:rPr>
          <w:noProof/>
        </w:rPr>
      </w:pPr>
      <w:r w:rsidRPr="00022A35">
        <w:rPr>
          <w:noProof/>
        </w:rPr>
        <w:t>Файл htmlhelp.EXE, 25</w:t>
      </w:r>
    </w:p>
    <w:p w:rsidR="00C731A1" w:rsidRPr="00022A35" w:rsidRDefault="00C731A1">
      <w:pPr>
        <w:pStyle w:val="Index2"/>
        <w:tabs>
          <w:tab w:val="right" w:leader="dot" w:pos="3599"/>
        </w:tabs>
        <w:rPr>
          <w:noProof/>
        </w:rPr>
      </w:pPr>
      <w:r w:rsidRPr="00022A35">
        <w:rPr>
          <w:noProof/>
        </w:rPr>
        <w:t>Файл index home.htm, 24</w:t>
      </w:r>
    </w:p>
    <w:p w:rsidR="00C731A1" w:rsidRPr="00022A35" w:rsidRDefault="00C731A1">
      <w:pPr>
        <w:pStyle w:val="Index2"/>
        <w:tabs>
          <w:tab w:val="right" w:leader="dot" w:pos="3599"/>
        </w:tabs>
        <w:rPr>
          <w:noProof/>
        </w:rPr>
      </w:pPr>
      <w:r w:rsidRPr="00022A35">
        <w:rPr>
          <w:noProof/>
        </w:rPr>
        <w:t>Файл Index home.htm, 62</w:t>
      </w:r>
    </w:p>
    <w:p w:rsidR="00C731A1" w:rsidRPr="00022A35" w:rsidRDefault="00C731A1">
      <w:pPr>
        <w:pStyle w:val="Index2"/>
        <w:tabs>
          <w:tab w:val="right" w:leader="dot" w:pos="3599"/>
        </w:tabs>
        <w:rPr>
          <w:noProof/>
        </w:rPr>
      </w:pPr>
      <w:r w:rsidRPr="00022A35">
        <w:rPr>
          <w:noProof/>
        </w:rPr>
        <w:t>Файл Index.hhk, 24</w:t>
      </w:r>
    </w:p>
    <w:p w:rsidR="00C731A1" w:rsidRPr="00022A35" w:rsidRDefault="00C731A1">
      <w:pPr>
        <w:pStyle w:val="Index2"/>
        <w:tabs>
          <w:tab w:val="right" w:leader="dot" w:pos="3599"/>
        </w:tabs>
        <w:rPr>
          <w:noProof/>
        </w:rPr>
      </w:pPr>
      <w:r w:rsidRPr="00022A35">
        <w:rPr>
          <w:noProof/>
        </w:rPr>
        <w:t>Файл js addfound.js, 23</w:t>
      </w:r>
    </w:p>
    <w:p w:rsidR="00C731A1" w:rsidRPr="00022A35" w:rsidRDefault="00C731A1">
      <w:pPr>
        <w:pStyle w:val="Index2"/>
        <w:tabs>
          <w:tab w:val="right" w:leader="dot" w:pos="3599"/>
        </w:tabs>
        <w:rPr>
          <w:noProof/>
        </w:rPr>
      </w:pPr>
      <w:r w:rsidRPr="00022A35">
        <w:rPr>
          <w:noProof/>
        </w:rPr>
        <w:t>Файл js dtree.js, 23</w:t>
      </w:r>
    </w:p>
    <w:p w:rsidR="00C731A1" w:rsidRPr="00022A35" w:rsidRDefault="00C731A1">
      <w:pPr>
        <w:pStyle w:val="Index2"/>
        <w:tabs>
          <w:tab w:val="right" w:leader="dot" w:pos="3599"/>
        </w:tabs>
        <w:rPr>
          <w:noProof/>
        </w:rPr>
      </w:pPr>
      <w:r w:rsidRPr="00022A35">
        <w:rPr>
          <w:noProof/>
        </w:rPr>
        <w:t>Файл js findtext.js, 23</w:t>
      </w:r>
    </w:p>
    <w:p w:rsidR="00C731A1" w:rsidRPr="00022A35" w:rsidRDefault="00C731A1">
      <w:pPr>
        <w:pStyle w:val="Index2"/>
        <w:tabs>
          <w:tab w:val="right" w:leader="dot" w:pos="3599"/>
        </w:tabs>
        <w:rPr>
          <w:noProof/>
        </w:rPr>
      </w:pPr>
      <w:r w:rsidRPr="00022A35">
        <w:rPr>
          <w:noProof/>
        </w:rPr>
        <w:t>Файл js hidepanel.js, 23</w:t>
      </w:r>
    </w:p>
    <w:p w:rsidR="00C731A1" w:rsidRPr="00022A35" w:rsidRDefault="00C731A1">
      <w:pPr>
        <w:pStyle w:val="Index2"/>
        <w:tabs>
          <w:tab w:val="right" w:leader="dot" w:pos="3599"/>
        </w:tabs>
        <w:rPr>
          <w:noProof/>
        </w:rPr>
      </w:pPr>
      <w:r w:rsidRPr="00022A35">
        <w:rPr>
          <w:noProof/>
        </w:rPr>
        <w:t>Файл js highlight.js, 23</w:t>
      </w:r>
    </w:p>
    <w:p w:rsidR="00C731A1" w:rsidRPr="00022A35" w:rsidRDefault="00C731A1">
      <w:pPr>
        <w:pStyle w:val="Index2"/>
        <w:tabs>
          <w:tab w:val="right" w:leader="dot" w:pos="3599"/>
        </w:tabs>
        <w:rPr>
          <w:noProof/>
        </w:rPr>
      </w:pPr>
      <w:r w:rsidRPr="00022A35">
        <w:rPr>
          <w:noProof/>
        </w:rPr>
        <w:t>Файл project 0000.ini, 23</w:t>
      </w:r>
    </w:p>
    <w:p w:rsidR="00C731A1" w:rsidRPr="00022A35" w:rsidRDefault="00C731A1">
      <w:pPr>
        <w:pStyle w:val="Index2"/>
        <w:tabs>
          <w:tab w:val="right" w:leader="dot" w:pos="3599"/>
        </w:tabs>
        <w:rPr>
          <w:noProof/>
        </w:rPr>
      </w:pPr>
      <w:r w:rsidRPr="00022A35">
        <w:rPr>
          <w:noProof/>
        </w:rPr>
        <w:t>Файл Project 0000.ini, 35</w:t>
      </w:r>
    </w:p>
    <w:p w:rsidR="00C731A1" w:rsidRPr="00022A35" w:rsidRDefault="00C731A1">
      <w:pPr>
        <w:pStyle w:val="Index2"/>
        <w:tabs>
          <w:tab w:val="right" w:leader="dot" w:pos="3599"/>
        </w:tabs>
        <w:rPr>
          <w:noProof/>
        </w:rPr>
      </w:pPr>
      <w:r w:rsidRPr="00022A35">
        <w:rPr>
          <w:noProof/>
        </w:rPr>
        <w:t>Файл Projects.ini, 21, 34</w:t>
      </w:r>
    </w:p>
    <w:p w:rsidR="00C731A1" w:rsidRPr="00022A35" w:rsidRDefault="00C731A1">
      <w:pPr>
        <w:pStyle w:val="Index2"/>
        <w:tabs>
          <w:tab w:val="right" w:leader="dot" w:pos="3599"/>
        </w:tabs>
        <w:rPr>
          <w:noProof/>
        </w:rPr>
      </w:pPr>
      <w:r w:rsidRPr="00022A35">
        <w:rPr>
          <w:noProof/>
        </w:rPr>
        <w:t>Файл skin shot.ini, 23</w:t>
      </w:r>
    </w:p>
    <w:p w:rsidR="00C731A1" w:rsidRPr="00022A35" w:rsidRDefault="00C731A1">
      <w:pPr>
        <w:pStyle w:val="Index2"/>
        <w:tabs>
          <w:tab w:val="right" w:leader="dot" w:pos="3599"/>
        </w:tabs>
        <w:rPr>
          <w:noProof/>
        </w:rPr>
      </w:pPr>
      <w:r w:rsidRPr="00022A35">
        <w:rPr>
          <w:noProof/>
        </w:rPr>
        <w:t>Файл skin.ini, 23, 63</w:t>
      </w:r>
    </w:p>
    <w:p w:rsidR="00C731A1" w:rsidRPr="00022A35" w:rsidRDefault="00C731A1">
      <w:pPr>
        <w:pStyle w:val="Index2"/>
        <w:tabs>
          <w:tab w:val="right" w:leader="dot" w:pos="3599"/>
        </w:tabs>
        <w:rPr>
          <w:noProof/>
        </w:rPr>
      </w:pPr>
      <w:r w:rsidRPr="00022A35">
        <w:rPr>
          <w:noProof/>
        </w:rPr>
        <w:t>Файл skinrep 1.ini, 25</w:t>
      </w:r>
    </w:p>
    <w:p w:rsidR="00C731A1" w:rsidRPr="00022A35" w:rsidRDefault="00C731A1">
      <w:pPr>
        <w:pStyle w:val="Index2"/>
        <w:tabs>
          <w:tab w:val="right" w:leader="dot" w:pos="3599"/>
        </w:tabs>
        <w:rPr>
          <w:noProof/>
        </w:rPr>
      </w:pPr>
      <w:r w:rsidRPr="00022A35">
        <w:rPr>
          <w:noProof/>
        </w:rPr>
        <w:t>Файл ufrex eng.docx, 21</w:t>
      </w:r>
    </w:p>
    <w:p w:rsidR="00C731A1" w:rsidRPr="00022A35" w:rsidRDefault="00C731A1">
      <w:pPr>
        <w:pStyle w:val="Index2"/>
        <w:tabs>
          <w:tab w:val="right" w:leader="dot" w:pos="3599"/>
        </w:tabs>
        <w:rPr>
          <w:noProof/>
        </w:rPr>
      </w:pPr>
      <w:r w:rsidRPr="00022A35">
        <w:rPr>
          <w:noProof/>
        </w:rPr>
        <w:t>Файл ufrex msg.ini, 21</w:t>
      </w:r>
    </w:p>
    <w:p w:rsidR="00C731A1" w:rsidRPr="00022A35" w:rsidRDefault="00C731A1">
      <w:pPr>
        <w:pStyle w:val="Index2"/>
        <w:tabs>
          <w:tab w:val="right" w:leader="dot" w:pos="3599"/>
        </w:tabs>
        <w:rPr>
          <w:noProof/>
        </w:rPr>
      </w:pPr>
      <w:r w:rsidRPr="00022A35">
        <w:rPr>
          <w:noProof/>
        </w:rPr>
        <w:t>Файл ufrex rus.docx, 21</w:t>
      </w:r>
    </w:p>
    <w:p w:rsidR="00C731A1" w:rsidRPr="00022A35" w:rsidRDefault="00C731A1">
      <w:pPr>
        <w:pStyle w:val="Index2"/>
        <w:tabs>
          <w:tab w:val="right" w:leader="dot" w:pos="3599"/>
        </w:tabs>
        <w:rPr>
          <w:noProof/>
        </w:rPr>
      </w:pPr>
      <w:r w:rsidRPr="00022A35">
        <w:rPr>
          <w:noProof/>
        </w:rPr>
        <w:t>Файл ufrex.exe, 21</w:t>
      </w:r>
    </w:p>
    <w:p w:rsidR="00C731A1" w:rsidRPr="00022A35" w:rsidRDefault="00C731A1">
      <w:pPr>
        <w:pStyle w:val="Index2"/>
        <w:tabs>
          <w:tab w:val="right" w:leader="dot" w:pos="3599"/>
        </w:tabs>
        <w:rPr>
          <w:noProof/>
        </w:rPr>
      </w:pPr>
      <w:r w:rsidRPr="00022A35">
        <w:rPr>
          <w:noProof/>
        </w:rPr>
        <w:t>Файл Unins000.dat, 22</w:t>
      </w:r>
    </w:p>
    <w:p w:rsidR="00C731A1" w:rsidRPr="00022A35" w:rsidRDefault="00C731A1">
      <w:pPr>
        <w:pStyle w:val="Index2"/>
        <w:tabs>
          <w:tab w:val="right" w:leader="dot" w:pos="3599"/>
        </w:tabs>
        <w:rPr>
          <w:noProof/>
        </w:rPr>
      </w:pPr>
      <w:r w:rsidRPr="00022A35">
        <w:rPr>
          <w:noProof/>
        </w:rPr>
        <w:t>Файл Unins000.exe, 22</w:t>
      </w:r>
    </w:p>
    <w:p w:rsidR="00C731A1" w:rsidRPr="00022A35" w:rsidRDefault="00C731A1">
      <w:pPr>
        <w:pStyle w:val="Index1"/>
        <w:tabs>
          <w:tab w:val="right" w:leader="dot" w:pos="3599"/>
        </w:tabs>
        <w:rPr>
          <w:noProof/>
        </w:rPr>
      </w:pPr>
      <w:r w:rsidRPr="00022A35">
        <w:rPr>
          <w:noProof/>
        </w:rPr>
        <w:t>Форма</w:t>
      </w:r>
    </w:p>
    <w:p w:rsidR="00C731A1" w:rsidRPr="00022A35" w:rsidRDefault="00C731A1">
      <w:pPr>
        <w:pStyle w:val="Index2"/>
        <w:tabs>
          <w:tab w:val="right" w:leader="dot" w:pos="3599"/>
        </w:tabs>
        <w:rPr>
          <w:noProof/>
        </w:rPr>
      </w:pPr>
      <w:r w:rsidRPr="00022A35">
        <w:rPr>
          <w:noProof/>
        </w:rPr>
        <w:t>Форма GenHelp, 26</w:t>
      </w:r>
    </w:p>
    <w:p w:rsidR="00C731A1" w:rsidRPr="00022A35" w:rsidRDefault="00C731A1">
      <w:pPr>
        <w:pStyle w:val="Index1"/>
        <w:tabs>
          <w:tab w:val="right" w:leader="dot" w:pos="3599"/>
        </w:tabs>
        <w:rPr>
          <w:noProof/>
        </w:rPr>
      </w:pPr>
      <w:r w:rsidRPr="00022A35">
        <w:rPr>
          <w:noProof/>
        </w:rPr>
        <w:t>Формат</w:t>
      </w:r>
    </w:p>
    <w:p w:rsidR="00C731A1" w:rsidRPr="00022A35" w:rsidRDefault="00C731A1">
      <w:pPr>
        <w:pStyle w:val="Index2"/>
        <w:tabs>
          <w:tab w:val="right" w:leader="dot" w:pos="3599"/>
        </w:tabs>
        <w:rPr>
          <w:noProof/>
        </w:rPr>
      </w:pPr>
      <w:r w:rsidRPr="00022A35">
        <w:rPr>
          <w:noProof/>
        </w:rPr>
        <w:t>Стандартный формат XE, 32, 49</w:t>
      </w:r>
    </w:p>
    <w:p w:rsidR="00C731A1" w:rsidRPr="00022A35" w:rsidRDefault="00C731A1">
      <w:pPr>
        <w:pStyle w:val="Index2"/>
        <w:tabs>
          <w:tab w:val="right" w:leader="dot" w:pos="3599"/>
        </w:tabs>
        <w:rPr>
          <w:noProof/>
        </w:rPr>
      </w:pPr>
      <w:r w:rsidRPr="00022A35">
        <w:rPr>
          <w:noProof/>
        </w:rPr>
        <w:t>Формат CHM, 28, 39, 52, 54</w:t>
      </w:r>
    </w:p>
    <w:p w:rsidR="00C731A1" w:rsidRPr="00022A35" w:rsidRDefault="00C731A1">
      <w:pPr>
        <w:pStyle w:val="Index2"/>
        <w:tabs>
          <w:tab w:val="right" w:leader="dot" w:pos="3599"/>
        </w:tabs>
        <w:rPr>
          <w:noProof/>
        </w:rPr>
      </w:pPr>
      <w:r w:rsidRPr="00022A35">
        <w:rPr>
          <w:noProof/>
        </w:rPr>
        <w:t>Формат DOC, 28, 39, 41, 43, 52</w:t>
      </w:r>
    </w:p>
    <w:p w:rsidR="00C731A1" w:rsidRPr="00022A35" w:rsidRDefault="00C731A1">
      <w:pPr>
        <w:pStyle w:val="Index2"/>
        <w:tabs>
          <w:tab w:val="right" w:leader="dot" w:pos="3599"/>
        </w:tabs>
        <w:rPr>
          <w:noProof/>
        </w:rPr>
      </w:pPr>
      <w:r w:rsidRPr="00022A35">
        <w:rPr>
          <w:noProof/>
        </w:rPr>
        <w:t>Формат HTML, 28, 39, 41, 42, 46, 55</w:t>
      </w:r>
    </w:p>
    <w:p w:rsidR="00C731A1" w:rsidRPr="00022A35" w:rsidRDefault="00C731A1">
      <w:pPr>
        <w:pStyle w:val="Index2"/>
        <w:tabs>
          <w:tab w:val="right" w:leader="dot" w:pos="3599"/>
        </w:tabs>
        <w:rPr>
          <w:noProof/>
        </w:rPr>
      </w:pPr>
      <w:r w:rsidRPr="00022A35">
        <w:rPr>
          <w:noProof/>
        </w:rPr>
        <w:t>Формат XE, 53</w:t>
      </w:r>
    </w:p>
    <w:p w:rsidR="00C731A1" w:rsidRPr="00022A35" w:rsidRDefault="00C731A1">
      <w:pPr>
        <w:pStyle w:val="Index2"/>
        <w:tabs>
          <w:tab w:val="right" w:leader="dot" w:pos="3599"/>
        </w:tabs>
        <w:rPr>
          <w:noProof/>
        </w:rPr>
      </w:pPr>
      <w:r w:rsidRPr="00022A35">
        <w:rPr>
          <w:noProof/>
        </w:rPr>
        <w:t>Формат XE-BSI, 32, 49, 53</w:t>
      </w:r>
    </w:p>
    <w:p w:rsidR="00C731A1" w:rsidRPr="00022A35" w:rsidRDefault="00C731A1">
      <w:pPr>
        <w:pStyle w:val="Index2"/>
        <w:tabs>
          <w:tab w:val="right" w:leader="dot" w:pos="3599"/>
        </w:tabs>
        <w:rPr>
          <w:noProof/>
        </w:rPr>
      </w:pPr>
      <w:r w:rsidRPr="00022A35">
        <w:rPr>
          <w:noProof/>
        </w:rPr>
        <w:t>Формат элемента списка стилей, 42</w:t>
      </w:r>
    </w:p>
    <w:p w:rsidR="00C731A1" w:rsidRPr="00022A35" w:rsidRDefault="00C731A1">
      <w:pPr>
        <w:pStyle w:val="Index1"/>
        <w:tabs>
          <w:tab w:val="right" w:leader="dot" w:pos="3599"/>
        </w:tabs>
        <w:rPr>
          <w:noProof/>
        </w:rPr>
      </w:pPr>
      <w:r w:rsidRPr="00022A35">
        <w:rPr>
          <w:noProof/>
        </w:rPr>
        <w:t>Экран</w:t>
      </w:r>
    </w:p>
    <w:p w:rsidR="00C731A1" w:rsidRPr="00022A35" w:rsidRDefault="00C731A1">
      <w:pPr>
        <w:pStyle w:val="Index2"/>
        <w:tabs>
          <w:tab w:val="right" w:leader="dot" w:pos="3599"/>
        </w:tabs>
        <w:rPr>
          <w:noProof/>
        </w:rPr>
      </w:pPr>
      <w:r w:rsidRPr="00022A35">
        <w:rPr>
          <w:noProof/>
        </w:rPr>
        <w:t>Экран Creating GenHelp Project, 34</w:t>
      </w:r>
    </w:p>
    <w:p w:rsidR="00C731A1" w:rsidRPr="00022A35" w:rsidRDefault="00C731A1">
      <w:pPr>
        <w:pStyle w:val="Index2"/>
        <w:tabs>
          <w:tab w:val="right" w:leader="dot" w:pos="3599"/>
        </w:tabs>
        <w:rPr>
          <w:noProof/>
        </w:rPr>
      </w:pPr>
      <w:r w:rsidRPr="00022A35">
        <w:rPr>
          <w:noProof/>
        </w:rPr>
        <w:t>Экран Selecting existing Word document, 34</w:t>
      </w:r>
    </w:p>
    <w:p w:rsidR="00C731A1" w:rsidRPr="00022A35" w:rsidRDefault="00C731A1">
      <w:pPr>
        <w:pStyle w:val="Index1"/>
        <w:tabs>
          <w:tab w:val="right" w:leader="dot" w:pos="3599"/>
        </w:tabs>
        <w:rPr>
          <w:noProof/>
        </w:rPr>
      </w:pPr>
      <w:r w:rsidRPr="00022A35">
        <w:rPr>
          <w:noProof/>
        </w:rPr>
        <w:t>ЭС</w:t>
      </w:r>
    </w:p>
    <w:p w:rsidR="00C731A1" w:rsidRPr="00022A35" w:rsidRDefault="00C731A1">
      <w:pPr>
        <w:pStyle w:val="Index2"/>
        <w:tabs>
          <w:tab w:val="right" w:leader="dot" w:pos="3599"/>
        </w:tabs>
        <w:rPr>
          <w:noProof/>
        </w:rPr>
      </w:pPr>
      <w:r w:rsidRPr="00022A35">
        <w:rPr>
          <w:noProof/>
        </w:rPr>
        <w:t>Контекстно-зависимая ЭС, 54</w:t>
      </w:r>
    </w:p>
    <w:p w:rsidR="00C731A1" w:rsidRPr="00022A35" w:rsidRDefault="00C731A1">
      <w:pPr>
        <w:pStyle w:val="Index2"/>
        <w:tabs>
          <w:tab w:val="right" w:leader="dot" w:pos="3599"/>
        </w:tabs>
        <w:rPr>
          <w:noProof/>
        </w:rPr>
      </w:pPr>
      <w:r w:rsidRPr="00022A35">
        <w:rPr>
          <w:noProof/>
        </w:rPr>
        <w:t>Настройка внешнего вида ЭС, 60</w:t>
      </w:r>
    </w:p>
    <w:p w:rsidR="00C731A1" w:rsidRPr="00022A35" w:rsidRDefault="00C731A1">
      <w:pPr>
        <w:pStyle w:val="Index2"/>
        <w:tabs>
          <w:tab w:val="right" w:leader="dot" w:pos="3599"/>
        </w:tabs>
        <w:rPr>
          <w:noProof/>
        </w:rPr>
      </w:pPr>
      <w:r w:rsidRPr="00022A35">
        <w:rPr>
          <w:noProof/>
        </w:rPr>
        <w:t>Настройка и локализация GenHelp, 25</w:t>
      </w:r>
    </w:p>
    <w:p w:rsidR="00C731A1" w:rsidRPr="00022A35" w:rsidRDefault="00C731A1">
      <w:pPr>
        <w:pStyle w:val="Index2"/>
        <w:tabs>
          <w:tab w:val="right" w:leader="dot" w:pos="3599"/>
        </w:tabs>
        <w:rPr>
          <w:noProof/>
        </w:rPr>
      </w:pPr>
      <w:r w:rsidRPr="00022A35">
        <w:rPr>
          <w:noProof/>
        </w:rPr>
        <w:t>Поиск информации средствами ЭС, 58</w:t>
      </w:r>
    </w:p>
    <w:p w:rsidR="00C731A1" w:rsidRPr="00022A35" w:rsidRDefault="00C731A1">
      <w:pPr>
        <w:pStyle w:val="Index2"/>
        <w:tabs>
          <w:tab w:val="right" w:leader="dot" w:pos="3599"/>
        </w:tabs>
        <w:rPr>
          <w:noProof/>
        </w:rPr>
      </w:pPr>
      <w:r w:rsidRPr="00022A35">
        <w:rPr>
          <w:noProof/>
        </w:rPr>
        <w:t>Предметный Указатель ЭС, 58</w:t>
      </w:r>
    </w:p>
    <w:p w:rsidR="00C731A1" w:rsidRPr="00022A35" w:rsidRDefault="00C731A1">
      <w:pPr>
        <w:pStyle w:val="Index2"/>
        <w:tabs>
          <w:tab w:val="right" w:leader="dot" w:pos="3599"/>
        </w:tabs>
        <w:rPr>
          <w:noProof/>
        </w:rPr>
      </w:pPr>
      <w:r w:rsidRPr="00022A35">
        <w:rPr>
          <w:noProof/>
        </w:rPr>
        <w:t>Режим навигации ЭС, 56</w:t>
      </w:r>
    </w:p>
    <w:p w:rsidR="00C731A1" w:rsidRPr="00022A35" w:rsidRDefault="00C731A1">
      <w:pPr>
        <w:pStyle w:val="Index2"/>
        <w:tabs>
          <w:tab w:val="right" w:leader="dot" w:pos="3599"/>
        </w:tabs>
        <w:rPr>
          <w:noProof/>
        </w:rPr>
      </w:pPr>
      <w:r w:rsidRPr="00022A35">
        <w:rPr>
          <w:noProof/>
        </w:rPr>
        <w:t>Режим поиска ЭС, 56</w:t>
      </w:r>
    </w:p>
    <w:p w:rsidR="00C731A1" w:rsidRPr="00022A35" w:rsidRDefault="00C731A1">
      <w:pPr>
        <w:pStyle w:val="Index2"/>
        <w:tabs>
          <w:tab w:val="right" w:leader="dot" w:pos="3599"/>
        </w:tabs>
        <w:rPr>
          <w:noProof/>
        </w:rPr>
      </w:pPr>
      <w:r w:rsidRPr="00022A35">
        <w:rPr>
          <w:noProof/>
        </w:rPr>
        <w:t>Содержание ЭС, 57</w:t>
      </w:r>
    </w:p>
    <w:p w:rsidR="00C731A1" w:rsidRPr="00022A35" w:rsidRDefault="00C731A1">
      <w:pPr>
        <w:pStyle w:val="Index2"/>
        <w:tabs>
          <w:tab w:val="right" w:leader="dot" w:pos="3599"/>
        </w:tabs>
        <w:rPr>
          <w:noProof/>
        </w:rPr>
      </w:pPr>
      <w:r w:rsidRPr="00022A35">
        <w:rPr>
          <w:noProof/>
        </w:rPr>
        <w:t>Термин Контекстно-зависимая ЭС, 54</w:t>
      </w:r>
    </w:p>
    <w:p w:rsidR="00C731A1" w:rsidRPr="00022A35" w:rsidRDefault="00C731A1">
      <w:pPr>
        <w:pStyle w:val="Index1"/>
        <w:tabs>
          <w:tab w:val="right" w:leader="dot" w:pos="3599"/>
        </w:tabs>
        <w:rPr>
          <w:noProof/>
        </w:rPr>
      </w:pPr>
      <w:r w:rsidRPr="00022A35">
        <w:rPr>
          <w:noProof/>
        </w:rPr>
        <w:t>Этап</w:t>
      </w:r>
    </w:p>
    <w:p w:rsidR="00C731A1" w:rsidRPr="00022A35" w:rsidRDefault="00C731A1">
      <w:pPr>
        <w:pStyle w:val="Index2"/>
        <w:tabs>
          <w:tab w:val="right" w:leader="dot" w:pos="3599"/>
        </w:tabs>
        <w:rPr>
          <w:noProof/>
        </w:rPr>
      </w:pPr>
      <w:r w:rsidRPr="00022A35">
        <w:rPr>
          <w:noProof/>
        </w:rPr>
        <w:t>Этап вызова пользовательского макроса, 47, 53</w:t>
      </w:r>
    </w:p>
    <w:p w:rsidR="00C731A1" w:rsidRPr="00022A35" w:rsidRDefault="00C731A1">
      <w:pPr>
        <w:pStyle w:val="Index2"/>
        <w:tabs>
          <w:tab w:val="right" w:leader="dot" w:pos="3599"/>
        </w:tabs>
        <w:rPr>
          <w:noProof/>
        </w:rPr>
      </w:pPr>
      <w:r w:rsidRPr="00022A35">
        <w:rPr>
          <w:noProof/>
        </w:rPr>
        <w:t>Этап выполнения замен, 51</w:t>
      </w:r>
    </w:p>
    <w:p w:rsidR="00C731A1" w:rsidRPr="00022A35" w:rsidRDefault="00C731A1">
      <w:pPr>
        <w:pStyle w:val="Index2"/>
        <w:tabs>
          <w:tab w:val="right" w:leader="dot" w:pos="3599"/>
        </w:tabs>
        <w:rPr>
          <w:noProof/>
        </w:rPr>
      </w:pPr>
      <w:r w:rsidRPr="00022A35">
        <w:rPr>
          <w:noProof/>
        </w:rPr>
        <w:t>Этап генерации прочих переменных, 51</w:t>
      </w:r>
    </w:p>
    <w:p w:rsidR="00C731A1" w:rsidRPr="00022A35" w:rsidRDefault="00C731A1">
      <w:pPr>
        <w:pStyle w:val="Index2"/>
        <w:tabs>
          <w:tab w:val="right" w:leader="dot" w:pos="3599"/>
        </w:tabs>
        <w:rPr>
          <w:noProof/>
        </w:rPr>
      </w:pPr>
      <w:r w:rsidRPr="00022A35">
        <w:rPr>
          <w:noProof/>
        </w:rPr>
        <w:t>Этап запуска Word, 46</w:t>
      </w:r>
    </w:p>
    <w:p w:rsidR="00C731A1" w:rsidRPr="00022A35" w:rsidRDefault="00C731A1">
      <w:pPr>
        <w:pStyle w:val="Index2"/>
        <w:tabs>
          <w:tab w:val="right" w:leader="dot" w:pos="3599"/>
        </w:tabs>
        <w:rPr>
          <w:noProof/>
        </w:rPr>
      </w:pPr>
      <w:r w:rsidRPr="00022A35">
        <w:rPr>
          <w:noProof/>
        </w:rPr>
        <w:t>Этап копирования файлов, 51</w:t>
      </w:r>
    </w:p>
    <w:p w:rsidR="00C731A1" w:rsidRPr="00022A35" w:rsidRDefault="00C731A1">
      <w:pPr>
        <w:pStyle w:val="Index2"/>
        <w:tabs>
          <w:tab w:val="right" w:leader="dot" w:pos="3599"/>
        </w:tabs>
        <w:rPr>
          <w:noProof/>
        </w:rPr>
      </w:pPr>
      <w:r w:rsidRPr="00022A35">
        <w:rPr>
          <w:noProof/>
        </w:rPr>
        <w:t>Этап корректировки гиперссылок, 50</w:t>
      </w:r>
    </w:p>
    <w:p w:rsidR="00C731A1" w:rsidRPr="00022A35" w:rsidRDefault="00C731A1">
      <w:pPr>
        <w:pStyle w:val="Index2"/>
        <w:tabs>
          <w:tab w:val="right" w:leader="dot" w:pos="3599"/>
        </w:tabs>
        <w:rPr>
          <w:noProof/>
        </w:rPr>
      </w:pPr>
      <w:r w:rsidRPr="00022A35">
        <w:rPr>
          <w:noProof/>
        </w:rPr>
        <w:t>Этап корректировки уровней параграфов, 47</w:t>
      </w:r>
    </w:p>
    <w:p w:rsidR="00C731A1" w:rsidRPr="00022A35" w:rsidRDefault="00C731A1">
      <w:pPr>
        <w:pStyle w:val="Index2"/>
        <w:tabs>
          <w:tab w:val="right" w:leader="dot" w:pos="3599"/>
        </w:tabs>
        <w:rPr>
          <w:noProof/>
        </w:rPr>
      </w:pPr>
      <w:r w:rsidRPr="00022A35">
        <w:rPr>
          <w:noProof/>
        </w:rPr>
        <w:t>Этап пересоздания папки результата, 46</w:t>
      </w:r>
    </w:p>
    <w:p w:rsidR="00C731A1" w:rsidRPr="00022A35" w:rsidRDefault="00C731A1">
      <w:pPr>
        <w:pStyle w:val="Index2"/>
        <w:tabs>
          <w:tab w:val="right" w:leader="dot" w:pos="3599"/>
        </w:tabs>
        <w:rPr>
          <w:noProof/>
        </w:rPr>
      </w:pPr>
      <w:r w:rsidRPr="00022A35">
        <w:rPr>
          <w:noProof/>
        </w:rPr>
        <w:t>Этап построения полнотекстовой базы поиска, 48</w:t>
      </w:r>
    </w:p>
    <w:p w:rsidR="00C731A1" w:rsidRPr="00022A35" w:rsidRDefault="00C731A1">
      <w:pPr>
        <w:pStyle w:val="Index2"/>
        <w:tabs>
          <w:tab w:val="right" w:leader="dot" w:pos="3599"/>
        </w:tabs>
        <w:rPr>
          <w:noProof/>
        </w:rPr>
      </w:pPr>
      <w:r w:rsidRPr="00022A35">
        <w:rPr>
          <w:noProof/>
        </w:rPr>
        <w:t>Этап построения предметного указателя, 49</w:t>
      </w:r>
    </w:p>
    <w:p w:rsidR="00C731A1" w:rsidRPr="00022A35" w:rsidRDefault="00C731A1">
      <w:pPr>
        <w:pStyle w:val="Index2"/>
        <w:tabs>
          <w:tab w:val="right" w:leader="dot" w:pos="3599"/>
        </w:tabs>
        <w:rPr>
          <w:noProof/>
        </w:rPr>
      </w:pPr>
      <w:r w:rsidRPr="00022A35">
        <w:rPr>
          <w:noProof/>
        </w:rPr>
        <w:t>Этап построения содержания, 48</w:t>
      </w:r>
    </w:p>
    <w:p w:rsidR="00C731A1" w:rsidRPr="00022A35" w:rsidRDefault="00C731A1">
      <w:pPr>
        <w:pStyle w:val="Index2"/>
        <w:tabs>
          <w:tab w:val="right" w:leader="dot" w:pos="3599"/>
        </w:tabs>
        <w:rPr>
          <w:noProof/>
        </w:rPr>
      </w:pPr>
      <w:r w:rsidRPr="00022A35">
        <w:rPr>
          <w:noProof/>
        </w:rPr>
        <w:t>Этап Преобразование нумерованных списков в текст, 46</w:t>
      </w:r>
    </w:p>
    <w:p w:rsidR="00C731A1" w:rsidRPr="00022A35" w:rsidRDefault="00C731A1">
      <w:pPr>
        <w:pStyle w:val="Index2"/>
        <w:tabs>
          <w:tab w:val="right" w:leader="dot" w:pos="3599"/>
        </w:tabs>
        <w:rPr>
          <w:noProof/>
        </w:rPr>
      </w:pPr>
      <w:r w:rsidRPr="00022A35">
        <w:rPr>
          <w:noProof/>
        </w:rPr>
        <w:t>Этап проверки параметров, 46</w:t>
      </w:r>
    </w:p>
    <w:p w:rsidR="00C731A1" w:rsidRPr="00022A35" w:rsidRDefault="00C731A1">
      <w:pPr>
        <w:pStyle w:val="Index2"/>
        <w:tabs>
          <w:tab w:val="right" w:leader="dot" w:pos="3599"/>
        </w:tabs>
        <w:rPr>
          <w:noProof/>
        </w:rPr>
      </w:pPr>
      <w:r w:rsidRPr="00022A35">
        <w:rPr>
          <w:noProof/>
        </w:rPr>
        <w:t>Этап разметки документа, 48</w:t>
      </w:r>
    </w:p>
    <w:p w:rsidR="00C731A1" w:rsidRPr="00022A35" w:rsidRDefault="00C731A1">
      <w:pPr>
        <w:pStyle w:val="Index2"/>
        <w:tabs>
          <w:tab w:val="right" w:leader="dot" w:pos="3599"/>
        </w:tabs>
        <w:rPr>
          <w:noProof/>
        </w:rPr>
      </w:pPr>
      <w:r w:rsidRPr="00022A35">
        <w:rPr>
          <w:noProof/>
        </w:rPr>
        <w:t>Этап создания переходов между страницами, 51</w:t>
      </w:r>
    </w:p>
    <w:p w:rsidR="00C731A1" w:rsidRPr="00022A35" w:rsidRDefault="00C731A1">
      <w:pPr>
        <w:pStyle w:val="Index2"/>
        <w:tabs>
          <w:tab w:val="right" w:leader="dot" w:pos="3599"/>
        </w:tabs>
        <w:rPr>
          <w:noProof/>
        </w:rPr>
      </w:pPr>
      <w:r w:rsidRPr="00022A35">
        <w:rPr>
          <w:noProof/>
        </w:rPr>
        <w:t>Этап сохранения файлов, 52</w:t>
      </w:r>
    </w:p>
    <w:p w:rsidR="00C731A1" w:rsidRPr="00022A35" w:rsidRDefault="00C731A1">
      <w:pPr>
        <w:pStyle w:val="Index2"/>
        <w:tabs>
          <w:tab w:val="right" w:leader="dot" w:pos="3599"/>
        </w:tabs>
        <w:rPr>
          <w:noProof/>
        </w:rPr>
      </w:pPr>
      <w:r w:rsidRPr="00022A35">
        <w:rPr>
          <w:noProof/>
        </w:rPr>
        <w:t>Этап удаления и замены форматированного текста, 46</w:t>
      </w:r>
    </w:p>
    <w:p w:rsidR="00C731A1" w:rsidRPr="00022A35" w:rsidRDefault="00C731A1">
      <w:pPr>
        <w:pStyle w:val="Index2"/>
        <w:tabs>
          <w:tab w:val="right" w:leader="dot" w:pos="3599"/>
        </w:tabs>
        <w:rPr>
          <w:noProof/>
        </w:rPr>
      </w:pPr>
      <w:r w:rsidRPr="00022A35">
        <w:rPr>
          <w:noProof/>
        </w:rPr>
        <w:t>Этап удаления текста помеченного закладками, 46</w:t>
      </w:r>
    </w:p>
    <w:p w:rsidR="00C731A1" w:rsidRPr="00022A35" w:rsidRDefault="00C731A1">
      <w:pPr>
        <w:pStyle w:val="Index2"/>
        <w:tabs>
          <w:tab w:val="right" w:leader="dot" w:pos="3599"/>
        </w:tabs>
        <w:rPr>
          <w:noProof/>
        </w:rPr>
      </w:pPr>
      <w:r w:rsidRPr="00022A35">
        <w:rPr>
          <w:noProof/>
        </w:rPr>
        <w:t>Этап фильтрация HTML-текста, 50</w:t>
      </w:r>
    </w:p>
    <w:p w:rsidR="00C731A1" w:rsidRPr="00022A35" w:rsidRDefault="00C731A1">
      <w:pPr>
        <w:pStyle w:val="Index2"/>
        <w:tabs>
          <w:tab w:val="right" w:leader="dot" w:pos="3599"/>
        </w:tabs>
        <w:rPr>
          <w:noProof/>
        </w:rPr>
      </w:pPr>
      <w:r w:rsidRPr="00022A35">
        <w:rPr>
          <w:noProof/>
        </w:rPr>
        <w:t>Этапы генерации в формате DOC, 53</w:t>
      </w:r>
    </w:p>
    <w:p w:rsidR="00C731A1" w:rsidRPr="00022A35" w:rsidRDefault="00C731A1">
      <w:pPr>
        <w:pStyle w:val="Index2"/>
        <w:tabs>
          <w:tab w:val="right" w:leader="dot" w:pos="3599"/>
        </w:tabs>
        <w:rPr>
          <w:noProof/>
        </w:rPr>
      </w:pPr>
      <w:r w:rsidRPr="00022A35">
        <w:rPr>
          <w:noProof/>
        </w:rPr>
        <w:t>Этапы генерации ЭС в формате HTML, 45</w:t>
      </w:r>
    </w:p>
    <w:p w:rsidR="00C731A1" w:rsidRPr="00022A35" w:rsidRDefault="00C731A1">
      <w:pPr>
        <w:rPr>
          <w:noProof/>
        </w:rPr>
        <w:sectPr w:rsidR="00C731A1" w:rsidRPr="00022A35" w:rsidSect="00C731A1">
          <w:type w:val="continuous"/>
          <w:pgSz w:w="11907" w:h="16840" w:code="9"/>
          <w:pgMar w:top="1797" w:right="567" w:bottom="1797" w:left="2268" w:header="958" w:footer="958" w:gutter="1134"/>
          <w:cols w:num="2" w:space="720"/>
        </w:sectPr>
      </w:pPr>
    </w:p>
    <w:p w:rsidR="005B236E" w:rsidRPr="00AE4ACA" w:rsidRDefault="005B236E">
      <w:r w:rsidRPr="00022A35">
        <w:fldChar w:fldCharType="end"/>
      </w:r>
      <w:bookmarkStart w:id="191" w:name="_GoBack"/>
      <w:bookmarkEnd w:id="191"/>
    </w:p>
    <w:bookmarkEnd w:id="189"/>
    <w:p w:rsidR="005B236E" w:rsidRPr="00AE4ACA" w:rsidRDefault="005B236E"/>
    <w:sectPr w:rsidR="005B236E" w:rsidRPr="00AE4ACA" w:rsidSect="00C731A1">
      <w:type w:val="continuous"/>
      <w:pgSz w:w="11907" w:h="16840" w:code="9"/>
      <w:pgMar w:top="1797" w:right="567" w:bottom="1797" w:left="2268" w:header="958" w:footer="958" w:gutter="1134"/>
      <w:cols w:space="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61ED" w:rsidRDefault="008D61ED">
      <w:r>
        <w:separator/>
      </w:r>
    </w:p>
    <w:p w:rsidR="008D61ED" w:rsidRDefault="008D61ED"/>
  </w:endnote>
  <w:endnote w:type="continuationSeparator" w:id="0">
    <w:p w:rsidR="008D61ED" w:rsidRDefault="008D61ED">
      <w:r>
        <w:continuationSeparator/>
      </w:r>
    </w:p>
    <w:p w:rsidR="008D61ED" w:rsidRDefault="008D61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notTrueType/>
    <w:pitch w:val="variable"/>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Console">
    <w:panose1 w:val="020B0609040504020204"/>
    <w:charset w:val="CC"/>
    <w:family w:val="modern"/>
    <w:pitch w:val="fixed"/>
    <w:sig w:usb0="8000028F" w:usb1="00001800" w:usb2="00000000" w:usb3="00000000" w:csb0="0000001F" w:csb1="00000000"/>
  </w:font>
  <w:font w:name="Verdana">
    <w:panose1 w:val="020B0604030504040204"/>
    <w:charset w:val="CC"/>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Helvetica Neue">
    <w:altName w:val="Times New Roman"/>
    <w:panose1 w:val="00000000000000000000"/>
    <w:charset w:val="00"/>
    <w:family w:val="roman"/>
    <w:notTrueType/>
    <w:pitch w:val="default"/>
  </w:font>
  <w:font w:name="Times New Roman CYR">
    <w:panose1 w:val="02020603050405020304"/>
    <w:charset w:val="CC"/>
    <w:family w:val="roman"/>
    <w:pitch w:val="variable"/>
    <w:sig w:usb0="E0002AFF" w:usb1="C0007841" w:usb2="00000009" w:usb3="00000000" w:csb0="000001FF" w:csb1="00000000"/>
  </w:font>
  <w:font w:name="Courier New CYR">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8D61ED">
    <w:pPr>
      <w:pStyle w:val="Footer1"/>
    </w:pPr>
    <w:r>
      <w:rPr>
        <w:rStyle w:val="a3"/>
      </w:rPr>
      <w:fldChar w:fldCharType="begin"/>
    </w:r>
    <w:r>
      <w:rPr>
        <w:rStyle w:val="a3"/>
      </w:rPr>
      <w:instrText xml:space="preserve"> PAGE </w:instrText>
    </w:r>
    <w:r>
      <w:rPr>
        <w:rStyle w:val="a3"/>
      </w:rPr>
      <w:fldChar w:fldCharType="separate"/>
    </w:r>
    <w:r w:rsidR="00022A35">
      <w:rPr>
        <w:rStyle w:val="a3"/>
        <w:noProof/>
      </w:rPr>
      <w:t>ii</w:t>
    </w:r>
    <w:r>
      <w:rPr>
        <w:rStyle w:val="a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8D61ED">
    <w:pPr>
      <w:pStyle w:val="Footer1"/>
      <w:framePr w:w="9840" w:h="240" w:hRule="exact" w:wrap="auto" w:vAnchor="page" w:hAnchor="page" w:x="14881" w:y="1201"/>
      <w:pBdr>
        <w:top w:val="single" w:sz="6" w:space="1" w:color="auto"/>
        <w:left w:val="single" w:sz="6" w:space="1" w:color="auto"/>
        <w:bottom w:val="single" w:sz="6" w:space="1" w:color="auto"/>
        <w:right w:val="single" w:sz="6" w:space="1" w:color="auto"/>
      </w:pBdr>
      <w:spacing w:line="240" w:lineRule="atLeast"/>
    </w:pPr>
  </w:p>
  <w:p w:rsidR="008D61ED" w:rsidRDefault="008D61ED">
    <w:pPr>
      <w:pStyle w:val="FooterFir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8D61ED">
    <w:pPr>
      <w:pStyle w:val="Footer1"/>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rsidR="008D61ED" w:rsidRDefault="008D61ED">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022A35">
    <w:pPr>
      <w:pStyle w:val="Footer1"/>
      <w:tabs>
        <w:tab w:val="clear" w:pos="7938"/>
        <w:tab w:val="right" w:pos="9072"/>
      </w:tabs>
    </w:pPr>
    <w:r>
      <w:fldChar w:fldCharType="begin"/>
    </w:r>
    <w:r>
      <w:instrText xml:space="preserve"> STYLEREF "Heading 1" </w:instrText>
    </w:r>
    <w:r>
      <w:fldChar w:fldCharType="separate"/>
    </w:r>
    <w:r>
      <w:rPr>
        <w:noProof/>
      </w:rPr>
      <w:t>Содержание</w:t>
    </w:r>
    <w:r>
      <w:rPr>
        <w:noProof/>
      </w:rPr>
      <w:fldChar w:fldCharType="end"/>
    </w:r>
    <w:bookmarkStart w:id="3" w:name="_Toc536504193"/>
    <w:bookmarkStart w:id="4" w:name="_del_chm20030422151247"/>
    <w:bookmarkStart w:id="5" w:name="_del_chm20030422151254"/>
    <w:r w:rsidR="008D61ED">
      <w:tab/>
    </w:r>
    <w:r w:rsidR="008D61ED">
      <w:rPr>
        <w:rStyle w:val="PageNumber"/>
      </w:rPr>
      <w:fldChar w:fldCharType="begin"/>
    </w:r>
    <w:r w:rsidR="008D61ED">
      <w:rPr>
        <w:rStyle w:val="PageNumber"/>
      </w:rPr>
      <w:instrText>PAGE \* roman</w:instrText>
    </w:r>
    <w:r w:rsidR="008D61ED">
      <w:rPr>
        <w:rStyle w:val="PageNumber"/>
      </w:rPr>
      <w:fldChar w:fldCharType="separate"/>
    </w:r>
    <w:r>
      <w:rPr>
        <w:rStyle w:val="PageNumber"/>
        <w:noProof/>
      </w:rPr>
      <w:t>iv</w:t>
    </w:r>
    <w:r w:rsidR="008D61ED">
      <w:rPr>
        <w:rStyle w:val="PageNumber"/>
      </w:rPr>
      <w:fldChar w:fldCharType="end"/>
    </w:r>
    <w:bookmarkEnd w:id="3"/>
    <w:bookmarkEnd w:id="4"/>
    <w:bookmarkEnd w:id="5"/>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022A35">
    <w:pPr>
      <w:pStyle w:val="Footer1"/>
      <w:tabs>
        <w:tab w:val="right" w:pos="7371"/>
      </w:tabs>
    </w:pPr>
    <w:r>
      <w:fldChar w:fldCharType="begin"/>
    </w:r>
    <w:r>
      <w:instrText xml:space="preserve"> STYLEREF "Heading 1" </w:instrText>
    </w:r>
    <w:r>
      <w:fldChar w:fldCharType="separate"/>
    </w:r>
    <w:r>
      <w:rPr>
        <w:noProof/>
      </w:rPr>
      <w:t>Работа с GenHelp</w:t>
    </w:r>
    <w:r>
      <w:rPr>
        <w:noProof/>
      </w:rPr>
      <w:fldChar w:fldCharType="end"/>
    </w:r>
    <w:r w:rsidR="008D61ED">
      <w:tab/>
    </w:r>
    <w:r w:rsidR="008D61ED">
      <w:rPr>
        <w:rStyle w:val="PageNumber"/>
      </w:rPr>
      <w:fldChar w:fldCharType="begin"/>
    </w:r>
    <w:r w:rsidR="008D61ED">
      <w:rPr>
        <w:rStyle w:val="PageNumber"/>
      </w:rPr>
      <w:instrText xml:space="preserve"> PAGE \* ARABIC</w:instrText>
    </w:r>
    <w:r w:rsidR="008D61ED">
      <w:rPr>
        <w:rStyle w:val="PageNumber"/>
      </w:rPr>
      <w:fldChar w:fldCharType="separate"/>
    </w:r>
    <w:r>
      <w:rPr>
        <w:rStyle w:val="PageNumber"/>
        <w:noProof/>
      </w:rPr>
      <w:t>51</w:t>
    </w:r>
    <w:r w:rsidR="008D61ED">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61ED" w:rsidRDefault="008D61ED">
      <w:r>
        <w:separator/>
      </w:r>
    </w:p>
    <w:p w:rsidR="008D61ED" w:rsidRDefault="008D61ED"/>
  </w:footnote>
  <w:footnote w:type="continuationSeparator" w:id="0">
    <w:p w:rsidR="008D61ED" w:rsidRDefault="008D61ED">
      <w:r>
        <w:continuationSeparator/>
      </w:r>
    </w:p>
    <w:p w:rsidR="008D61ED" w:rsidRDefault="008D61E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8D61ED">
    <w:pPr>
      <w:pStyle w:val="Header1"/>
      <w:tabs>
        <w:tab w:val="left" w:pos="751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8D61ED">
    <w:pPr>
      <w:pStyle w:val="Header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1ED" w:rsidRDefault="008D61ED">
    <w:pPr>
      <w:pStyle w:val="Header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60ED8CC"/>
    <w:lvl w:ilvl="0">
      <w:start w:val="1"/>
      <w:numFmt w:val="decimal"/>
      <w:pStyle w:val="ListNumber5"/>
      <w:lvlText w:val="%1."/>
      <w:lvlJc w:val="left"/>
      <w:pPr>
        <w:tabs>
          <w:tab w:val="num" w:pos="2160"/>
        </w:tabs>
        <w:ind w:left="2160" w:hanging="360"/>
      </w:pPr>
      <w:rPr>
        <w:rFonts w:ascii="Times New Roman" w:hAnsi="Times New Roman" w:hint="default"/>
        <w:sz w:val="18"/>
      </w:rPr>
    </w:lvl>
  </w:abstractNum>
  <w:abstractNum w:abstractNumId="1">
    <w:nsid w:val="FFFFFF7D"/>
    <w:multiLevelType w:val="singleLevel"/>
    <w:tmpl w:val="865AC27A"/>
    <w:lvl w:ilvl="0">
      <w:start w:val="1"/>
      <w:numFmt w:val="decimal"/>
      <w:pStyle w:val="ListNumber4"/>
      <w:lvlText w:val="%1."/>
      <w:lvlJc w:val="left"/>
      <w:pPr>
        <w:tabs>
          <w:tab w:val="num" w:pos="1800"/>
        </w:tabs>
        <w:ind w:left="1800" w:hanging="360"/>
      </w:pPr>
      <w:rPr>
        <w:rFonts w:ascii="Times New Roman" w:hAnsi="Times New Roman" w:hint="default"/>
        <w:sz w:val="18"/>
      </w:rPr>
    </w:lvl>
  </w:abstractNum>
  <w:abstractNum w:abstractNumId="2">
    <w:nsid w:val="FFFFFF7E"/>
    <w:multiLevelType w:val="singleLevel"/>
    <w:tmpl w:val="44B2B4B6"/>
    <w:lvl w:ilvl="0">
      <w:start w:val="1"/>
      <w:numFmt w:val="decimal"/>
      <w:pStyle w:val="ListNumber3"/>
      <w:lvlText w:val="%1."/>
      <w:lvlJc w:val="left"/>
      <w:pPr>
        <w:ind w:left="1440" w:hanging="360"/>
      </w:pPr>
      <w:rPr>
        <w:rFonts w:ascii="Times New Roman" w:hAnsi="Times New Roman" w:hint="default"/>
        <w:b w:val="0"/>
        <w:i w:val="0"/>
        <w:sz w:val="18"/>
      </w:rPr>
    </w:lvl>
  </w:abstractNum>
  <w:abstractNum w:abstractNumId="3">
    <w:nsid w:val="FFFFFF80"/>
    <w:multiLevelType w:val="singleLevel"/>
    <w:tmpl w:val="E1AE7C3E"/>
    <w:lvl w:ilvl="0">
      <w:start w:val="1"/>
      <w:numFmt w:val="bullet"/>
      <w:pStyle w:val="ListBullet5"/>
      <w:lvlText w:val=""/>
      <w:lvlJc w:val="left"/>
      <w:pPr>
        <w:tabs>
          <w:tab w:val="num" w:pos="2155"/>
        </w:tabs>
        <w:ind w:left="2155" w:hanging="363"/>
      </w:pPr>
      <w:rPr>
        <w:rFonts w:ascii="Symbol" w:hAnsi="Symbol" w:hint="default"/>
        <w:sz w:val="16"/>
      </w:rPr>
    </w:lvl>
  </w:abstractNum>
  <w:abstractNum w:abstractNumId="4">
    <w:nsid w:val="FFFFFF88"/>
    <w:multiLevelType w:val="singleLevel"/>
    <w:tmpl w:val="8F960810"/>
    <w:lvl w:ilvl="0">
      <w:start w:val="1"/>
      <w:numFmt w:val="decimal"/>
      <w:pStyle w:val="ListNumber2"/>
      <w:lvlText w:val="%1."/>
      <w:lvlJc w:val="left"/>
      <w:pPr>
        <w:ind w:left="1080" w:hanging="360"/>
      </w:pPr>
      <w:rPr>
        <w:rFonts w:ascii="Times New Roman" w:hAnsi="Times New Roman" w:hint="default"/>
        <w:sz w:val="18"/>
      </w:rPr>
    </w:lvl>
  </w:abstractNum>
  <w:abstractNum w:abstractNumId="5">
    <w:nsid w:val="FFFFFF89"/>
    <w:multiLevelType w:val="singleLevel"/>
    <w:tmpl w:val="EBB05ABC"/>
    <w:lvl w:ilvl="0">
      <w:start w:val="1"/>
      <w:numFmt w:val="bullet"/>
      <w:pStyle w:val="ListBullet2"/>
      <w:lvlText w:val=""/>
      <w:lvlJc w:val="left"/>
      <w:pPr>
        <w:tabs>
          <w:tab w:val="num" w:pos="1077"/>
        </w:tabs>
        <w:ind w:left="1077" w:hanging="357"/>
      </w:pPr>
      <w:rPr>
        <w:rFonts w:ascii="Symbol" w:hAnsi="Symbol" w:hint="default"/>
        <w:sz w:val="22"/>
      </w:rPr>
    </w:lvl>
  </w:abstractNum>
  <w:abstractNum w:abstractNumId="6">
    <w:nsid w:val="FFFFFFFE"/>
    <w:multiLevelType w:val="singleLevel"/>
    <w:tmpl w:val="FFFFFFFF"/>
    <w:lvl w:ilvl="0">
      <w:numFmt w:val="decimal"/>
      <w:lvlText w:val="*"/>
      <w:lvlJc w:val="left"/>
    </w:lvl>
  </w:abstractNum>
  <w:abstractNum w:abstractNumId="7">
    <w:nsid w:val="0074081E"/>
    <w:multiLevelType w:val="singleLevel"/>
    <w:tmpl w:val="24B6D304"/>
    <w:name w:val="ListNumEngCap3"/>
    <w:lvl w:ilvl="0">
      <w:start w:val="1"/>
      <w:numFmt w:val="upperLetter"/>
      <w:pStyle w:val="ListNumEngCap3"/>
      <w:lvlText w:val="%1."/>
      <w:lvlJc w:val="left"/>
      <w:pPr>
        <w:ind w:left="1440" w:hanging="360"/>
      </w:pPr>
      <w:rPr>
        <w:rFonts w:ascii="Times New Roman" w:hAnsi="Times New Roman" w:cs="Arial" w:hint="default"/>
        <w:b w:val="0"/>
        <w:i w:val="0"/>
        <w:sz w:val="18"/>
      </w:rPr>
    </w:lvl>
  </w:abstractNum>
  <w:abstractNum w:abstractNumId="8">
    <w:nsid w:val="0087578B"/>
    <w:multiLevelType w:val="multilevel"/>
    <w:tmpl w:val="82600390"/>
    <w:lvl w:ilvl="0">
      <w:start w:val="1"/>
      <w:numFmt w:val="decimal"/>
      <w:pStyle w:val="ListNum1"/>
      <w:lvlText w:val="%1."/>
      <w:lvlJc w:val="left"/>
      <w:pPr>
        <w:tabs>
          <w:tab w:val="num" w:pos="714"/>
        </w:tabs>
        <w:ind w:left="714" w:hanging="357"/>
      </w:pPr>
      <w:rPr>
        <w:rFonts w:hint="default"/>
      </w:rPr>
    </w:lvl>
    <w:lvl w:ilvl="1">
      <w:start w:val="1"/>
      <w:numFmt w:val="lowerLetter"/>
      <w:lvlText w:val="%2."/>
      <w:lvlJc w:val="left"/>
      <w:pPr>
        <w:tabs>
          <w:tab w:val="num" w:pos="1599"/>
        </w:tabs>
        <w:ind w:left="1599" w:hanging="360"/>
      </w:pPr>
      <w:rPr>
        <w:rFonts w:hint="default"/>
      </w:rPr>
    </w:lvl>
    <w:lvl w:ilvl="2">
      <w:start w:val="1"/>
      <w:numFmt w:val="lowerRoman"/>
      <w:lvlText w:val="%3."/>
      <w:lvlJc w:val="right"/>
      <w:pPr>
        <w:tabs>
          <w:tab w:val="num" w:pos="2319"/>
        </w:tabs>
        <w:ind w:left="2319" w:hanging="180"/>
      </w:pPr>
      <w:rPr>
        <w:rFonts w:hint="default"/>
      </w:rPr>
    </w:lvl>
    <w:lvl w:ilvl="3">
      <w:start w:val="1"/>
      <w:numFmt w:val="decimal"/>
      <w:lvlText w:val="%4."/>
      <w:lvlJc w:val="left"/>
      <w:pPr>
        <w:tabs>
          <w:tab w:val="num" w:pos="3039"/>
        </w:tabs>
        <w:ind w:left="3039" w:hanging="360"/>
      </w:pPr>
      <w:rPr>
        <w:rFonts w:hint="default"/>
      </w:rPr>
    </w:lvl>
    <w:lvl w:ilvl="4">
      <w:start w:val="1"/>
      <w:numFmt w:val="lowerLetter"/>
      <w:lvlText w:val="%5."/>
      <w:lvlJc w:val="left"/>
      <w:pPr>
        <w:tabs>
          <w:tab w:val="num" w:pos="3759"/>
        </w:tabs>
        <w:ind w:left="3759" w:hanging="360"/>
      </w:pPr>
      <w:rPr>
        <w:rFonts w:hint="default"/>
      </w:rPr>
    </w:lvl>
    <w:lvl w:ilvl="5">
      <w:start w:val="1"/>
      <w:numFmt w:val="lowerRoman"/>
      <w:lvlText w:val="%6."/>
      <w:lvlJc w:val="right"/>
      <w:pPr>
        <w:tabs>
          <w:tab w:val="num" w:pos="4479"/>
        </w:tabs>
        <w:ind w:left="4479" w:hanging="180"/>
      </w:pPr>
      <w:rPr>
        <w:rFonts w:hint="default"/>
      </w:rPr>
    </w:lvl>
    <w:lvl w:ilvl="6">
      <w:start w:val="1"/>
      <w:numFmt w:val="decimal"/>
      <w:lvlText w:val="%7."/>
      <w:lvlJc w:val="left"/>
      <w:pPr>
        <w:tabs>
          <w:tab w:val="num" w:pos="5199"/>
        </w:tabs>
        <w:ind w:left="5199" w:hanging="360"/>
      </w:pPr>
      <w:rPr>
        <w:rFonts w:hint="default"/>
      </w:rPr>
    </w:lvl>
    <w:lvl w:ilvl="7">
      <w:start w:val="1"/>
      <w:numFmt w:val="lowerLetter"/>
      <w:lvlText w:val="%8."/>
      <w:lvlJc w:val="left"/>
      <w:pPr>
        <w:tabs>
          <w:tab w:val="num" w:pos="5919"/>
        </w:tabs>
        <w:ind w:left="5919" w:hanging="360"/>
      </w:pPr>
      <w:rPr>
        <w:rFonts w:hint="default"/>
      </w:rPr>
    </w:lvl>
    <w:lvl w:ilvl="8">
      <w:start w:val="1"/>
      <w:numFmt w:val="lowerRoman"/>
      <w:lvlText w:val="%9."/>
      <w:lvlJc w:val="right"/>
      <w:pPr>
        <w:tabs>
          <w:tab w:val="num" w:pos="6639"/>
        </w:tabs>
        <w:ind w:left="6639" w:hanging="180"/>
      </w:pPr>
      <w:rPr>
        <w:rFonts w:hint="default"/>
      </w:rPr>
    </w:lvl>
  </w:abstractNum>
  <w:abstractNum w:abstractNumId="9">
    <w:nsid w:val="00880F23"/>
    <w:multiLevelType w:val="hybridMultilevel"/>
    <w:tmpl w:val="D604F0B6"/>
    <w:lvl w:ilvl="0" w:tplc="67DCF6AE">
      <w:start w:val="1"/>
      <w:numFmt w:val="bullet"/>
      <w:lvlText w:val=""/>
      <w:lvlJc w:val="left"/>
      <w:pPr>
        <w:tabs>
          <w:tab w:val="num" w:pos="360"/>
        </w:tabs>
        <w:ind w:left="200" w:hanging="20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1CE6DF7"/>
    <w:multiLevelType w:val="hybridMultilevel"/>
    <w:tmpl w:val="40463014"/>
    <w:lvl w:ilvl="0" w:tplc="2CE23204">
      <w:start w:val="1"/>
      <w:numFmt w:val="upperLetter"/>
      <w:pStyle w:val="TableListNumEngCap6"/>
      <w:lvlText w:val="%1."/>
      <w:lvlJc w:val="left"/>
      <w:pPr>
        <w:ind w:left="1919" w:hanging="360"/>
      </w:pPr>
      <w:rPr>
        <w:rFonts w:ascii="Times New Roman" w:hAnsi="Times New Roman" w:hint="default"/>
        <w:sz w:val="18"/>
      </w:rPr>
    </w:lvl>
    <w:lvl w:ilvl="1" w:tplc="327C4DF2" w:tentative="1">
      <w:start w:val="1"/>
      <w:numFmt w:val="lowerLetter"/>
      <w:lvlText w:val="%2."/>
      <w:lvlJc w:val="left"/>
      <w:pPr>
        <w:tabs>
          <w:tab w:val="num" w:pos="1440"/>
        </w:tabs>
        <w:ind w:left="1440" w:hanging="360"/>
      </w:pPr>
    </w:lvl>
    <w:lvl w:ilvl="2" w:tplc="D200EE70" w:tentative="1">
      <w:start w:val="1"/>
      <w:numFmt w:val="lowerRoman"/>
      <w:lvlText w:val="%3."/>
      <w:lvlJc w:val="right"/>
      <w:pPr>
        <w:tabs>
          <w:tab w:val="num" w:pos="2160"/>
        </w:tabs>
        <w:ind w:left="2160" w:hanging="180"/>
      </w:pPr>
    </w:lvl>
    <w:lvl w:ilvl="3" w:tplc="D31ED958" w:tentative="1">
      <w:start w:val="1"/>
      <w:numFmt w:val="decimal"/>
      <w:lvlText w:val="%4."/>
      <w:lvlJc w:val="left"/>
      <w:pPr>
        <w:tabs>
          <w:tab w:val="num" w:pos="2880"/>
        </w:tabs>
        <w:ind w:left="2880" w:hanging="360"/>
      </w:pPr>
    </w:lvl>
    <w:lvl w:ilvl="4" w:tplc="B7CED7E4" w:tentative="1">
      <w:start w:val="1"/>
      <w:numFmt w:val="lowerLetter"/>
      <w:lvlText w:val="%5."/>
      <w:lvlJc w:val="left"/>
      <w:pPr>
        <w:tabs>
          <w:tab w:val="num" w:pos="3600"/>
        </w:tabs>
        <w:ind w:left="3600" w:hanging="360"/>
      </w:pPr>
    </w:lvl>
    <w:lvl w:ilvl="5" w:tplc="E5AEDF58" w:tentative="1">
      <w:start w:val="1"/>
      <w:numFmt w:val="lowerRoman"/>
      <w:lvlText w:val="%6."/>
      <w:lvlJc w:val="right"/>
      <w:pPr>
        <w:tabs>
          <w:tab w:val="num" w:pos="4320"/>
        </w:tabs>
        <w:ind w:left="4320" w:hanging="180"/>
      </w:pPr>
    </w:lvl>
    <w:lvl w:ilvl="6" w:tplc="D3EE0536" w:tentative="1">
      <w:start w:val="1"/>
      <w:numFmt w:val="decimal"/>
      <w:lvlText w:val="%7."/>
      <w:lvlJc w:val="left"/>
      <w:pPr>
        <w:tabs>
          <w:tab w:val="num" w:pos="5040"/>
        </w:tabs>
        <w:ind w:left="5040" w:hanging="360"/>
      </w:pPr>
    </w:lvl>
    <w:lvl w:ilvl="7" w:tplc="2822E734" w:tentative="1">
      <w:start w:val="1"/>
      <w:numFmt w:val="lowerLetter"/>
      <w:lvlText w:val="%8."/>
      <w:lvlJc w:val="left"/>
      <w:pPr>
        <w:tabs>
          <w:tab w:val="num" w:pos="5760"/>
        </w:tabs>
        <w:ind w:left="5760" w:hanging="360"/>
      </w:pPr>
    </w:lvl>
    <w:lvl w:ilvl="8" w:tplc="3B84C3B8" w:tentative="1">
      <w:start w:val="1"/>
      <w:numFmt w:val="lowerRoman"/>
      <w:lvlText w:val="%9."/>
      <w:lvlJc w:val="right"/>
      <w:pPr>
        <w:tabs>
          <w:tab w:val="num" w:pos="6480"/>
        </w:tabs>
        <w:ind w:left="6480" w:hanging="180"/>
      </w:pPr>
    </w:lvl>
  </w:abstractNum>
  <w:abstractNum w:abstractNumId="11">
    <w:nsid w:val="02534EF2"/>
    <w:multiLevelType w:val="hybridMultilevel"/>
    <w:tmpl w:val="4614C614"/>
    <w:lvl w:ilvl="0" w:tplc="39FE2B0C">
      <w:start w:val="1"/>
      <w:numFmt w:val="russianLower"/>
      <w:pStyle w:val="ListNumRusSmall7"/>
      <w:lvlText w:val="%1)"/>
      <w:lvlJc w:val="left"/>
      <w:pPr>
        <w:tabs>
          <w:tab w:val="num" w:pos="2268"/>
        </w:tabs>
        <w:ind w:left="2268" w:hanging="369"/>
      </w:pPr>
      <w:rPr>
        <w:rFonts w:hint="default"/>
      </w:rPr>
    </w:lvl>
    <w:lvl w:ilvl="1" w:tplc="F33A7AE4" w:tentative="1">
      <w:start w:val="1"/>
      <w:numFmt w:val="lowerLetter"/>
      <w:lvlText w:val="%2."/>
      <w:lvlJc w:val="left"/>
      <w:pPr>
        <w:tabs>
          <w:tab w:val="num" w:pos="1440"/>
        </w:tabs>
        <w:ind w:left="1440" w:hanging="360"/>
      </w:pPr>
    </w:lvl>
    <w:lvl w:ilvl="2" w:tplc="D8E69792" w:tentative="1">
      <w:start w:val="1"/>
      <w:numFmt w:val="lowerRoman"/>
      <w:lvlText w:val="%3."/>
      <w:lvlJc w:val="right"/>
      <w:pPr>
        <w:tabs>
          <w:tab w:val="num" w:pos="2160"/>
        </w:tabs>
        <w:ind w:left="2160" w:hanging="180"/>
      </w:pPr>
    </w:lvl>
    <w:lvl w:ilvl="3" w:tplc="4F32ACE0" w:tentative="1">
      <w:start w:val="1"/>
      <w:numFmt w:val="decimal"/>
      <w:lvlText w:val="%4."/>
      <w:lvlJc w:val="left"/>
      <w:pPr>
        <w:tabs>
          <w:tab w:val="num" w:pos="2880"/>
        </w:tabs>
        <w:ind w:left="2880" w:hanging="360"/>
      </w:pPr>
    </w:lvl>
    <w:lvl w:ilvl="4" w:tplc="7A745452" w:tentative="1">
      <w:start w:val="1"/>
      <w:numFmt w:val="lowerLetter"/>
      <w:lvlText w:val="%5."/>
      <w:lvlJc w:val="left"/>
      <w:pPr>
        <w:tabs>
          <w:tab w:val="num" w:pos="3600"/>
        </w:tabs>
        <w:ind w:left="3600" w:hanging="360"/>
      </w:pPr>
    </w:lvl>
    <w:lvl w:ilvl="5" w:tplc="5BECC4D4" w:tentative="1">
      <w:start w:val="1"/>
      <w:numFmt w:val="lowerRoman"/>
      <w:lvlText w:val="%6."/>
      <w:lvlJc w:val="right"/>
      <w:pPr>
        <w:tabs>
          <w:tab w:val="num" w:pos="4320"/>
        </w:tabs>
        <w:ind w:left="4320" w:hanging="180"/>
      </w:pPr>
    </w:lvl>
    <w:lvl w:ilvl="6" w:tplc="6F044882" w:tentative="1">
      <w:start w:val="1"/>
      <w:numFmt w:val="decimal"/>
      <w:lvlText w:val="%7."/>
      <w:lvlJc w:val="left"/>
      <w:pPr>
        <w:tabs>
          <w:tab w:val="num" w:pos="5040"/>
        </w:tabs>
        <w:ind w:left="5040" w:hanging="360"/>
      </w:pPr>
    </w:lvl>
    <w:lvl w:ilvl="7" w:tplc="2D3490E6" w:tentative="1">
      <w:start w:val="1"/>
      <w:numFmt w:val="lowerLetter"/>
      <w:lvlText w:val="%8."/>
      <w:lvlJc w:val="left"/>
      <w:pPr>
        <w:tabs>
          <w:tab w:val="num" w:pos="5760"/>
        </w:tabs>
        <w:ind w:left="5760" w:hanging="360"/>
      </w:pPr>
    </w:lvl>
    <w:lvl w:ilvl="8" w:tplc="516C2388" w:tentative="1">
      <w:start w:val="1"/>
      <w:numFmt w:val="lowerRoman"/>
      <w:lvlText w:val="%9."/>
      <w:lvlJc w:val="right"/>
      <w:pPr>
        <w:tabs>
          <w:tab w:val="num" w:pos="6480"/>
        </w:tabs>
        <w:ind w:left="6480" w:hanging="180"/>
      </w:pPr>
    </w:lvl>
  </w:abstractNum>
  <w:abstractNum w:abstractNumId="12">
    <w:nsid w:val="03EC1EAE"/>
    <w:multiLevelType w:val="multilevel"/>
    <w:tmpl w:val="041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04735F87"/>
    <w:multiLevelType w:val="singleLevel"/>
    <w:tmpl w:val="EC1C9456"/>
    <w:lvl w:ilvl="0">
      <w:start w:val="1"/>
      <w:numFmt w:val="bullet"/>
      <w:lvlRestart w:val="0"/>
      <w:pStyle w:val="TableListBul4"/>
      <w:lvlText w:val=""/>
      <w:lvlJc w:val="left"/>
      <w:pPr>
        <w:tabs>
          <w:tab w:val="num" w:pos="794"/>
        </w:tabs>
        <w:ind w:left="794" w:hanging="199"/>
      </w:pPr>
      <w:rPr>
        <w:rFonts w:ascii="Symbol" w:hAnsi="Symbol" w:hint="default"/>
        <w:sz w:val="16"/>
      </w:rPr>
    </w:lvl>
  </w:abstractNum>
  <w:abstractNum w:abstractNumId="14">
    <w:nsid w:val="059D176B"/>
    <w:multiLevelType w:val="hybridMultilevel"/>
    <w:tmpl w:val="02302470"/>
    <w:lvl w:ilvl="0" w:tplc="1EEA68EE">
      <w:start w:val="1"/>
      <w:numFmt w:val="bullet"/>
      <w:pStyle w:val="ListBullet3"/>
      <w:lvlText w:val=""/>
      <w:lvlJc w:val="left"/>
      <w:pPr>
        <w:tabs>
          <w:tab w:val="num" w:pos="1435"/>
        </w:tabs>
        <w:ind w:left="1435" w:hanging="358"/>
      </w:pPr>
      <w:rPr>
        <w:rFonts w:ascii="Symbol" w:hAnsi="Symbol" w:hint="default"/>
        <w:sz w:val="1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06B16EBF"/>
    <w:multiLevelType w:val="singleLevel"/>
    <w:tmpl w:val="EDEAD2D8"/>
    <w:lvl w:ilvl="0">
      <w:start w:val="1"/>
      <w:numFmt w:val="russianLower"/>
      <w:pStyle w:val="ListNumRusSmall5"/>
      <w:lvlText w:val="%1."/>
      <w:lvlJc w:val="left"/>
      <w:pPr>
        <w:ind w:left="2160" w:hanging="360"/>
      </w:pPr>
      <w:rPr>
        <w:rFonts w:ascii="Times New Roman" w:hAnsi="Times New Roman" w:cs="Arial" w:hint="default"/>
        <w:b w:val="0"/>
        <w:i w:val="0"/>
        <w:sz w:val="18"/>
      </w:rPr>
    </w:lvl>
  </w:abstractNum>
  <w:abstractNum w:abstractNumId="16">
    <w:nsid w:val="076E4244"/>
    <w:multiLevelType w:val="hybridMultilevel"/>
    <w:tmpl w:val="D4ECE710"/>
    <w:lvl w:ilvl="0" w:tplc="60588E0C">
      <w:start w:val="1"/>
      <w:numFmt w:val="upperLetter"/>
      <w:pStyle w:val="ListNumEngCap7"/>
      <w:lvlText w:val="%1."/>
      <w:lvlJc w:val="left"/>
      <w:pPr>
        <w:ind w:left="2259" w:hanging="360"/>
      </w:pPr>
      <w:rPr>
        <w:rFonts w:hint="default"/>
        <w:b w:val="0"/>
        <w:i w:val="0"/>
        <w:sz w:val="18"/>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nsid w:val="077542EF"/>
    <w:multiLevelType w:val="hybridMultilevel"/>
    <w:tmpl w:val="C2189D02"/>
    <w:lvl w:ilvl="0" w:tplc="870C4734">
      <w:start w:val="1"/>
      <w:numFmt w:val="russianUpper"/>
      <w:pStyle w:val="TableListNumRusCap7"/>
      <w:lvlText w:val="%1)"/>
      <w:lvlJc w:val="left"/>
      <w:pPr>
        <w:tabs>
          <w:tab w:val="num" w:pos="2126"/>
        </w:tabs>
        <w:ind w:left="2126"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083E7203"/>
    <w:multiLevelType w:val="hybridMultilevel"/>
    <w:tmpl w:val="FEC20DC6"/>
    <w:lvl w:ilvl="0" w:tplc="FFFFFFFF">
      <w:start w:val="1"/>
      <w:numFmt w:val="bullet"/>
      <w:pStyle w:val="TableListBulTiny3"/>
      <w:lvlText w:val=""/>
      <w:lvlJc w:val="left"/>
      <w:pPr>
        <w:tabs>
          <w:tab w:val="num" w:pos="454"/>
        </w:tabs>
        <w:ind w:left="454" w:hanging="114"/>
      </w:pPr>
      <w:rPr>
        <w:rFonts w:ascii="Symbol" w:hAnsi="Symbol" w:hint="default"/>
        <w:sz w:val="12"/>
        <w:szCs w:val="12"/>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nsid w:val="08554962"/>
    <w:multiLevelType w:val="singleLevel"/>
    <w:tmpl w:val="55180FB6"/>
    <w:lvl w:ilvl="0">
      <w:start w:val="1"/>
      <w:numFmt w:val="russianLower"/>
      <w:lvlRestart w:val="0"/>
      <w:pStyle w:val="TableListNumRusSmall3"/>
      <w:lvlText w:val="%1."/>
      <w:lvlJc w:val="left"/>
      <w:pPr>
        <w:tabs>
          <w:tab w:val="num" w:pos="595"/>
        </w:tabs>
        <w:ind w:left="595" w:hanging="198"/>
      </w:pPr>
      <w:rPr>
        <w:rFonts w:ascii="Times New Roman" w:hAnsi="Times New Roman" w:cs="Arial" w:hint="default"/>
        <w:b w:val="0"/>
        <w:i w:val="0"/>
        <w:sz w:val="18"/>
      </w:rPr>
    </w:lvl>
  </w:abstractNum>
  <w:abstractNum w:abstractNumId="20">
    <w:nsid w:val="09663339"/>
    <w:multiLevelType w:val="hybridMultilevel"/>
    <w:tmpl w:val="1DA47C4C"/>
    <w:lvl w:ilvl="0" w:tplc="FFFFFFFF">
      <w:start w:val="1"/>
      <w:numFmt w:val="russianUpper"/>
      <w:pStyle w:val="ListNumRusCap9"/>
      <w:lvlText w:val="%1)"/>
      <w:lvlJc w:val="left"/>
      <w:pPr>
        <w:tabs>
          <w:tab w:val="num" w:pos="2835"/>
        </w:tabs>
        <w:ind w:left="2835" w:hanging="369"/>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nsid w:val="0AC85578"/>
    <w:multiLevelType w:val="singleLevel"/>
    <w:tmpl w:val="74C87932"/>
    <w:lvl w:ilvl="0">
      <w:start w:val="1"/>
      <w:numFmt w:val="russianUpper"/>
      <w:pStyle w:val="ListNumRusCap5"/>
      <w:lvlText w:val="%1."/>
      <w:lvlJc w:val="left"/>
      <w:pPr>
        <w:ind w:left="2160" w:hanging="360"/>
      </w:pPr>
      <w:rPr>
        <w:rFonts w:ascii="Times New Roman" w:hAnsi="Times New Roman" w:cs="Arial" w:hint="default"/>
        <w:b w:val="0"/>
        <w:i w:val="0"/>
        <w:sz w:val="18"/>
      </w:rPr>
    </w:lvl>
  </w:abstractNum>
  <w:abstractNum w:abstractNumId="22">
    <w:nsid w:val="0B13005C"/>
    <w:multiLevelType w:val="singleLevel"/>
    <w:tmpl w:val="472E07F8"/>
    <w:name w:val="ListNumEngSmall2"/>
    <w:lvl w:ilvl="0">
      <w:start w:val="1"/>
      <w:numFmt w:val="lowerLetter"/>
      <w:pStyle w:val="ListNumEngSmall2"/>
      <w:lvlText w:val="%1."/>
      <w:lvlJc w:val="left"/>
      <w:pPr>
        <w:ind w:left="1080" w:hanging="360"/>
      </w:pPr>
      <w:rPr>
        <w:rFonts w:ascii="Times New Roman" w:hAnsi="Times New Roman" w:cs="Arial" w:hint="default"/>
        <w:b w:val="0"/>
        <w:i w:val="0"/>
        <w:sz w:val="18"/>
      </w:rPr>
    </w:lvl>
  </w:abstractNum>
  <w:abstractNum w:abstractNumId="23">
    <w:nsid w:val="0B4B608E"/>
    <w:multiLevelType w:val="hybridMultilevel"/>
    <w:tmpl w:val="7EBC76FC"/>
    <w:lvl w:ilvl="0" w:tplc="F2F8B9E8">
      <w:start w:val="1"/>
      <w:numFmt w:val="decimal"/>
      <w:pStyle w:val="TableListNumTiny2"/>
      <w:lvlText w:val="%1."/>
      <w:lvlJc w:val="left"/>
      <w:pPr>
        <w:tabs>
          <w:tab w:val="num" w:pos="340"/>
        </w:tabs>
        <w:ind w:left="340" w:hanging="113"/>
      </w:pPr>
      <w:rPr>
        <w:rFonts w:ascii="Times New Roman" w:hAnsi="Times New Roman" w:hint="default"/>
        <w:b w:val="0"/>
        <w:i w:val="0"/>
        <w:sz w:val="10"/>
        <w:szCs w:val="1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0B573F6D"/>
    <w:multiLevelType w:val="singleLevel"/>
    <w:tmpl w:val="A008E08A"/>
    <w:lvl w:ilvl="0">
      <w:start w:val="1"/>
      <w:numFmt w:val="upperLetter"/>
      <w:lvlRestart w:val="0"/>
      <w:pStyle w:val="TableListNumEngCap4"/>
      <w:lvlText w:val="%1."/>
      <w:lvlJc w:val="left"/>
      <w:pPr>
        <w:tabs>
          <w:tab w:val="num" w:pos="794"/>
        </w:tabs>
        <w:ind w:left="794" w:hanging="199"/>
      </w:pPr>
      <w:rPr>
        <w:rFonts w:ascii="Times New Roman" w:hAnsi="Times New Roman" w:cs="Arial" w:hint="default"/>
        <w:b w:val="0"/>
        <w:i w:val="0"/>
        <w:sz w:val="18"/>
      </w:rPr>
    </w:lvl>
  </w:abstractNum>
  <w:abstractNum w:abstractNumId="25">
    <w:nsid w:val="0BC77A1A"/>
    <w:multiLevelType w:val="singleLevel"/>
    <w:tmpl w:val="11BEEEB0"/>
    <w:lvl w:ilvl="0">
      <w:start w:val="1"/>
      <w:numFmt w:val="upperLetter"/>
      <w:pStyle w:val="ListNumEngCap"/>
      <w:lvlText w:val="%1."/>
      <w:lvlJc w:val="left"/>
      <w:pPr>
        <w:ind w:left="720" w:hanging="360"/>
      </w:pPr>
      <w:rPr>
        <w:rFonts w:ascii="Times New Roman" w:hAnsi="Times New Roman" w:cs="Arial" w:hint="default"/>
        <w:b w:val="0"/>
        <w:i w:val="0"/>
        <w:sz w:val="18"/>
      </w:rPr>
    </w:lvl>
  </w:abstractNum>
  <w:abstractNum w:abstractNumId="26">
    <w:nsid w:val="0D785824"/>
    <w:multiLevelType w:val="multilevel"/>
    <w:tmpl w:val="05284A28"/>
    <w:lvl w:ilvl="0">
      <w:start w:val="1"/>
      <w:numFmt w:val="decimal"/>
      <w:lvlText w:val="%1."/>
      <w:lvlJc w:val="left"/>
      <w:pPr>
        <w:tabs>
          <w:tab w:val="num" w:pos="360"/>
        </w:tabs>
        <w:ind w:left="0" w:firstLine="0"/>
      </w:pPr>
    </w:lvl>
    <w:lvl w:ilvl="1">
      <w:start w:val="1"/>
      <w:numFmt w:val="decimal"/>
      <w:lvlText w:val="%1.%2"/>
      <w:lvlJc w:val="left"/>
      <w:pPr>
        <w:tabs>
          <w:tab w:val="num" w:pos="720"/>
        </w:tabs>
        <w:ind w:left="0" w:firstLine="0"/>
      </w:pPr>
    </w:lvl>
    <w:lvl w:ilvl="2">
      <w:start w:val="1"/>
      <w:numFmt w:val="decimal"/>
      <w:lvlRestart w:val="0"/>
      <w:lvlText w:val="%1.%2.%3"/>
      <w:lvlJc w:val="left"/>
      <w:pPr>
        <w:tabs>
          <w:tab w:val="num" w:pos="720"/>
        </w:tabs>
        <w:ind w:left="0" w:firstLine="0"/>
      </w:pPr>
    </w:lvl>
    <w:lvl w:ilvl="3">
      <w:start w:val="1"/>
      <w:numFmt w:val="decimal"/>
      <w:pStyle w:val="4Times"/>
      <w:lvlText w:val="%1.%2.%3.%4"/>
      <w:lvlJc w:val="left"/>
      <w:pPr>
        <w:tabs>
          <w:tab w:val="num" w:pos="108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7">
    <w:nsid w:val="0DB47079"/>
    <w:multiLevelType w:val="hybridMultilevel"/>
    <w:tmpl w:val="3B1AB0EC"/>
    <w:lvl w:ilvl="0" w:tplc="53BE124A">
      <w:start w:val="1"/>
      <w:numFmt w:val="bullet"/>
      <w:pStyle w:val="ListBul9"/>
      <w:lvlText w:val=""/>
      <w:lvlJc w:val="left"/>
      <w:pPr>
        <w:tabs>
          <w:tab w:val="num" w:pos="2835"/>
        </w:tabs>
        <w:ind w:left="2835" w:hanging="283"/>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28">
    <w:nsid w:val="0F444EDE"/>
    <w:multiLevelType w:val="singleLevel"/>
    <w:tmpl w:val="1870C37C"/>
    <w:lvl w:ilvl="0">
      <w:start w:val="1"/>
      <w:numFmt w:val="decimal"/>
      <w:lvlText w:val="%1."/>
      <w:legacy w:legacy="1" w:legacySpace="0" w:legacyIndent="360"/>
      <w:lvlJc w:val="left"/>
      <w:pPr>
        <w:ind w:left="717" w:hanging="360"/>
      </w:pPr>
    </w:lvl>
  </w:abstractNum>
  <w:abstractNum w:abstractNumId="29">
    <w:nsid w:val="105822C5"/>
    <w:multiLevelType w:val="singleLevel"/>
    <w:tmpl w:val="1918340E"/>
    <w:lvl w:ilvl="0">
      <w:start w:val="1"/>
      <w:numFmt w:val="russianUpper"/>
      <w:lvlRestart w:val="0"/>
      <w:pStyle w:val="TableListNumRusCap5"/>
      <w:lvlText w:val="%1."/>
      <w:lvlJc w:val="left"/>
      <w:pPr>
        <w:tabs>
          <w:tab w:val="num" w:pos="992"/>
        </w:tabs>
        <w:ind w:left="992" w:hanging="198"/>
      </w:pPr>
      <w:rPr>
        <w:rFonts w:ascii="Times New Roman" w:hAnsi="Times New Roman" w:cs="Arial" w:hint="default"/>
        <w:b w:val="0"/>
        <w:i w:val="0"/>
        <w:sz w:val="18"/>
      </w:rPr>
    </w:lvl>
  </w:abstractNum>
  <w:abstractNum w:abstractNumId="30">
    <w:nsid w:val="120F7A03"/>
    <w:multiLevelType w:val="multilevel"/>
    <w:tmpl w:val="9B905A0C"/>
    <w:lvl w:ilvl="0">
      <w:start w:val="1"/>
      <w:numFmt w:val="decimal"/>
      <w:lvlText w:val="%1."/>
      <w:lvlJc w:val="left"/>
      <w:pPr>
        <w:tabs>
          <w:tab w:val="num" w:pos="-1599"/>
        </w:tabs>
        <w:ind w:left="-1599" w:hanging="567"/>
      </w:pPr>
      <w:rPr>
        <w:rFonts w:hint="default"/>
      </w:rPr>
    </w:lvl>
    <w:lvl w:ilvl="1">
      <w:start w:val="1"/>
      <w:numFmt w:val="decimal"/>
      <w:lvlText w:val="%1.%2."/>
      <w:lvlJc w:val="left"/>
      <w:pPr>
        <w:tabs>
          <w:tab w:val="num" w:pos="-1315"/>
        </w:tabs>
        <w:ind w:left="-1315" w:hanging="851"/>
      </w:pPr>
      <w:rPr>
        <w:rFonts w:hint="default"/>
      </w:rPr>
    </w:lvl>
    <w:lvl w:ilvl="2">
      <w:start w:val="1"/>
      <w:numFmt w:val="decimal"/>
      <w:lvlText w:val="%1.%2.%3."/>
      <w:lvlJc w:val="left"/>
      <w:pPr>
        <w:tabs>
          <w:tab w:val="num" w:pos="-1032"/>
        </w:tabs>
        <w:ind w:left="-1032" w:hanging="1134"/>
      </w:pPr>
      <w:rPr>
        <w:rFonts w:hint="default"/>
      </w:rPr>
    </w:lvl>
    <w:lvl w:ilvl="3">
      <w:start w:val="1"/>
      <w:numFmt w:val="decimal"/>
      <w:lvlText w:val="%1.%2.%3.%4."/>
      <w:lvlJc w:val="left"/>
      <w:pPr>
        <w:tabs>
          <w:tab w:val="num" w:pos="-1032"/>
        </w:tabs>
        <w:ind w:left="-1032" w:hanging="1134"/>
      </w:pPr>
      <w:rPr>
        <w:rFonts w:hint="default"/>
      </w:rPr>
    </w:lvl>
    <w:lvl w:ilvl="4">
      <w:start w:val="1"/>
      <w:numFmt w:val="decimal"/>
      <w:lvlText w:val="%1.%2.%3.%4.%5."/>
      <w:lvlJc w:val="left"/>
      <w:pPr>
        <w:tabs>
          <w:tab w:val="num" w:pos="1418"/>
        </w:tabs>
        <w:ind w:left="1418" w:hanging="1418"/>
      </w:pPr>
      <w:rPr>
        <w:rFonts w:hint="default"/>
      </w:rPr>
    </w:lvl>
    <w:lvl w:ilvl="5">
      <w:start w:val="1"/>
      <w:numFmt w:val="decimal"/>
      <w:lvlText w:val="%1.%2.%3.%4.%5.%6."/>
      <w:lvlJc w:val="left"/>
      <w:pPr>
        <w:tabs>
          <w:tab w:val="num" w:pos="-748"/>
        </w:tabs>
        <w:ind w:left="-748" w:hanging="1418"/>
      </w:pPr>
      <w:rPr>
        <w:rFonts w:hint="default"/>
      </w:rPr>
    </w:lvl>
    <w:lvl w:ilvl="6">
      <w:start w:val="1"/>
      <w:numFmt w:val="decimal"/>
      <w:pStyle w:val="Item7"/>
      <w:lvlText w:val="%1.%2.%3.%4.%5.%6.%7"/>
      <w:lvlJc w:val="left"/>
      <w:pPr>
        <w:tabs>
          <w:tab w:val="num" w:pos="1134"/>
        </w:tabs>
        <w:ind w:left="1134" w:hanging="283"/>
      </w:pPr>
      <w:rPr>
        <w:rFonts w:hint="default"/>
      </w:rPr>
    </w:lvl>
    <w:lvl w:ilvl="7">
      <w:start w:val="1"/>
      <w:numFmt w:val="decimal"/>
      <w:lvlText w:val="%1.%2.%3.%4.%5.%6.%7.%8."/>
      <w:lvlJc w:val="left"/>
      <w:pPr>
        <w:tabs>
          <w:tab w:val="num" w:pos="1800"/>
        </w:tabs>
        <w:ind w:left="1584" w:hanging="1224"/>
      </w:pPr>
      <w:rPr>
        <w:rFonts w:hint="default"/>
      </w:rPr>
    </w:lvl>
    <w:lvl w:ilvl="8">
      <w:start w:val="1"/>
      <w:numFmt w:val="decimal"/>
      <w:lvlText w:val="%1.%2.%3.%4.%5.%6.%7.%8.%9."/>
      <w:lvlJc w:val="left"/>
      <w:pPr>
        <w:tabs>
          <w:tab w:val="num" w:pos="2520"/>
        </w:tabs>
        <w:ind w:left="2160" w:hanging="1440"/>
      </w:pPr>
      <w:rPr>
        <w:rFonts w:hint="default"/>
      </w:rPr>
    </w:lvl>
  </w:abstractNum>
  <w:abstractNum w:abstractNumId="31">
    <w:nsid w:val="146A680A"/>
    <w:multiLevelType w:val="singleLevel"/>
    <w:tmpl w:val="1870C37C"/>
    <w:lvl w:ilvl="0">
      <w:start w:val="1"/>
      <w:numFmt w:val="decimal"/>
      <w:lvlText w:val="%1."/>
      <w:legacy w:legacy="1" w:legacySpace="0" w:legacyIndent="360"/>
      <w:lvlJc w:val="left"/>
      <w:pPr>
        <w:ind w:left="717" w:hanging="360"/>
      </w:pPr>
    </w:lvl>
  </w:abstractNum>
  <w:abstractNum w:abstractNumId="32">
    <w:nsid w:val="17362CE5"/>
    <w:multiLevelType w:val="singleLevel"/>
    <w:tmpl w:val="0512C23E"/>
    <w:lvl w:ilvl="0">
      <w:start w:val="1"/>
      <w:numFmt w:val="decimal"/>
      <w:lvlRestart w:val="0"/>
      <w:pStyle w:val="TableListNum5"/>
      <w:lvlText w:val="%1."/>
      <w:lvlJc w:val="left"/>
      <w:pPr>
        <w:tabs>
          <w:tab w:val="num" w:pos="992"/>
        </w:tabs>
        <w:ind w:left="992" w:hanging="198"/>
      </w:pPr>
      <w:rPr>
        <w:rFonts w:ascii="Times New Roman" w:hAnsi="Times New Roman" w:cs="Arial" w:hint="default"/>
        <w:b w:val="0"/>
        <w:i w:val="0"/>
        <w:sz w:val="18"/>
      </w:rPr>
    </w:lvl>
  </w:abstractNum>
  <w:abstractNum w:abstractNumId="33">
    <w:nsid w:val="17501950"/>
    <w:multiLevelType w:val="hybridMultilevel"/>
    <w:tmpl w:val="A4A491E4"/>
    <w:lvl w:ilvl="0" w:tplc="000E6834">
      <w:start w:val="1"/>
      <w:numFmt w:val="upperLetter"/>
      <w:pStyle w:val="TableListNumEngCap7"/>
      <w:lvlText w:val="%1)"/>
      <w:lvlJc w:val="left"/>
      <w:pPr>
        <w:tabs>
          <w:tab w:val="num" w:pos="2126"/>
        </w:tabs>
        <w:ind w:left="2126"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nsid w:val="18E839EA"/>
    <w:multiLevelType w:val="singleLevel"/>
    <w:tmpl w:val="C07CDB70"/>
    <w:lvl w:ilvl="0">
      <w:start w:val="1"/>
      <w:numFmt w:val="russianUpper"/>
      <w:lvlRestart w:val="0"/>
      <w:pStyle w:val="TableListNumRusCap4"/>
      <w:lvlText w:val="%1."/>
      <w:lvlJc w:val="left"/>
      <w:pPr>
        <w:tabs>
          <w:tab w:val="num" w:pos="794"/>
        </w:tabs>
        <w:ind w:left="794" w:hanging="199"/>
      </w:pPr>
      <w:rPr>
        <w:rFonts w:ascii="Times New Roman" w:hAnsi="Times New Roman" w:cs="Arial" w:hint="default"/>
        <w:b w:val="0"/>
        <w:i w:val="0"/>
        <w:sz w:val="18"/>
      </w:rPr>
    </w:lvl>
  </w:abstractNum>
  <w:abstractNum w:abstractNumId="35">
    <w:nsid w:val="1A013DEA"/>
    <w:multiLevelType w:val="hybridMultilevel"/>
    <w:tmpl w:val="780CEB58"/>
    <w:lvl w:ilvl="0" w:tplc="8E443104">
      <w:start w:val="1"/>
      <w:numFmt w:val="bullet"/>
      <w:pStyle w:val="ListBul5"/>
      <w:lvlText w:val=""/>
      <w:lvlJc w:val="left"/>
      <w:pPr>
        <w:tabs>
          <w:tab w:val="num" w:pos="2143"/>
        </w:tabs>
        <w:ind w:left="2143" w:hanging="357"/>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36">
    <w:nsid w:val="1A1E21D9"/>
    <w:multiLevelType w:val="singleLevel"/>
    <w:tmpl w:val="9DF68FA4"/>
    <w:lvl w:ilvl="0">
      <w:start w:val="1"/>
      <w:numFmt w:val="upperLetter"/>
      <w:lvlRestart w:val="0"/>
      <w:pStyle w:val="TableListNumEngCap5"/>
      <w:lvlText w:val="%1."/>
      <w:lvlJc w:val="left"/>
      <w:pPr>
        <w:tabs>
          <w:tab w:val="num" w:pos="992"/>
        </w:tabs>
        <w:ind w:left="992" w:hanging="198"/>
      </w:pPr>
      <w:rPr>
        <w:rFonts w:ascii="Times New Roman" w:hAnsi="Times New Roman" w:cs="Arial" w:hint="default"/>
        <w:b w:val="0"/>
        <w:i w:val="0"/>
        <w:sz w:val="18"/>
      </w:rPr>
    </w:lvl>
  </w:abstractNum>
  <w:abstractNum w:abstractNumId="37">
    <w:nsid w:val="1B471CA7"/>
    <w:multiLevelType w:val="singleLevel"/>
    <w:tmpl w:val="7A58F230"/>
    <w:lvl w:ilvl="0">
      <w:start w:val="1"/>
      <w:numFmt w:val="bullet"/>
      <w:lvlRestart w:val="0"/>
      <w:pStyle w:val="TableListBul"/>
      <w:lvlText w:val=""/>
      <w:lvlJc w:val="left"/>
      <w:pPr>
        <w:tabs>
          <w:tab w:val="num" w:pos="198"/>
        </w:tabs>
        <w:ind w:left="198" w:hanging="198"/>
      </w:pPr>
      <w:rPr>
        <w:rFonts w:ascii="Symbol" w:hAnsi="Symbol" w:hint="default"/>
        <w:sz w:val="18"/>
      </w:rPr>
    </w:lvl>
  </w:abstractNum>
  <w:abstractNum w:abstractNumId="38">
    <w:nsid w:val="1B5A7963"/>
    <w:multiLevelType w:val="singleLevel"/>
    <w:tmpl w:val="2BBE6D34"/>
    <w:name w:val="ListNumRusSmall3"/>
    <w:lvl w:ilvl="0">
      <w:start w:val="1"/>
      <w:numFmt w:val="russianLower"/>
      <w:pStyle w:val="ListNumRusSmall3"/>
      <w:lvlText w:val="%1."/>
      <w:lvlJc w:val="left"/>
      <w:pPr>
        <w:ind w:left="1440" w:hanging="360"/>
      </w:pPr>
      <w:rPr>
        <w:rFonts w:ascii="Times New Roman" w:hAnsi="Times New Roman" w:cs="Arial" w:hint="default"/>
        <w:b w:val="0"/>
        <w:i w:val="0"/>
        <w:sz w:val="18"/>
      </w:rPr>
    </w:lvl>
  </w:abstractNum>
  <w:abstractNum w:abstractNumId="39">
    <w:nsid w:val="1C675E15"/>
    <w:multiLevelType w:val="singleLevel"/>
    <w:tmpl w:val="8C5066DE"/>
    <w:lvl w:ilvl="0">
      <w:start w:val="1"/>
      <w:numFmt w:val="decimal"/>
      <w:lvlText w:val="%1."/>
      <w:legacy w:legacy="1" w:legacySpace="0" w:legacyIndent="360"/>
      <w:lvlJc w:val="left"/>
      <w:pPr>
        <w:ind w:left="1080" w:hanging="360"/>
      </w:pPr>
    </w:lvl>
  </w:abstractNum>
  <w:abstractNum w:abstractNumId="40">
    <w:nsid w:val="1C8B2ACA"/>
    <w:multiLevelType w:val="singleLevel"/>
    <w:tmpl w:val="80108072"/>
    <w:name w:val="ListNumEngSmall3"/>
    <w:lvl w:ilvl="0">
      <w:start w:val="1"/>
      <w:numFmt w:val="lowerLetter"/>
      <w:pStyle w:val="ListNumEngSmall3"/>
      <w:lvlText w:val="%1."/>
      <w:lvlJc w:val="left"/>
      <w:pPr>
        <w:ind w:left="1440" w:hanging="360"/>
      </w:pPr>
      <w:rPr>
        <w:rFonts w:ascii="Times New Roman" w:hAnsi="Times New Roman" w:cs="Arial" w:hint="default"/>
        <w:b w:val="0"/>
        <w:i w:val="0"/>
        <w:sz w:val="18"/>
      </w:rPr>
    </w:lvl>
  </w:abstractNum>
  <w:abstractNum w:abstractNumId="41">
    <w:nsid w:val="1E5D1B91"/>
    <w:multiLevelType w:val="singleLevel"/>
    <w:tmpl w:val="8C5066DE"/>
    <w:lvl w:ilvl="0">
      <w:start w:val="1"/>
      <w:numFmt w:val="decimal"/>
      <w:lvlText w:val="%1."/>
      <w:legacy w:legacy="1" w:legacySpace="0" w:legacyIndent="360"/>
      <w:lvlJc w:val="left"/>
      <w:pPr>
        <w:ind w:left="717" w:hanging="360"/>
      </w:pPr>
    </w:lvl>
  </w:abstractNum>
  <w:abstractNum w:abstractNumId="42">
    <w:nsid w:val="1ED75C28"/>
    <w:multiLevelType w:val="hybridMultilevel"/>
    <w:tmpl w:val="995003D0"/>
    <w:lvl w:ilvl="0" w:tplc="FFFFFFFF">
      <w:start w:val="1"/>
      <w:numFmt w:val="russianLower"/>
      <w:pStyle w:val="TableListNumRusSmall9"/>
      <w:lvlText w:val="%1)"/>
      <w:lvlJc w:val="left"/>
      <w:pPr>
        <w:tabs>
          <w:tab w:val="num" w:pos="2693"/>
        </w:tabs>
        <w:ind w:left="2693" w:hanging="28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3">
    <w:nsid w:val="1FEE14E8"/>
    <w:multiLevelType w:val="singleLevel"/>
    <w:tmpl w:val="0C7EA84E"/>
    <w:lvl w:ilvl="0">
      <w:start w:val="1"/>
      <w:numFmt w:val="upperLetter"/>
      <w:lvlRestart w:val="0"/>
      <w:pStyle w:val="TableListNumEngCap2"/>
      <w:lvlText w:val="%1."/>
      <w:lvlJc w:val="left"/>
      <w:pPr>
        <w:tabs>
          <w:tab w:val="num" w:pos="397"/>
        </w:tabs>
        <w:ind w:left="397" w:hanging="199"/>
      </w:pPr>
      <w:rPr>
        <w:rFonts w:ascii="Times New Roman" w:hAnsi="Times New Roman" w:cs="Arial" w:hint="default"/>
        <w:b w:val="0"/>
        <w:i w:val="0"/>
        <w:sz w:val="18"/>
      </w:rPr>
    </w:lvl>
  </w:abstractNum>
  <w:abstractNum w:abstractNumId="44">
    <w:nsid w:val="1FF35B02"/>
    <w:multiLevelType w:val="singleLevel"/>
    <w:tmpl w:val="EE3CF792"/>
    <w:lvl w:ilvl="0">
      <w:start w:val="1"/>
      <w:numFmt w:val="lowerLetter"/>
      <w:lvlRestart w:val="0"/>
      <w:pStyle w:val="TableListNumEngSmall"/>
      <w:lvlText w:val="%1."/>
      <w:lvlJc w:val="left"/>
      <w:pPr>
        <w:tabs>
          <w:tab w:val="num" w:pos="198"/>
        </w:tabs>
        <w:ind w:left="198" w:hanging="198"/>
      </w:pPr>
      <w:rPr>
        <w:rFonts w:ascii="Times New Roman" w:hAnsi="Times New Roman" w:cs="Arial" w:hint="default"/>
        <w:b w:val="0"/>
        <w:i w:val="0"/>
        <w:sz w:val="18"/>
      </w:rPr>
    </w:lvl>
  </w:abstractNum>
  <w:abstractNum w:abstractNumId="45">
    <w:nsid w:val="202B52E6"/>
    <w:multiLevelType w:val="singleLevel"/>
    <w:tmpl w:val="E536C480"/>
    <w:name w:val="ListNumRusCap3"/>
    <w:lvl w:ilvl="0">
      <w:start w:val="1"/>
      <w:numFmt w:val="russianUpper"/>
      <w:pStyle w:val="ListNumRusCap3"/>
      <w:lvlText w:val="%1."/>
      <w:lvlJc w:val="left"/>
      <w:pPr>
        <w:ind w:left="1440" w:hanging="360"/>
      </w:pPr>
      <w:rPr>
        <w:rFonts w:ascii="Times New Roman" w:hAnsi="Times New Roman" w:cs="Arial" w:hint="default"/>
        <w:b w:val="0"/>
        <w:i w:val="0"/>
        <w:sz w:val="18"/>
      </w:rPr>
    </w:lvl>
  </w:abstractNum>
  <w:abstractNum w:abstractNumId="46">
    <w:nsid w:val="205E77BC"/>
    <w:multiLevelType w:val="hybridMultilevel"/>
    <w:tmpl w:val="7646F89C"/>
    <w:lvl w:ilvl="0" w:tplc="06683776">
      <w:start w:val="1"/>
      <w:numFmt w:val="decimal"/>
      <w:pStyle w:val="TableListNumTiny3"/>
      <w:lvlText w:val="%1."/>
      <w:lvlJc w:val="left"/>
      <w:pPr>
        <w:tabs>
          <w:tab w:val="num" w:pos="454"/>
        </w:tabs>
        <w:ind w:left="454" w:hanging="114"/>
      </w:pPr>
      <w:rPr>
        <w:rFonts w:ascii="Times New Roman" w:hAnsi="Times New Roman" w:hint="default"/>
        <w:b w:val="0"/>
        <w:i w:val="0"/>
        <w:sz w:val="10"/>
        <w:szCs w:val="1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7">
    <w:nsid w:val="206E4CBE"/>
    <w:multiLevelType w:val="hybridMultilevel"/>
    <w:tmpl w:val="65B09E62"/>
    <w:lvl w:ilvl="0" w:tplc="B0DC67A4">
      <w:start w:val="1"/>
      <w:numFmt w:val="decimal"/>
      <w:lvlRestart w:val="0"/>
      <w:pStyle w:val="ListNumber"/>
      <w:lvlText w:val="%1."/>
      <w:lvlJc w:val="left"/>
      <w:pPr>
        <w:tabs>
          <w:tab w:val="num" w:pos="720"/>
        </w:tabs>
        <w:ind w:left="720" w:hanging="363"/>
      </w:pPr>
      <w:rPr>
        <w:rFonts w:ascii="Times New Roman" w:hAnsi="Times New Roman" w:cs="Arial" w:hint="default"/>
        <w:b w:val="0"/>
        <w:i w:val="0"/>
        <w:sz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nsid w:val="20D42EEE"/>
    <w:multiLevelType w:val="hybridMultilevel"/>
    <w:tmpl w:val="330CB026"/>
    <w:lvl w:ilvl="0" w:tplc="9E14F776">
      <w:start w:val="1"/>
      <w:numFmt w:val="russianLower"/>
      <w:pStyle w:val="ListNumRusSmall8"/>
      <w:lvlText w:val="%1)"/>
      <w:lvlJc w:val="left"/>
      <w:pPr>
        <w:tabs>
          <w:tab w:val="num" w:pos="2552"/>
        </w:tabs>
        <w:ind w:left="2552" w:hanging="36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9">
    <w:nsid w:val="212F5163"/>
    <w:multiLevelType w:val="singleLevel"/>
    <w:tmpl w:val="B8423450"/>
    <w:lvl w:ilvl="0">
      <w:start w:val="1"/>
      <w:numFmt w:val="upperLetter"/>
      <w:lvlRestart w:val="0"/>
      <w:pStyle w:val="TableListNumEngCap3"/>
      <w:lvlText w:val="%1."/>
      <w:lvlJc w:val="left"/>
      <w:pPr>
        <w:tabs>
          <w:tab w:val="num" w:pos="595"/>
        </w:tabs>
        <w:ind w:left="595" w:hanging="198"/>
      </w:pPr>
      <w:rPr>
        <w:rFonts w:ascii="Times New Roman" w:hAnsi="Times New Roman" w:cs="Arial" w:hint="default"/>
        <w:b w:val="0"/>
        <w:i w:val="0"/>
        <w:sz w:val="18"/>
      </w:rPr>
    </w:lvl>
  </w:abstractNum>
  <w:abstractNum w:abstractNumId="50">
    <w:nsid w:val="22344F5E"/>
    <w:multiLevelType w:val="hybridMultilevel"/>
    <w:tmpl w:val="06BCA3F6"/>
    <w:lvl w:ilvl="0" w:tplc="78CCC6B2">
      <w:start w:val="1"/>
      <w:numFmt w:val="decimal"/>
      <w:pStyle w:val="TableListNum8"/>
      <w:lvlText w:val="%1)"/>
      <w:lvlJc w:val="left"/>
      <w:pPr>
        <w:tabs>
          <w:tab w:val="num" w:pos="2410"/>
        </w:tabs>
        <w:ind w:left="2410" w:hanging="284"/>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51">
    <w:nsid w:val="22930FE7"/>
    <w:multiLevelType w:val="singleLevel"/>
    <w:tmpl w:val="62DE5FA2"/>
    <w:name w:val="ListNumEngSmall4"/>
    <w:lvl w:ilvl="0">
      <w:start w:val="1"/>
      <w:numFmt w:val="lowerLetter"/>
      <w:pStyle w:val="ListNumEngSmall4"/>
      <w:lvlText w:val="%1."/>
      <w:lvlJc w:val="left"/>
      <w:pPr>
        <w:ind w:left="1800" w:hanging="360"/>
      </w:pPr>
      <w:rPr>
        <w:rFonts w:ascii="Times New Roman" w:hAnsi="Times New Roman" w:cs="Arial" w:hint="default"/>
        <w:b w:val="0"/>
        <w:i w:val="0"/>
        <w:sz w:val="18"/>
      </w:rPr>
    </w:lvl>
  </w:abstractNum>
  <w:abstractNum w:abstractNumId="52">
    <w:nsid w:val="22AD7A6F"/>
    <w:multiLevelType w:val="hybridMultilevel"/>
    <w:tmpl w:val="4796A4A4"/>
    <w:lvl w:ilvl="0" w:tplc="FC142874">
      <w:start w:val="1"/>
      <w:numFmt w:val="decimal"/>
      <w:pStyle w:val="ListNum2"/>
      <w:lvlText w:val="%1."/>
      <w:lvlJc w:val="left"/>
      <w:pPr>
        <w:tabs>
          <w:tab w:val="num" w:pos="1089"/>
        </w:tabs>
        <w:ind w:left="1089" w:hanging="36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3">
    <w:nsid w:val="239F3636"/>
    <w:multiLevelType w:val="singleLevel"/>
    <w:tmpl w:val="8C5066DE"/>
    <w:lvl w:ilvl="0">
      <w:start w:val="1"/>
      <w:numFmt w:val="decimal"/>
      <w:lvlText w:val="%1."/>
      <w:legacy w:legacy="1" w:legacySpace="0" w:legacyIndent="360"/>
      <w:lvlJc w:val="left"/>
      <w:pPr>
        <w:ind w:left="1080" w:hanging="360"/>
      </w:pPr>
    </w:lvl>
  </w:abstractNum>
  <w:abstractNum w:abstractNumId="54">
    <w:nsid w:val="261A6D20"/>
    <w:multiLevelType w:val="hybridMultilevel"/>
    <w:tmpl w:val="03808EB6"/>
    <w:lvl w:ilvl="0" w:tplc="1396E134">
      <w:start w:val="1"/>
      <w:numFmt w:val="bullet"/>
      <w:pStyle w:val="ListBul3"/>
      <w:lvlText w:val=""/>
      <w:lvlJc w:val="left"/>
      <w:pPr>
        <w:tabs>
          <w:tab w:val="num" w:pos="1429"/>
        </w:tabs>
        <w:ind w:left="1429" w:hanging="357"/>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55">
    <w:nsid w:val="26CE62D7"/>
    <w:multiLevelType w:val="hybridMultilevel"/>
    <w:tmpl w:val="4A8EB742"/>
    <w:lvl w:ilvl="0" w:tplc="2FEE151A">
      <w:start w:val="1"/>
      <w:numFmt w:val="russianLower"/>
      <w:pStyle w:val="TableListNumRusSmall7"/>
      <w:lvlText w:val="%1)"/>
      <w:lvlJc w:val="left"/>
      <w:pPr>
        <w:tabs>
          <w:tab w:val="num" w:pos="2126"/>
        </w:tabs>
        <w:ind w:left="2126"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27CF5B0B"/>
    <w:multiLevelType w:val="hybridMultilevel"/>
    <w:tmpl w:val="7BC0F1EC"/>
    <w:lvl w:ilvl="0" w:tplc="F8D47E12">
      <w:start w:val="1"/>
      <w:numFmt w:val="bullet"/>
      <w:pStyle w:val="ListBul4"/>
      <w:lvlText w:val=""/>
      <w:lvlJc w:val="left"/>
      <w:pPr>
        <w:tabs>
          <w:tab w:val="num" w:pos="1786"/>
        </w:tabs>
        <w:ind w:left="1786" w:hanging="357"/>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57">
    <w:nsid w:val="297657B9"/>
    <w:multiLevelType w:val="singleLevel"/>
    <w:tmpl w:val="D340F65E"/>
    <w:lvl w:ilvl="0">
      <w:start w:val="1"/>
      <w:numFmt w:val="decimal"/>
      <w:lvlRestart w:val="0"/>
      <w:pStyle w:val="6"/>
      <w:lvlText w:val="%1)"/>
      <w:lvlJc w:val="left"/>
      <w:pPr>
        <w:tabs>
          <w:tab w:val="num" w:pos="3597"/>
        </w:tabs>
        <w:ind w:left="3597" w:hanging="360"/>
      </w:pPr>
      <w:rPr>
        <w:rFonts w:ascii="Arial" w:hAnsi="Arial" w:cs="Arial"/>
        <w:b w:val="0"/>
        <w:i w:val="0"/>
        <w:sz w:val="18"/>
      </w:rPr>
    </w:lvl>
  </w:abstractNum>
  <w:abstractNum w:abstractNumId="58">
    <w:nsid w:val="297658AE"/>
    <w:multiLevelType w:val="singleLevel"/>
    <w:tmpl w:val="91EC96EC"/>
    <w:lvl w:ilvl="0">
      <w:start w:val="1"/>
      <w:numFmt w:val="none"/>
      <w:lvlText w:val=""/>
      <w:legacy w:legacy="1" w:legacySpace="0" w:legacyIndent="0"/>
      <w:lvlJc w:val="left"/>
    </w:lvl>
  </w:abstractNum>
  <w:abstractNum w:abstractNumId="59">
    <w:nsid w:val="29D81120"/>
    <w:multiLevelType w:val="hybridMultilevel"/>
    <w:tmpl w:val="35EC22C2"/>
    <w:lvl w:ilvl="0" w:tplc="8078E204">
      <w:start w:val="1"/>
      <w:numFmt w:val="upperLetter"/>
      <w:pStyle w:val="ListNumEngCap6"/>
      <w:lvlText w:val="%1)"/>
      <w:lvlJc w:val="left"/>
      <w:pPr>
        <w:ind w:left="1797" w:hanging="360"/>
      </w:pPr>
      <w:rPr>
        <w:rFonts w:ascii="Arial" w:hAnsi="Arial" w:hint="default"/>
        <w:sz w:val="18"/>
      </w:rPr>
    </w:lvl>
    <w:lvl w:ilvl="1" w:tplc="04190019" w:tentative="1">
      <w:start w:val="1"/>
      <w:numFmt w:val="lowerLetter"/>
      <w:lvlText w:val="%2."/>
      <w:lvlJc w:val="left"/>
      <w:pPr>
        <w:ind w:left="2517" w:hanging="360"/>
      </w:pPr>
    </w:lvl>
    <w:lvl w:ilvl="2" w:tplc="0419001B" w:tentative="1">
      <w:start w:val="1"/>
      <w:numFmt w:val="lowerRoman"/>
      <w:lvlText w:val="%3."/>
      <w:lvlJc w:val="right"/>
      <w:pPr>
        <w:ind w:left="3237" w:hanging="180"/>
      </w:pPr>
    </w:lvl>
    <w:lvl w:ilvl="3" w:tplc="0419000F" w:tentative="1">
      <w:start w:val="1"/>
      <w:numFmt w:val="decimal"/>
      <w:lvlText w:val="%4."/>
      <w:lvlJc w:val="left"/>
      <w:pPr>
        <w:ind w:left="3957" w:hanging="360"/>
      </w:pPr>
    </w:lvl>
    <w:lvl w:ilvl="4" w:tplc="04190019" w:tentative="1">
      <w:start w:val="1"/>
      <w:numFmt w:val="lowerLetter"/>
      <w:lvlText w:val="%5."/>
      <w:lvlJc w:val="left"/>
      <w:pPr>
        <w:ind w:left="4677" w:hanging="360"/>
      </w:pPr>
    </w:lvl>
    <w:lvl w:ilvl="5" w:tplc="0419001B" w:tentative="1">
      <w:start w:val="1"/>
      <w:numFmt w:val="lowerRoman"/>
      <w:lvlText w:val="%6."/>
      <w:lvlJc w:val="right"/>
      <w:pPr>
        <w:ind w:left="5397" w:hanging="180"/>
      </w:pPr>
    </w:lvl>
    <w:lvl w:ilvl="6" w:tplc="0419000F" w:tentative="1">
      <w:start w:val="1"/>
      <w:numFmt w:val="decimal"/>
      <w:lvlText w:val="%7."/>
      <w:lvlJc w:val="left"/>
      <w:pPr>
        <w:ind w:left="6117" w:hanging="360"/>
      </w:pPr>
    </w:lvl>
    <w:lvl w:ilvl="7" w:tplc="04190019" w:tentative="1">
      <w:start w:val="1"/>
      <w:numFmt w:val="lowerLetter"/>
      <w:lvlText w:val="%8."/>
      <w:lvlJc w:val="left"/>
      <w:pPr>
        <w:ind w:left="6837" w:hanging="360"/>
      </w:pPr>
    </w:lvl>
    <w:lvl w:ilvl="8" w:tplc="0419001B" w:tentative="1">
      <w:start w:val="1"/>
      <w:numFmt w:val="lowerRoman"/>
      <w:lvlText w:val="%9."/>
      <w:lvlJc w:val="right"/>
      <w:pPr>
        <w:ind w:left="7557" w:hanging="180"/>
      </w:pPr>
    </w:lvl>
  </w:abstractNum>
  <w:abstractNum w:abstractNumId="60">
    <w:nsid w:val="2A3E38C1"/>
    <w:multiLevelType w:val="hybridMultilevel"/>
    <w:tmpl w:val="1F649BEE"/>
    <w:lvl w:ilvl="0" w:tplc="BFBE9446">
      <w:start w:val="1"/>
      <w:numFmt w:val="lowerLetter"/>
      <w:pStyle w:val="TableListNumEngSmall8"/>
      <w:lvlText w:val="%1)"/>
      <w:lvlJc w:val="left"/>
      <w:pPr>
        <w:tabs>
          <w:tab w:val="num" w:pos="2410"/>
        </w:tabs>
        <w:ind w:left="2410" w:hanging="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1">
    <w:nsid w:val="2BC43196"/>
    <w:multiLevelType w:val="hybridMultilevel"/>
    <w:tmpl w:val="F89E59C4"/>
    <w:lvl w:ilvl="0" w:tplc="A3522952">
      <w:start w:val="1"/>
      <w:numFmt w:val="upperLetter"/>
      <w:pStyle w:val="TableListNumEngCap9"/>
      <w:lvlText w:val="%1)"/>
      <w:lvlJc w:val="left"/>
      <w:pPr>
        <w:tabs>
          <w:tab w:val="num" w:pos="2693"/>
        </w:tabs>
        <w:ind w:left="2693"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2">
    <w:nsid w:val="2C410198"/>
    <w:multiLevelType w:val="hybridMultilevel"/>
    <w:tmpl w:val="0770D58E"/>
    <w:lvl w:ilvl="0" w:tplc="FD72A6B6">
      <w:start w:val="1"/>
      <w:numFmt w:val="russianLower"/>
      <w:pStyle w:val="TableListNumRusSmall6"/>
      <w:lvlText w:val="%1."/>
      <w:lvlJc w:val="left"/>
      <w:pPr>
        <w:ind w:left="1919" w:hanging="360"/>
      </w:pPr>
      <w:rPr>
        <w:rFonts w:ascii="Times New Roman" w:hAnsi="Times New Roman" w:hint="default"/>
        <w:sz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3">
    <w:nsid w:val="2DA6081C"/>
    <w:multiLevelType w:val="singleLevel"/>
    <w:tmpl w:val="B8D091B8"/>
    <w:lvl w:ilvl="0">
      <w:start w:val="1"/>
      <w:numFmt w:val="bullet"/>
      <w:lvlRestart w:val="0"/>
      <w:pStyle w:val="TableListBul5"/>
      <w:lvlText w:val=""/>
      <w:lvlJc w:val="left"/>
      <w:pPr>
        <w:tabs>
          <w:tab w:val="num" w:pos="992"/>
        </w:tabs>
        <w:ind w:left="992" w:hanging="198"/>
      </w:pPr>
      <w:rPr>
        <w:rFonts w:ascii="Symbol" w:hAnsi="Symbol" w:hint="default"/>
        <w:sz w:val="16"/>
      </w:rPr>
    </w:lvl>
  </w:abstractNum>
  <w:abstractNum w:abstractNumId="64">
    <w:nsid w:val="2E21514C"/>
    <w:multiLevelType w:val="hybridMultilevel"/>
    <w:tmpl w:val="3FAAC350"/>
    <w:lvl w:ilvl="0" w:tplc="9D4843DA">
      <w:start w:val="1"/>
      <w:numFmt w:val="russianLower"/>
      <w:pStyle w:val="ListNumRusSmall9"/>
      <w:lvlText w:val="%1)"/>
      <w:lvlJc w:val="left"/>
      <w:pPr>
        <w:tabs>
          <w:tab w:val="num" w:pos="2835"/>
        </w:tabs>
        <w:ind w:left="2835" w:hanging="36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5">
    <w:nsid w:val="2F714FCE"/>
    <w:multiLevelType w:val="singleLevel"/>
    <w:tmpl w:val="4E3E0E14"/>
    <w:lvl w:ilvl="0">
      <w:start w:val="1"/>
      <w:numFmt w:val="decimal"/>
      <w:lvlRestart w:val="0"/>
      <w:pStyle w:val="TableListNum"/>
      <w:lvlText w:val="%1."/>
      <w:lvlJc w:val="left"/>
      <w:pPr>
        <w:tabs>
          <w:tab w:val="num" w:pos="198"/>
        </w:tabs>
        <w:ind w:left="198" w:hanging="198"/>
      </w:pPr>
      <w:rPr>
        <w:rFonts w:ascii="Times New Roman" w:hAnsi="Times New Roman" w:cs="Arial" w:hint="default"/>
        <w:b w:val="0"/>
        <w:i w:val="0"/>
        <w:sz w:val="18"/>
      </w:rPr>
    </w:lvl>
  </w:abstractNum>
  <w:abstractNum w:abstractNumId="66">
    <w:nsid w:val="30765D1D"/>
    <w:multiLevelType w:val="hybridMultilevel"/>
    <w:tmpl w:val="259AE41E"/>
    <w:lvl w:ilvl="0" w:tplc="4EF472A6">
      <w:start w:val="1"/>
      <w:numFmt w:val="decimal"/>
      <w:pStyle w:val="ListNum3"/>
      <w:lvlText w:val="%1."/>
      <w:lvlJc w:val="left"/>
      <w:pPr>
        <w:tabs>
          <w:tab w:val="num" w:pos="1429"/>
        </w:tabs>
        <w:ind w:left="1429" w:hanging="357"/>
      </w:pPr>
      <w:rPr>
        <w:rFonts w:hint="default"/>
      </w:rPr>
    </w:lvl>
    <w:lvl w:ilvl="1" w:tplc="C5305A0C" w:tentative="1">
      <w:start w:val="1"/>
      <w:numFmt w:val="lowerLetter"/>
      <w:lvlText w:val="%2."/>
      <w:lvlJc w:val="left"/>
      <w:pPr>
        <w:tabs>
          <w:tab w:val="num" w:pos="1440"/>
        </w:tabs>
        <w:ind w:left="1440" w:hanging="360"/>
      </w:pPr>
    </w:lvl>
    <w:lvl w:ilvl="2" w:tplc="E4E837E6" w:tentative="1">
      <w:start w:val="1"/>
      <w:numFmt w:val="lowerRoman"/>
      <w:lvlText w:val="%3."/>
      <w:lvlJc w:val="right"/>
      <w:pPr>
        <w:tabs>
          <w:tab w:val="num" w:pos="2160"/>
        </w:tabs>
        <w:ind w:left="2160" w:hanging="180"/>
      </w:pPr>
    </w:lvl>
    <w:lvl w:ilvl="3" w:tplc="F2DA36CC" w:tentative="1">
      <w:start w:val="1"/>
      <w:numFmt w:val="decimal"/>
      <w:lvlText w:val="%4."/>
      <w:lvlJc w:val="left"/>
      <w:pPr>
        <w:tabs>
          <w:tab w:val="num" w:pos="2880"/>
        </w:tabs>
        <w:ind w:left="2880" w:hanging="360"/>
      </w:pPr>
    </w:lvl>
    <w:lvl w:ilvl="4" w:tplc="9962ABE2" w:tentative="1">
      <w:start w:val="1"/>
      <w:numFmt w:val="lowerLetter"/>
      <w:lvlText w:val="%5."/>
      <w:lvlJc w:val="left"/>
      <w:pPr>
        <w:tabs>
          <w:tab w:val="num" w:pos="3600"/>
        </w:tabs>
        <w:ind w:left="3600" w:hanging="360"/>
      </w:pPr>
    </w:lvl>
    <w:lvl w:ilvl="5" w:tplc="921CBC18" w:tentative="1">
      <w:start w:val="1"/>
      <w:numFmt w:val="lowerRoman"/>
      <w:lvlText w:val="%6."/>
      <w:lvlJc w:val="right"/>
      <w:pPr>
        <w:tabs>
          <w:tab w:val="num" w:pos="4320"/>
        </w:tabs>
        <w:ind w:left="4320" w:hanging="180"/>
      </w:pPr>
    </w:lvl>
    <w:lvl w:ilvl="6" w:tplc="7F66DF2E" w:tentative="1">
      <w:start w:val="1"/>
      <w:numFmt w:val="decimal"/>
      <w:lvlText w:val="%7."/>
      <w:lvlJc w:val="left"/>
      <w:pPr>
        <w:tabs>
          <w:tab w:val="num" w:pos="5040"/>
        </w:tabs>
        <w:ind w:left="5040" w:hanging="360"/>
      </w:pPr>
    </w:lvl>
    <w:lvl w:ilvl="7" w:tplc="7FBA74F4" w:tentative="1">
      <w:start w:val="1"/>
      <w:numFmt w:val="lowerLetter"/>
      <w:lvlText w:val="%8."/>
      <w:lvlJc w:val="left"/>
      <w:pPr>
        <w:tabs>
          <w:tab w:val="num" w:pos="5760"/>
        </w:tabs>
        <w:ind w:left="5760" w:hanging="360"/>
      </w:pPr>
    </w:lvl>
    <w:lvl w:ilvl="8" w:tplc="195E8A38" w:tentative="1">
      <w:start w:val="1"/>
      <w:numFmt w:val="lowerRoman"/>
      <w:lvlText w:val="%9."/>
      <w:lvlJc w:val="right"/>
      <w:pPr>
        <w:tabs>
          <w:tab w:val="num" w:pos="6480"/>
        </w:tabs>
        <w:ind w:left="6480" w:hanging="180"/>
      </w:pPr>
    </w:lvl>
  </w:abstractNum>
  <w:abstractNum w:abstractNumId="67">
    <w:nsid w:val="319E436D"/>
    <w:multiLevelType w:val="hybridMultilevel"/>
    <w:tmpl w:val="DD0A668E"/>
    <w:lvl w:ilvl="0" w:tplc="FFFFFFFF">
      <w:start w:val="1"/>
      <w:numFmt w:val="decimal"/>
      <w:pStyle w:val="ListNum7"/>
      <w:lvlText w:val="%1)"/>
      <w:lvlJc w:val="left"/>
      <w:pPr>
        <w:tabs>
          <w:tab w:val="num" w:pos="2268"/>
        </w:tabs>
        <w:ind w:left="2268" w:hanging="369"/>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8">
    <w:nsid w:val="31D45622"/>
    <w:multiLevelType w:val="hybridMultilevel"/>
    <w:tmpl w:val="B448C778"/>
    <w:lvl w:ilvl="0" w:tplc="222EAAE0">
      <w:start w:val="1"/>
      <w:numFmt w:val="decimal"/>
      <w:pStyle w:val="ListNum4"/>
      <w:lvlText w:val="%1."/>
      <w:lvlJc w:val="left"/>
      <w:pPr>
        <w:tabs>
          <w:tab w:val="num" w:pos="1786"/>
        </w:tabs>
        <w:ind w:left="1786" w:hanging="357"/>
      </w:pPr>
      <w:rPr>
        <w:rFonts w:hint="default"/>
      </w:rPr>
    </w:lvl>
    <w:lvl w:ilvl="1" w:tplc="050A95BE" w:tentative="1">
      <w:start w:val="1"/>
      <w:numFmt w:val="lowerLetter"/>
      <w:lvlText w:val="%2."/>
      <w:lvlJc w:val="left"/>
      <w:pPr>
        <w:tabs>
          <w:tab w:val="num" w:pos="1440"/>
        </w:tabs>
        <w:ind w:left="1440" w:hanging="360"/>
      </w:pPr>
    </w:lvl>
    <w:lvl w:ilvl="2" w:tplc="0E229104" w:tentative="1">
      <w:start w:val="1"/>
      <w:numFmt w:val="lowerRoman"/>
      <w:lvlText w:val="%3."/>
      <w:lvlJc w:val="right"/>
      <w:pPr>
        <w:tabs>
          <w:tab w:val="num" w:pos="2160"/>
        </w:tabs>
        <w:ind w:left="2160" w:hanging="180"/>
      </w:pPr>
    </w:lvl>
    <w:lvl w:ilvl="3" w:tplc="D0F83DCC" w:tentative="1">
      <w:start w:val="1"/>
      <w:numFmt w:val="decimal"/>
      <w:lvlText w:val="%4."/>
      <w:lvlJc w:val="left"/>
      <w:pPr>
        <w:tabs>
          <w:tab w:val="num" w:pos="2880"/>
        </w:tabs>
        <w:ind w:left="2880" w:hanging="360"/>
      </w:pPr>
    </w:lvl>
    <w:lvl w:ilvl="4" w:tplc="3CFCFD04" w:tentative="1">
      <w:start w:val="1"/>
      <w:numFmt w:val="lowerLetter"/>
      <w:lvlText w:val="%5."/>
      <w:lvlJc w:val="left"/>
      <w:pPr>
        <w:tabs>
          <w:tab w:val="num" w:pos="3600"/>
        </w:tabs>
        <w:ind w:left="3600" w:hanging="360"/>
      </w:pPr>
    </w:lvl>
    <w:lvl w:ilvl="5" w:tplc="13C0FA70" w:tentative="1">
      <w:start w:val="1"/>
      <w:numFmt w:val="lowerRoman"/>
      <w:lvlText w:val="%6."/>
      <w:lvlJc w:val="right"/>
      <w:pPr>
        <w:tabs>
          <w:tab w:val="num" w:pos="4320"/>
        </w:tabs>
        <w:ind w:left="4320" w:hanging="180"/>
      </w:pPr>
    </w:lvl>
    <w:lvl w:ilvl="6" w:tplc="46DE1CAA" w:tentative="1">
      <w:start w:val="1"/>
      <w:numFmt w:val="decimal"/>
      <w:lvlText w:val="%7."/>
      <w:lvlJc w:val="left"/>
      <w:pPr>
        <w:tabs>
          <w:tab w:val="num" w:pos="5040"/>
        </w:tabs>
        <w:ind w:left="5040" w:hanging="360"/>
      </w:pPr>
    </w:lvl>
    <w:lvl w:ilvl="7" w:tplc="1F2A0654" w:tentative="1">
      <w:start w:val="1"/>
      <w:numFmt w:val="lowerLetter"/>
      <w:lvlText w:val="%8."/>
      <w:lvlJc w:val="left"/>
      <w:pPr>
        <w:tabs>
          <w:tab w:val="num" w:pos="5760"/>
        </w:tabs>
        <w:ind w:left="5760" w:hanging="360"/>
      </w:pPr>
    </w:lvl>
    <w:lvl w:ilvl="8" w:tplc="11F41CAA" w:tentative="1">
      <w:start w:val="1"/>
      <w:numFmt w:val="lowerRoman"/>
      <w:lvlText w:val="%9."/>
      <w:lvlJc w:val="right"/>
      <w:pPr>
        <w:tabs>
          <w:tab w:val="num" w:pos="6480"/>
        </w:tabs>
        <w:ind w:left="6480" w:hanging="180"/>
      </w:pPr>
    </w:lvl>
  </w:abstractNum>
  <w:abstractNum w:abstractNumId="69">
    <w:nsid w:val="32FB13B5"/>
    <w:multiLevelType w:val="singleLevel"/>
    <w:tmpl w:val="97924FEC"/>
    <w:lvl w:ilvl="0">
      <w:start w:val="1"/>
      <w:numFmt w:val="lowerLetter"/>
      <w:lvlRestart w:val="0"/>
      <w:pStyle w:val="TableListNumEngSmall5"/>
      <w:lvlText w:val="%1."/>
      <w:lvlJc w:val="left"/>
      <w:pPr>
        <w:tabs>
          <w:tab w:val="num" w:pos="992"/>
        </w:tabs>
        <w:ind w:left="992" w:hanging="198"/>
      </w:pPr>
      <w:rPr>
        <w:rFonts w:ascii="Times New Roman" w:hAnsi="Times New Roman" w:cs="Arial" w:hint="default"/>
        <w:b w:val="0"/>
        <w:i w:val="0"/>
        <w:sz w:val="18"/>
      </w:rPr>
    </w:lvl>
  </w:abstractNum>
  <w:abstractNum w:abstractNumId="70">
    <w:nsid w:val="32FD5C8C"/>
    <w:multiLevelType w:val="singleLevel"/>
    <w:tmpl w:val="63563574"/>
    <w:lvl w:ilvl="0">
      <w:start w:val="1"/>
      <w:numFmt w:val="russianLower"/>
      <w:lvlRestart w:val="0"/>
      <w:pStyle w:val="TableListNumRusSmall5"/>
      <w:lvlText w:val="%1."/>
      <w:lvlJc w:val="left"/>
      <w:pPr>
        <w:tabs>
          <w:tab w:val="num" w:pos="992"/>
        </w:tabs>
        <w:ind w:left="992" w:hanging="198"/>
      </w:pPr>
      <w:rPr>
        <w:rFonts w:ascii="Times New Roman" w:hAnsi="Times New Roman" w:cs="Arial" w:hint="default"/>
        <w:b w:val="0"/>
        <w:i w:val="0"/>
        <w:sz w:val="18"/>
      </w:rPr>
    </w:lvl>
  </w:abstractNum>
  <w:abstractNum w:abstractNumId="71">
    <w:nsid w:val="34F315C4"/>
    <w:multiLevelType w:val="multilevel"/>
    <w:tmpl w:val="7D0A6D14"/>
    <w:lvl w:ilvl="0">
      <w:start w:val="1"/>
      <w:numFmt w:val="decimal"/>
      <w:lvlText w:val="%1."/>
      <w:lvlJc w:val="left"/>
      <w:pPr>
        <w:tabs>
          <w:tab w:val="num" w:pos="360"/>
        </w:tabs>
        <w:ind w:left="0" w:firstLine="0"/>
      </w:pPr>
    </w:lvl>
    <w:lvl w:ilvl="1">
      <w:start w:val="1"/>
      <w:numFmt w:val="decimal"/>
      <w:lvlText w:val="%1.%2"/>
      <w:lvlJc w:val="left"/>
      <w:pPr>
        <w:tabs>
          <w:tab w:val="num" w:pos="720"/>
        </w:tabs>
        <w:ind w:left="0" w:firstLine="0"/>
      </w:pPr>
    </w:lvl>
    <w:lvl w:ilvl="2">
      <w:start w:val="1"/>
      <w:numFmt w:val="decimal"/>
      <w:lvlRestart w:val="0"/>
      <w:pStyle w:val="3Times"/>
      <w:lvlText w:val="%1.%2.%3"/>
      <w:lvlJc w:val="left"/>
      <w:pPr>
        <w:tabs>
          <w:tab w:val="num" w:pos="72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72">
    <w:nsid w:val="35332FC6"/>
    <w:multiLevelType w:val="hybridMultilevel"/>
    <w:tmpl w:val="D35ABE00"/>
    <w:lvl w:ilvl="0" w:tplc="A668623A">
      <w:start w:val="1"/>
      <w:numFmt w:val="lowerLetter"/>
      <w:pStyle w:val="TableListNumEngSmall7"/>
      <w:lvlText w:val="%1)"/>
      <w:lvlJc w:val="left"/>
      <w:pPr>
        <w:tabs>
          <w:tab w:val="num" w:pos="2126"/>
        </w:tabs>
        <w:ind w:left="2126"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3">
    <w:nsid w:val="35ED7EF3"/>
    <w:multiLevelType w:val="hybridMultilevel"/>
    <w:tmpl w:val="60F61FD2"/>
    <w:lvl w:ilvl="0" w:tplc="3B2C8490">
      <w:start w:val="1"/>
      <w:numFmt w:val="russianUpper"/>
      <w:pStyle w:val="TableListNumRusCap9"/>
      <w:lvlText w:val="%1)"/>
      <w:lvlJc w:val="left"/>
      <w:pPr>
        <w:tabs>
          <w:tab w:val="num" w:pos="2693"/>
        </w:tabs>
        <w:ind w:left="2693"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4">
    <w:nsid w:val="366A4A6E"/>
    <w:multiLevelType w:val="hybridMultilevel"/>
    <w:tmpl w:val="466AB64A"/>
    <w:lvl w:ilvl="0" w:tplc="5776ADBA">
      <w:start w:val="1"/>
      <w:numFmt w:val="lowerLetter"/>
      <w:pStyle w:val="TableListNumEngSmall9"/>
      <w:lvlText w:val="%1)"/>
      <w:lvlJc w:val="left"/>
      <w:pPr>
        <w:tabs>
          <w:tab w:val="num" w:pos="2693"/>
        </w:tabs>
        <w:ind w:left="2693"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5">
    <w:nsid w:val="36DF4883"/>
    <w:multiLevelType w:val="singleLevel"/>
    <w:tmpl w:val="4DEE205C"/>
    <w:lvl w:ilvl="0">
      <w:start w:val="1"/>
      <w:numFmt w:val="upperLetter"/>
      <w:pStyle w:val="ListNumEngCap5"/>
      <w:lvlText w:val="%1."/>
      <w:lvlJc w:val="left"/>
      <w:pPr>
        <w:ind w:left="2160" w:hanging="360"/>
      </w:pPr>
      <w:rPr>
        <w:rFonts w:ascii="Times New Roman" w:hAnsi="Times New Roman" w:cs="Arial" w:hint="default"/>
        <w:b w:val="0"/>
        <w:i w:val="0"/>
        <w:sz w:val="18"/>
      </w:rPr>
    </w:lvl>
  </w:abstractNum>
  <w:abstractNum w:abstractNumId="76">
    <w:nsid w:val="37310D8A"/>
    <w:multiLevelType w:val="singleLevel"/>
    <w:tmpl w:val="8C5066DE"/>
    <w:lvl w:ilvl="0">
      <w:start w:val="1"/>
      <w:numFmt w:val="decimal"/>
      <w:lvlText w:val="%1."/>
      <w:legacy w:legacy="1" w:legacySpace="0" w:legacyIndent="360"/>
      <w:lvlJc w:val="left"/>
      <w:pPr>
        <w:ind w:left="717" w:hanging="360"/>
      </w:pPr>
    </w:lvl>
  </w:abstractNum>
  <w:abstractNum w:abstractNumId="77">
    <w:nsid w:val="38DA42DE"/>
    <w:multiLevelType w:val="hybridMultilevel"/>
    <w:tmpl w:val="E5BA8BAE"/>
    <w:lvl w:ilvl="0" w:tplc="9558CC18">
      <w:start w:val="1"/>
      <w:numFmt w:val="upperLetter"/>
      <w:pStyle w:val="ListNumEngCap8"/>
      <w:lvlText w:val="%1."/>
      <w:lvlJc w:val="left"/>
      <w:pPr>
        <w:ind w:left="720" w:hanging="360"/>
      </w:pPr>
      <w:rPr>
        <w:rFonts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A447CDD"/>
    <w:multiLevelType w:val="hybridMultilevel"/>
    <w:tmpl w:val="0C52FF52"/>
    <w:lvl w:ilvl="0" w:tplc="D370EF98">
      <w:start w:val="1"/>
      <w:numFmt w:val="russianUpper"/>
      <w:pStyle w:val="ListNumRusCap7"/>
      <w:lvlText w:val="%1)"/>
      <w:lvlJc w:val="left"/>
      <w:pPr>
        <w:tabs>
          <w:tab w:val="num" w:pos="2268"/>
        </w:tabs>
        <w:ind w:left="2268" w:hanging="36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9">
    <w:nsid w:val="3AE06B6F"/>
    <w:multiLevelType w:val="singleLevel"/>
    <w:tmpl w:val="8C5066DE"/>
    <w:lvl w:ilvl="0">
      <w:start w:val="1"/>
      <w:numFmt w:val="decimal"/>
      <w:lvlText w:val="%1."/>
      <w:legacy w:legacy="1" w:legacySpace="0" w:legacyIndent="360"/>
      <w:lvlJc w:val="left"/>
      <w:pPr>
        <w:ind w:left="1080" w:hanging="360"/>
      </w:pPr>
    </w:lvl>
  </w:abstractNum>
  <w:abstractNum w:abstractNumId="80">
    <w:nsid w:val="3BBB26D8"/>
    <w:multiLevelType w:val="hybridMultilevel"/>
    <w:tmpl w:val="58E4B65A"/>
    <w:lvl w:ilvl="0" w:tplc="FFFFFFFF">
      <w:start w:val="1"/>
      <w:numFmt w:val="russianUpper"/>
      <w:pStyle w:val="ListNumRusCap8"/>
      <w:lvlText w:val="%1)"/>
      <w:lvlJc w:val="left"/>
      <w:pPr>
        <w:tabs>
          <w:tab w:val="num" w:pos="2552"/>
        </w:tabs>
        <w:ind w:left="2552" w:hanging="369"/>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1">
    <w:nsid w:val="3CAE204D"/>
    <w:multiLevelType w:val="singleLevel"/>
    <w:tmpl w:val="D89EBA06"/>
    <w:name w:val="ListNumEngCap2"/>
    <w:lvl w:ilvl="0">
      <w:start w:val="1"/>
      <w:numFmt w:val="upperLetter"/>
      <w:pStyle w:val="ListNumEngCap2"/>
      <w:lvlText w:val="%1."/>
      <w:lvlJc w:val="left"/>
      <w:pPr>
        <w:ind w:left="1080" w:hanging="360"/>
      </w:pPr>
      <w:rPr>
        <w:rFonts w:ascii="Times New Roman" w:hAnsi="Times New Roman" w:cs="Arial" w:hint="default"/>
        <w:b w:val="0"/>
        <w:i w:val="0"/>
        <w:sz w:val="18"/>
      </w:rPr>
    </w:lvl>
  </w:abstractNum>
  <w:abstractNum w:abstractNumId="82">
    <w:nsid w:val="3CCF1A1F"/>
    <w:multiLevelType w:val="hybridMultilevel"/>
    <w:tmpl w:val="B2447A88"/>
    <w:name w:val="ListNumEngSmall7"/>
    <w:lvl w:ilvl="0" w:tplc="33FCA61E">
      <w:start w:val="1"/>
      <w:numFmt w:val="lowerLetter"/>
      <w:pStyle w:val="ListNumEngSmall6"/>
      <w:lvlText w:val="%1)"/>
      <w:lvlJc w:val="left"/>
      <w:pPr>
        <w:ind w:left="1797" w:hanging="360"/>
      </w:pPr>
      <w:rPr>
        <w:rFonts w:ascii="Arial" w:hAnsi="Arial" w:cs="Arial" w:hint="default"/>
        <w:b w:val="0"/>
        <w:i w:val="0"/>
        <w:sz w:val="18"/>
      </w:rPr>
    </w:lvl>
    <w:lvl w:ilvl="1" w:tplc="04190019" w:tentative="1">
      <w:start w:val="1"/>
      <w:numFmt w:val="lowerLetter"/>
      <w:lvlText w:val="%2."/>
      <w:lvlJc w:val="left"/>
      <w:pPr>
        <w:ind w:left="2517" w:hanging="360"/>
      </w:pPr>
    </w:lvl>
    <w:lvl w:ilvl="2" w:tplc="0419001B" w:tentative="1">
      <w:start w:val="1"/>
      <w:numFmt w:val="lowerRoman"/>
      <w:lvlText w:val="%3."/>
      <w:lvlJc w:val="right"/>
      <w:pPr>
        <w:ind w:left="3237" w:hanging="180"/>
      </w:pPr>
    </w:lvl>
    <w:lvl w:ilvl="3" w:tplc="0419000F" w:tentative="1">
      <w:start w:val="1"/>
      <w:numFmt w:val="decimal"/>
      <w:lvlText w:val="%4."/>
      <w:lvlJc w:val="left"/>
      <w:pPr>
        <w:ind w:left="3957" w:hanging="360"/>
      </w:pPr>
    </w:lvl>
    <w:lvl w:ilvl="4" w:tplc="04190019" w:tentative="1">
      <w:start w:val="1"/>
      <w:numFmt w:val="lowerLetter"/>
      <w:lvlText w:val="%5."/>
      <w:lvlJc w:val="left"/>
      <w:pPr>
        <w:ind w:left="4677" w:hanging="360"/>
      </w:pPr>
    </w:lvl>
    <w:lvl w:ilvl="5" w:tplc="0419001B" w:tentative="1">
      <w:start w:val="1"/>
      <w:numFmt w:val="lowerRoman"/>
      <w:lvlText w:val="%6."/>
      <w:lvlJc w:val="right"/>
      <w:pPr>
        <w:ind w:left="5397" w:hanging="180"/>
      </w:pPr>
    </w:lvl>
    <w:lvl w:ilvl="6" w:tplc="0419000F" w:tentative="1">
      <w:start w:val="1"/>
      <w:numFmt w:val="decimal"/>
      <w:lvlText w:val="%7."/>
      <w:lvlJc w:val="left"/>
      <w:pPr>
        <w:ind w:left="6117" w:hanging="360"/>
      </w:pPr>
    </w:lvl>
    <w:lvl w:ilvl="7" w:tplc="04190019" w:tentative="1">
      <w:start w:val="1"/>
      <w:numFmt w:val="lowerLetter"/>
      <w:lvlText w:val="%8."/>
      <w:lvlJc w:val="left"/>
      <w:pPr>
        <w:ind w:left="6837" w:hanging="360"/>
      </w:pPr>
    </w:lvl>
    <w:lvl w:ilvl="8" w:tplc="0419001B" w:tentative="1">
      <w:start w:val="1"/>
      <w:numFmt w:val="lowerRoman"/>
      <w:lvlText w:val="%9."/>
      <w:lvlJc w:val="right"/>
      <w:pPr>
        <w:ind w:left="7557" w:hanging="180"/>
      </w:pPr>
    </w:lvl>
  </w:abstractNum>
  <w:abstractNum w:abstractNumId="83">
    <w:nsid w:val="3ECA0C9F"/>
    <w:multiLevelType w:val="hybridMultilevel"/>
    <w:tmpl w:val="3C1A2074"/>
    <w:lvl w:ilvl="0" w:tplc="E260F7F0">
      <w:start w:val="1"/>
      <w:numFmt w:val="decimal"/>
      <w:pStyle w:val="TableListNum6"/>
      <w:lvlText w:val="%1."/>
      <w:lvlJc w:val="left"/>
      <w:pPr>
        <w:ind w:left="1352" w:hanging="360"/>
      </w:pPr>
      <w:rPr>
        <w:rFonts w:ascii="Times New Roman" w:hAnsi="Times New Roman" w:hint="default"/>
        <w:b w:val="0"/>
        <w:i w:val="0"/>
        <w:sz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4">
    <w:nsid w:val="3ED77532"/>
    <w:multiLevelType w:val="singleLevel"/>
    <w:tmpl w:val="CD12CEBC"/>
    <w:lvl w:ilvl="0">
      <w:start w:val="1"/>
      <w:numFmt w:val="bullet"/>
      <w:lvlRestart w:val="0"/>
      <w:pStyle w:val="TableListBul3"/>
      <w:lvlText w:val=""/>
      <w:lvlJc w:val="left"/>
      <w:pPr>
        <w:tabs>
          <w:tab w:val="num" w:pos="595"/>
        </w:tabs>
        <w:ind w:left="595" w:hanging="198"/>
      </w:pPr>
      <w:rPr>
        <w:rFonts w:ascii="Symbol" w:hAnsi="Symbol" w:hint="default"/>
        <w:sz w:val="16"/>
      </w:rPr>
    </w:lvl>
  </w:abstractNum>
  <w:abstractNum w:abstractNumId="85">
    <w:nsid w:val="3F7A5EDB"/>
    <w:multiLevelType w:val="singleLevel"/>
    <w:tmpl w:val="9604C42C"/>
    <w:lvl w:ilvl="0">
      <w:start w:val="1"/>
      <w:numFmt w:val="russianLower"/>
      <w:lvlRestart w:val="0"/>
      <w:pStyle w:val="TableListNumRusSmall2"/>
      <w:lvlText w:val="%1."/>
      <w:lvlJc w:val="left"/>
      <w:pPr>
        <w:tabs>
          <w:tab w:val="num" w:pos="397"/>
        </w:tabs>
        <w:ind w:left="397" w:hanging="199"/>
      </w:pPr>
      <w:rPr>
        <w:rFonts w:ascii="Times New Roman" w:hAnsi="Times New Roman" w:cs="Arial" w:hint="default"/>
        <w:b w:val="0"/>
        <w:i w:val="0"/>
        <w:sz w:val="18"/>
      </w:rPr>
    </w:lvl>
  </w:abstractNum>
  <w:abstractNum w:abstractNumId="86">
    <w:nsid w:val="3FF42FBA"/>
    <w:multiLevelType w:val="hybridMultilevel"/>
    <w:tmpl w:val="CFF22C40"/>
    <w:lvl w:ilvl="0" w:tplc="CCE27452">
      <w:start w:val="1"/>
      <w:numFmt w:val="decimal"/>
      <w:pStyle w:val="ListNum5"/>
      <w:lvlText w:val="%1."/>
      <w:lvlJc w:val="left"/>
      <w:pPr>
        <w:tabs>
          <w:tab w:val="num" w:pos="2143"/>
        </w:tabs>
        <w:ind w:left="2143" w:hanging="35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7">
    <w:nsid w:val="41AB0C31"/>
    <w:multiLevelType w:val="singleLevel"/>
    <w:tmpl w:val="1870C37C"/>
    <w:lvl w:ilvl="0">
      <w:start w:val="1"/>
      <w:numFmt w:val="decimal"/>
      <w:lvlText w:val="%1."/>
      <w:legacy w:legacy="1" w:legacySpace="0" w:legacyIndent="360"/>
      <w:lvlJc w:val="left"/>
      <w:pPr>
        <w:ind w:left="717" w:hanging="360"/>
      </w:pPr>
    </w:lvl>
  </w:abstractNum>
  <w:abstractNum w:abstractNumId="88">
    <w:nsid w:val="43B1258A"/>
    <w:multiLevelType w:val="hybridMultilevel"/>
    <w:tmpl w:val="880822D4"/>
    <w:lvl w:ilvl="0" w:tplc="40DE0D7A">
      <w:start w:val="1"/>
      <w:numFmt w:val="bullet"/>
      <w:pStyle w:val="ListBul8"/>
      <w:lvlText w:val=""/>
      <w:lvlJc w:val="left"/>
      <w:pPr>
        <w:tabs>
          <w:tab w:val="num" w:pos="2552"/>
        </w:tabs>
        <w:ind w:left="2552" w:hanging="284"/>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89">
    <w:nsid w:val="44C86212"/>
    <w:multiLevelType w:val="multilevel"/>
    <w:tmpl w:val="6E74DBF8"/>
    <w:lvl w:ilvl="0">
      <w:start w:val="1"/>
      <w:numFmt w:val="decimal"/>
      <w:pStyle w:val="1Times"/>
      <w:lvlText w:val="%1."/>
      <w:lvlJc w:val="left"/>
      <w:pPr>
        <w:tabs>
          <w:tab w:val="num" w:pos="360"/>
        </w:tabs>
        <w:ind w:left="0" w:firstLine="0"/>
      </w:p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0">
    <w:nsid w:val="46253F18"/>
    <w:multiLevelType w:val="hybridMultilevel"/>
    <w:tmpl w:val="DC880314"/>
    <w:lvl w:ilvl="0" w:tplc="C042154C">
      <w:start w:val="1"/>
      <w:numFmt w:val="lowerLetter"/>
      <w:pStyle w:val="ListNumEngSmall7"/>
      <w:lvlText w:val="%1)"/>
      <w:lvlJc w:val="left"/>
      <w:pPr>
        <w:tabs>
          <w:tab w:val="num" w:pos="2268"/>
        </w:tabs>
        <w:ind w:left="2268" w:hanging="369"/>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91">
    <w:nsid w:val="482754B1"/>
    <w:multiLevelType w:val="multilevel"/>
    <w:tmpl w:val="004CCA16"/>
    <w:lvl w:ilvl="0">
      <w:start w:val="1"/>
      <w:numFmt w:val="russianUpper"/>
      <w:lvlRestart w:val="0"/>
      <w:pStyle w:val="TableListNumRusCap3"/>
      <w:lvlText w:val="%1."/>
      <w:lvlJc w:val="left"/>
      <w:pPr>
        <w:tabs>
          <w:tab w:val="num" w:pos="595"/>
        </w:tabs>
        <w:ind w:left="595" w:hanging="198"/>
      </w:pPr>
      <w:rPr>
        <w:rFonts w:ascii="Times New Roman" w:hAnsi="Times New Roman" w:cs="Arial" w:hint="default"/>
        <w:b w:val="0"/>
        <w:i w:val="0"/>
        <w:sz w:val="18"/>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2">
    <w:nsid w:val="482D25A1"/>
    <w:multiLevelType w:val="singleLevel"/>
    <w:tmpl w:val="90BAB1C6"/>
    <w:lvl w:ilvl="0">
      <w:start w:val="1"/>
      <w:numFmt w:val="upperLetter"/>
      <w:lvlRestart w:val="0"/>
      <w:pStyle w:val="TableListNumEngCap"/>
      <w:lvlText w:val="%1."/>
      <w:lvlJc w:val="left"/>
      <w:pPr>
        <w:tabs>
          <w:tab w:val="num" w:pos="198"/>
        </w:tabs>
        <w:ind w:left="198" w:hanging="198"/>
      </w:pPr>
      <w:rPr>
        <w:rFonts w:ascii="Times New Roman" w:hAnsi="Times New Roman" w:cs="Arial" w:hint="default"/>
        <w:b w:val="0"/>
        <w:i w:val="0"/>
        <w:sz w:val="18"/>
      </w:rPr>
    </w:lvl>
  </w:abstractNum>
  <w:abstractNum w:abstractNumId="93">
    <w:nsid w:val="487D27D4"/>
    <w:multiLevelType w:val="multilevel"/>
    <w:tmpl w:val="1870C37C"/>
    <w:lvl w:ilvl="0">
      <w:start w:val="1"/>
      <w:numFmt w:val="decimal"/>
      <w:pStyle w:val="1Arial"/>
      <w:lvlText w:val="%1."/>
      <w:lvlJc w:val="left"/>
      <w:pPr>
        <w:tabs>
          <w:tab w:val="num" w:pos="360"/>
        </w:tabs>
        <w:ind w:left="0" w:firstLine="0"/>
      </w:pPr>
    </w:lvl>
    <w:lvl w:ilvl="1">
      <w:start w:val="1"/>
      <w:numFmt w:val="decimal"/>
      <w:pStyle w:val="2Arial"/>
      <w:lvlText w:val="%1.%2."/>
      <w:lvlJc w:val="left"/>
      <w:pPr>
        <w:tabs>
          <w:tab w:val="num" w:pos="720"/>
        </w:tabs>
        <w:ind w:left="0" w:firstLine="0"/>
      </w:pPr>
    </w:lvl>
    <w:lvl w:ilvl="2">
      <w:start w:val="1"/>
      <w:numFmt w:val="decimal"/>
      <w:pStyle w:val="3Arial"/>
      <w:lvlText w:val="%1.%2.%3."/>
      <w:lvlJc w:val="left"/>
      <w:pPr>
        <w:tabs>
          <w:tab w:val="num" w:pos="720"/>
        </w:tabs>
        <w:ind w:left="0" w:firstLine="0"/>
      </w:pPr>
    </w:lvl>
    <w:lvl w:ilvl="3">
      <w:start w:val="1"/>
      <w:numFmt w:val="decimal"/>
      <w:pStyle w:val="4Arial"/>
      <w:lvlText w:val="%1.%2.%3.%4."/>
      <w:lvlJc w:val="left"/>
      <w:pPr>
        <w:tabs>
          <w:tab w:val="num" w:pos="108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94">
    <w:nsid w:val="48885680"/>
    <w:multiLevelType w:val="hybridMultilevel"/>
    <w:tmpl w:val="399EE9F4"/>
    <w:lvl w:ilvl="0" w:tplc="CEAAEB58">
      <w:start w:val="1"/>
      <w:numFmt w:val="upperLetter"/>
      <w:pStyle w:val="ListNumEngCap9"/>
      <w:lvlText w:val="%1."/>
      <w:lvlJc w:val="left"/>
      <w:pPr>
        <w:ind w:left="2826" w:hanging="360"/>
      </w:pPr>
      <w:rPr>
        <w:rFonts w:hint="default"/>
        <w:b w:val="0"/>
        <w:i w:val="0"/>
        <w:sz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5">
    <w:nsid w:val="48E945F8"/>
    <w:multiLevelType w:val="hybridMultilevel"/>
    <w:tmpl w:val="1BB8B418"/>
    <w:lvl w:ilvl="0" w:tplc="3188738E">
      <w:start w:val="1"/>
      <w:numFmt w:val="decimal"/>
      <w:pStyle w:val="ListNum6"/>
      <w:lvlText w:val="%1."/>
      <w:lvlJc w:val="left"/>
      <w:pPr>
        <w:tabs>
          <w:tab w:val="num" w:pos="2500"/>
        </w:tabs>
        <w:ind w:left="2500" w:hanging="35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6">
    <w:nsid w:val="48F9466A"/>
    <w:multiLevelType w:val="singleLevel"/>
    <w:tmpl w:val="7EDC1C82"/>
    <w:lvl w:ilvl="0">
      <w:start w:val="1"/>
      <w:numFmt w:val="decimal"/>
      <w:lvlRestart w:val="0"/>
      <w:pStyle w:val="TableListNum4"/>
      <w:lvlText w:val="%1."/>
      <w:lvlJc w:val="left"/>
      <w:pPr>
        <w:tabs>
          <w:tab w:val="num" w:pos="794"/>
        </w:tabs>
        <w:ind w:left="794" w:hanging="199"/>
      </w:pPr>
      <w:rPr>
        <w:rFonts w:ascii="Times New Roman" w:hAnsi="Times New Roman" w:cs="Arial" w:hint="default"/>
        <w:b w:val="0"/>
        <w:i w:val="0"/>
        <w:sz w:val="18"/>
      </w:rPr>
    </w:lvl>
  </w:abstractNum>
  <w:abstractNum w:abstractNumId="97">
    <w:nsid w:val="49D93EFB"/>
    <w:multiLevelType w:val="hybridMultilevel"/>
    <w:tmpl w:val="FE6E7402"/>
    <w:lvl w:ilvl="0" w:tplc="66E6077C">
      <w:start w:val="1"/>
      <w:numFmt w:val="bullet"/>
      <w:pStyle w:val="ListBul2"/>
      <w:lvlText w:val=""/>
      <w:lvlJc w:val="left"/>
      <w:pPr>
        <w:tabs>
          <w:tab w:val="num" w:pos="1072"/>
        </w:tabs>
        <w:ind w:left="1072" w:hanging="358"/>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98">
    <w:nsid w:val="4A611ED2"/>
    <w:multiLevelType w:val="singleLevel"/>
    <w:tmpl w:val="F0FCBAEA"/>
    <w:name w:val="ListNumRusSmall4"/>
    <w:lvl w:ilvl="0">
      <w:start w:val="1"/>
      <w:numFmt w:val="russianLower"/>
      <w:pStyle w:val="ListNumRusSmall4"/>
      <w:lvlText w:val="%1."/>
      <w:lvlJc w:val="left"/>
      <w:pPr>
        <w:ind w:left="1800" w:hanging="360"/>
      </w:pPr>
      <w:rPr>
        <w:rFonts w:ascii="Times New Roman" w:hAnsi="Times New Roman" w:cs="Arial" w:hint="default"/>
        <w:b w:val="0"/>
        <w:i w:val="0"/>
        <w:sz w:val="18"/>
      </w:rPr>
    </w:lvl>
  </w:abstractNum>
  <w:abstractNum w:abstractNumId="99">
    <w:nsid w:val="4B500FE7"/>
    <w:multiLevelType w:val="singleLevel"/>
    <w:tmpl w:val="1870C37C"/>
    <w:lvl w:ilvl="0">
      <w:start w:val="1"/>
      <w:numFmt w:val="decimal"/>
      <w:lvlText w:val="%1."/>
      <w:legacy w:legacy="1" w:legacySpace="0" w:legacyIndent="360"/>
      <w:lvlJc w:val="left"/>
      <w:pPr>
        <w:ind w:left="717" w:hanging="360"/>
      </w:pPr>
    </w:lvl>
  </w:abstractNum>
  <w:abstractNum w:abstractNumId="100">
    <w:nsid w:val="4C325381"/>
    <w:multiLevelType w:val="hybridMultilevel"/>
    <w:tmpl w:val="E4CACEC2"/>
    <w:lvl w:ilvl="0" w:tplc="7F7E9C48">
      <w:start w:val="1"/>
      <w:numFmt w:val="russianUpper"/>
      <w:pStyle w:val="TableListNumRusCap8"/>
      <w:lvlText w:val="%1)"/>
      <w:lvlJc w:val="left"/>
      <w:pPr>
        <w:tabs>
          <w:tab w:val="num" w:pos="2410"/>
        </w:tabs>
        <w:ind w:left="2410" w:hanging="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1">
    <w:nsid w:val="4E1126B7"/>
    <w:multiLevelType w:val="hybridMultilevel"/>
    <w:tmpl w:val="7D7C8EF6"/>
    <w:lvl w:ilvl="0" w:tplc="8CB0C502">
      <w:start w:val="1"/>
      <w:numFmt w:val="bullet"/>
      <w:pStyle w:val="ListBul6"/>
      <w:lvlText w:val=""/>
      <w:lvlJc w:val="left"/>
      <w:pPr>
        <w:tabs>
          <w:tab w:val="num" w:pos="2500"/>
        </w:tabs>
        <w:ind w:left="2500" w:hanging="357"/>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02">
    <w:nsid w:val="4EBC3EA0"/>
    <w:multiLevelType w:val="singleLevel"/>
    <w:tmpl w:val="FCBAF718"/>
    <w:lvl w:ilvl="0">
      <w:start w:val="1"/>
      <w:numFmt w:val="lowerLetter"/>
      <w:pStyle w:val="ListNumEngSmall"/>
      <w:lvlText w:val="%1."/>
      <w:lvlJc w:val="left"/>
      <w:pPr>
        <w:ind w:left="720" w:hanging="360"/>
      </w:pPr>
      <w:rPr>
        <w:rFonts w:ascii="Times New Roman" w:hAnsi="Times New Roman" w:cs="Arial" w:hint="default"/>
        <w:b w:val="0"/>
        <w:i w:val="0"/>
        <w:sz w:val="18"/>
      </w:rPr>
    </w:lvl>
  </w:abstractNum>
  <w:abstractNum w:abstractNumId="103">
    <w:nsid w:val="4F5E1CEC"/>
    <w:multiLevelType w:val="singleLevel"/>
    <w:tmpl w:val="8C5066DE"/>
    <w:lvl w:ilvl="0">
      <w:start w:val="1"/>
      <w:numFmt w:val="decimal"/>
      <w:lvlText w:val="%1."/>
      <w:legacy w:legacy="1" w:legacySpace="0" w:legacyIndent="360"/>
      <w:lvlJc w:val="left"/>
      <w:pPr>
        <w:ind w:left="717" w:hanging="360"/>
      </w:pPr>
    </w:lvl>
  </w:abstractNum>
  <w:abstractNum w:abstractNumId="104">
    <w:nsid w:val="4FBF2558"/>
    <w:multiLevelType w:val="singleLevel"/>
    <w:tmpl w:val="8B025852"/>
    <w:lvl w:ilvl="0">
      <w:start w:val="1"/>
      <w:numFmt w:val="decimal"/>
      <w:pStyle w:val="TableCellNum"/>
      <w:lvlText w:val="%1."/>
      <w:lvlJc w:val="right"/>
      <w:pPr>
        <w:ind w:left="360" w:hanging="360"/>
      </w:pPr>
      <w:rPr>
        <w:rFonts w:ascii="Times New Roman" w:hAnsi="Times New Roman" w:hint="default"/>
        <w:b w:val="0"/>
        <w:i w:val="0"/>
        <w:sz w:val="18"/>
      </w:rPr>
    </w:lvl>
  </w:abstractNum>
  <w:abstractNum w:abstractNumId="105">
    <w:nsid w:val="50807805"/>
    <w:multiLevelType w:val="hybridMultilevel"/>
    <w:tmpl w:val="75EA0042"/>
    <w:lvl w:ilvl="0" w:tplc="3E1880E0">
      <w:start w:val="1"/>
      <w:numFmt w:val="russianUpper"/>
      <w:pStyle w:val="ListNumRusCap6"/>
      <w:lvlText w:val="%1)"/>
      <w:lvlJc w:val="left"/>
      <w:pPr>
        <w:ind w:left="3952" w:hanging="360"/>
      </w:pPr>
      <w:rPr>
        <w:rFonts w:ascii="Arial" w:hAnsi="Arial" w:hint="default"/>
        <w:sz w:val="18"/>
      </w:rPr>
    </w:lvl>
    <w:lvl w:ilvl="1" w:tplc="04190019" w:tentative="1">
      <w:start w:val="1"/>
      <w:numFmt w:val="lowerLetter"/>
      <w:lvlText w:val="%2."/>
      <w:lvlJc w:val="left"/>
      <w:pPr>
        <w:ind w:left="4672" w:hanging="360"/>
      </w:pPr>
    </w:lvl>
    <w:lvl w:ilvl="2" w:tplc="0419001B" w:tentative="1">
      <w:start w:val="1"/>
      <w:numFmt w:val="lowerRoman"/>
      <w:lvlText w:val="%3."/>
      <w:lvlJc w:val="right"/>
      <w:pPr>
        <w:ind w:left="5392" w:hanging="180"/>
      </w:pPr>
    </w:lvl>
    <w:lvl w:ilvl="3" w:tplc="0419000F" w:tentative="1">
      <w:start w:val="1"/>
      <w:numFmt w:val="decimal"/>
      <w:lvlText w:val="%4."/>
      <w:lvlJc w:val="left"/>
      <w:pPr>
        <w:ind w:left="6112" w:hanging="360"/>
      </w:pPr>
    </w:lvl>
    <w:lvl w:ilvl="4" w:tplc="04190019" w:tentative="1">
      <w:start w:val="1"/>
      <w:numFmt w:val="lowerLetter"/>
      <w:lvlText w:val="%5."/>
      <w:lvlJc w:val="left"/>
      <w:pPr>
        <w:ind w:left="6832" w:hanging="360"/>
      </w:pPr>
    </w:lvl>
    <w:lvl w:ilvl="5" w:tplc="0419001B" w:tentative="1">
      <w:start w:val="1"/>
      <w:numFmt w:val="lowerRoman"/>
      <w:lvlText w:val="%6."/>
      <w:lvlJc w:val="right"/>
      <w:pPr>
        <w:ind w:left="7552" w:hanging="180"/>
      </w:pPr>
    </w:lvl>
    <w:lvl w:ilvl="6" w:tplc="0419000F" w:tentative="1">
      <w:start w:val="1"/>
      <w:numFmt w:val="decimal"/>
      <w:lvlText w:val="%7."/>
      <w:lvlJc w:val="left"/>
      <w:pPr>
        <w:ind w:left="8272" w:hanging="360"/>
      </w:pPr>
    </w:lvl>
    <w:lvl w:ilvl="7" w:tplc="04190019" w:tentative="1">
      <w:start w:val="1"/>
      <w:numFmt w:val="lowerLetter"/>
      <w:lvlText w:val="%8."/>
      <w:lvlJc w:val="left"/>
      <w:pPr>
        <w:ind w:left="8992" w:hanging="360"/>
      </w:pPr>
    </w:lvl>
    <w:lvl w:ilvl="8" w:tplc="0419001B" w:tentative="1">
      <w:start w:val="1"/>
      <w:numFmt w:val="lowerRoman"/>
      <w:lvlText w:val="%9."/>
      <w:lvlJc w:val="right"/>
      <w:pPr>
        <w:ind w:left="9712" w:hanging="180"/>
      </w:pPr>
    </w:lvl>
  </w:abstractNum>
  <w:abstractNum w:abstractNumId="106">
    <w:nsid w:val="50B62592"/>
    <w:multiLevelType w:val="hybridMultilevel"/>
    <w:tmpl w:val="2368BB86"/>
    <w:lvl w:ilvl="0" w:tplc="85FA2C2A">
      <w:start w:val="1"/>
      <w:numFmt w:val="decimal"/>
      <w:pStyle w:val="TableListNum9"/>
      <w:lvlText w:val="%1)"/>
      <w:lvlJc w:val="left"/>
      <w:pPr>
        <w:tabs>
          <w:tab w:val="num" w:pos="2693"/>
        </w:tabs>
        <w:ind w:left="2693" w:hanging="28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7">
    <w:nsid w:val="50C4239F"/>
    <w:multiLevelType w:val="multilevel"/>
    <w:tmpl w:val="092C46D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283"/>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134"/>
        </w:tabs>
        <w:ind w:left="1134" w:hanging="283"/>
      </w:pPr>
      <w:rPr>
        <w:rFonts w:hint="default"/>
      </w:rPr>
    </w:lvl>
    <w:lvl w:ilvl="4">
      <w:start w:val="1"/>
      <w:numFmt w:val="decimal"/>
      <w:lvlText w:val="%1.%2.%3.%4.%5."/>
      <w:lvlJc w:val="left"/>
      <w:pPr>
        <w:tabs>
          <w:tab w:val="num" w:pos="1418"/>
        </w:tabs>
        <w:ind w:left="1418" w:hanging="1418"/>
      </w:pPr>
      <w:rPr>
        <w:rFonts w:hint="default"/>
      </w:rPr>
    </w:lvl>
    <w:lvl w:ilvl="5">
      <w:start w:val="1"/>
      <w:numFmt w:val="decimal"/>
      <w:lvlText w:val="%1.%2.%3.%4.%5.%6."/>
      <w:lvlJc w:val="left"/>
      <w:pPr>
        <w:tabs>
          <w:tab w:val="num" w:pos="1418"/>
        </w:tabs>
        <w:ind w:left="1418" w:hanging="1418"/>
      </w:pPr>
      <w:rPr>
        <w:rFonts w:hint="default"/>
      </w:rPr>
    </w:lvl>
    <w:lvl w:ilvl="6">
      <w:start w:val="1"/>
      <w:numFmt w:val="decimal"/>
      <w:lvlText w:val="%1.%2.%3.%4.%5.%6.%7."/>
      <w:lvlJc w:val="left"/>
      <w:pPr>
        <w:tabs>
          <w:tab w:val="num" w:pos="1701"/>
        </w:tabs>
        <w:ind w:left="1701" w:hanging="1701"/>
      </w:pPr>
      <w:rPr>
        <w:rFonts w:hint="default"/>
      </w:rPr>
    </w:lvl>
    <w:lvl w:ilvl="7">
      <w:start w:val="1"/>
      <w:numFmt w:val="decimal"/>
      <w:pStyle w:val="Item8"/>
      <w:lvlText w:val="%1.%2.%3.%4.%5.%6.%7.%8"/>
      <w:lvlJc w:val="left"/>
      <w:pPr>
        <w:tabs>
          <w:tab w:val="num" w:pos="1134"/>
        </w:tabs>
        <w:ind w:left="1134" w:hanging="283"/>
      </w:pPr>
      <w:rPr>
        <w:rFonts w:hint="default"/>
      </w:rPr>
    </w:lvl>
    <w:lvl w:ilvl="8">
      <w:start w:val="1"/>
      <w:numFmt w:val="decimal"/>
      <w:lvlText w:val="%1.%2.%3.%4.%5.%6.%7.%8.%9."/>
      <w:lvlJc w:val="left"/>
      <w:pPr>
        <w:tabs>
          <w:tab w:val="num" w:pos="1701"/>
        </w:tabs>
        <w:ind w:left="1701" w:hanging="1701"/>
      </w:pPr>
      <w:rPr>
        <w:rFonts w:hint="default"/>
      </w:rPr>
    </w:lvl>
  </w:abstractNum>
  <w:abstractNum w:abstractNumId="108">
    <w:nsid w:val="516316D7"/>
    <w:multiLevelType w:val="singleLevel"/>
    <w:tmpl w:val="FFFFFFFF"/>
    <w:lvl w:ilvl="0">
      <w:numFmt w:val="decimal"/>
      <w:lvlText w:val="*"/>
      <w:lvlJc w:val="left"/>
    </w:lvl>
  </w:abstractNum>
  <w:abstractNum w:abstractNumId="109">
    <w:nsid w:val="51725AD2"/>
    <w:multiLevelType w:val="hybridMultilevel"/>
    <w:tmpl w:val="CECE2D70"/>
    <w:lvl w:ilvl="0" w:tplc="C618337C">
      <w:start w:val="1"/>
      <w:numFmt w:val="bullet"/>
      <w:pStyle w:val="ListBul7"/>
      <w:lvlText w:val=""/>
      <w:lvlJc w:val="left"/>
      <w:pPr>
        <w:tabs>
          <w:tab w:val="num" w:pos="2268"/>
        </w:tabs>
        <w:ind w:left="2268" w:hanging="283"/>
      </w:pPr>
      <w:rPr>
        <w:rFonts w:ascii="Symbol" w:hAnsi="Symbol" w:hint="default"/>
        <w:sz w:val="20"/>
        <w:szCs w:val="20"/>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10">
    <w:nsid w:val="53EE2BC0"/>
    <w:multiLevelType w:val="hybridMultilevel"/>
    <w:tmpl w:val="133A1630"/>
    <w:lvl w:ilvl="0" w:tplc="CE62419E">
      <w:start w:val="1"/>
      <w:numFmt w:val="bullet"/>
      <w:pStyle w:val="ListBul1"/>
      <w:lvlText w:val=""/>
      <w:lvlJc w:val="left"/>
      <w:pPr>
        <w:tabs>
          <w:tab w:val="num" w:pos="714"/>
        </w:tabs>
        <w:ind w:left="714" w:hanging="357"/>
      </w:pPr>
      <w:rPr>
        <w:rFonts w:ascii="Symbol" w:hAnsi="Symbol" w:hint="default"/>
        <w:sz w:val="20"/>
        <w:szCs w:val="20"/>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11">
    <w:nsid w:val="546437BF"/>
    <w:multiLevelType w:val="singleLevel"/>
    <w:tmpl w:val="23E42876"/>
    <w:lvl w:ilvl="0">
      <w:start w:val="1"/>
      <w:numFmt w:val="lowerLetter"/>
      <w:lvlRestart w:val="0"/>
      <w:pStyle w:val="TableListNumEngSmall2"/>
      <w:lvlText w:val="%1."/>
      <w:lvlJc w:val="left"/>
      <w:pPr>
        <w:tabs>
          <w:tab w:val="num" w:pos="397"/>
        </w:tabs>
        <w:ind w:left="397" w:hanging="199"/>
      </w:pPr>
      <w:rPr>
        <w:rFonts w:ascii="Times New Roman" w:hAnsi="Times New Roman" w:cs="Arial" w:hint="default"/>
        <w:b w:val="0"/>
        <w:i w:val="0"/>
        <w:sz w:val="18"/>
      </w:rPr>
    </w:lvl>
  </w:abstractNum>
  <w:abstractNum w:abstractNumId="112">
    <w:nsid w:val="551E17AC"/>
    <w:multiLevelType w:val="singleLevel"/>
    <w:tmpl w:val="854AD70A"/>
    <w:lvl w:ilvl="0">
      <w:start w:val="1"/>
      <w:numFmt w:val="decimal"/>
      <w:lvlRestart w:val="0"/>
      <w:pStyle w:val="TableListNum3"/>
      <w:lvlText w:val="%1."/>
      <w:lvlJc w:val="left"/>
      <w:pPr>
        <w:tabs>
          <w:tab w:val="num" w:pos="595"/>
        </w:tabs>
        <w:ind w:left="595" w:hanging="198"/>
      </w:pPr>
      <w:rPr>
        <w:rFonts w:ascii="Times New Roman" w:hAnsi="Times New Roman" w:cs="Arial" w:hint="default"/>
        <w:b w:val="0"/>
        <w:i w:val="0"/>
        <w:sz w:val="18"/>
      </w:rPr>
    </w:lvl>
  </w:abstractNum>
  <w:abstractNum w:abstractNumId="113">
    <w:nsid w:val="56553ABD"/>
    <w:multiLevelType w:val="multilevel"/>
    <w:tmpl w:val="AC3C04C0"/>
    <w:lvl w:ilvl="0">
      <w:start w:val="1"/>
      <w:numFmt w:val="decimal"/>
      <w:pStyle w:val="Style2"/>
      <w:lvlText w:val="%1."/>
      <w:lvlJc w:val="left"/>
      <w:pPr>
        <w:tabs>
          <w:tab w:val="num" w:pos="1701"/>
        </w:tabs>
        <w:ind w:left="567" w:firstLine="567"/>
      </w:pPr>
      <w:rPr>
        <w:rFonts w:hint="default"/>
      </w:rPr>
    </w:lvl>
    <w:lvl w:ilvl="1">
      <w:start w:val="1"/>
      <w:numFmt w:val="decimal"/>
      <w:lvlText w:val="%1.%2."/>
      <w:lvlJc w:val="left"/>
      <w:pPr>
        <w:tabs>
          <w:tab w:val="num" w:pos="25076"/>
        </w:tabs>
        <w:ind w:left="25076" w:hanging="851"/>
      </w:pPr>
      <w:rPr>
        <w:rFonts w:hint="default"/>
      </w:rPr>
    </w:lvl>
    <w:lvl w:ilvl="2">
      <w:start w:val="1"/>
      <w:numFmt w:val="decimal"/>
      <w:lvlText w:val="%1.%2.%3."/>
      <w:lvlJc w:val="left"/>
      <w:pPr>
        <w:tabs>
          <w:tab w:val="num" w:pos="25359"/>
        </w:tabs>
        <w:ind w:left="25359" w:hanging="1134"/>
      </w:pPr>
      <w:rPr>
        <w:rFonts w:hint="default"/>
      </w:rPr>
    </w:lvl>
    <w:lvl w:ilvl="3">
      <w:start w:val="1"/>
      <w:numFmt w:val="decimal"/>
      <w:lvlText w:val="%1.%2.%3.%4."/>
      <w:lvlJc w:val="left"/>
      <w:pPr>
        <w:tabs>
          <w:tab w:val="num" w:pos="25359"/>
        </w:tabs>
        <w:ind w:left="25359" w:hanging="1134"/>
      </w:pPr>
      <w:rPr>
        <w:rFonts w:hint="default"/>
      </w:rPr>
    </w:lvl>
    <w:lvl w:ilvl="4">
      <w:start w:val="1"/>
      <w:numFmt w:val="decimal"/>
      <w:lvlText w:val="%1.%2.%3.%4.%5."/>
      <w:lvlJc w:val="left"/>
      <w:pPr>
        <w:tabs>
          <w:tab w:val="num" w:pos="25643"/>
        </w:tabs>
        <w:ind w:left="25643" w:hanging="1418"/>
      </w:pPr>
      <w:rPr>
        <w:rFonts w:hint="default"/>
      </w:rPr>
    </w:lvl>
    <w:lvl w:ilvl="5">
      <w:start w:val="1"/>
      <w:numFmt w:val="decimal"/>
      <w:lvlText w:val="%1.%2.%3.%4.%5.%6"/>
      <w:lvlJc w:val="left"/>
      <w:pPr>
        <w:tabs>
          <w:tab w:val="num" w:pos="25643"/>
        </w:tabs>
        <w:ind w:left="25643" w:hanging="567"/>
      </w:pPr>
      <w:rPr>
        <w:rFonts w:hint="default"/>
      </w:rPr>
    </w:lvl>
    <w:lvl w:ilvl="6">
      <w:start w:val="1"/>
      <w:numFmt w:val="decimal"/>
      <w:lvlText w:val="%1.%2.%3.%4.%5.%6.%7"/>
      <w:lvlJc w:val="left"/>
      <w:pPr>
        <w:tabs>
          <w:tab w:val="num" w:pos="25643"/>
        </w:tabs>
        <w:ind w:left="25643" w:hanging="1418"/>
      </w:pPr>
      <w:rPr>
        <w:rFonts w:hint="default"/>
      </w:rPr>
    </w:lvl>
    <w:lvl w:ilvl="7">
      <w:start w:val="1"/>
      <w:numFmt w:val="decimal"/>
      <w:lvlText w:val="%1.%2.%3.%4.%5.%6.%7.%8."/>
      <w:lvlJc w:val="left"/>
      <w:pPr>
        <w:tabs>
          <w:tab w:val="num" w:pos="22241"/>
        </w:tabs>
        <w:ind w:left="22241" w:hanging="1418"/>
      </w:pPr>
      <w:rPr>
        <w:rFonts w:hint="default"/>
      </w:rPr>
    </w:lvl>
    <w:lvl w:ilvl="8">
      <w:start w:val="1"/>
      <w:numFmt w:val="decimal"/>
      <w:lvlText w:val="%8.%1.%2.%3.%4.%5.%6.%7.%9."/>
      <w:lvlJc w:val="left"/>
      <w:pPr>
        <w:tabs>
          <w:tab w:val="num" w:pos="21957"/>
        </w:tabs>
        <w:ind w:left="21957" w:hanging="283"/>
      </w:pPr>
      <w:rPr>
        <w:rFonts w:hint="default"/>
      </w:rPr>
    </w:lvl>
  </w:abstractNum>
  <w:abstractNum w:abstractNumId="114">
    <w:nsid w:val="57A06CAB"/>
    <w:multiLevelType w:val="singleLevel"/>
    <w:tmpl w:val="1870C37C"/>
    <w:lvl w:ilvl="0">
      <w:start w:val="1"/>
      <w:numFmt w:val="decimal"/>
      <w:lvlText w:val="%1."/>
      <w:legacy w:legacy="1" w:legacySpace="0" w:legacyIndent="360"/>
      <w:lvlJc w:val="left"/>
      <w:pPr>
        <w:ind w:left="717" w:hanging="360"/>
      </w:pPr>
    </w:lvl>
  </w:abstractNum>
  <w:abstractNum w:abstractNumId="115">
    <w:nsid w:val="57D010E0"/>
    <w:multiLevelType w:val="singleLevel"/>
    <w:tmpl w:val="8FF88E8C"/>
    <w:lvl w:ilvl="0">
      <w:start w:val="1"/>
      <w:numFmt w:val="russianUpper"/>
      <w:lvlRestart w:val="0"/>
      <w:pStyle w:val="TableListNumRusCap2"/>
      <w:lvlText w:val="%1."/>
      <w:lvlJc w:val="left"/>
      <w:pPr>
        <w:tabs>
          <w:tab w:val="num" w:pos="397"/>
        </w:tabs>
        <w:ind w:left="397" w:hanging="199"/>
      </w:pPr>
      <w:rPr>
        <w:rFonts w:ascii="Times New Roman" w:hAnsi="Times New Roman" w:cs="Arial" w:hint="default"/>
        <w:b w:val="0"/>
        <w:i w:val="0"/>
        <w:sz w:val="18"/>
      </w:rPr>
    </w:lvl>
  </w:abstractNum>
  <w:abstractNum w:abstractNumId="116">
    <w:nsid w:val="59E14CEA"/>
    <w:multiLevelType w:val="singleLevel"/>
    <w:tmpl w:val="1870C37C"/>
    <w:lvl w:ilvl="0">
      <w:start w:val="1"/>
      <w:numFmt w:val="decimal"/>
      <w:lvlText w:val="%1."/>
      <w:legacy w:legacy="1" w:legacySpace="0" w:legacyIndent="360"/>
      <w:lvlJc w:val="left"/>
      <w:pPr>
        <w:ind w:left="717" w:hanging="360"/>
      </w:pPr>
    </w:lvl>
  </w:abstractNum>
  <w:abstractNum w:abstractNumId="117">
    <w:nsid w:val="5A7F112A"/>
    <w:multiLevelType w:val="singleLevel"/>
    <w:tmpl w:val="ADA4F2DA"/>
    <w:lvl w:ilvl="0">
      <w:start w:val="1"/>
      <w:numFmt w:val="russianLower"/>
      <w:lvlRestart w:val="0"/>
      <w:pStyle w:val="TableListNumRusSmall"/>
      <w:lvlText w:val="%1."/>
      <w:lvlJc w:val="left"/>
      <w:pPr>
        <w:tabs>
          <w:tab w:val="num" w:pos="198"/>
        </w:tabs>
        <w:ind w:left="198" w:hanging="198"/>
      </w:pPr>
      <w:rPr>
        <w:rFonts w:ascii="Times New Roman" w:hAnsi="Times New Roman" w:cs="Arial" w:hint="default"/>
        <w:b w:val="0"/>
        <w:i w:val="0"/>
        <w:sz w:val="18"/>
      </w:rPr>
    </w:lvl>
  </w:abstractNum>
  <w:abstractNum w:abstractNumId="118">
    <w:nsid w:val="5B8C4CCF"/>
    <w:multiLevelType w:val="hybridMultilevel"/>
    <w:tmpl w:val="2A0ED302"/>
    <w:lvl w:ilvl="0" w:tplc="9A0E8A46">
      <w:start w:val="1"/>
      <w:numFmt w:val="decimal"/>
      <w:pStyle w:val="ListNumber6"/>
      <w:lvlText w:val="%1."/>
      <w:lvlJc w:val="left"/>
      <w:pPr>
        <w:tabs>
          <w:tab w:val="num" w:pos="2520"/>
        </w:tabs>
        <w:ind w:left="2515" w:hanging="360"/>
      </w:pPr>
      <w:rPr>
        <w:rFonts w:ascii="Times New Roman" w:hAnsi="Times New Roman" w:hint="default"/>
        <w:b w:val="0"/>
        <w:i w:val="0"/>
        <w:sz w:val="18"/>
      </w:rPr>
    </w:lvl>
    <w:lvl w:ilvl="1" w:tplc="04190019" w:tentative="1">
      <w:start w:val="1"/>
      <w:numFmt w:val="lowerLetter"/>
      <w:lvlText w:val="%2."/>
      <w:lvlJc w:val="left"/>
      <w:pPr>
        <w:ind w:left="4672" w:hanging="360"/>
      </w:pPr>
    </w:lvl>
    <w:lvl w:ilvl="2" w:tplc="0419001B" w:tentative="1">
      <w:start w:val="1"/>
      <w:numFmt w:val="lowerRoman"/>
      <w:lvlText w:val="%3."/>
      <w:lvlJc w:val="right"/>
      <w:pPr>
        <w:ind w:left="5392" w:hanging="180"/>
      </w:pPr>
    </w:lvl>
    <w:lvl w:ilvl="3" w:tplc="0419000F" w:tentative="1">
      <w:start w:val="1"/>
      <w:numFmt w:val="decimal"/>
      <w:lvlText w:val="%4."/>
      <w:lvlJc w:val="left"/>
      <w:pPr>
        <w:ind w:left="6112" w:hanging="360"/>
      </w:pPr>
    </w:lvl>
    <w:lvl w:ilvl="4" w:tplc="04190019" w:tentative="1">
      <w:start w:val="1"/>
      <w:numFmt w:val="lowerLetter"/>
      <w:lvlText w:val="%5."/>
      <w:lvlJc w:val="left"/>
      <w:pPr>
        <w:ind w:left="6832" w:hanging="360"/>
      </w:pPr>
    </w:lvl>
    <w:lvl w:ilvl="5" w:tplc="0419001B" w:tentative="1">
      <w:start w:val="1"/>
      <w:numFmt w:val="lowerRoman"/>
      <w:lvlText w:val="%6."/>
      <w:lvlJc w:val="right"/>
      <w:pPr>
        <w:ind w:left="7552" w:hanging="180"/>
      </w:pPr>
    </w:lvl>
    <w:lvl w:ilvl="6" w:tplc="0419000F" w:tentative="1">
      <w:start w:val="1"/>
      <w:numFmt w:val="decimal"/>
      <w:lvlText w:val="%7."/>
      <w:lvlJc w:val="left"/>
      <w:pPr>
        <w:ind w:left="8272" w:hanging="360"/>
      </w:pPr>
    </w:lvl>
    <w:lvl w:ilvl="7" w:tplc="04190019" w:tentative="1">
      <w:start w:val="1"/>
      <w:numFmt w:val="lowerLetter"/>
      <w:lvlText w:val="%8."/>
      <w:lvlJc w:val="left"/>
      <w:pPr>
        <w:ind w:left="8992" w:hanging="360"/>
      </w:pPr>
    </w:lvl>
    <w:lvl w:ilvl="8" w:tplc="0419001B" w:tentative="1">
      <w:start w:val="1"/>
      <w:numFmt w:val="lowerRoman"/>
      <w:lvlText w:val="%9."/>
      <w:lvlJc w:val="right"/>
      <w:pPr>
        <w:ind w:left="9712" w:hanging="180"/>
      </w:pPr>
    </w:lvl>
  </w:abstractNum>
  <w:abstractNum w:abstractNumId="119">
    <w:nsid w:val="5BF80F81"/>
    <w:multiLevelType w:val="multilevel"/>
    <w:tmpl w:val="40209C24"/>
    <w:lvl w:ilvl="0">
      <w:start w:val="1"/>
      <w:numFmt w:val="decimal"/>
      <w:lvlText w:val="%1"/>
      <w:lvlJc w:val="left"/>
      <w:pPr>
        <w:tabs>
          <w:tab w:val="num" w:pos="1134"/>
        </w:tabs>
        <w:ind w:left="1134" w:hanging="283"/>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418"/>
        </w:tabs>
        <w:ind w:left="1418" w:hanging="1418"/>
      </w:pPr>
      <w:rPr>
        <w:rFonts w:hint="default"/>
      </w:rPr>
    </w:lvl>
    <w:lvl w:ilvl="5">
      <w:start w:val="1"/>
      <w:numFmt w:val="decimal"/>
      <w:lvlText w:val="%1.%2.%3.%4.%5.%6"/>
      <w:lvlJc w:val="left"/>
      <w:pPr>
        <w:tabs>
          <w:tab w:val="num" w:pos="1418"/>
        </w:tabs>
        <w:ind w:left="1418" w:hanging="56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701"/>
        </w:tabs>
        <w:ind w:left="1701" w:hanging="1701"/>
      </w:pPr>
      <w:rPr>
        <w:rFonts w:hint="default"/>
      </w:rPr>
    </w:lvl>
    <w:lvl w:ilvl="8">
      <w:start w:val="1"/>
      <w:numFmt w:val="decimal"/>
      <w:pStyle w:val="Item9"/>
      <w:lvlText w:val="%1.%2.%3.%4.%5.%6.%7.%8.%9"/>
      <w:lvlJc w:val="left"/>
      <w:pPr>
        <w:tabs>
          <w:tab w:val="num" w:pos="1134"/>
        </w:tabs>
        <w:ind w:left="1134" w:hanging="283"/>
      </w:pPr>
      <w:rPr>
        <w:rFonts w:hint="default"/>
      </w:rPr>
    </w:lvl>
  </w:abstractNum>
  <w:abstractNum w:abstractNumId="120">
    <w:nsid w:val="5C51584A"/>
    <w:multiLevelType w:val="singleLevel"/>
    <w:tmpl w:val="AB5A45CC"/>
    <w:lvl w:ilvl="0">
      <w:start w:val="1"/>
      <w:numFmt w:val="russianUpper"/>
      <w:pStyle w:val="ListNumRusCap4"/>
      <w:lvlText w:val="%1."/>
      <w:lvlJc w:val="left"/>
      <w:pPr>
        <w:ind w:left="1800" w:hanging="360"/>
      </w:pPr>
      <w:rPr>
        <w:rFonts w:ascii="Times New Roman" w:hAnsi="Times New Roman" w:cs="Arial" w:hint="default"/>
        <w:b w:val="0"/>
        <w:i w:val="0"/>
        <w:sz w:val="18"/>
      </w:rPr>
    </w:lvl>
  </w:abstractNum>
  <w:abstractNum w:abstractNumId="121">
    <w:nsid w:val="5F370154"/>
    <w:multiLevelType w:val="multilevel"/>
    <w:tmpl w:val="FF26E91E"/>
    <w:lvl w:ilvl="0">
      <w:start w:val="1"/>
      <w:numFmt w:val="decimal"/>
      <w:lvlText w:val="%1."/>
      <w:lvlJc w:val="left"/>
      <w:pPr>
        <w:tabs>
          <w:tab w:val="num" w:pos="360"/>
        </w:tabs>
        <w:ind w:left="0" w:firstLine="0"/>
      </w:pPr>
    </w:lvl>
    <w:lvl w:ilvl="1">
      <w:start w:val="1"/>
      <w:numFmt w:val="decimal"/>
      <w:pStyle w:val="2Times"/>
      <w:lvlText w:val="%1.%2"/>
      <w:lvlJc w:val="left"/>
      <w:pPr>
        <w:tabs>
          <w:tab w:val="num" w:pos="720"/>
        </w:tabs>
        <w:ind w:left="0" w:firstLine="0"/>
      </w:pPr>
    </w:lvl>
    <w:lvl w:ilvl="2">
      <w:start w:val="1"/>
      <w:numFmt w:val="decimal"/>
      <w:lvlRestart w:val="0"/>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22">
    <w:nsid w:val="5F620572"/>
    <w:multiLevelType w:val="hybridMultilevel"/>
    <w:tmpl w:val="ACFCB592"/>
    <w:lvl w:ilvl="0" w:tplc="FFFFFFFF">
      <w:start w:val="1"/>
      <w:numFmt w:val="bullet"/>
      <w:pStyle w:val="TableListBulTiny2"/>
      <w:lvlText w:val=""/>
      <w:lvlJc w:val="left"/>
      <w:pPr>
        <w:tabs>
          <w:tab w:val="num" w:pos="340"/>
        </w:tabs>
        <w:ind w:left="340" w:hanging="113"/>
      </w:pPr>
      <w:rPr>
        <w:rFonts w:ascii="Symbol" w:hAnsi="Symbol" w:hint="default"/>
        <w:sz w:val="12"/>
        <w:szCs w:val="12"/>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3">
    <w:nsid w:val="60237568"/>
    <w:multiLevelType w:val="singleLevel"/>
    <w:tmpl w:val="8C5066DE"/>
    <w:lvl w:ilvl="0">
      <w:start w:val="1"/>
      <w:numFmt w:val="decimal"/>
      <w:lvlText w:val="%1."/>
      <w:legacy w:legacy="1" w:legacySpace="0" w:legacyIndent="360"/>
      <w:lvlJc w:val="left"/>
      <w:pPr>
        <w:ind w:left="717" w:hanging="360"/>
      </w:pPr>
    </w:lvl>
  </w:abstractNum>
  <w:abstractNum w:abstractNumId="124">
    <w:nsid w:val="60AB569D"/>
    <w:multiLevelType w:val="hybridMultilevel"/>
    <w:tmpl w:val="E856B356"/>
    <w:lvl w:ilvl="0" w:tplc="FFFFFFFF">
      <w:start w:val="1"/>
      <w:numFmt w:val="decimal"/>
      <w:pStyle w:val="TableListNumTiny1"/>
      <w:lvlText w:val="%1."/>
      <w:lvlJc w:val="left"/>
      <w:pPr>
        <w:tabs>
          <w:tab w:val="num" w:pos="0"/>
        </w:tabs>
        <w:ind w:left="227" w:hanging="114"/>
      </w:pPr>
      <w:rPr>
        <w:rFonts w:ascii="Times New Roman" w:hAnsi="Times New Roman" w:hint="default"/>
        <w:b w:val="0"/>
        <w:i w:val="0"/>
        <w:sz w:val="10"/>
        <w:szCs w:val="1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5">
    <w:nsid w:val="60C11C38"/>
    <w:multiLevelType w:val="singleLevel"/>
    <w:tmpl w:val="8E6E81FC"/>
    <w:name w:val="ListNumRusCap2"/>
    <w:lvl w:ilvl="0">
      <w:start w:val="1"/>
      <w:numFmt w:val="russianUpper"/>
      <w:pStyle w:val="ListNumRusCap2"/>
      <w:lvlText w:val="%1."/>
      <w:lvlJc w:val="left"/>
      <w:pPr>
        <w:ind w:left="1080" w:hanging="360"/>
      </w:pPr>
      <w:rPr>
        <w:rFonts w:ascii="Times New Roman" w:hAnsi="Times New Roman" w:cs="Arial" w:hint="default"/>
        <w:b w:val="0"/>
        <w:i w:val="0"/>
        <w:sz w:val="18"/>
      </w:rPr>
    </w:lvl>
  </w:abstractNum>
  <w:abstractNum w:abstractNumId="126">
    <w:nsid w:val="61112488"/>
    <w:multiLevelType w:val="hybridMultilevel"/>
    <w:tmpl w:val="FC747A74"/>
    <w:lvl w:ilvl="0" w:tplc="F2183DCA">
      <w:start w:val="1"/>
      <w:numFmt w:val="bullet"/>
      <w:pStyle w:val="TableListBul8"/>
      <w:lvlText w:val=""/>
      <w:lvlJc w:val="left"/>
      <w:pPr>
        <w:tabs>
          <w:tab w:val="num" w:pos="2410"/>
        </w:tabs>
        <w:ind w:left="2410" w:hanging="199"/>
      </w:pPr>
      <w:rPr>
        <w:rFonts w:ascii="Symbol" w:hAnsi="Symbol" w:hint="default"/>
        <w:sz w:val="18"/>
        <w:szCs w:val="18"/>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27">
    <w:nsid w:val="615B1FDB"/>
    <w:multiLevelType w:val="singleLevel"/>
    <w:tmpl w:val="951E11F6"/>
    <w:lvl w:ilvl="0">
      <w:start w:val="1"/>
      <w:numFmt w:val="russianUpper"/>
      <w:lvlRestart w:val="0"/>
      <w:pStyle w:val="TableListNumRusCap"/>
      <w:lvlText w:val="%1."/>
      <w:lvlJc w:val="left"/>
      <w:pPr>
        <w:tabs>
          <w:tab w:val="num" w:pos="198"/>
        </w:tabs>
        <w:ind w:left="198" w:hanging="198"/>
      </w:pPr>
      <w:rPr>
        <w:rFonts w:ascii="Times New Roman" w:hAnsi="Times New Roman" w:cs="Arial" w:hint="default"/>
        <w:b w:val="0"/>
        <w:i w:val="0"/>
        <w:sz w:val="18"/>
      </w:rPr>
    </w:lvl>
  </w:abstractNum>
  <w:abstractNum w:abstractNumId="128">
    <w:nsid w:val="61F81FC4"/>
    <w:multiLevelType w:val="hybridMultilevel"/>
    <w:tmpl w:val="B330B0EA"/>
    <w:lvl w:ilvl="0" w:tplc="083C504C">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62A641DF"/>
    <w:multiLevelType w:val="multilevel"/>
    <w:tmpl w:val="F60A90B2"/>
    <w:lvl w:ilvl="0">
      <w:start w:val="1"/>
      <w:numFmt w:val="none"/>
      <w:pStyle w:val="TOCe1"/>
      <w:suff w:val="space"/>
      <w:lvlText w:val=""/>
      <w:lvlJc w:val="left"/>
      <w:pPr>
        <w:ind w:left="567" w:hanging="567"/>
      </w:pPr>
      <w:rPr>
        <w:rFonts w:ascii="Arial" w:hAnsi="Arial" w:hint="default"/>
        <w:sz w:val="40"/>
        <w:szCs w:val="40"/>
      </w:rPr>
    </w:lvl>
    <w:lvl w:ilvl="1">
      <w:start w:val="1"/>
      <w:numFmt w:val="decimal"/>
      <w:lvlText w:val="%1.%2."/>
      <w:lvlJc w:val="left"/>
      <w:pPr>
        <w:tabs>
          <w:tab w:val="num" w:pos="12594"/>
        </w:tabs>
        <w:ind w:left="12594" w:hanging="851"/>
      </w:pPr>
      <w:rPr>
        <w:rFonts w:hint="default"/>
      </w:rPr>
    </w:lvl>
    <w:lvl w:ilvl="2">
      <w:start w:val="1"/>
      <w:numFmt w:val="decimal"/>
      <w:lvlText w:val="%1.%2.%3."/>
      <w:lvlJc w:val="left"/>
      <w:pPr>
        <w:tabs>
          <w:tab w:val="num" w:pos="12877"/>
        </w:tabs>
        <w:ind w:left="12877" w:hanging="1134"/>
      </w:pPr>
      <w:rPr>
        <w:rFonts w:hint="default"/>
      </w:rPr>
    </w:lvl>
    <w:lvl w:ilvl="3">
      <w:start w:val="1"/>
      <w:numFmt w:val="decimal"/>
      <w:lvlText w:val="%1.%2.%3.%4."/>
      <w:lvlJc w:val="left"/>
      <w:pPr>
        <w:tabs>
          <w:tab w:val="num" w:pos="12877"/>
        </w:tabs>
        <w:ind w:left="12877" w:hanging="1134"/>
      </w:pPr>
      <w:rPr>
        <w:rFonts w:hint="default"/>
      </w:rPr>
    </w:lvl>
    <w:lvl w:ilvl="4">
      <w:start w:val="1"/>
      <w:numFmt w:val="decimal"/>
      <w:lvlText w:val="%1.%2.%3.%4.%5."/>
      <w:lvlJc w:val="left"/>
      <w:pPr>
        <w:tabs>
          <w:tab w:val="num" w:pos="13161"/>
        </w:tabs>
        <w:ind w:left="13161" w:hanging="1418"/>
      </w:pPr>
      <w:rPr>
        <w:rFonts w:hint="default"/>
      </w:rPr>
    </w:lvl>
    <w:lvl w:ilvl="5">
      <w:start w:val="1"/>
      <w:numFmt w:val="decimal"/>
      <w:lvlText w:val="%1.%2.%3.%4.%5.%6"/>
      <w:lvlJc w:val="left"/>
      <w:pPr>
        <w:tabs>
          <w:tab w:val="num" w:pos="13161"/>
        </w:tabs>
        <w:ind w:left="13161" w:hanging="567"/>
      </w:pPr>
      <w:rPr>
        <w:rFonts w:hint="default"/>
      </w:rPr>
    </w:lvl>
    <w:lvl w:ilvl="6">
      <w:start w:val="1"/>
      <w:numFmt w:val="decimal"/>
      <w:lvlText w:val="%1.%2.%3.%4.%5.%6.%7"/>
      <w:lvlJc w:val="left"/>
      <w:pPr>
        <w:tabs>
          <w:tab w:val="num" w:pos="13161"/>
        </w:tabs>
        <w:ind w:left="13161" w:hanging="1418"/>
      </w:pPr>
      <w:rPr>
        <w:rFonts w:hint="default"/>
      </w:rPr>
    </w:lvl>
    <w:lvl w:ilvl="7">
      <w:start w:val="1"/>
      <w:numFmt w:val="decimal"/>
      <w:lvlText w:val="%1.%2.%3.%4.%5.%6.%7.%8."/>
      <w:lvlJc w:val="left"/>
      <w:pPr>
        <w:tabs>
          <w:tab w:val="num" w:pos="9759"/>
        </w:tabs>
        <w:ind w:left="9759" w:hanging="1418"/>
      </w:pPr>
      <w:rPr>
        <w:rFonts w:hint="default"/>
      </w:rPr>
    </w:lvl>
    <w:lvl w:ilvl="8">
      <w:start w:val="1"/>
      <w:numFmt w:val="decimal"/>
      <w:lvlText w:val="%8.%1.%2.%3.%4.%5.%6.%7.%9."/>
      <w:lvlJc w:val="left"/>
      <w:pPr>
        <w:tabs>
          <w:tab w:val="num" w:pos="9475"/>
        </w:tabs>
        <w:ind w:left="9475" w:hanging="283"/>
      </w:pPr>
      <w:rPr>
        <w:rFonts w:hint="default"/>
      </w:rPr>
    </w:lvl>
  </w:abstractNum>
  <w:abstractNum w:abstractNumId="130">
    <w:nsid w:val="633A7332"/>
    <w:multiLevelType w:val="singleLevel"/>
    <w:tmpl w:val="D8164C1C"/>
    <w:name w:val="ListNumEngSmall5"/>
    <w:lvl w:ilvl="0">
      <w:start w:val="1"/>
      <w:numFmt w:val="lowerLetter"/>
      <w:pStyle w:val="ListNumEngSmall5"/>
      <w:lvlText w:val="%1."/>
      <w:lvlJc w:val="left"/>
      <w:pPr>
        <w:ind w:left="2160" w:hanging="360"/>
      </w:pPr>
      <w:rPr>
        <w:rFonts w:ascii="Times New Roman" w:hAnsi="Times New Roman" w:cs="Arial" w:hint="default"/>
        <w:b w:val="0"/>
        <w:i w:val="0"/>
        <w:sz w:val="18"/>
      </w:rPr>
    </w:lvl>
  </w:abstractNum>
  <w:abstractNum w:abstractNumId="131">
    <w:nsid w:val="646B2A00"/>
    <w:multiLevelType w:val="hybridMultilevel"/>
    <w:tmpl w:val="0804BB6E"/>
    <w:lvl w:ilvl="0" w:tplc="1C1A6286">
      <w:start w:val="1"/>
      <w:numFmt w:val="bullet"/>
      <w:pStyle w:val="TableListBul9"/>
      <w:lvlText w:val=""/>
      <w:lvlJc w:val="left"/>
      <w:pPr>
        <w:tabs>
          <w:tab w:val="num" w:pos="2693"/>
        </w:tabs>
        <w:ind w:left="2693" w:hanging="198"/>
      </w:pPr>
      <w:rPr>
        <w:rFonts w:ascii="Symbol" w:hAnsi="Symbol" w:hint="default"/>
        <w:sz w:val="18"/>
        <w:szCs w:val="18"/>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32">
    <w:nsid w:val="649738AF"/>
    <w:multiLevelType w:val="hybridMultilevel"/>
    <w:tmpl w:val="07A45E20"/>
    <w:lvl w:ilvl="0" w:tplc="7074741E">
      <w:start w:val="1"/>
      <w:numFmt w:val="bullet"/>
      <w:pStyle w:val="TableListBul7"/>
      <w:lvlText w:val=""/>
      <w:lvlJc w:val="left"/>
      <w:pPr>
        <w:tabs>
          <w:tab w:val="num" w:pos="2126"/>
        </w:tabs>
        <w:ind w:left="2126" w:hanging="198"/>
      </w:pPr>
      <w:rPr>
        <w:rFonts w:ascii="Symbol" w:hAnsi="Symbol" w:hint="default"/>
        <w:sz w:val="18"/>
        <w:szCs w:val="18"/>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33">
    <w:nsid w:val="66DE1098"/>
    <w:multiLevelType w:val="singleLevel"/>
    <w:tmpl w:val="C372884E"/>
    <w:lvl w:ilvl="0">
      <w:start w:val="1"/>
      <w:numFmt w:val="lowerLetter"/>
      <w:lvlRestart w:val="0"/>
      <w:pStyle w:val="TableListNumEngSmall3"/>
      <w:lvlText w:val="%1."/>
      <w:lvlJc w:val="left"/>
      <w:pPr>
        <w:tabs>
          <w:tab w:val="num" w:pos="595"/>
        </w:tabs>
        <w:ind w:left="595" w:hanging="198"/>
      </w:pPr>
      <w:rPr>
        <w:rFonts w:ascii="Times New Roman" w:hAnsi="Times New Roman" w:cs="Arial" w:hint="default"/>
        <w:b w:val="0"/>
        <w:i w:val="0"/>
        <w:sz w:val="18"/>
      </w:rPr>
    </w:lvl>
  </w:abstractNum>
  <w:abstractNum w:abstractNumId="134">
    <w:nsid w:val="68461AE3"/>
    <w:multiLevelType w:val="singleLevel"/>
    <w:tmpl w:val="961E67EC"/>
    <w:lvl w:ilvl="0">
      <w:start w:val="1"/>
      <w:numFmt w:val="bullet"/>
      <w:lvlRestart w:val="0"/>
      <w:pStyle w:val="TableListBul2"/>
      <w:lvlText w:val=""/>
      <w:lvlJc w:val="left"/>
      <w:pPr>
        <w:tabs>
          <w:tab w:val="num" w:pos="397"/>
        </w:tabs>
        <w:ind w:left="397" w:hanging="199"/>
      </w:pPr>
      <w:rPr>
        <w:rFonts w:ascii="Symbol" w:hAnsi="Symbol" w:hint="default"/>
        <w:sz w:val="16"/>
      </w:rPr>
    </w:lvl>
  </w:abstractNum>
  <w:abstractNum w:abstractNumId="135">
    <w:nsid w:val="685541F7"/>
    <w:multiLevelType w:val="hybridMultilevel"/>
    <w:tmpl w:val="46E2C042"/>
    <w:lvl w:ilvl="0" w:tplc="6A04BAF4">
      <w:start w:val="1"/>
      <w:numFmt w:val="bullet"/>
      <w:pStyle w:val="ListBullet4"/>
      <w:lvlText w:val=""/>
      <w:lvlJc w:val="left"/>
      <w:pPr>
        <w:tabs>
          <w:tab w:val="num" w:pos="1792"/>
        </w:tabs>
        <w:ind w:left="1792" w:hanging="357"/>
      </w:pPr>
      <w:rPr>
        <w:rFonts w:ascii="Symbol" w:hAnsi="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6">
    <w:nsid w:val="6881592C"/>
    <w:multiLevelType w:val="hybridMultilevel"/>
    <w:tmpl w:val="B7BE8C5A"/>
    <w:lvl w:ilvl="0" w:tplc="FCD06666">
      <w:start w:val="1"/>
      <w:numFmt w:val="russianUpper"/>
      <w:pStyle w:val="TableListNumRusCap6"/>
      <w:lvlText w:val="%1."/>
      <w:lvlJc w:val="left"/>
      <w:pPr>
        <w:ind w:left="1919" w:hanging="360"/>
      </w:pPr>
      <w:rPr>
        <w:rFonts w:ascii="Times New Roman" w:hAnsi="Times New Roman" w:cs="Arial" w:hint="default"/>
        <w:b w:val="0"/>
        <w:i w:val="0"/>
        <w:sz w:val="18"/>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37">
    <w:nsid w:val="689B3CD0"/>
    <w:multiLevelType w:val="singleLevel"/>
    <w:tmpl w:val="787EF34A"/>
    <w:lvl w:ilvl="0">
      <w:start w:val="1"/>
      <w:numFmt w:val="upperLetter"/>
      <w:pStyle w:val="ListNumEngCap4"/>
      <w:lvlText w:val="%1."/>
      <w:lvlJc w:val="left"/>
      <w:pPr>
        <w:ind w:left="1800" w:hanging="360"/>
      </w:pPr>
      <w:rPr>
        <w:rFonts w:ascii="Times New Roman" w:hAnsi="Times New Roman" w:cs="Arial" w:hint="default"/>
        <w:b w:val="0"/>
        <w:i w:val="0"/>
        <w:sz w:val="18"/>
      </w:rPr>
    </w:lvl>
  </w:abstractNum>
  <w:abstractNum w:abstractNumId="138">
    <w:nsid w:val="69443675"/>
    <w:multiLevelType w:val="singleLevel"/>
    <w:tmpl w:val="E9E0F4EC"/>
    <w:lvl w:ilvl="0">
      <w:start w:val="1"/>
      <w:numFmt w:val="bullet"/>
      <w:lvlRestart w:val="0"/>
      <w:pStyle w:val="60"/>
      <w:lvlText w:val=""/>
      <w:lvlJc w:val="left"/>
      <w:pPr>
        <w:tabs>
          <w:tab w:val="num" w:pos="3597"/>
        </w:tabs>
        <w:ind w:left="3597" w:hanging="360"/>
      </w:pPr>
      <w:rPr>
        <w:rFonts w:ascii="Wingdings" w:hAnsi="Wingdings" w:hint="default"/>
        <w:sz w:val="16"/>
      </w:rPr>
    </w:lvl>
  </w:abstractNum>
  <w:abstractNum w:abstractNumId="139">
    <w:nsid w:val="69EE1F47"/>
    <w:multiLevelType w:val="hybridMultilevel"/>
    <w:tmpl w:val="72D02A38"/>
    <w:lvl w:ilvl="0" w:tplc="09427A08">
      <w:start w:val="1"/>
      <w:numFmt w:val="bullet"/>
      <w:pStyle w:val="TableListBul6"/>
      <w:lvlText w:val=""/>
      <w:lvlJc w:val="left"/>
      <w:pPr>
        <w:tabs>
          <w:tab w:val="num" w:pos="1843"/>
        </w:tabs>
        <w:ind w:left="1843" w:hanging="199"/>
      </w:pPr>
      <w:rPr>
        <w:rFonts w:ascii="Symbol" w:hAnsi="Symbol" w:hint="default"/>
        <w:sz w:val="18"/>
        <w:szCs w:val="18"/>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40">
    <w:nsid w:val="6A3B28C2"/>
    <w:multiLevelType w:val="singleLevel"/>
    <w:tmpl w:val="06EAB540"/>
    <w:lvl w:ilvl="0">
      <w:start w:val="1"/>
      <w:numFmt w:val="decimal"/>
      <w:lvlRestart w:val="0"/>
      <w:pStyle w:val="TableListNum2"/>
      <w:lvlText w:val="%1."/>
      <w:lvlJc w:val="left"/>
      <w:pPr>
        <w:tabs>
          <w:tab w:val="num" w:pos="397"/>
        </w:tabs>
        <w:ind w:left="397" w:hanging="199"/>
      </w:pPr>
      <w:rPr>
        <w:rFonts w:ascii="Times New Roman" w:hAnsi="Times New Roman" w:cs="Arial" w:hint="default"/>
        <w:b w:val="0"/>
        <w:i w:val="0"/>
        <w:sz w:val="18"/>
      </w:rPr>
    </w:lvl>
  </w:abstractNum>
  <w:abstractNum w:abstractNumId="141">
    <w:nsid w:val="6AB733E3"/>
    <w:multiLevelType w:val="singleLevel"/>
    <w:tmpl w:val="1870C37C"/>
    <w:lvl w:ilvl="0">
      <w:start w:val="1"/>
      <w:numFmt w:val="decimal"/>
      <w:lvlText w:val="%1."/>
      <w:legacy w:legacy="1" w:legacySpace="0" w:legacyIndent="360"/>
      <w:lvlJc w:val="left"/>
      <w:pPr>
        <w:ind w:left="717" w:hanging="360"/>
      </w:pPr>
    </w:lvl>
  </w:abstractNum>
  <w:abstractNum w:abstractNumId="142">
    <w:nsid w:val="6C73514C"/>
    <w:multiLevelType w:val="hybridMultilevel"/>
    <w:tmpl w:val="46FEE31A"/>
    <w:lvl w:ilvl="0" w:tplc="A772627E">
      <w:start w:val="1"/>
      <w:numFmt w:val="lowerLetter"/>
      <w:lvlRestart w:val="0"/>
      <w:pStyle w:val="TableListNumEngSmall4"/>
      <w:lvlText w:val="%1."/>
      <w:lvlJc w:val="left"/>
      <w:pPr>
        <w:tabs>
          <w:tab w:val="num" w:pos="794"/>
        </w:tabs>
        <w:ind w:left="794" w:hanging="199"/>
      </w:pPr>
      <w:rPr>
        <w:rFonts w:ascii="Times New Roman" w:hAnsi="Times New Roman" w:cs="Arial" w:hint="default"/>
        <w:b w:val="0"/>
        <w:i w:val="0"/>
        <w:sz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3">
    <w:nsid w:val="6CC345AD"/>
    <w:multiLevelType w:val="hybridMultilevel"/>
    <w:tmpl w:val="77C6817C"/>
    <w:lvl w:ilvl="0" w:tplc="4978F676">
      <w:start w:val="1"/>
      <w:numFmt w:val="bullet"/>
      <w:pStyle w:val="ListBullet"/>
      <w:lvlText w:val=""/>
      <w:lvlJc w:val="left"/>
      <w:pPr>
        <w:tabs>
          <w:tab w:val="num" w:pos="720"/>
        </w:tabs>
        <w:ind w:left="720" w:hanging="363"/>
      </w:pPr>
      <w:rPr>
        <w:rFonts w:ascii="Symbol" w:hAnsi="Symbol" w:hint="default"/>
        <w:sz w:val="2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4">
    <w:nsid w:val="6D78564E"/>
    <w:multiLevelType w:val="hybridMultilevel"/>
    <w:tmpl w:val="0C349FAA"/>
    <w:lvl w:ilvl="0" w:tplc="FFFFFFFF">
      <w:start w:val="1"/>
      <w:numFmt w:val="lowerLetter"/>
      <w:pStyle w:val="ListNumEngSmall9"/>
      <w:lvlText w:val="%1)"/>
      <w:lvlJc w:val="left"/>
      <w:pPr>
        <w:tabs>
          <w:tab w:val="num" w:pos="2835"/>
        </w:tabs>
        <w:ind w:left="2835" w:hanging="369"/>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5">
    <w:nsid w:val="6D9135E6"/>
    <w:multiLevelType w:val="hybridMultilevel"/>
    <w:tmpl w:val="129A1264"/>
    <w:lvl w:ilvl="0" w:tplc="FFFFFFFF">
      <w:start w:val="1"/>
      <w:numFmt w:val="upperLetter"/>
      <w:pStyle w:val="TableListNumEngCap8"/>
      <w:lvlText w:val="%1)"/>
      <w:lvlJc w:val="left"/>
      <w:pPr>
        <w:tabs>
          <w:tab w:val="num" w:pos="2410"/>
        </w:tabs>
        <w:ind w:left="2410" w:hanging="2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6">
    <w:nsid w:val="70106313"/>
    <w:multiLevelType w:val="singleLevel"/>
    <w:tmpl w:val="0A9C6960"/>
    <w:name w:val="ListNumRusSmall2"/>
    <w:lvl w:ilvl="0">
      <w:start w:val="1"/>
      <w:numFmt w:val="russianLower"/>
      <w:pStyle w:val="ListNumRusSmall2"/>
      <w:lvlText w:val="%1."/>
      <w:lvlJc w:val="left"/>
      <w:pPr>
        <w:ind w:left="1080" w:hanging="360"/>
      </w:pPr>
      <w:rPr>
        <w:rFonts w:ascii="Times New Roman" w:hAnsi="Times New Roman" w:cs="Arial" w:hint="default"/>
        <w:b w:val="0"/>
        <w:i w:val="0"/>
        <w:sz w:val="18"/>
      </w:rPr>
    </w:lvl>
  </w:abstractNum>
  <w:abstractNum w:abstractNumId="147">
    <w:nsid w:val="702B676D"/>
    <w:multiLevelType w:val="hybridMultilevel"/>
    <w:tmpl w:val="D646C8B2"/>
    <w:lvl w:ilvl="0" w:tplc="1BAE63AA">
      <w:start w:val="1"/>
      <w:numFmt w:val="decimal"/>
      <w:pStyle w:val="ListNum9"/>
      <w:lvlText w:val="%1)"/>
      <w:lvlJc w:val="left"/>
      <w:pPr>
        <w:tabs>
          <w:tab w:val="num" w:pos="2835"/>
        </w:tabs>
        <w:ind w:left="2835" w:hanging="369"/>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48">
    <w:nsid w:val="71C67E6D"/>
    <w:multiLevelType w:val="hybridMultilevel"/>
    <w:tmpl w:val="30D24396"/>
    <w:lvl w:ilvl="0" w:tplc="2E863F0C">
      <w:start w:val="1"/>
      <w:numFmt w:val="lowerLetter"/>
      <w:pStyle w:val="TableListNumEngSmall6"/>
      <w:lvlText w:val="%1."/>
      <w:lvlJc w:val="left"/>
      <w:pPr>
        <w:ind w:left="1919" w:hanging="360"/>
      </w:pPr>
      <w:rPr>
        <w:rFonts w:ascii="Times New Roman" w:hAnsi="Times New Roman" w:hint="default"/>
        <w:sz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9">
    <w:nsid w:val="72A74CFA"/>
    <w:multiLevelType w:val="hybridMultilevel"/>
    <w:tmpl w:val="7E2244FE"/>
    <w:lvl w:ilvl="0" w:tplc="36D63D98">
      <w:start w:val="1"/>
      <w:numFmt w:val="bullet"/>
      <w:pStyle w:val="ListBullet6"/>
      <w:lvlText w:val=""/>
      <w:lvlJc w:val="left"/>
      <w:pPr>
        <w:ind w:left="2515" w:hanging="360"/>
      </w:pPr>
      <w:rPr>
        <w:rFonts w:ascii="Symbol" w:hAnsi="Symbol" w:hint="default"/>
        <w:b w:val="0"/>
        <w:i w:val="0"/>
        <w:sz w:val="16"/>
      </w:rPr>
    </w:lvl>
    <w:lvl w:ilvl="1" w:tplc="04190003" w:tentative="1">
      <w:start w:val="1"/>
      <w:numFmt w:val="bullet"/>
      <w:lvlText w:val="o"/>
      <w:lvlJc w:val="left"/>
      <w:pPr>
        <w:ind w:left="3952" w:hanging="360"/>
      </w:pPr>
      <w:rPr>
        <w:rFonts w:ascii="Courier New" w:hAnsi="Courier New" w:cs="Courier New" w:hint="default"/>
      </w:rPr>
    </w:lvl>
    <w:lvl w:ilvl="2" w:tplc="04190005" w:tentative="1">
      <w:start w:val="1"/>
      <w:numFmt w:val="bullet"/>
      <w:lvlText w:val=""/>
      <w:lvlJc w:val="left"/>
      <w:pPr>
        <w:ind w:left="4672" w:hanging="360"/>
      </w:pPr>
      <w:rPr>
        <w:rFonts w:ascii="Wingdings" w:hAnsi="Wingdings" w:hint="default"/>
      </w:rPr>
    </w:lvl>
    <w:lvl w:ilvl="3" w:tplc="04190001" w:tentative="1">
      <w:start w:val="1"/>
      <w:numFmt w:val="bullet"/>
      <w:lvlText w:val=""/>
      <w:lvlJc w:val="left"/>
      <w:pPr>
        <w:ind w:left="5392" w:hanging="360"/>
      </w:pPr>
      <w:rPr>
        <w:rFonts w:ascii="Symbol" w:hAnsi="Symbol" w:hint="default"/>
      </w:rPr>
    </w:lvl>
    <w:lvl w:ilvl="4" w:tplc="04190003" w:tentative="1">
      <w:start w:val="1"/>
      <w:numFmt w:val="bullet"/>
      <w:lvlText w:val="o"/>
      <w:lvlJc w:val="left"/>
      <w:pPr>
        <w:ind w:left="6112" w:hanging="360"/>
      </w:pPr>
      <w:rPr>
        <w:rFonts w:ascii="Courier New" w:hAnsi="Courier New" w:cs="Courier New" w:hint="default"/>
      </w:rPr>
    </w:lvl>
    <w:lvl w:ilvl="5" w:tplc="04190005" w:tentative="1">
      <w:start w:val="1"/>
      <w:numFmt w:val="bullet"/>
      <w:lvlText w:val=""/>
      <w:lvlJc w:val="left"/>
      <w:pPr>
        <w:ind w:left="6832" w:hanging="360"/>
      </w:pPr>
      <w:rPr>
        <w:rFonts w:ascii="Wingdings" w:hAnsi="Wingdings" w:hint="default"/>
      </w:rPr>
    </w:lvl>
    <w:lvl w:ilvl="6" w:tplc="04190001" w:tentative="1">
      <w:start w:val="1"/>
      <w:numFmt w:val="bullet"/>
      <w:lvlText w:val=""/>
      <w:lvlJc w:val="left"/>
      <w:pPr>
        <w:ind w:left="7552" w:hanging="360"/>
      </w:pPr>
      <w:rPr>
        <w:rFonts w:ascii="Symbol" w:hAnsi="Symbol" w:hint="default"/>
      </w:rPr>
    </w:lvl>
    <w:lvl w:ilvl="7" w:tplc="04190003" w:tentative="1">
      <w:start w:val="1"/>
      <w:numFmt w:val="bullet"/>
      <w:lvlText w:val="o"/>
      <w:lvlJc w:val="left"/>
      <w:pPr>
        <w:ind w:left="8272" w:hanging="360"/>
      </w:pPr>
      <w:rPr>
        <w:rFonts w:ascii="Courier New" w:hAnsi="Courier New" w:cs="Courier New" w:hint="default"/>
      </w:rPr>
    </w:lvl>
    <w:lvl w:ilvl="8" w:tplc="04190005" w:tentative="1">
      <w:start w:val="1"/>
      <w:numFmt w:val="bullet"/>
      <w:lvlText w:val=""/>
      <w:lvlJc w:val="left"/>
      <w:pPr>
        <w:ind w:left="8992" w:hanging="360"/>
      </w:pPr>
      <w:rPr>
        <w:rFonts w:ascii="Wingdings" w:hAnsi="Wingdings" w:hint="default"/>
      </w:rPr>
    </w:lvl>
  </w:abstractNum>
  <w:abstractNum w:abstractNumId="150">
    <w:nsid w:val="75BC020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1">
    <w:nsid w:val="7795603A"/>
    <w:multiLevelType w:val="hybridMultilevel"/>
    <w:tmpl w:val="7BB2C504"/>
    <w:lvl w:ilvl="0" w:tplc="844860A4">
      <w:start w:val="1"/>
      <w:numFmt w:val="decimal"/>
      <w:pStyle w:val="ListNum8"/>
      <w:lvlText w:val="%1)"/>
      <w:lvlJc w:val="left"/>
      <w:pPr>
        <w:tabs>
          <w:tab w:val="num" w:pos="2552"/>
        </w:tabs>
        <w:ind w:left="2552" w:hanging="36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2">
    <w:nsid w:val="797B2824"/>
    <w:multiLevelType w:val="hybridMultilevel"/>
    <w:tmpl w:val="68C605CE"/>
    <w:lvl w:ilvl="0" w:tplc="74124C48">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9AA30C0"/>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4">
    <w:nsid w:val="7AA55DA5"/>
    <w:multiLevelType w:val="hybridMultilevel"/>
    <w:tmpl w:val="8D78AA86"/>
    <w:lvl w:ilvl="0" w:tplc="A0F092CA">
      <w:start w:val="1"/>
      <w:numFmt w:val="russianLower"/>
      <w:pStyle w:val="TableListNumRusSmall8"/>
      <w:lvlText w:val="%1)"/>
      <w:lvlJc w:val="left"/>
      <w:pPr>
        <w:tabs>
          <w:tab w:val="num" w:pos="2410"/>
        </w:tabs>
        <w:ind w:left="2410" w:hanging="28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5">
    <w:nsid w:val="7BBA568B"/>
    <w:multiLevelType w:val="hybridMultilevel"/>
    <w:tmpl w:val="3730B82C"/>
    <w:lvl w:ilvl="0" w:tplc="5FC435A8">
      <w:start w:val="1"/>
      <w:numFmt w:val="bullet"/>
      <w:pStyle w:val="TableListBulTiny1"/>
      <w:lvlText w:val=""/>
      <w:lvlJc w:val="left"/>
      <w:pPr>
        <w:tabs>
          <w:tab w:val="num" w:pos="226"/>
        </w:tabs>
        <w:ind w:left="227" w:hanging="114"/>
      </w:pPr>
      <w:rPr>
        <w:rFonts w:ascii="Symbol" w:hAnsi="Symbol" w:hint="default"/>
        <w:sz w:val="12"/>
        <w:szCs w:val="12"/>
      </w:rPr>
    </w:lvl>
    <w:lvl w:ilvl="1" w:tplc="04190019" w:tentative="1">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156">
    <w:nsid w:val="7C8015C4"/>
    <w:multiLevelType w:val="singleLevel"/>
    <w:tmpl w:val="A00453A8"/>
    <w:lvl w:ilvl="0">
      <w:start w:val="1"/>
      <w:numFmt w:val="russianLower"/>
      <w:lvlRestart w:val="0"/>
      <w:pStyle w:val="TableListNumRusSmall4"/>
      <w:lvlText w:val="%1."/>
      <w:lvlJc w:val="left"/>
      <w:pPr>
        <w:tabs>
          <w:tab w:val="num" w:pos="794"/>
        </w:tabs>
        <w:ind w:left="794" w:hanging="199"/>
      </w:pPr>
      <w:rPr>
        <w:rFonts w:ascii="Times New Roman" w:hAnsi="Times New Roman" w:cs="Arial" w:hint="default"/>
        <w:b w:val="0"/>
        <w:i w:val="0"/>
        <w:sz w:val="18"/>
      </w:rPr>
    </w:lvl>
  </w:abstractNum>
  <w:abstractNum w:abstractNumId="157">
    <w:nsid w:val="7D2E15A9"/>
    <w:multiLevelType w:val="hybridMultilevel"/>
    <w:tmpl w:val="C39A8B10"/>
    <w:name w:val="ListNumEngSmall6"/>
    <w:lvl w:ilvl="0" w:tplc="77B27F22">
      <w:start w:val="1"/>
      <w:numFmt w:val="russianLower"/>
      <w:pStyle w:val="ListNumRusSmall6"/>
      <w:lvlText w:val="%1)"/>
      <w:lvlJc w:val="left"/>
      <w:pPr>
        <w:ind w:left="1797" w:hanging="360"/>
      </w:pPr>
      <w:rPr>
        <w:rFonts w:ascii="Arial" w:hAnsi="Arial" w:cs="Arial" w:hint="default"/>
        <w:b w:val="0"/>
        <w:i w:val="0"/>
        <w:sz w:val="18"/>
      </w:rPr>
    </w:lvl>
    <w:lvl w:ilvl="1" w:tplc="04190019" w:tentative="1">
      <w:start w:val="1"/>
      <w:numFmt w:val="lowerLetter"/>
      <w:lvlText w:val="%2."/>
      <w:lvlJc w:val="left"/>
      <w:pPr>
        <w:ind w:left="2517" w:hanging="360"/>
      </w:pPr>
    </w:lvl>
    <w:lvl w:ilvl="2" w:tplc="0419001B" w:tentative="1">
      <w:start w:val="1"/>
      <w:numFmt w:val="lowerRoman"/>
      <w:lvlText w:val="%3."/>
      <w:lvlJc w:val="right"/>
      <w:pPr>
        <w:ind w:left="3237" w:hanging="180"/>
      </w:pPr>
    </w:lvl>
    <w:lvl w:ilvl="3" w:tplc="0419000F" w:tentative="1">
      <w:start w:val="1"/>
      <w:numFmt w:val="decimal"/>
      <w:lvlText w:val="%4."/>
      <w:lvlJc w:val="left"/>
      <w:pPr>
        <w:ind w:left="3957" w:hanging="360"/>
      </w:pPr>
    </w:lvl>
    <w:lvl w:ilvl="4" w:tplc="04190019" w:tentative="1">
      <w:start w:val="1"/>
      <w:numFmt w:val="lowerLetter"/>
      <w:lvlText w:val="%5."/>
      <w:lvlJc w:val="left"/>
      <w:pPr>
        <w:ind w:left="4677" w:hanging="360"/>
      </w:pPr>
    </w:lvl>
    <w:lvl w:ilvl="5" w:tplc="0419001B" w:tentative="1">
      <w:start w:val="1"/>
      <w:numFmt w:val="lowerRoman"/>
      <w:lvlText w:val="%6."/>
      <w:lvlJc w:val="right"/>
      <w:pPr>
        <w:ind w:left="5397" w:hanging="180"/>
      </w:pPr>
    </w:lvl>
    <w:lvl w:ilvl="6" w:tplc="0419000F" w:tentative="1">
      <w:start w:val="1"/>
      <w:numFmt w:val="decimal"/>
      <w:lvlText w:val="%7."/>
      <w:lvlJc w:val="left"/>
      <w:pPr>
        <w:ind w:left="6117" w:hanging="360"/>
      </w:pPr>
    </w:lvl>
    <w:lvl w:ilvl="7" w:tplc="04190019" w:tentative="1">
      <w:start w:val="1"/>
      <w:numFmt w:val="lowerLetter"/>
      <w:lvlText w:val="%8."/>
      <w:lvlJc w:val="left"/>
      <w:pPr>
        <w:ind w:left="6837" w:hanging="360"/>
      </w:pPr>
    </w:lvl>
    <w:lvl w:ilvl="8" w:tplc="0419001B" w:tentative="1">
      <w:start w:val="1"/>
      <w:numFmt w:val="lowerRoman"/>
      <w:lvlText w:val="%9."/>
      <w:lvlJc w:val="right"/>
      <w:pPr>
        <w:ind w:left="7557" w:hanging="180"/>
      </w:pPr>
    </w:lvl>
  </w:abstractNum>
  <w:abstractNum w:abstractNumId="158">
    <w:nsid w:val="7EEB50A8"/>
    <w:multiLevelType w:val="singleLevel"/>
    <w:tmpl w:val="89E80656"/>
    <w:lvl w:ilvl="0">
      <w:start w:val="1"/>
      <w:numFmt w:val="russianUpper"/>
      <w:pStyle w:val="ListNumRusCap"/>
      <w:lvlText w:val="%1."/>
      <w:lvlJc w:val="left"/>
      <w:pPr>
        <w:ind w:left="720" w:hanging="360"/>
      </w:pPr>
      <w:rPr>
        <w:rFonts w:ascii="Times New Roman" w:hAnsi="Times New Roman" w:cs="Arial" w:hint="default"/>
        <w:b w:val="0"/>
        <w:i w:val="0"/>
        <w:sz w:val="18"/>
      </w:rPr>
    </w:lvl>
  </w:abstractNum>
  <w:abstractNum w:abstractNumId="159">
    <w:nsid w:val="7EF97396"/>
    <w:multiLevelType w:val="singleLevel"/>
    <w:tmpl w:val="1870C37C"/>
    <w:lvl w:ilvl="0">
      <w:start w:val="1"/>
      <w:numFmt w:val="decimal"/>
      <w:lvlText w:val="%1."/>
      <w:legacy w:legacy="1" w:legacySpace="0" w:legacyIndent="360"/>
      <w:lvlJc w:val="left"/>
      <w:pPr>
        <w:ind w:left="717" w:hanging="360"/>
      </w:pPr>
    </w:lvl>
  </w:abstractNum>
  <w:abstractNum w:abstractNumId="160">
    <w:nsid w:val="7F373E3F"/>
    <w:multiLevelType w:val="hybridMultilevel"/>
    <w:tmpl w:val="6DAA9DC0"/>
    <w:lvl w:ilvl="0" w:tplc="FFFFFFFF">
      <w:start w:val="1"/>
      <w:numFmt w:val="decimal"/>
      <w:pStyle w:val="TableListNum7"/>
      <w:lvlText w:val="%1)"/>
      <w:lvlJc w:val="left"/>
      <w:pPr>
        <w:tabs>
          <w:tab w:val="num" w:pos="2126"/>
        </w:tabs>
        <w:ind w:left="2126" w:hanging="28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1">
    <w:nsid w:val="7F715D70"/>
    <w:multiLevelType w:val="singleLevel"/>
    <w:tmpl w:val="4858E832"/>
    <w:lvl w:ilvl="0">
      <w:start w:val="1"/>
      <w:numFmt w:val="russianLower"/>
      <w:pStyle w:val="ListNumRusSmall"/>
      <w:lvlText w:val="%1."/>
      <w:lvlJc w:val="left"/>
      <w:pPr>
        <w:ind w:left="720" w:hanging="360"/>
      </w:pPr>
      <w:rPr>
        <w:rFonts w:ascii="Times New Roman" w:hAnsi="Times New Roman" w:cs="Arial" w:hint="default"/>
        <w:b w:val="0"/>
        <w:i w:val="0"/>
        <w:sz w:val="18"/>
      </w:rPr>
    </w:lvl>
  </w:abstractNum>
  <w:abstractNum w:abstractNumId="162">
    <w:nsid w:val="7FE95290"/>
    <w:multiLevelType w:val="hybridMultilevel"/>
    <w:tmpl w:val="629A386A"/>
    <w:lvl w:ilvl="0" w:tplc="AB42772A">
      <w:start w:val="1"/>
      <w:numFmt w:val="lowerLetter"/>
      <w:pStyle w:val="ListNumEngSmall8"/>
      <w:lvlText w:val="%1)"/>
      <w:lvlJc w:val="left"/>
      <w:pPr>
        <w:tabs>
          <w:tab w:val="num" w:pos="2552"/>
        </w:tabs>
        <w:ind w:left="2552" w:hanging="36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6"/>
    <w:lvlOverride w:ilvl="0">
      <w:lvl w:ilvl="0">
        <w:start w:val="1"/>
        <w:numFmt w:val="bullet"/>
        <w:lvlText w:val=""/>
        <w:legacy w:legacy="1" w:legacySpace="0" w:legacyIndent="360"/>
        <w:lvlJc w:val="left"/>
        <w:pPr>
          <w:ind w:left="717" w:hanging="360"/>
        </w:pPr>
        <w:rPr>
          <w:rFonts w:ascii="Symbol" w:hAnsi="Symbol" w:hint="default"/>
          <w:sz w:val="28"/>
        </w:rPr>
      </w:lvl>
    </w:lvlOverride>
  </w:num>
  <w:num w:numId="2">
    <w:abstractNumId w:val="6"/>
    <w:lvlOverride w:ilvl="0">
      <w:lvl w:ilvl="0">
        <w:start w:val="1"/>
        <w:numFmt w:val="bullet"/>
        <w:lvlText w:val=""/>
        <w:legacy w:legacy="1" w:legacySpace="0" w:legacyIndent="283"/>
        <w:lvlJc w:val="left"/>
        <w:pPr>
          <w:ind w:left="884" w:hanging="283"/>
        </w:pPr>
        <w:rPr>
          <w:rFonts w:ascii="Symbol" w:hAnsi="Symbol" w:hint="default"/>
          <w:sz w:val="28"/>
        </w:rPr>
      </w:lvl>
    </w:lvlOverride>
  </w:num>
  <w:num w:numId="3">
    <w:abstractNumId w:val="93"/>
  </w:num>
  <w:num w:numId="4">
    <w:abstractNumId w:val="89"/>
  </w:num>
  <w:num w:numId="5">
    <w:abstractNumId w:val="121"/>
  </w:num>
  <w:num w:numId="6">
    <w:abstractNumId w:val="71"/>
  </w:num>
  <w:num w:numId="7">
    <w:abstractNumId w:val="26"/>
  </w:num>
  <w:num w:numId="8">
    <w:abstractNumId w:val="6"/>
    <w:lvlOverride w:ilvl="0">
      <w:lvl w:ilvl="0">
        <w:start w:val="1"/>
        <w:numFmt w:val="bullet"/>
        <w:lvlText w:val=""/>
        <w:legacy w:legacy="1" w:legacySpace="0" w:legacyIndent="360"/>
        <w:lvlJc w:val="left"/>
        <w:pPr>
          <w:ind w:left="1083" w:hanging="360"/>
        </w:pPr>
        <w:rPr>
          <w:rFonts w:ascii="Symbol" w:hAnsi="Symbol" w:hint="default"/>
          <w:sz w:val="22"/>
        </w:rPr>
      </w:lvl>
    </w:lvlOverride>
  </w:num>
  <w:num w:numId="9">
    <w:abstractNumId w:val="87"/>
  </w:num>
  <w:num w:numId="10">
    <w:abstractNumId w:val="114"/>
  </w:num>
  <w:num w:numId="11">
    <w:abstractNumId w:val="28"/>
  </w:num>
  <w:num w:numId="12">
    <w:abstractNumId w:val="141"/>
  </w:num>
  <w:num w:numId="13">
    <w:abstractNumId w:val="116"/>
  </w:num>
  <w:num w:numId="14">
    <w:abstractNumId w:val="159"/>
  </w:num>
  <w:num w:numId="15">
    <w:abstractNumId w:val="9"/>
  </w:num>
  <w:num w:numId="16">
    <w:abstractNumId w:val="31"/>
  </w:num>
  <w:num w:numId="17">
    <w:abstractNumId w:val="99"/>
  </w:num>
  <w:num w:numId="18">
    <w:abstractNumId w:val="103"/>
  </w:num>
  <w:num w:numId="19">
    <w:abstractNumId w:val="123"/>
  </w:num>
  <w:num w:numId="20">
    <w:abstractNumId w:val="41"/>
  </w:num>
  <w:num w:numId="21">
    <w:abstractNumId w:val="39"/>
  </w:num>
  <w:num w:numId="22">
    <w:abstractNumId w:val="53"/>
  </w:num>
  <w:num w:numId="23">
    <w:abstractNumId w:val="76"/>
  </w:num>
  <w:num w:numId="24">
    <w:abstractNumId w:val="79"/>
  </w:num>
  <w:num w:numId="25">
    <w:abstractNumId w:val="6"/>
    <w:lvlOverride w:ilvl="0">
      <w:lvl w:ilvl="0">
        <w:start w:val="1"/>
        <w:numFmt w:val="bullet"/>
        <w:lvlText w:val=""/>
        <w:legacy w:legacy="1" w:legacySpace="0" w:legacyIndent="360"/>
        <w:lvlJc w:val="left"/>
        <w:pPr>
          <w:ind w:left="1443" w:hanging="360"/>
        </w:pPr>
        <w:rPr>
          <w:rFonts w:ascii="Symbol" w:hAnsi="Symbol" w:hint="default"/>
          <w:sz w:val="18"/>
        </w:rPr>
      </w:lvl>
    </w:lvlOverride>
  </w:num>
  <w:num w:numId="26">
    <w:abstractNumId w:val="153"/>
  </w:num>
  <w:num w:numId="27">
    <w:abstractNumId w:val="150"/>
  </w:num>
  <w:num w:numId="28">
    <w:abstractNumId w:val="30"/>
  </w:num>
  <w:num w:numId="29">
    <w:abstractNumId w:val="107"/>
  </w:num>
  <w:num w:numId="30">
    <w:abstractNumId w:val="119"/>
  </w:num>
  <w:num w:numId="31">
    <w:abstractNumId w:val="110"/>
  </w:num>
  <w:num w:numId="32">
    <w:abstractNumId w:val="97"/>
  </w:num>
  <w:num w:numId="33">
    <w:abstractNumId w:val="54"/>
  </w:num>
  <w:num w:numId="34">
    <w:abstractNumId w:val="56"/>
  </w:num>
  <w:num w:numId="35">
    <w:abstractNumId w:val="35"/>
  </w:num>
  <w:num w:numId="36">
    <w:abstractNumId w:val="101"/>
  </w:num>
  <w:num w:numId="37">
    <w:abstractNumId w:val="109"/>
  </w:num>
  <w:num w:numId="38">
    <w:abstractNumId w:val="88"/>
  </w:num>
  <w:num w:numId="39">
    <w:abstractNumId w:val="27"/>
  </w:num>
  <w:num w:numId="40">
    <w:abstractNumId w:val="8"/>
  </w:num>
  <w:num w:numId="41">
    <w:abstractNumId w:val="52"/>
  </w:num>
  <w:num w:numId="42">
    <w:abstractNumId w:val="66"/>
  </w:num>
  <w:num w:numId="43">
    <w:abstractNumId w:val="68"/>
  </w:num>
  <w:num w:numId="44">
    <w:abstractNumId w:val="86"/>
  </w:num>
  <w:num w:numId="45">
    <w:abstractNumId w:val="95"/>
  </w:num>
  <w:num w:numId="46">
    <w:abstractNumId w:val="67"/>
  </w:num>
  <w:num w:numId="47">
    <w:abstractNumId w:val="151"/>
  </w:num>
  <w:num w:numId="48">
    <w:abstractNumId w:val="147"/>
  </w:num>
  <w:num w:numId="49">
    <w:abstractNumId w:val="16"/>
  </w:num>
  <w:num w:numId="50">
    <w:abstractNumId w:val="94"/>
  </w:num>
  <w:num w:numId="51">
    <w:abstractNumId w:val="90"/>
  </w:num>
  <w:num w:numId="52">
    <w:abstractNumId w:val="162"/>
  </w:num>
  <w:num w:numId="53">
    <w:abstractNumId w:val="144"/>
  </w:num>
  <w:num w:numId="54">
    <w:abstractNumId w:val="78"/>
  </w:num>
  <w:num w:numId="55">
    <w:abstractNumId w:val="80"/>
  </w:num>
  <w:num w:numId="56">
    <w:abstractNumId w:val="20"/>
  </w:num>
  <w:num w:numId="57">
    <w:abstractNumId w:val="11"/>
  </w:num>
  <w:num w:numId="58">
    <w:abstractNumId w:val="48"/>
  </w:num>
  <w:num w:numId="59">
    <w:abstractNumId w:val="64"/>
  </w:num>
  <w:num w:numId="60">
    <w:abstractNumId w:val="113"/>
  </w:num>
  <w:num w:numId="61">
    <w:abstractNumId w:val="104"/>
  </w:num>
  <w:num w:numId="62">
    <w:abstractNumId w:val="139"/>
  </w:num>
  <w:num w:numId="63">
    <w:abstractNumId w:val="132"/>
  </w:num>
  <w:num w:numId="64">
    <w:abstractNumId w:val="126"/>
  </w:num>
  <w:num w:numId="65">
    <w:abstractNumId w:val="131"/>
  </w:num>
  <w:num w:numId="66">
    <w:abstractNumId w:val="155"/>
  </w:num>
  <w:num w:numId="67">
    <w:abstractNumId w:val="122"/>
  </w:num>
  <w:num w:numId="68">
    <w:abstractNumId w:val="18"/>
  </w:num>
  <w:num w:numId="69">
    <w:abstractNumId w:val="83"/>
  </w:num>
  <w:num w:numId="70">
    <w:abstractNumId w:val="160"/>
  </w:num>
  <w:num w:numId="71">
    <w:abstractNumId w:val="50"/>
  </w:num>
  <w:num w:numId="72">
    <w:abstractNumId w:val="106"/>
  </w:num>
  <w:num w:numId="73">
    <w:abstractNumId w:val="10"/>
  </w:num>
  <w:num w:numId="74">
    <w:abstractNumId w:val="33"/>
  </w:num>
  <w:num w:numId="75">
    <w:abstractNumId w:val="145"/>
  </w:num>
  <w:num w:numId="76">
    <w:abstractNumId w:val="61"/>
  </w:num>
  <w:num w:numId="77">
    <w:abstractNumId w:val="148"/>
  </w:num>
  <w:num w:numId="78">
    <w:abstractNumId w:val="72"/>
  </w:num>
  <w:num w:numId="79">
    <w:abstractNumId w:val="60"/>
  </w:num>
  <w:num w:numId="80">
    <w:abstractNumId w:val="74"/>
  </w:num>
  <w:num w:numId="81">
    <w:abstractNumId w:val="136"/>
  </w:num>
  <w:num w:numId="82">
    <w:abstractNumId w:val="17"/>
  </w:num>
  <w:num w:numId="83">
    <w:abstractNumId w:val="100"/>
  </w:num>
  <w:num w:numId="84">
    <w:abstractNumId w:val="73"/>
  </w:num>
  <w:num w:numId="85">
    <w:abstractNumId w:val="62"/>
  </w:num>
  <w:num w:numId="86">
    <w:abstractNumId w:val="55"/>
  </w:num>
  <w:num w:numId="87">
    <w:abstractNumId w:val="154"/>
  </w:num>
  <w:num w:numId="88">
    <w:abstractNumId w:val="42"/>
  </w:num>
  <w:num w:numId="89">
    <w:abstractNumId w:val="124"/>
  </w:num>
  <w:num w:numId="90">
    <w:abstractNumId w:val="23"/>
  </w:num>
  <w:num w:numId="91">
    <w:abstractNumId w:val="46"/>
  </w:num>
  <w:num w:numId="92">
    <w:abstractNumId w:val="129"/>
  </w:num>
  <w:num w:numId="93">
    <w:abstractNumId w:val="143"/>
  </w:num>
  <w:num w:numId="94">
    <w:abstractNumId w:val="5"/>
  </w:num>
  <w:num w:numId="95">
    <w:abstractNumId w:val="14"/>
  </w:num>
  <w:num w:numId="96">
    <w:abstractNumId w:val="135"/>
  </w:num>
  <w:num w:numId="97">
    <w:abstractNumId w:val="3"/>
  </w:num>
  <w:num w:numId="98">
    <w:abstractNumId w:val="138"/>
  </w:num>
  <w:num w:numId="99">
    <w:abstractNumId w:val="4"/>
  </w:num>
  <w:num w:numId="100">
    <w:abstractNumId w:val="57"/>
  </w:num>
  <w:num w:numId="101">
    <w:abstractNumId w:val="12"/>
  </w:num>
  <w:num w:numId="102">
    <w:abstractNumId w:val="65"/>
  </w:num>
  <w:num w:numId="103">
    <w:abstractNumId w:val="140"/>
  </w:num>
  <w:num w:numId="104">
    <w:abstractNumId w:val="37"/>
  </w:num>
  <w:num w:numId="105">
    <w:abstractNumId w:val="134"/>
  </w:num>
  <w:num w:numId="106">
    <w:abstractNumId w:val="112"/>
  </w:num>
  <w:num w:numId="107">
    <w:abstractNumId w:val="84"/>
  </w:num>
  <w:num w:numId="108">
    <w:abstractNumId w:val="96"/>
  </w:num>
  <w:num w:numId="109">
    <w:abstractNumId w:val="13"/>
  </w:num>
  <w:num w:numId="110">
    <w:abstractNumId w:val="32"/>
  </w:num>
  <w:num w:numId="111">
    <w:abstractNumId w:val="63"/>
  </w:num>
  <w:num w:numId="112">
    <w:abstractNumId w:val="127"/>
  </w:num>
  <w:num w:numId="113">
    <w:abstractNumId w:val="92"/>
  </w:num>
  <w:num w:numId="114">
    <w:abstractNumId w:val="115"/>
  </w:num>
  <w:num w:numId="115">
    <w:abstractNumId w:val="43"/>
  </w:num>
  <w:num w:numId="116">
    <w:abstractNumId w:val="91"/>
  </w:num>
  <w:num w:numId="117">
    <w:abstractNumId w:val="49"/>
  </w:num>
  <w:num w:numId="118">
    <w:abstractNumId w:val="34"/>
  </w:num>
  <w:num w:numId="119">
    <w:abstractNumId w:val="24"/>
  </w:num>
  <w:num w:numId="120">
    <w:abstractNumId w:val="29"/>
  </w:num>
  <w:num w:numId="121">
    <w:abstractNumId w:val="36"/>
  </w:num>
  <w:num w:numId="122">
    <w:abstractNumId w:val="117"/>
  </w:num>
  <w:num w:numId="123">
    <w:abstractNumId w:val="44"/>
  </w:num>
  <w:num w:numId="124">
    <w:abstractNumId w:val="85"/>
  </w:num>
  <w:num w:numId="125">
    <w:abstractNumId w:val="111"/>
  </w:num>
  <w:num w:numId="126">
    <w:abstractNumId w:val="19"/>
  </w:num>
  <w:num w:numId="127">
    <w:abstractNumId w:val="133"/>
  </w:num>
  <w:num w:numId="128">
    <w:abstractNumId w:val="156"/>
  </w:num>
  <w:num w:numId="129">
    <w:abstractNumId w:val="142"/>
  </w:num>
  <w:num w:numId="130">
    <w:abstractNumId w:val="70"/>
  </w:num>
  <w:num w:numId="131">
    <w:abstractNumId w:val="69"/>
  </w:num>
  <w:num w:numId="132">
    <w:abstractNumId w:val="47"/>
  </w:num>
  <w:num w:numId="133">
    <w:abstractNumId w:val="149"/>
  </w:num>
  <w:num w:numId="134">
    <w:abstractNumId w:val="118"/>
  </w:num>
  <w:num w:numId="135">
    <w:abstractNumId w:val="77"/>
  </w:num>
  <w:num w:numId="136">
    <w:abstractNumId w:val="25"/>
  </w:num>
  <w:num w:numId="137">
    <w:abstractNumId w:val="81"/>
  </w:num>
  <w:num w:numId="138">
    <w:abstractNumId w:val="7"/>
  </w:num>
  <w:num w:numId="139">
    <w:abstractNumId w:val="137"/>
  </w:num>
  <w:num w:numId="140">
    <w:abstractNumId w:val="75"/>
  </w:num>
  <w:num w:numId="141">
    <w:abstractNumId w:val="59"/>
  </w:num>
  <w:num w:numId="142">
    <w:abstractNumId w:val="102"/>
  </w:num>
  <w:num w:numId="143">
    <w:abstractNumId w:val="22"/>
  </w:num>
  <w:num w:numId="144">
    <w:abstractNumId w:val="40"/>
  </w:num>
  <w:num w:numId="145">
    <w:abstractNumId w:val="51"/>
  </w:num>
  <w:num w:numId="146">
    <w:abstractNumId w:val="130"/>
  </w:num>
  <w:num w:numId="147">
    <w:abstractNumId w:val="82"/>
  </w:num>
  <w:num w:numId="148">
    <w:abstractNumId w:val="158"/>
  </w:num>
  <w:num w:numId="149">
    <w:abstractNumId w:val="125"/>
  </w:num>
  <w:num w:numId="150">
    <w:abstractNumId w:val="45"/>
  </w:num>
  <w:num w:numId="151">
    <w:abstractNumId w:val="120"/>
  </w:num>
  <w:num w:numId="152">
    <w:abstractNumId w:val="21"/>
  </w:num>
  <w:num w:numId="153">
    <w:abstractNumId w:val="105"/>
  </w:num>
  <w:num w:numId="154">
    <w:abstractNumId w:val="161"/>
  </w:num>
  <w:num w:numId="155">
    <w:abstractNumId w:val="146"/>
  </w:num>
  <w:num w:numId="156">
    <w:abstractNumId w:val="38"/>
  </w:num>
  <w:num w:numId="157">
    <w:abstractNumId w:val="98"/>
  </w:num>
  <w:num w:numId="158">
    <w:abstractNumId w:val="15"/>
  </w:num>
  <w:num w:numId="159">
    <w:abstractNumId w:val="157"/>
  </w:num>
  <w:num w:numId="160">
    <w:abstractNumId w:val="2"/>
  </w:num>
  <w:num w:numId="161">
    <w:abstractNumId w:val="1"/>
  </w:num>
  <w:num w:numId="162">
    <w:abstractNumId w:val="0"/>
  </w:num>
  <w:num w:numId="163">
    <w:abstractNumId w:val="125"/>
    <w:lvlOverride w:ilvl="0">
      <w:startOverride w:val="1"/>
    </w:lvlOverride>
  </w:num>
  <w:num w:numId="164">
    <w:abstractNumId w:val="108"/>
  </w:num>
  <w:num w:numId="165">
    <w:abstractNumId w:val="47"/>
    <w:lvlOverride w:ilvl="0">
      <w:startOverride w:val="1"/>
    </w:lvlOverride>
  </w:num>
  <w:num w:numId="166">
    <w:abstractNumId w:val="47"/>
    <w:lvlOverride w:ilvl="0">
      <w:startOverride w:val="1"/>
    </w:lvlOverride>
  </w:num>
  <w:num w:numId="167">
    <w:abstractNumId w:val="128"/>
  </w:num>
  <w:num w:numId="168">
    <w:abstractNumId w:val="152"/>
  </w:num>
  <w:num w:numId="169">
    <w:abstractNumId w:val="2"/>
    <w:lvlOverride w:ilvl="0">
      <w:startOverride w:val="1"/>
    </w:lvlOverride>
  </w:num>
  <w:num w:numId="170">
    <w:abstractNumId w:val="102"/>
    <w:lvlOverride w:ilvl="0">
      <w:startOverride w:val="1"/>
    </w:lvlOverride>
  </w:num>
  <w:num w:numId="171">
    <w:abstractNumId w:val="58"/>
  </w:num>
  <w:num w:numId="172">
    <w:abstractNumId w:val="47"/>
  </w:num>
  <w:num w:numId="173">
    <w:abstractNumId w:val="146"/>
  </w:num>
  <w:num w:numId="174">
    <w:abstractNumId w:val="38"/>
  </w:num>
  <w:numIdMacAtCleanup w:val="1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7" w:nlCheck="1" w:checkStyle="1"/>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onsecutiveHyphenLimit w:val="3"/>
  <w:hyphenationZone w:val="357"/>
  <w:doNotHyphenateCaps/>
  <w:displayHorizontalDrawingGridEvery w:val="0"/>
  <w:displayVerticalDrawingGridEvery w:val="0"/>
  <w:doNotUseMarginsForDrawingGridOrigin/>
  <w:noPunctuationKerning/>
  <w:characterSpacingControl w:val="doNotCompress"/>
  <w:hdrShapeDefaults>
    <o:shapedefaults v:ext="edit" spidmax="20481"/>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36E"/>
    <w:rsid w:val="000111D4"/>
    <w:rsid w:val="00020320"/>
    <w:rsid w:val="00022A35"/>
    <w:rsid w:val="0002416C"/>
    <w:rsid w:val="00026AB0"/>
    <w:rsid w:val="00064BD5"/>
    <w:rsid w:val="000829CC"/>
    <w:rsid w:val="00085837"/>
    <w:rsid w:val="00086936"/>
    <w:rsid w:val="00086B51"/>
    <w:rsid w:val="00095C1E"/>
    <w:rsid w:val="000A0D1B"/>
    <w:rsid w:val="000A3816"/>
    <w:rsid w:val="000A3AB6"/>
    <w:rsid w:val="000B7B5E"/>
    <w:rsid w:val="00103E33"/>
    <w:rsid w:val="00114B71"/>
    <w:rsid w:val="00144541"/>
    <w:rsid w:val="0015013A"/>
    <w:rsid w:val="001607E3"/>
    <w:rsid w:val="001641C4"/>
    <w:rsid w:val="0017381F"/>
    <w:rsid w:val="0018454F"/>
    <w:rsid w:val="001868D2"/>
    <w:rsid w:val="00191B2D"/>
    <w:rsid w:val="001931EF"/>
    <w:rsid w:val="00196CAE"/>
    <w:rsid w:val="001B251B"/>
    <w:rsid w:val="001B4676"/>
    <w:rsid w:val="001C07D3"/>
    <w:rsid w:val="001D30D5"/>
    <w:rsid w:val="001D5D0F"/>
    <w:rsid w:val="001F17EC"/>
    <w:rsid w:val="001F1C2D"/>
    <w:rsid w:val="001F5428"/>
    <w:rsid w:val="0022111A"/>
    <w:rsid w:val="0023149C"/>
    <w:rsid w:val="00235A0F"/>
    <w:rsid w:val="002451E3"/>
    <w:rsid w:val="002549D2"/>
    <w:rsid w:val="0026687C"/>
    <w:rsid w:val="0029468D"/>
    <w:rsid w:val="00295FE4"/>
    <w:rsid w:val="002A1013"/>
    <w:rsid w:val="002A4849"/>
    <w:rsid w:val="002B2C46"/>
    <w:rsid w:val="002B7F59"/>
    <w:rsid w:val="002E39CE"/>
    <w:rsid w:val="002F05DD"/>
    <w:rsid w:val="002F062E"/>
    <w:rsid w:val="002F3417"/>
    <w:rsid w:val="002F78B0"/>
    <w:rsid w:val="003059E8"/>
    <w:rsid w:val="00313F87"/>
    <w:rsid w:val="00317C63"/>
    <w:rsid w:val="00327552"/>
    <w:rsid w:val="00357B6A"/>
    <w:rsid w:val="00360B11"/>
    <w:rsid w:val="003633EE"/>
    <w:rsid w:val="003658E3"/>
    <w:rsid w:val="00380E23"/>
    <w:rsid w:val="00381107"/>
    <w:rsid w:val="003824C9"/>
    <w:rsid w:val="00391B0A"/>
    <w:rsid w:val="003967B9"/>
    <w:rsid w:val="003B54DF"/>
    <w:rsid w:val="0040212F"/>
    <w:rsid w:val="00403BAE"/>
    <w:rsid w:val="00420F4C"/>
    <w:rsid w:val="004276F4"/>
    <w:rsid w:val="00442193"/>
    <w:rsid w:val="00442ED4"/>
    <w:rsid w:val="004561B0"/>
    <w:rsid w:val="00470FD1"/>
    <w:rsid w:val="0048581C"/>
    <w:rsid w:val="004A65F6"/>
    <w:rsid w:val="004B398D"/>
    <w:rsid w:val="004C6D26"/>
    <w:rsid w:val="004D22D7"/>
    <w:rsid w:val="004E55AF"/>
    <w:rsid w:val="004F58D9"/>
    <w:rsid w:val="0050178A"/>
    <w:rsid w:val="00503338"/>
    <w:rsid w:val="005035A2"/>
    <w:rsid w:val="005102B2"/>
    <w:rsid w:val="00516993"/>
    <w:rsid w:val="005224E0"/>
    <w:rsid w:val="00542372"/>
    <w:rsid w:val="005706DD"/>
    <w:rsid w:val="00584430"/>
    <w:rsid w:val="005950EB"/>
    <w:rsid w:val="005A0636"/>
    <w:rsid w:val="005A4D1C"/>
    <w:rsid w:val="005A692C"/>
    <w:rsid w:val="005B236E"/>
    <w:rsid w:val="005B56C1"/>
    <w:rsid w:val="005C619D"/>
    <w:rsid w:val="0062245C"/>
    <w:rsid w:val="00635415"/>
    <w:rsid w:val="0064018C"/>
    <w:rsid w:val="006427CA"/>
    <w:rsid w:val="00652A89"/>
    <w:rsid w:val="00653FD5"/>
    <w:rsid w:val="00655698"/>
    <w:rsid w:val="00670406"/>
    <w:rsid w:val="00682E52"/>
    <w:rsid w:val="00682E72"/>
    <w:rsid w:val="006C6D02"/>
    <w:rsid w:val="006E5D48"/>
    <w:rsid w:val="006F5E88"/>
    <w:rsid w:val="00720F6C"/>
    <w:rsid w:val="00740DCC"/>
    <w:rsid w:val="00743A27"/>
    <w:rsid w:val="00750C53"/>
    <w:rsid w:val="00761814"/>
    <w:rsid w:val="007623B3"/>
    <w:rsid w:val="00770012"/>
    <w:rsid w:val="00776FC4"/>
    <w:rsid w:val="007831AB"/>
    <w:rsid w:val="007D5011"/>
    <w:rsid w:val="007D7142"/>
    <w:rsid w:val="007D79A8"/>
    <w:rsid w:val="007E39D5"/>
    <w:rsid w:val="00843689"/>
    <w:rsid w:val="008442AF"/>
    <w:rsid w:val="00845F6F"/>
    <w:rsid w:val="00856923"/>
    <w:rsid w:val="00876C2E"/>
    <w:rsid w:val="00885512"/>
    <w:rsid w:val="008D61ED"/>
    <w:rsid w:val="008D7867"/>
    <w:rsid w:val="008E36DE"/>
    <w:rsid w:val="008F77B7"/>
    <w:rsid w:val="008F7DC7"/>
    <w:rsid w:val="00906F9E"/>
    <w:rsid w:val="00910DB2"/>
    <w:rsid w:val="00914166"/>
    <w:rsid w:val="00916DD5"/>
    <w:rsid w:val="009226AA"/>
    <w:rsid w:val="00926E50"/>
    <w:rsid w:val="0093220D"/>
    <w:rsid w:val="00947173"/>
    <w:rsid w:val="0095499C"/>
    <w:rsid w:val="00965E9E"/>
    <w:rsid w:val="00971660"/>
    <w:rsid w:val="009719A2"/>
    <w:rsid w:val="00983D7E"/>
    <w:rsid w:val="0098527E"/>
    <w:rsid w:val="00995FA0"/>
    <w:rsid w:val="009B7CF7"/>
    <w:rsid w:val="009C2752"/>
    <w:rsid w:val="009C33FA"/>
    <w:rsid w:val="009E548D"/>
    <w:rsid w:val="009E7862"/>
    <w:rsid w:val="009F0F46"/>
    <w:rsid w:val="009F783E"/>
    <w:rsid w:val="00A709CE"/>
    <w:rsid w:val="00A77CC6"/>
    <w:rsid w:val="00A77F66"/>
    <w:rsid w:val="00A94000"/>
    <w:rsid w:val="00A95905"/>
    <w:rsid w:val="00AC75CF"/>
    <w:rsid w:val="00AD3F8E"/>
    <w:rsid w:val="00AE4ACA"/>
    <w:rsid w:val="00AF1324"/>
    <w:rsid w:val="00AF32E8"/>
    <w:rsid w:val="00B03F59"/>
    <w:rsid w:val="00B24A0E"/>
    <w:rsid w:val="00B318F6"/>
    <w:rsid w:val="00B3713D"/>
    <w:rsid w:val="00B442DB"/>
    <w:rsid w:val="00B45912"/>
    <w:rsid w:val="00B57DFA"/>
    <w:rsid w:val="00B60DA5"/>
    <w:rsid w:val="00B81244"/>
    <w:rsid w:val="00B859EE"/>
    <w:rsid w:val="00BA1395"/>
    <w:rsid w:val="00BA7D90"/>
    <w:rsid w:val="00BB0406"/>
    <w:rsid w:val="00BF3B9C"/>
    <w:rsid w:val="00C056D9"/>
    <w:rsid w:val="00C138DE"/>
    <w:rsid w:val="00C13C71"/>
    <w:rsid w:val="00C46BAA"/>
    <w:rsid w:val="00C55F6F"/>
    <w:rsid w:val="00C60D9E"/>
    <w:rsid w:val="00C62C65"/>
    <w:rsid w:val="00C731A1"/>
    <w:rsid w:val="00C857A8"/>
    <w:rsid w:val="00CD18A1"/>
    <w:rsid w:val="00D06E2B"/>
    <w:rsid w:val="00D93718"/>
    <w:rsid w:val="00DB44AA"/>
    <w:rsid w:val="00DC4BB1"/>
    <w:rsid w:val="00DC7A5C"/>
    <w:rsid w:val="00DD02E9"/>
    <w:rsid w:val="00DD1393"/>
    <w:rsid w:val="00DE2442"/>
    <w:rsid w:val="00DE6FCB"/>
    <w:rsid w:val="00DF7777"/>
    <w:rsid w:val="00E262E5"/>
    <w:rsid w:val="00E35A36"/>
    <w:rsid w:val="00E55D33"/>
    <w:rsid w:val="00E903C1"/>
    <w:rsid w:val="00E9433F"/>
    <w:rsid w:val="00EB20FA"/>
    <w:rsid w:val="00EE79DA"/>
    <w:rsid w:val="00F2283A"/>
    <w:rsid w:val="00F30643"/>
    <w:rsid w:val="00F54354"/>
    <w:rsid w:val="00F67C3E"/>
    <w:rsid w:val="00F82B8B"/>
    <w:rsid w:val="00F8429E"/>
    <w:rsid w:val="00F94DED"/>
    <w:rsid w:val="00FA2422"/>
    <w:rsid w:val="00FC2BF4"/>
    <w:rsid w:val="00FC4270"/>
    <w:rsid w:val="00FD08DA"/>
    <w:rsid w:val="00FD5B10"/>
    <w:rsid w:val="00FE4B75"/>
    <w:rsid w:val="00FF3E19"/>
    <w:rsid w:val="00FF62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autoRedefine/>
    <w:qFormat/>
    <w:rsid w:val="00A709CE"/>
    <w:pPr>
      <w:spacing w:after="240"/>
      <w:jc w:val="both"/>
    </w:pPr>
    <w:rPr>
      <w:szCs w:val="24"/>
    </w:rPr>
  </w:style>
  <w:style w:type="paragraph" w:styleId="Heading1">
    <w:name w:val="heading 1"/>
    <w:basedOn w:val="Normal"/>
    <w:next w:val="ChapterSubtitle"/>
    <w:qFormat/>
    <w:rsid w:val="00A709CE"/>
    <w:pPr>
      <w:keepNext/>
      <w:keepLines/>
      <w:suppressAutoHyphens/>
      <w:outlineLvl w:val="0"/>
    </w:pPr>
    <w:rPr>
      <w:rFonts w:ascii="Arial" w:hAnsi="Arial"/>
      <w:b/>
      <w:color w:val="808080"/>
      <w:spacing w:val="-35"/>
      <w:kern w:val="28"/>
      <w:sz w:val="44"/>
      <w:szCs w:val="20"/>
      <w:lang w:val="en-US" w:eastAsia="en-US"/>
    </w:rPr>
  </w:style>
  <w:style w:type="paragraph" w:styleId="Heading2">
    <w:name w:val="heading 2"/>
    <w:basedOn w:val="Normal"/>
    <w:next w:val="Normal"/>
    <w:qFormat/>
    <w:rsid w:val="00A709CE"/>
    <w:pPr>
      <w:keepNext/>
      <w:suppressAutoHyphens/>
      <w:outlineLvl w:val="1"/>
    </w:pPr>
    <w:rPr>
      <w:rFonts w:ascii="Arial" w:hAnsi="Arial"/>
      <w:b/>
      <w:color w:val="808080"/>
      <w:spacing w:val="-25"/>
      <w:kern w:val="28"/>
      <w:sz w:val="32"/>
      <w:szCs w:val="20"/>
      <w:lang w:val="en-US" w:eastAsia="en-US"/>
    </w:rPr>
  </w:style>
  <w:style w:type="paragraph" w:styleId="Heading3">
    <w:name w:val="heading 3"/>
    <w:basedOn w:val="Normal"/>
    <w:next w:val="Normal"/>
    <w:qFormat/>
    <w:rsid w:val="00A709CE"/>
    <w:pPr>
      <w:keepNext/>
      <w:suppressAutoHyphens/>
      <w:spacing w:line="240" w:lineRule="atLeast"/>
      <w:outlineLvl w:val="2"/>
    </w:pPr>
    <w:rPr>
      <w:rFonts w:ascii="Arial" w:hAnsi="Arial"/>
      <w:b/>
      <w:spacing w:val="-10"/>
      <w:kern w:val="28"/>
      <w:sz w:val="22"/>
      <w:szCs w:val="20"/>
      <w:lang w:val="en-US" w:eastAsia="en-US"/>
    </w:rPr>
  </w:style>
  <w:style w:type="paragraph" w:styleId="Heading4">
    <w:name w:val="heading 4"/>
    <w:basedOn w:val="Normal"/>
    <w:next w:val="Normal"/>
    <w:qFormat/>
    <w:rsid w:val="00A709CE"/>
    <w:pPr>
      <w:keepNext/>
      <w:suppressAutoHyphens/>
      <w:outlineLvl w:val="3"/>
    </w:pPr>
    <w:rPr>
      <w:rFonts w:ascii="Arial" w:hAnsi="Arial"/>
      <w:b/>
      <w:i/>
      <w:spacing w:val="-5"/>
      <w:sz w:val="18"/>
      <w:szCs w:val="20"/>
      <w:lang w:val="en-US" w:eastAsia="en-US"/>
    </w:rPr>
  </w:style>
  <w:style w:type="paragraph" w:styleId="Heading5">
    <w:name w:val="heading 5"/>
    <w:basedOn w:val="Normal"/>
    <w:next w:val="Normal"/>
    <w:qFormat/>
    <w:rsid w:val="00A709CE"/>
    <w:pPr>
      <w:keepNext/>
      <w:suppressAutoHyphens/>
      <w:outlineLvl w:val="4"/>
    </w:pPr>
    <w:rPr>
      <w:rFonts w:ascii="Arial" w:hAnsi="Arial"/>
      <w:b/>
      <w:i/>
      <w:sz w:val="16"/>
      <w:szCs w:val="20"/>
      <w:lang w:val="en-US" w:eastAsia="en-US"/>
    </w:rPr>
  </w:style>
  <w:style w:type="paragraph" w:styleId="Heading6">
    <w:name w:val="heading 6"/>
    <w:basedOn w:val="Normal"/>
    <w:qFormat/>
    <w:rsid w:val="00A709CE"/>
    <w:pPr>
      <w:keepNext/>
      <w:framePr w:w="1800" w:wrap="around" w:vAnchor="text" w:hAnchor="page" w:x="1201" w:y="1"/>
      <w:outlineLvl w:val="5"/>
    </w:pPr>
    <w:rPr>
      <w:spacing w:val="-5"/>
      <w:szCs w:val="20"/>
      <w:lang w:val="en-US" w:eastAsia="en-US"/>
    </w:rPr>
  </w:style>
  <w:style w:type="paragraph" w:styleId="Heading7">
    <w:name w:val="heading 7"/>
    <w:basedOn w:val="Normal"/>
    <w:next w:val="Normal"/>
    <w:qFormat/>
    <w:rsid w:val="00A709CE"/>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szCs w:val="20"/>
      <w:lang w:val="en-US" w:eastAsia="en-US"/>
    </w:rPr>
  </w:style>
  <w:style w:type="paragraph" w:styleId="Heading8">
    <w:name w:val="heading 8"/>
    <w:basedOn w:val="Normal"/>
    <w:next w:val="ListBullet5"/>
    <w:qFormat/>
    <w:rsid w:val="00A709CE"/>
    <w:pPr>
      <w:keepNext/>
      <w:framePr w:w="1860" w:wrap="around" w:vAnchor="text" w:hAnchor="page" w:x="1201" w:y="1"/>
      <w:pBdr>
        <w:top w:val="single" w:sz="24" w:space="0" w:color="auto"/>
        <w:bottom w:val="single" w:sz="6" w:space="0" w:color="auto"/>
      </w:pBdr>
      <w:spacing w:before="60" w:line="320" w:lineRule="exact"/>
      <w:jc w:val="center"/>
      <w:outlineLvl w:val="7"/>
    </w:pPr>
    <w:rPr>
      <w:b/>
      <w:caps/>
      <w:spacing w:val="60"/>
      <w:position w:val="4"/>
      <w:sz w:val="14"/>
      <w:szCs w:val="20"/>
      <w:lang w:val="en-US" w:eastAsia="en-US"/>
    </w:rPr>
  </w:style>
  <w:style w:type="paragraph" w:styleId="Heading9">
    <w:name w:val="heading 9"/>
    <w:basedOn w:val="Normal"/>
    <w:next w:val="Normal"/>
    <w:qFormat/>
    <w:rsid w:val="00A709CE"/>
    <w:pPr>
      <w:keepNext/>
      <w:spacing w:before="80" w:after="60"/>
      <w:outlineLvl w:val="8"/>
    </w:pPr>
    <w:rPr>
      <w:b/>
      <w:i/>
      <w:spacing w:val="-5"/>
      <w:kern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ubtitle">
    <w:name w:val="Chapter Subtitle"/>
    <w:basedOn w:val="Normal"/>
    <w:next w:val="Normal"/>
    <w:rsid w:val="00A709CE"/>
    <w:pPr>
      <w:keepNext/>
      <w:keepLines/>
      <w:spacing w:after="360" w:line="240" w:lineRule="atLeast"/>
      <w:ind w:right="1800"/>
    </w:pPr>
    <w:rPr>
      <w:i/>
      <w:spacing w:val="-20"/>
      <w:kern w:val="28"/>
      <w:sz w:val="28"/>
      <w:szCs w:val="20"/>
      <w:lang w:val="en-US" w:eastAsia="en-US"/>
    </w:rPr>
  </w:style>
  <w:style w:type="paragraph" w:styleId="ListBullet5">
    <w:name w:val="List Bullet 5"/>
    <w:basedOn w:val="Normal"/>
    <w:autoRedefine/>
    <w:rsid w:val="00A709CE"/>
    <w:pPr>
      <w:numPr>
        <w:numId w:val="97"/>
      </w:numPr>
    </w:pPr>
  </w:style>
  <w:style w:type="paragraph" w:styleId="ListBullet">
    <w:name w:val="List Bullet"/>
    <w:basedOn w:val="Normal"/>
    <w:autoRedefine/>
    <w:rsid w:val="00A709CE"/>
    <w:pPr>
      <w:numPr>
        <w:numId w:val="93"/>
      </w:numPr>
    </w:pPr>
  </w:style>
  <w:style w:type="paragraph" w:styleId="List">
    <w:name w:val="List"/>
    <w:basedOn w:val="Normal"/>
    <w:rsid w:val="00A709CE"/>
    <w:pPr>
      <w:ind w:left="714" w:hanging="357"/>
    </w:pPr>
  </w:style>
  <w:style w:type="paragraph" w:customStyle="1" w:styleId="a">
    <w:name w:val="Простой"/>
    <w:basedOn w:val="Normal"/>
    <w:rsid w:val="00A709CE"/>
  </w:style>
  <w:style w:type="character" w:styleId="CommentReference">
    <w:name w:val="annotation reference"/>
    <w:rsid w:val="00A709CE"/>
    <w:rPr>
      <w:sz w:val="16"/>
    </w:rPr>
  </w:style>
  <w:style w:type="paragraph" w:styleId="CommentText">
    <w:name w:val="annotation text"/>
    <w:basedOn w:val="Normal"/>
    <w:link w:val="CommentTextChar"/>
    <w:rsid w:val="00A709CE"/>
    <w:pPr>
      <w:tabs>
        <w:tab w:val="left" w:pos="187"/>
      </w:tabs>
      <w:spacing w:after="120" w:line="220" w:lineRule="exact"/>
      <w:ind w:left="187" w:hanging="187"/>
    </w:pPr>
    <w:rPr>
      <w:spacing w:val="-5"/>
      <w:szCs w:val="20"/>
      <w:lang w:val="en-US" w:eastAsia="en-US"/>
    </w:rPr>
  </w:style>
  <w:style w:type="paragraph" w:customStyle="1" w:styleId="BlockQuotation">
    <w:name w:val="Block Quotation"/>
    <w:basedOn w:val="Normal"/>
    <w:next w:val="Normal"/>
    <w:rsid w:val="00A709CE"/>
    <w:pPr>
      <w:pBdr>
        <w:top w:val="single" w:sz="6" w:space="12" w:color="FFFFFF"/>
        <w:left w:val="single" w:sz="6" w:space="12" w:color="FFFFFF"/>
        <w:bottom w:val="single" w:sz="6" w:space="12" w:color="FFFFFF"/>
        <w:right w:val="single" w:sz="6" w:space="12" w:color="FFFFFF"/>
      </w:pBdr>
      <w:shd w:val="pct10" w:color="808080" w:fill="auto"/>
      <w:ind w:left="884" w:right="601" w:hanging="283"/>
    </w:pPr>
    <w:rPr>
      <w:spacing w:val="-5"/>
      <w:szCs w:val="20"/>
      <w:lang w:val="en-US" w:eastAsia="en-US"/>
    </w:rPr>
  </w:style>
  <w:style w:type="paragraph" w:customStyle="1" w:styleId="BlockQuotationFirst">
    <w:name w:val="Block Quotation First"/>
    <w:basedOn w:val="Normal"/>
    <w:next w:val="BlockQuotation"/>
    <w:rsid w:val="00A709CE"/>
    <w:pPr>
      <w:keepNext/>
      <w:keepLines/>
      <w:pBdr>
        <w:top w:val="single" w:sz="6" w:space="6" w:color="FFFFFF"/>
        <w:left w:val="single" w:sz="6" w:space="6" w:color="FFFFFF"/>
        <w:right w:val="single" w:sz="6" w:space="6" w:color="FFFFFF"/>
      </w:pBdr>
      <w:shd w:val="pct10" w:color="auto" w:fill="auto"/>
      <w:spacing w:after="0"/>
      <w:ind w:left="482" w:right="482" w:firstLine="62"/>
    </w:pPr>
    <w:rPr>
      <w:b/>
      <w:spacing w:val="-10"/>
      <w:position w:val="16"/>
      <w:sz w:val="21"/>
      <w:szCs w:val="20"/>
      <w:lang w:val="en-US" w:eastAsia="en-US"/>
    </w:rPr>
  </w:style>
  <w:style w:type="paragraph" w:styleId="BodyTextIndent">
    <w:name w:val="Body Text Indent"/>
    <w:basedOn w:val="Normal"/>
    <w:link w:val="BodyTextIndentChar"/>
    <w:rsid w:val="00A709CE"/>
    <w:pPr>
      <w:ind w:left="567"/>
    </w:pPr>
    <w:rPr>
      <w:spacing w:val="-5"/>
      <w:szCs w:val="20"/>
      <w:lang w:val="en-US" w:eastAsia="en-US"/>
    </w:rPr>
  </w:style>
  <w:style w:type="paragraph" w:styleId="Caption">
    <w:name w:val="caption"/>
    <w:basedOn w:val="Normal"/>
    <w:next w:val="Normal"/>
    <w:qFormat/>
    <w:rsid w:val="00A709CE"/>
    <w:rPr>
      <w:spacing w:val="-5"/>
      <w:szCs w:val="20"/>
      <w:lang w:val="en-US" w:eastAsia="en-US"/>
    </w:rPr>
  </w:style>
  <w:style w:type="paragraph" w:customStyle="1" w:styleId="ChapterLabel">
    <w:name w:val="Chapter Label"/>
    <w:basedOn w:val="Normal"/>
    <w:next w:val="Normal"/>
    <w:rsid w:val="00A709CE"/>
    <w:pPr>
      <w:keepNext/>
      <w:pageBreakBefore/>
      <w:framePr w:w="2722" w:h="2268" w:hRule="exact" w:hSpace="181" w:vSpace="181" w:wrap="notBeside" w:vAnchor="page" w:hAnchor="page" w:x="8619" w:y="959"/>
      <w:shd w:val="pct20" w:color="auto" w:fill="auto"/>
      <w:spacing w:line="480" w:lineRule="exact"/>
      <w:jc w:val="center"/>
    </w:pPr>
    <w:rPr>
      <w:rFonts w:ascii="Arial" w:hAnsi="Arial"/>
      <w:b/>
      <w:spacing w:val="-20"/>
      <w:position w:val="-4"/>
      <w:sz w:val="36"/>
      <w:szCs w:val="20"/>
      <w:lang w:val="en-US" w:eastAsia="en-US"/>
    </w:rPr>
  </w:style>
  <w:style w:type="paragraph" w:customStyle="1" w:styleId="ChapterNumber">
    <w:name w:val="Chapter Number"/>
    <w:basedOn w:val="Normal"/>
    <w:next w:val="Normal"/>
    <w:rsid w:val="00A709CE"/>
    <w:pPr>
      <w:framePr w:w="2722" w:h="2268" w:hRule="exact" w:hSpace="181" w:vSpace="181" w:wrap="notBeside" w:vAnchor="page" w:hAnchor="page" w:x="8619" w:y="959"/>
      <w:shd w:val="pct20" w:color="auto" w:fill="auto"/>
      <w:spacing w:line="1560" w:lineRule="exact"/>
      <w:jc w:val="center"/>
    </w:pPr>
    <w:rPr>
      <w:rFonts w:ascii="Arial" w:hAnsi="Arial"/>
      <w:color w:val="FFFFFF"/>
      <w:spacing w:val="-5"/>
      <w:position w:val="-32"/>
      <w:sz w:val="160"/>
      <w:szCs w:val="20"/>
      <w:lang w:val="en-US" w:eastAsia="en-US"/>
    </w:rPr>
  </w:style>
  <w:style w:type="character" w:customStyle="1" w:styleId="Emphasis1">
    <w:name w:val="Emphasis1"/>
    <w:rPr>
      <w:i/>
    </w:rPr>
  </w:style>
  <w:style w:type="character" w:styleId="EndnoteReference">
    <w:name w:val="endnote reference"/>
    <w:semiHidden/>
    <w:rsid w:val="00A709CE"/>
    <w:rPr>
      <w:sz w:val="18"/>
      <w:vertAlign w:val="superscript"/>
    </w:rPr>
  </w:style>
  <w:style w:type="paragraph" w:styleId="EndnoteText">
    <w:name w:val="endnote text"/>
    <w:basedOn w:val="Normal"/>
    <w:semiHidden/>
    <w:rsid w:val="00A709CE"/>
    <w:pPr>
      <w:tabs>
        <w:tab w:val="left" w:pos="187"/>
      </w:tabs>
      <w:spacing w:after="120" w:line="220" w:lineRule="exact"/>
      <w:ind w:left="187" w:hanging="187"/>
    </w:pPr>
    <w:rPr>
      <w:spacing w:val="-5"/>
      <w:sz w:val="18"/>
      <w:szCs w:val="20"/>
      <w:lang w:val="en-US" w:eastAsia="en-US"/>
    </w:rPr>
  </w:style>
  <w:style w:type="paragraph" w:customStyle="1" w:styleId="Footer1">
    <w:name w:val="Footer1"/>
    <w:basedOn w:val="Normal"/>
    <w:next w:val="Footer"/>
    <w:pPr>
      <w:keepLines/>
      <w:pBdr>
        <w:top w:val="single" w:sz="6" w:space="3" w:color="auto"/>
      </w:pBdr>
      <w:tabs>
        <w:tab w:val="right" w:pos="7938"/>
      </w:tabs>
    </w:pPr>
    <w:rPr>
      <w:rFonts w:ascii="Arial" w:hAnsi="Arial"/>
    </w:rPr>
  </w:style>
  <w:style w:type="paragraph" w:styleId="Footer">
    <w:name w:val="footer"/>
    <w:basedOn w:val="Normal"/>
    <w:rsid w:val="00A709CE"/>
    <w:pPr>
      <w:keepLines/>
      <w:pBdr>
        <w:top w:val="single" w:sz="6" w:space="3" w:color="auto"/>
      </w:pBdr>
      <w:tabs>
        <w:tab w:val="right" w:pos="7938"/>
      </w:tabs>
    </w:pPr>
    <w:rPr>
      <w:rFonts w:ascii="Arial" w:hAnsi="Arial"/>
      <w:spacing w:val="-5"/>
      <w:szCs w:val="20"/>
      <w:lang w:val="en-US" w:eastAsia="en-US"/>
    </w:rPr>
  </w:style>
  <w:style w:type="paragraph" w:customStyle="1" w:styleId="FooterEven">
    <w:name w:val="Footer Even"/>
    <w:basedOn w:val="Footer"/>
    <w:rsid w:val="00A709CE"/>
  </w:style>
  <w:style w:type="paragraph" w:customStyle="1" w:styleId="FooterFirst">
    <w:name w:val="Footer First"/>
    <w:basedOn w:val="Footer"/>
    <w:rsid w:val="00A709CE"/>
    <w:rPr>
      <w:spacing w:val="-10"/>
    </w:rPr>
  </w:style>
  <w:style w:type="paragraph" w:customStyle="1" w:styleId="FooterOdd">
    <w:name w:val="Footer Odd"/>
    <w:basedOn w:val="Footer"/>
    <w:rsid w:val="00A709CE"/>
    <w:pPr>
      <w:tabs>
        <w:tab w:val="right" w:pos="0"/>
      </w:tabs>
    </w:pPr>
  </w:style>
  <w:style w:type="paragraph" w:customStyle="1" w:styleId="FootnoteBase">
    <w:name w:val="Footnote Base"/>
    <w:basedOn w:val="Normal"/>
    <w:rsid w:val="00A709CE"/>
    <w:pPr>
      <w:spacing w:before="240"/>
    </w:pPr>
    <w:rPr>
      <w:spacing w:val="-5"/>
      <w:sz w:val="18"/>
      <w:szCs w:val="20"/>
      <w:lang w:val="en-US" w:eastAsia="en-US"/>
    </w:rPr>
  </w:style>
  <w:style w:type="character" w:styleId="FootnoteReference">
    <w:name w:val="footnote reference"/>
    <w:semiHidden/>
    <w:rsid w:val="00A709CE"/>
    <w:rPr>
      <w:sz w:val="18"/>
      <w:vertAlign w:val="superscript"/>
    </w:rPr>
  </w:style>
  <w:style w:type="paragraph" w:styleId="FootnoteText">
    <w:name w:val="footnote text"/>
    <w:basedOn w:val="FootnoteBase"/>
    <w:semiHidden/>
    <w:rsid w:val="00A709CE"/>
    <w:pPr>
      <w:spacing w:after="120"/>
    </w:pPr>
  </w:style>
  <w:style w:type="paragraph" w:customStyle="1" w:styleId="Header1">
    <w:name w:val="Header1"/>
    <w:basedOn w:val="Normal"/>
    <w:next w:val="Header"/>
    <w:pPr>
      <w:keepLines/>
      <w:tabs>
        <w:tab w:val="center" w:pos="4320"/>
        <w:tab w:val="right" w:pos="8640"/>
      </w:tabs>
      <w:ind w:right="2835"/>
      <w:jc w:val="left"/>
    </w:pPr>
    <w:rPr>
      <w:rFonts w:ascii="Arial" w:hAnsi="Arial"/>
      <w:caps/>
      <w:spacing w:val="30"/>
      <w:sz w:val="14"/>
    </w:rPr>
  </w:style>
  <w:style w:type="paragraph" w:styleId="Header">
    <w:name w:val="header"/>
    <w:basedOn w:val="Normal"/>
    <w:rsid w:val="00A709CE"/>
    <w:pPr>
      <w:keepLines/>
      <w:tabs>
        <w:tab w:val="center" w:pos="4320"/>
        <w:tab w:val="right" w:pos="8640"/>
      </w:tabs>
      <w:ind w:right="2835"/>
    </w:pPr>
    <w:rPr>
      <w:rFonts w:ascii="Arial" w:hAnsi="Arial"/>
      <w:caps/>
      <w:spacing w:val="30"/>
      <w:sz w:val="14"/>
      <w:szCs w:val="20"/>
      <w:lang w:val="en-US" w:eastAsia="en-US"/>
    </w:rPr>
  </w:style>
  <w:style w:type="paragraph" w:customStyle="1" w:styleId="HeaderBase">
    <w:name w:val="Header Base"/>
    <w:basedOn w:val="Normal"/>
    <w:rsid w:val="00A709CE"/>
    <w:pPr>
      <w:keepLines/>
      <w:tabs>
        <w:tab w:val="center" w:pos="4320"/>
        <w:tab w:val="right" w:pos="8640"/>
      </w:tabs>
    </w:pPr>
    <w:rPr>
      <w:spacing w:val="-5"/>
      <w:szCs w:val="20"/>
      <w:lang w:val="en-US" w:eastAsia="en-US"/>
    </w:rPr>
  </w:style>
  <w:style w:type="paragraph" w:customStyle="1" w:styleId="HeaderEven">
    <w:name w:val="Header Even"/>
    <w:basedOn w:val="Header"/>
    <w:rsid w:val="00A709CE"/>
  </w:style>
  <w:style w:type="paragraph" w:customStyle="1" w:styleId="HeaderFirst">
    <w:name w:val="Header First"/>
    <w:basedOn w:val="Header"/>
    <w:rsid w:val="00A709CE"/>
    <w:pPr>
      <w:tabs>
        <w:tab w:val="clear" w:pos="8640"/>
      </w:tabs>
    </w:pPr>
    <w:rPr>
      <w:b/>
    </w:rPr>
  </w:style>
  <w:style w:type="paragraph" w:customStyle="1" w:styleId="HeaderOdd">
    <w:name w:val="Header Odd"/>
    <w:basedOn w:val="Header"/>
    <w:rsid w:val="00A709CE"/>
    <w:pPr>
      <w:tabs>
        <w:tab w:val="right" w:pos="0"/>
      </w:tabs>
      <w:jc w:val="right"/>
    </w:pPr>
  </w:style>
  <w:style w:type="paragraph" w:customStyle="1" w:styleId="HeadingBase">
    <w:name w:val="Heading Base"/>
    <w:basedOn w:val="Normal"/>
    <w:next w:val="Normal"/>
    <w:rsid w:val="00A709CE"/>
    <w:pPr>
      <w:keepNext/>
      <w:spacing w:before="240" w:after="120"/>
    </w:pPr>
    <w:rPr>
      <w:b/>
      <w:spacing w:val="-5"/>
      <w:kern w:val="28"/>
      <w:sz w:val="36"/>
      <w:szCs w:val="20"/>
      <w:lang w:val="en-US" w:eastAsia="en-US"/>
    </w:rPr>
  </w:style>
  <w:style w:type="paragraph" w:styleId="Index1">
    <w:name w:val="index 1"/>
    <w:basedOn w:val="Normal"/>
    <w:uiPriority w:val="99"/>
    <w:semiHidden/>
    <w:rsid w:val="00A709CE"/>
    <w:pPr>
      <w:tabs>
        <w:tab w:val="right" w:leader="dot" w:pos="2088"/>
      </w:tabs>
      <w:spacing w:line="240" w:lineRule="atLeast"/>
      <w:ind w:left="720" w:hanging="720"/>
    </w:pPr>
    <w:rPr>
      <w:rFonts w:ascii="Arial" w:hAnsi="Arial"/>
      <w:spacing w:val="-5"/>
      <w:sz w:val="15"/>
      <w:szCs w:val="20"/>
      <w:lang w:val="en-US" w:eastAsia="en-US"/>
    </w:rPr>
  </w:style>
  <w:style w:type="paragraph" w:styleId="Index2">
    <w:name w:val="index 2"/>
    <w:basedOn w:val="Normal"/>
    <w:uiPriority w:val="99"/>
    <w:semiHidden/>
    <w:rsid w:val="00A709CE"/>
    <w:pPr>
      <w:tabs>
        <w:tab w:val="right" w:leader="dot" w:pos="2088"/>
      </w:tabs>
      <w:spacing w:line="240" w:lineRule="atLeast"/>
      <w:ind w:left="180"/>
    </w:pPr>
    <w:rPr>
      <w:rFonts w:ascii="Arial" w:hAnsi="Arial"/>
      <w:spacing w:val="-5"/>
      <w:sz w:val="15"/>
      <w:szCs w:val="20"/>
      <w:lang w:val="en-US" w:eastAsia="en-US"/>
    </w:rPr>
  </w:style>
  <w:style w:type="paragraph" w:styleId="Index3">
    <w:name w:val="index 3"/>
    <w:basedOn w:val="Normal"/>
    <w:semiHidden/>
    <w:rsid w:val="00A709CE"/>
    <w:pPr>
      <w:tabs>
        <w:tab w:val="right" w:leader="dot" w:pos="2088"/>
      </w:tabs>
      <w:spacing w:line="240" w:lineRule="atLeast"/>
      <w:ind w:left="180"/>
    </w:pPr>
    <w:rPr>
      <w:spacing w:val="-5"/>
      <w:sz w:val="18"/>
      <w:szCs w:val="20"/>
      <w:lang w:val="en-US" w:eastAsia="en-US"/>
    </w:rPr>
  </w:style>
  <w:style w:type="paragraph" w:styleId="Index4">
    <w:name w:val="index 4"/>
    <w:basedOn w:val="Normal"/>
    <w:semiHidden/>
    <w:rsid w:val="00A709CE"/>
    <w:pPr>
      <w:tabs>
        <w:tab w:val="right" w:pos="2088"/>
      </w:tabs>
      <w:spacing w:line="240" w:lineRule="atLeast"/>
      <w:ind w:left="180"/>
    </w:pPr>
    <w:rPr>
      <w:spacing w:val="-5"/>
      <w:sz w:val="18"/>
      <w:szCs w:val="20"/>
      <w:lang w:val="en-US" w:eastAsia="en-US"/>
    </w:rPr>
  </w:style>
  <w:style w:type="paragraph" w:styleId="Index5">
    <w:name w:val="index 5"/>
    <w:basedOn w:val="Normal"/>
    <w:semiHidden/>
    <w:rsid w:val="00A709CE"/>
    <w:pPr>
      <w:tabs>
        <w:tab w:val="right" w:pos="2088"/>
      </w:tabs>
      <w:spacing w:line="240" w:lineRule="atLeast"/>
      <w:ind w:left="180"/>
    </w:pPr>
    <w:rPr>
      <w:spacing w:val="-5"/>
      <w:sz w:val="18"/>
      <w:szCs w:val="20"/>
      <w:lang w:val="en-US" w:eastAsia="en-US"/>
    </w:rPr>
  </w:style>
  <w:style w:type="paragraph" w:customStyle="1" w:styleId="IndexBase">
    <w:name w:val="Index Base"/>
    <w:basedOn w:val="Normal"/>
    <w:rsid w:val="00A709CE"/>
    <w:pPr>
      <w:tabs>
        <w:tab w:val="right" w:pos="3960"/>
      </w:tabs>
      <w:spacing w:line="240" w:lineRule="atLeast"/>
    </w:pPr>
    <w:rPr>
      <w:spacing w:val="-5"/>
      <w:sz w:val="18"/>
      <w:szCs w:val="20"/>
      <w:lang w:val="en-US" w:eastAsia="en-US"/>
    </w:rPr>
  </w:style>
  <w:style w:type="paragraph" w:styleId="IndexHeading">
    <w:name w:val="index heading"/>
    <w:basedOn w:val="Normal"/>
    <w:next w:val="Index1"/>
    <w:semiHidden/>
    <w:rsid w:val="00A709CE"/>
    <w:pPr>
      <w:keepNext/>
      <w:spacing w:line="480" w:lineRule="exact"/>
    </w:pPr>
    <w:rPr>
      <w:rFonts w:ascii="Arial" w:hAnsi="Arial"/>
      <w:b/>
      <w:color w:val="000000"/>
      <w:spacing w:val="-5"/>
      <w:kern w:val="28"/>
      <w:position w:val="-6"/>
      <w:sz w:val="36"/>
      <w:szCs w:val="20"/>
      <w:lang w:val="en-US" w:eastAsia="en-US"/>
    </w:rPr>
  </w:style>
  <w:style w:type="character" w:styleId="LineNumber">
    <w:name w:val="line number"/>
    <w:rsid w:val="00A709CE"/>
    <w:rPr>
      <w:rFonts w:ascii="Arial" w:hAnsi="Arial"/>
      <w:sz w:val="18"/>
    </w:rPr>
  </w:style>
  <w:style w:type="paragraph" w:styleId="List2">
    <w:name w:val="List 2"/>
    <w:basedOn w:val="List"/>
    <w:autoRedefine/>
    <w:rsid w:val="00A709CE"/>
    <w:pPr>
      <w:ind w:left="1077"/>
    </w:pPr>
  </w:style>
  <w:style w:type="paragraph" w:styleId="List3">
    <w:name w:val="List 3"/>
    <w:basedOn w:val="List"/>
    <w:autoRedefine/>
    <w:rsid w:val="00A709CE"/>
    <w:pPr>
      <w:ind w:left="1434"/>
    </w:pPr>
  </w:style>
  <w:style w:type="paragraph" w:styleId="List4">
    <w:name w:val="List 4"/>
    <w:basedOn w:val="List"/>
    <w:autoRedefine/>
    <w:rsid w:val="00A709CE"/>
    <w:pPr>
      <w:ind w:left="1792"/>
    </w:pPr>
  </w:style>
  <w:style w:type="paragraph" w:styleId="List5">
    <w:name w:val="List 5"/>
    <w:basedOn w:val="List"/>
    <w:autoRedefine/>
    <w:rsid w:val="00A709CE"/>
    <w:pPr>
      <w:ind w:left="2149"/>
    </w:pPr>
  </w:style>
  <w:style w:type="paragraph" w:styleId="ListBullet2">
    <w:name w:val="List Bullet 2"/>
    <w:basedOn w:val="ListBullet"/>
    <w:autoRedefine/>
    <w:rsid w:val="00A709CE"/>
    <w:pPr>
      <w:numPr>
        <w:numId w:val="94"/>
      </w:numPr>
    </w:pPr>
  </w:style>
  <w:style w:type="paragraph" w:styleId="ListBullet3">
    <w:name w:val="List Bullet 3"/>
    <w:basedOn w:val="ListBullet"/>
    <w:autoRedefine/>
    <w:rsid w:val="00A709CE"/>
    <w:pPr>
      <w:numPr>
        <w:numId w:val="95"/>
      </w:numPr>
    </w:pPr>
  </w:style>
  <w:style w:type="paragraph" w:styleId="ListBullet4">
    <w:name w:val="List Bullet 4"/>
    <w:basedOn w:val="ListBullet"/>
    <w:autoRedefine/>
    <w:rsid w:val="00A709CE"/>
    <w:pPr>
      <w:numPr>
        <w:numId w:val="96"/>
      </w:numPr>
    </w:pPr>
  </w:style>
  <w:style w:type="paragraph" w:styleId="ListContinue">
    <w:name w:val="List Continue"/>
    <w:basedOn w:val="Normal"/>
    <w:autoRedefine/>
    <w:rsid w:val="00A709CE"/>
    <w:pPr>
      <w:spacing w:after="160"/>
      <w:ind w:left="720"/>
    </w:pPr>
  </w:style>
  <w:style w:type="paragraph" w:styleId="ListContinue2">
    <w:name w:val="List Continue 2"/>
    <w:basedOn w:val="ListContinue"/>
    <w:autoRedefine/>
    <w:rsid w:val="00A709CE"/>
    <w:pPr>
      <w:ind w:left="1077"/>
    </w:pPr>
  </w:style>
  <w:style w:type="paragraph" w:styleId="ListContinue3">
    <w:name w:val="List Continue 3"/>
    <w:basedOn w:val="ListContinue"/>
    <w:autoRedefine/>
    <w:rsid w:val="00A709CE"/>
    <w:pPr>
      <w:ind w:left="1435"/>
    </w:pPr>
  </w:style>
  <w:style w:type="paragraph" w:styleId="ListContinue4">
    <w:name w:val="List Continue 4"/>
    <w:basedOn w:val="ListContinue"/>
    <w:autoRedefine/>
    <w:rsid w:val="00A709CE"/>
    <w:pPr>
      <w:ind w:left="1792"/>
    </w:pPr>
  </w:style>
  <w:style w:type="paragraph" w:styleId="ListContinue5">
    <w:name w:val="List Continue 5"/>
    <w:basedOn w:val="ListContinue"/>
    <w:autoRedefine/>
    <w:rsid w:val="00A709CE"/>
    <w:pPr>
      <w:ind w:left="2155"/>
    </w:pPr>
  </w:style>
  <w:style w:type="paragraph" w:styleId="ListNumber">
    <w:name w:val="List Number"/>
    <w:basedOn w:val="List"/>
    <w:autoRedefine/>
    <w:rsid w:val="00A709CE"/>
    <w:pPr>
      <w:numPr>
        <w:numId w:val="132"/>
      </w:numPr>
    </w:pPr>
  </w:style>
  <w:style w:type="paragraph" w:styleId="ListNumber2">
    <w:name w:val="List Number 2"/>
    <w:basedOn w:val="List"/>
    <w:autoRedefine/>
    <w:rsid w:val="00A709CE"/>
    <w:pPr>
      <w:numPr>
        <w:numId w:val="99"/>
      </w:numPr>
      <w:tabs>
        <w:tab w:val="left" w:pos="1080"/>
      </w:tabs>
    </w:pPr>
  </w:style>
  <w:style w:type="paragraph" w:styleId="ListNumber3">
    <w:name w:val="List Number 3"/>
    <w:basedOn w:val="List"/>
    <w:rsid w:val="00A709CE"/>
    <w:pPr>
      <w:numPr>
        <w:numId w:val="160"/>
      </w:numPr>
      <w:tabs>
        <w:tab w:val="left" w:pos="1440"/>
      </w:tabs>
      <w:contextualSpacing/>
    </w:pPr>
  </w:style>
  <w:style w:type="paragraph" w:styleId="ListNumber4">
    <w:name w:val="List Number 4"/>
    <w:basedOn w:val="List"/>
    <w:rsid w:val="00A709CE"/>
    <w:pPr>
      <w:numPr>
        <w:numId w:val="161"/>
      </w:numPr>
      <w:contextualSpacing/>
    </w:pPr>
  </w:style>
  <w:style w:type="paragraph" w:styleId="ListNumber5">
    <w:name w:val="List Number 5"/>
    <w:basedOn w:val="List"/>
    <w:rsid w:val="00A709CE"/>
    <w:pPr>
      <w:numPr>
        <w:numId w:val="162"/>
      </w:numPr>
      <w:contextualSpacing/>
    </w:pPr>
  </w:style>
  <w:style w:type="paragraph" w:styleId="MacroText">
    <w:name w:val="macro"/>
    <w:basedOn w:val="Normal"/>
    <w:semiHidden/>
    <w:rsid w:val="00A709CE"/>
    <w:pPr>
      <w:spacing w:after="120"/>
    </w:pPr>
    <w:rPr>
      <w:rFonts w:ascii="Courier New" w:hAnsi="Courier New"/>
      <w:spacing w:val="-5"/>
      <w:szCs w:val="20"/>
      <w:lang w:val="en-US" w:eastAsia="en-US"/>
    </w:rPr>
  </w:style>
  <w:style w:type="character" w:styleId="PageNumber">
    <w:name w:val="page number"/>
    <w:rsid w:val="00A709CE"/>
    <w:rPr>
      <w:rFonts w:ascii="Arial" w:hAnsi="Arial"/>
      <w:b/>
    </w:rPr>
  </w:style>
  <w:style w:type="paragraph" w:customStyle="1" w:styleId="Picture">
    <w:name w:val="Picture"/>
    <w:basedOn w:val="Normal"/>
    <w:next w:val="Caption"/>
    <w:rsid w:val="00A709CE"/>
    <w:pPr>
      <w:keepNext/>
    </w:pPr>
    <w:rPr>
      <w:spacing w:val="-5"/>
      <w:szCs w:val="20"/>
      <w:lang w:val="en-US" w:eastAsia="en-US"/>
    </w:rPr>
  </w:style>
  <w:style w:type="paragraph" w:customStyle="1" w:styleId="TOCLabel">
    <w:name w:val="TOC Label"/>
    <w:basedOn w:val="Normal"/>
    <w:next w:val="Normal"/>
    <w:rsid w:val="00A709CE"/>
    <w:pPr>
      <w:spacing w:line="640" w:lineRule="atLeast"/>
    </w:pPr>
    <w:rPr>
      <w:b/>
      <w:caps/>
      <w:spacing w:val="60"/>
      <w:sz w:val="15"/>
      <w:szCs w:val="20"/>
      <w:lang w:val="en-US" w:eastAsia="en-US"/>
    </w:rPr>
  </w:style>
  <w:style w:type="paragraph" w:styleId="TOCHeading">
    <w:name w:val="TOC Heading"/>
    <w:basedOn w:val="Normal"/>
    <w:next w:val="Normal"/>
    <w:qFormat/>
    <w:rsid w:val="00A709CE"/>
    <w:pPr>
      <w:spacing w:before="2040" w:after="360" w:line="480" w:lineRule="atLeast"/>
    </w:pPr>
    <w:rPr>
      <w:rFonts w:ascii="Arial" w:hAnsi="Arial"/>
      <w:b/>
      <w:color w:val="808080"/>
      <w:spacing w:val="-35"/>
      <w:sz w:val="48"/>
      <w:szCs w:val="20"/>
      <w:lang w:val="en-US" w:eastAsia="en-US"/>
    </w:rPr>
  </w:style>
  <w:style w:type="paragraph" w:styleId="Subtitle">
    <w:name w:val="Subtitle"/>
    <w:basedOn w:val="Title"/>
    <w:next w:val="Normal"/>
    <w:qFormat/>
    <w:rsid w:val="00A709CE"/>
    <w:pPr>
      <w:pBdr>
        <w:bottom w:val="none" w:sz="0" w:space="0" w:color="auto"/>
      </w:pBdr>
      <w:spacing w:before="1940" w:after="0" w:line="200" w:lineRule="atLeast"/>
    </w:pPr>
    <w:rPr>
      <w:rFonts w:ascii="Times New Roman" w:hAnsi="Times New Roman"/>
      <w:caps/>
      <w:color w:val="auto"/>
      <w:spacing w:val="30"/>
      <w:sz w:val="18"/>
    </w:rPr>
  </w:style>
  <w:style w:type="paragraph" w:styleId="Title">
    <w:name w:val="Title"/>
    <w:basedOn w:val="HeadingBase"/>
    <w:qFormat/>
    <w:rsid w:val="00A709CE"/>
    <w:pPr>
      <w:pBdr>
        <w:bottom w:val="single" w:sz="6" w:space="14" w:color="808080"/>
      </w:pBdr>
      <w:spacing w:before="100" w:after="3600" w:line="600" w:lineRule="exact"/>
      <w:jc w:val="center"/>
    </w:pPr>
    <w:rPr>
      <w:rFonts w:ascii="Arial" w:hAnsi="Arial"/>
      <w:color w:val="808080"/>
      <w:spacing w:val="-35"/>
      <w:sz w:val="48"/>
    </w:rPr>
  </w:style>
  <w:style w:type="paragraph" w:customStyle="1" w:styleId="CoverSubtitle">
    <w:name w:val="Cover Subtitle"/>
    <w:basedOn w:val="Normal"/>
    <w:next w:val="CoverAuthor"/>
    <w:rsid w:val="00A709CE"/>
    <w:pPr>
      <w:keepNext/>
      <w:pBdr>
        <w:top w:val="single" w:sz="6" w:space="1" w:color="auto"/>
      </w:pBdr>
      <w:spacing w:after="5280" w:line="480" w:lineRule="exact"/>
    </w:pPr>
    <w:rPr>
      <w:spacing w:val="-15"/>
      <w:kern w:val="28"/>
      <w:sz w:val="44"/>
      <w:szCs w:val="20"/>
      <w:lang w:val="en-US" w:eastAsia="en-US"/>
    </w:rPr>
  </w:style>
  <w:style w:type="paragraph" w:customStyle="1" w:styleId="CoverAuthor">
    <w:name w:val="Cover Author"/>
    <w:basedOn w:val="CoverTitle"/>
    <w:next w:val="CoverTitle"/>
    <w:rsid w:val="00A709CE"/>
    <w:pPr>
      <w:spacing w:line="240" w:lineRule="auto"/>
    </w:pPr>
    <w:rPr>
      <w:b/>
      <w:spacing w:val="0"/>
      <w:kern w:val="0"/>
      <w:position w:val="0"/>
      <w:sz w:val="40"/>
    </w:rPr>
  </w:style>
  <w:style w:type="paragraph" w:customStyle="1" w:styleId="CoverTitle">
    <w:name w:val="Cover Title"/>
    <w:basedOn w:val="HeadingBase"/>
    <w:next w:val="Normal"/>
    <w:rsid w:val="00A709CE"/>
    <w:pPr>
      <w:keepNext w:val="0"/>
      <w:pBdr>
        <w:top w:val="single" w:sz="6" w:space="31" w:color="FFFFFF"/>
        <w:left w:val="single" w:sz="6" w:space="31" w:color="FFFFFF"/>
        <w:bottom w:val="single" w:sz="6" w:space="31" w:color="FFFFFF"/>
        <w:right w:val="single" w:sz="6" w:space="31" w:color="FFFFFF"/>
      </w:pBdr>
      <w:shd w:val="pct10" w:color="auto" w:fill="auto"/>
      <w:suppressAutoHyphens/>
      <w:spacing w:before="0" w:after="0" w:line="960" w:lineRule="exact"/>
      <w:ind w:left="454" w:right="454"/>
      <w:jc w:val="right"/>
    </w:pPr>
    <w:rPr>
      <w:b w:val="0"/>
      <w:spacing w:val="-70"/>
      <w:position w:val="6"/>
      <w:sz w:val="96"/>
    </w:rPr>
  </w:style>
  <w:style w:type="character" w:customStyle="1" w:styleId="Superscript">
    <w:name w:val="Superscript"/>
    <w:rsid w:val="00A709CE"/>
    <w:rPr>
      <w:position w:val="0"/>
      <w:vertAlign w:val="superscript"/>
    </w:rPr>
  </w:style>
  <w:style w:type="paragraph" w:styleId="TableofAuthorities">
    <w:name w:val="table of authorities"/>
    <w:basedOn w:val="Normal"/>
    <w:semiHidden/>
    <w:rsid w:val="00A709CE"/>
    <w:pPr>
      <w:tabs>
        <w:tab w:val="right" w:leader="dot" w:pos="8640"/>
      </w:tabs>
    </w:pPr>
    <w:rPr>
      <w:spacing w:val="-5"/>
      <w:szCs w:val="20"/>
      <w:lang w:val="en-US" w:eastAsia="en-US"/>
    </w:rPr>
  </w:style>
  <w:style w:type="paragraph" w:styleId="TableofFigures">
    <w:name w:val="table of figures"/>
    <w:basedOn w:val="Normal"/>
    <w:semiHidden/>
    <w:rsid w:val="00A709CE"/>
    <w:pPr>
      <w:tabs>
        <w:tab w:val="right" w:leader="dot" w:pos="8640"/>
      </w:tabs>
      <w:ind w:left="720" w:hanging="720"/>
    </w:pPr>
    <w:rPr>
      <w:spacing w:val="-5"/>
      <w:szCs w:val="20"/>
      <w:lang w:val="en-US" w:eastAsia="en-US"/>
    </w:rPr>
  </w:style>
  <w:style w:type="paragraph" w:styleId="TOAHeading">
    <w:name w:val="toa heading"/>
    <w:basedOn w:val="Normal"/>
    <w:next w:val="Normal"/>
    <w:semiHidden/>
    <w:rsid w:val="00A709CE"/>
    <w:pPr>
      <w:pBdr>
        <w:top w:val="single" w:sz="24" w:space="1" w:color="auto"/>
        <w:between w:val="single" w:sz="24" w:space="1" w:color="auto"/>
      </w:pBdr>
      <w:tabs>
        <w:tab w:val="right" w:pos="4740"/>
      </w:tabs>
      <w:spacing w:before="60" w:after="60" w:line="360" w:lineRule="exact"/>
      <w:jc w:val="center"/>
    </w:pPr>
    <w:rPr>
      <w:b/>
      <w:spacing w:val="-10"/>
      <w:position w:val="2"/>
      <w:sz w:val="22"/>
      <w:szCs w:val="20"/>
      <w:lang w:val="en-US" w:eastAsia="en-US"/>
    </w:rPr>
  </w:style>
  <w:style w:type="paragraph" w:styleId="TOC1">
    <w:name w:val="toc 1"/>
    <w:basedOn w:val="Normal"/>
    <w:autoRedefine/>
    <w:uiPriority w:val="39"/>
    <w:rsid w:val="00A709CE"/>
    <w:pPr>
      <w:keepNext/>
      <w:keepLines/>
      <w:tabs>
        <w:tab w:val="right" w:pos="9060"/>
      </w:tabs>
      <w:spacing w:before="240" w:after="0" w:line="320" w:lineRule="atLeast"/>
    </w:pPr>
    <w:rPr>
      <w:rFonts w:ascii="Arial" w:hAnsi="Arial"/>
      <w:b/>
      <w:spacing w:val="-5"/>
      <w:szCs w:val="20"/>
      <w:lang w:val="en-US" w:eastAsia="en-US"/>
    </w:rPr>
  </w:style>
  <w:style w:type="paragraph" w:styleId="TOC2">
    <w:name w:val="toc 2"/>
    <w:basedOn w:val="Normal"/>
    <w:autoRedefine/>
    <w:uiPriority w:val="39"/>
    <w:rsid w:val="00A709CE"/>
    <w:pPr>
      <w:tabs>
        <w:tab w:val="right" w:pos="9060"/>
      </w:tabs>
      <w:spacing w:after="0" w:line="320" w:lineRule="atLeast"/>
    </w:pPr>
    <w:rPr>
      <w:rFonts w:ascii="Arial" w:hAnsi="Arial"/>
      <w:b/>
      <w:spacing w:val="-5"/>
      <w:sz w:val="15"/>
      <w:szCs w:val="20"/>
      <w:lang w:val="en-US" w:eastAsia="en-US"/>
    </w:rPr>
  </w:style>
  <w:style w:type="paragraph" w:customStyle="1" w:styleId="TitleAddress">
    <w:name w:val="Title Address"/>
    <w:basedOn w:val="Normal"/>
    <w:rsid w:val="00A709CE"/>
    <w:pPr>
      <w:jc w:val="center"/>
    </w:pPr>
    <w:rPr>
      <w:spacing w:val="-3"/>
      <w:szCs w:val="20"/>
      <w:lang w:val="en-US" w:eastAsia="en-US"/>
    </w:rPr>
  </w:style>
  <w:style w:type="paragraph" w:customStyle="1" w:styleId="BlockIcon">
    <w:name w:val="Block Icon"/>
    <w:basedOn w:val="Normal"/>
    <w:rsid w:val="00A709CE"/>
    <w:pPr>
      <w:framePr w:w="709" w:h="709" w:hRule="exact" w:hSpace="181" w:vSpace="181" w:wrap="around" w:vAnchor="text" w:hAnchor="margin" w:x="-1133" w:y="1"/>
      <w:shd w:val="pct30" w:color="auto" w:fill="auto"/>
      <w:spacing w:before="60" w:line="600" w:lineRule="exact"/>
      <w:jc w:val="center"/>
    </w:pPr>
    <w:rPr>
      <w:rFonts w:ascii="Wingdings" w:hAnsi="Wingdings"/>
      <w:b/>
      <w:color w:val="FFFFFF"/>
      <w:spacing w:val="-10"/>
      <w:position w:val="-10"/>
      <w:sz w:val="80"/>
      <w:szCs w:val="20"/>
      <w:lang w:val="en-US" w:eastAsia="en-US"/>
    </w:rPr>
  </w:style>
  <w:style w:type="paragraph" w:customStyle="1" w:styleId="TOCBase">
    <w:name w:val="TOC Base"/>
    <w:basedOn w:val="TOC2"/>
    <w:rsid w:val="00A709CE"/>
    <w:rPr>
      <w:b w:val="0"/>
    </w:rPr>
  </w:style>
  <w:style w:type="paragraph" w:styleId="TOC3">
    <w:name w:val="toc 3"/>
    <w:basedOn w:val="Normal"/>
    <w:next w:val="Normal"/>
    <w:autoRedefine/>
    <w:uiPriority w:val="39"/>
    <w:rsid w:val="00A709CE"/>
    <w:pPr>
      <w:tabs>
        <w:tab w:val="right" w:pos="9060"/>
      </w:tabs>
      <w:spacing w:after="0" w:line="320" w:lineRule="atLeast"/>
      <w:ind w:left="567"/>
    </w:pPr>
    <w:rPr>
      <w:rFonts w:ascii="Arial" w:hAnsi="Arial"/>
      <w:b/>
      <w:spacing w:val="-5"/>
      <w:sz w:val="15"/>
      <w:szCs w:val="20"/>
      <w:lang w:val="en-US" w:eastAsia="en-US"/>
    </w:rPr>
  </w:style>
  <w:style w:type="paragraph" w:styleId="TOC4">
    <w:name w:val="toc 4"/>
    <w:basedOn w:val="Normal"/>
    <w:next w:val="Normal"/>
    <w:autoRedefine/>
    <w:semiHidden/>
    <w:rsid w:val="00A709CE"/>
    <w:pPr>
      <w:tabs>
        <w:tab w:val="right" w:pos="9060"/>
      </w:tabs>
      <w:spacing w:after="0" w:line="320" w:lineRule="atLeast"/>
      <w:ind w:left="1134"/>
    </w:pPr>
    <w:rPr>
      <w:rFonts w:ascii="Arial" w:hAnsi="Arial"/>
      <w:b/>
      <w:spacing w:val="-5"/>
      <w:position w:val="10"/>
      <w:sz w:val="15"/>
      <w:szCs w:val="20"/>
      <w:lang w:val="en-US" w:eastAsia="en-US"/>
    </w:rPr>
  </w:style>
  <w:style w:type="paragraph" w:styleId="TOC5">
    <w:name w:val="toc 5"/>
    <w:basedOn w:val="Normal"/>
    <w:next w:val="Normal"/>
    <w:autoRedefine/>
    <w:semiHidden/>
    <w:rsid w:val="00A709CE"/>
    <w:pPr>
      <w:tabs>
        <w:tab w:val="right" w:pos="9060"/>
      </w:tabs>
      <w:spacing w:after="0" w:line="320" w:lineRule="atLeast"/>
      <w:ind w:left="1426"/>
    </w:pPr>
    <w:rPr>
      <w:rFonts w:ascii="Arial" w:hAnsi="Arial"/>
      <w:b/>
      <w:spacing w:val="-5"/>
      <w:position w:val="10"/>
      <w:sz w:val="15"/>
      <w:szCs w:val="20"/>
      <w:lang w:val="en-US" w:eastAsia="en-US"/>
    </w:rPr>
  </w:style>
  <w:style w:type="paragraph" w:styleId="TOC8">
    <w:name w:val="toc 8"/>
    <w:basedOn w:val="Normal"/>
    <w:next w:val="Normal"/>
    <w:autoRedefine/>
    <w:semiHidden/>
    <w:rsid w:val="00A709CE"/>
    <w:pPr>
      <w:tabs>
        <w:tab w:val="right" w:leader="dot" w:pos="9060"/>
      </w:tabs>
      <w:spacing w:after="0"/>
      <w:ind w:left="1123"/>
    </w:pPr>
    <w:rPr>
      <w:spacing w:val="-5"/>
      <w:szCs w:val="20"/>
      <w:lang w:val="en-US" w:eastAsia="en-US"/>
    </w:rPr>
  </w:style>
  <w:style w:type="paragraph" w:styleId="TOC6">
    <w:name w:val="toc 6"/>
    <w:basedOn w:val="Normal"/>
    <w:next w:val="Normal"/>
    <w:autoRedefine/>
    <w:semiHidden/>
    <w:rsid w:val="00A709CE"/>
    <w:pPr>
      <w:tabs>
        <w:tab w:val="right" w:leader="dot" w:pos="9060"/>
      </w:tabs>
      <w:spacing w:after="0"/>
      <w:ind w:left="799"/>
    </w:pPr>
    <w:rPr>
      <w:spacing w:val="-5"/>
      <w:szCs w:val="20"/>
      <w:lang w:val="en-US" w:eastAsia="en-US"/>
    </w:rPr>
  </w:style>
  <w:style w:type="paragraph" w:styleId="TOC7">
    <w:name w:val="toc 7"/>
    <w:basedOn w:val="Normal"/>
    <w:next w:val="Normal"/>
    <w:autoRedefine/>
    <w:semiHidden/>
    <w:rsid w:val="00A709CE"/>
    <w:pPr>
      <w:tabs>
        <w:tab w:val="right" w:leader="dot" w:pos="9060"/>
      </w:tabs>
      <w:spacing w:after="0"/>
      <w:ind w:left="958"/>
    </w:pPr>
    <w:rPr>
      <w:spacing w:val="-5"/>
      <w:szCs w:val="20"/>
      <w:lang w:val="en-US" w:eastAsia="en-US"/>
    </w:rPr>
  </w:style>
  <w:style w:type="paragraph" w:styleId="Index6">
    <w:name w:val="index 6"/>
    <w:basedOn w:val="Index1"/>
    <w:next w:val="Normal"/>
    <w:semiHidden/>
    <w:rsid w:val="00A709CE"/>
    <w:pPr>
      <w:tabs>
        <w:tab w:val="right" w:leader="dot" w:pos="1800"/>
      </w:tabs>
      <w:ind w:left="960" w:hanging="160"/>
    </w:pPr>
  </w:style>
  <w:style w:type="paragraph" w:styleId="Index7">
    <w:name w:val="index 7"/>
    <w:basedOn w:val="Index1"/>
    <w:next w:val="Normal"/>
    <w:semiHidden/>
    <w:rsid w:val="00A709CE"/>
    <w:pPr>
      <w:tabs>
        <w:tab w:val="right" w:leader="dot" w:pos="1800"/>
      </w:tabs>
      <w:ind w:left="1120" w:hanging="160"/>
    </w:pPr>
  </w:style>
  <w:style w:type="paragraph" w:styleId="Index8">
    <w:name w:val="index 8"/>
    <w:basedOn w:val="Normal"/>
    <w:next w:val="Normal"/>
    <w:semiHidden/>
    <w:rsid w:val="00A709CE"/>
    <w:pPr>
      <w:tabs>
        <w:tab w:val="right" w:leader="dot" w:pos="2088"/>
      </w:tabs>
      <w:ind w:left="1280" w:hanging="160"/>
    </w:pPr>
    <w:rPr>
      <w:spacing w:val="-5"/>
      <w:szCs w:val="20"/>
      <w:lang w:val="en-US" w:eastAsia="en-US"/>
    </w:rPr>
  </w:style>
  <w:style w:type="paragraph" w:styleId="TOC9">
    <w:name w:val="toc 9"/>
    <w:basedOn w:val="Normal"/>
    <w:next w:val="Normal"/>
    <w:autoRedefine/>
    <w:semiHidden/>
    <w:rsid w:val="00A709CE"/>
    <w:pPr>
      <w:tabs>
        <w:tab w:val="right" w:leader="dot" w:pos="9060"/>
      </w:tabs>
      <w:spacing w:after="0"/>
      <w:ind w:left="1281"/>
    </w:pPr>
    <w:rPr>
      <w:spacing w:val="-5"/>
      <w:szCs w:val="20"/>
      <w:lang w:val="en-US" w:eastAsia="en-US"/>
    </w:rPr>
  </w:style>
  <w:style w:type="paragraph" w:customStyle="1" w:styleId="ListNumberFirst">
    <w:name w:val="List Number First"/>
    <w:basedOn w:val="ListNumber"/>
    <w:next w:val="ListNumber"/>
    <w:rsid w:val="00A709CE"/>
    <w:pPr>
      <w:spacing w:before="80"/>
      <w:ind w:left="717"/>
    </w:pPr>
    <w:rPr>
      <w:spacing w:val="-5"/>
      <w:szCs w:val="20"/>
      <w:lang w:val="en-US" w:eastAsia="en-US"/>
    </w:rPr>
  </w:style>
  <w:style w:type="paragraph" w:customStyle="1" w:styleId="ListNumberLast">
    <w:name w:val="List Number Last"/>
    <w:basedOn w:val="ListNumber"/>
    <w:next w:val="Normal"/>
    <w:rsid w:val="00A709CE"/>
    <w:pPr>
      <w:ind w:left="714" w:hanging="357"/>
    </w:pPr>
    <w:rPr>
      <w:spacing w:val="-5"/>
      <w:szCs w:val="20"/>
      <w:lang w:val="en-US" w:eastAsia="en-US"/>
    </w:rPr>
  </w:style>
  <w:style w:type="paragraph" w:customStyle="1" w:styleId="BlockQuotationLast">
    <w:name w:val="Block Quotation Last"/>
    <w:basedOn w:val="BlockQuotation"/>
    <w:next w:val="Normal"/>
    <w:rsid w:val="00A709CE"/>
    <w:pPr>
      <w:keepLines/>
      <w:pBdr>
        <w:top w:val="none" w:sz="0" w:space="0" w:color="auto"/>
        <w:left w:val="none" w:sz="0" w:space="0" w:color="auto"/>
        <w:bottom w:val="none" w:sz="0" w:space="0" w:color="auto"/>
        <w:right w:val="none" w:sz="0" w:space="0" w:color="auto"/>
      </w:pBdr>
      <w:shd w:val="clear" w:color="auto" w:fill="auto"/>
      <w:ind w:left="482" w:right="482"/>
      <w:jc w:val="left"/>
    </w:pPr>
    <w:rPr>
      <w:i/>
      <w:spacing w:val="0"/>
    </w:rPr>
  </w:style>
  <w:style w:type="paragraph" w:styleId="Date">
    <w:name w:val="Date"/>
    <w:basedOn w:val="Normal"/>
    <w:rsid w:val="00A709CE"/>
    <w:pPr>
      <w:spacing w:before="480" w:after="160"/>
      <w:jc w:val="center"/>
    </w:pPr>
    <w:rPr>
      <w:b/>
      <w:szCs w:val="20"/>
      <w:lang w:val="en-US" w:eastAsia="en-US"/>
    </w:rPr>
  </w:style>
  <w:style w:type="paragraph" w:customStyle="1" w:styleId="DocumentLabel">
    <w:name w:val="Document Label"/>
    <w:basedOn w:val="HeadingBase"/>
    <w:rsid w:val="00A709CE"/>
    <w:pPr>
      <w:spacing w:after="360"/>
    </w:pPr>
  </w:style>
  <w:style w:type="paragraph" w:customStyle="1" w:styleId="ListBulletFirst">
    <w:name w:val="List Bullet First"/>
    <w:basedOn w:val="ListBullet"/>
    <w:next w:val="ListBullet"/>
    <w:rsid w:val="00A709CE"/>
    <w:pPr>
      <w:spacing w:before="80"/>
      <w:ind w:left="714" w:hanging="357"/>
    </w:pPr>
    <w:rPr>
      <w:spacing w:val="-5"/>
      <w:szCs w:val="20"/>
      <w:lang w:eastAsia="en-US"/>
    </w:rPr>
  </w:style>
  <w:style w:type="paragraph" w:customStyle="1" w:styleId="ListBulletLast">
    <w:name w:val="List Bullet Last"/>
    <w:basedOn w:val="ListBullet"/>
    <w:next w:val="Normal"/>
    <w:rsid w:val="00A709CE"/>
    <w:pPr>
      <w:spacing w:after="320"/>
      <w:ind w:left="714" w:hanging="357"/>
    </w:pPr>
    <w:rPr>
      <w:spacing w:val="-5"/>
      <w:szCs w:val="20"/>
      <w:lang w:eastAsia="en-US"/>
    </w:rPr>
  </w:style>
  <w:style w:type="paragraph" w:customStyle="1" w:styleId="ListFirst">
    <w:name w:val="List First"/>
    <w:basedOn w:val="List"/>
    <w:next w:val="List"/>
    <w:rsid w:val="00A709CE"/>
    <w:pPr>
      <w:tabs>
        <w:tab w:val="left" w:pos="720"/>
      </w:tabs>
      <w:spacing w:before="80" w:after="80"/>
      <w:ind w:left="720" w:hanging="360"/>
    </w:pPr>
    <w:rPr>
      <w:szCs w:val="20"/>
      <w:lang w:val="en-US" w:eastAsia="en-US"/>
    </w:rPr>
  </w:style>
  <w:style w:type="paragraph" w:customStyle="1" w:styleId="ListLast">
    <w:name w:val="List Last"/>
    <w:basedOn w:val="List"/>
    <w:next w:val="Normal"/>
    <w:rsid w:val="00A709CE"/>
    <w:pPr>
      <w:tabs>
        <w:tab w:val="left" w:pos="720"/>
      </w:tabs>
      <w:ind w:left="720" w:hanging="360"/>
    </w:pPr>
    <w:rPr>
      <w:szCs w:val="20"/>
      <w:lang w:val="en-US" w:eastAsia="en-US"/>
    </w:rPr>
  </w:style>
  <w:style w:type="paragraph" w:styleId="Index9">
    <w:name w:val="index 9"/>
    <w:basedOn w:val="IndexBase"/>
    <w:semiHidden/>
    <w:rsid w:val="00A709CE"/>
    <w:pPr>
      <w:tabs>
        <w:tab w:val="clear" w:pos="3960"/>
        <w:tab w:val="right" w:leader="dot" w:pos="2088"/>
      </w:tabs>
      <w:spacing w:line="240" w:lineRule="auto"/>
      <w:ind w:left="2880" w:hanging="720"/>
    </w:pPr>
    <w:rPr>
      <w:sz w:val="20"/>
    </w:rPr>
  </w:style>
  <w:style w:type="paragraph" w:styleId="MessageHeader">
    <w:name w:val="Message Header"/>
    <w:basedOn w:val="Normal"/>
    <w:rsid w:val="00A709CE"/>
    <w:pPr>
      <w:keepLines/>
      <w:tabs>
        <w:tab w:val="left" w:pos="3600"/>
        <w:tab w:val="left" w:pos="4680"/>
      </w:tabs>
      <w:ind w:left="1080" w:right="2880" w:hanging="1080"/>
    </w:pPr>
    <w:rPr>
      <w:rFonts w:ascii="Arial" w:hAnsi="Arial"/>
      <w:szCs w:val="20"/>
      <w:lang w:val="en-US" w:eastAsia="en-US"/>
    </w:rPr>
  </w:style>
  <w:style w:type="character" w:customStyle="1" w:styleId="FileName">
    <w:name w:val="FileName"/>
    <w:rsid w:val="00A709CE"/>
    <w:rPr>
      <w:smallCaps/>
      <w:noProof/>
    </w:rPr>
  </w:style>
  <w:style w:type="paragraph" w:customStyle="1" w:styleId="CoverAddress">
    <w:name w:val="Cover Address"/>
    <w:basedOn w:val="Normal"/>
    <w:rsid w:val="00A709CE"/>
    <w:rPr>
      <w:spacing w:val="-5"/>
      <w:szCs w:val="20"/>
      <w:lang w:val="en-US" w:eastAsia="en-US"/>
    </w:rPr>
  </w:style>
  <w:style w:type="paragraph" w:customStyle="1" w:styleId="CoverCompany">
    <w:name w:val="Cover Company"/>
    <w:basedOn w:val="Normal"/>
    <w:next w:val="Normal"/>
    <w:rsid w:val="00A709CE"/>
    <w:pPr>
      <w:spacing w:before="420" w:after="60" w:line="320" w:lineRule="exact"/>
      <w:jc w:val="right"/>
    </w:pPr>
    <w:rPr>
      <w:caps/>
      <w:spacing w:val="-5"/>
      <w:kern w:val="36"/>
      <w:sz w:val="38"/>
      <w:szCs w:val="20"/>
      <w:lang w:val="en-US" w:eastAsia="en-US"/>
    </w:rPr>
  </w:style>
  <w:style w:type="paragraph" w:customStyle="1" w:styleId="TitleAuthor">
    <w:name w:val="Title Author"/>
    <w:basedOn w:val="Normal"/>
    <w:rsid w:val="00A709CE"/>
    <w:pPr>
      <w:jc w:val="center"/>
    </w:pPr>
    <w:rPr>
      <w:spacing w:val="-3"/>
      <w:szCs w:val="20"/>
      <w:lang w:val="en-US" w:eastAsia="en-US"/>
    </w:rPr>
  </w:style>
  <w:style w:type="paragraph" w:customStyle="1" w:styleId="BlockMarginComment">
    <w:name w:val="Block Margin Comment"/>
    <w:basedOn w:val="Normal"/>
    <w:rsid w:val="00A709CE"/>
    <w:pPr>
      <w:keepNext/>
      <w:framePr w:w="1843" w:hSpace="181" w:vSpace="181" w:wrap="around" w:vAnchor="text" w:hAnchor="margin" w:x="-2267" w:y="1"/>
      <w:widowControl w:val="0"/>
    </w:pPr>
    <w:rPr>
      <w:spacing w:val="-5"/>
      <w:szCs w:val="20"/>
      <w:lang w:val="en-US" w:eastAsia="en-US"/>
    </w:rPr>
  </w:style>
  <w:style w:type="paragraph" w:customStyle="1" w:styleId="TitleCompany">
    <w:name w:val="Title Company"/>
    <w:basedOn w:val="Normal"/>
    <w:rsid w:val="00A709CE"/>
    <w:pPr>
      <w:jc w:val="center"/>
    </w:pPr>
    <w:rPr>
      <w:spacing w:val="-3"/>
      <w:szCs w:val="20"/>
      <w:lang w:val="en-US" w:eastAsia="en-US"/>
    </w:rPr>
  </w:style>
  <w:style w:type="paragraph" w:customStyle="1" w:styleId="BlockDefinition">
    <w:name w:val="Block Definition"/>
    <w:basedOn w:val="Normal"/>
    <w:rsid w:val="00A709CE"/>
    <w:pPr>
      <w:tabs>
        <w:tab w:val="left" w:pos="3345"/>
      </w:tabs>
      <w:spacing w:line="240" w:lineRule="atLeast"/>
      <w:ind w:left="3345" w:hanging="2268"/>
    </w:pPr>
    <w:rPr>
      <w:spacing w:val="-5"/>
      <w:szCs w:val="20"/>
      <w:lang w:val="en-US" w:eastAsia="en-US"/>
    </w:rPr>
  </w:style>
  <w:style w:type="paragraph" w:customStyle="1" w:styleId="comments">
    <w:name w:val="comments"/>
    <w:basedOn w:val="Normal"/>
    <w:next w:val="Normal"/>
    <w:rsid w:val="00A709CE"/>
    <w:pPr>
      <w:pBdr>
        <w:top w:val="single" w:sz="6" w:space="6" w:color="auto"/>
        <w:bottom w:val="single" w:sz="6" w:space="6" w:color="auto"/>
      </w:pBdr>
      <w:shd w:val="pct60" w:color="auto" w:fill="auto"/>
    </w:pPr>
    <w:rPr>
      <w:rFonts w:ascii="Courier New" w:hAnsi="Courier New"/>
      <w:color w:val="FFFFFF"/>
      <w:spacing w:val="-5"/>
      <w:szCs w:val="20"/>
      <w:lang w:val="en-US" w:eastAsia="en-US"/>
    </w:rPr>
  </w:style>
  <w:style w:type="character" w:customStyle="1" w:styleId="DFN">
    <w:name w:val="DFN"/>
    <w:rsid w:val="00A709CE"/>
    <w:rPr>
      <w:b/>
    </w:rPr>
  </w:style>
  <w:style w:type="character" w:customStyle="1" w:styleId="CODE">
    <w:name w:val="CODE"/>
    <w:rsid w:val="00A709CE"/>
    <w:rPr>
      <w:rFonts w:ascii="Courier New" w:hAnsi="Courier New"/>
      <w:noProof/>
    </w:rPr>
  </w:style>
  <w:style w:type="character" w:customStyle="1" w:styleId="Strong1">
    <w:name w:val="Strong1"/>
    <w:rsid w:val="00CD18A1"/>
    <w:rPr>
      <w:b/>
      <w:i/>
    </w:rPr>
  </w:style>
  <w:style w:type="paragraph" w:customStyle="1" w:styleId="PCODE">
    <w:name w:val="PCODE"/>
    <w:basedOn w:val="Normal"/>
    <w:rsid w:val="00A709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suppressAutoHyphens/>
      <w:ind w:left="1077"/>
    </w:pPr>
    <w:rPr>
      <w:rFonts w:ascii="Courier New" w:hAnsi="Courier New"/>
      <w:szCs w:val="20"/>
      <w:lang w:val="en-US" w:eastAsia="en-US"/>
    </w:rPr>
  </w:style>
  <w:style w:type="paragraph" w:customStyle="1" w:styleId="a0">
    <w:name w:val="Раз"/>
    <w:basedOn w:val="ListBullet"/>
    <w:next w:val="Normal"/>
    <w:pPr>
      <w:ind w:left="709" w:hanging="482"/>
    </w:pPr>
  </w:style>
  <w:style w:type="paragraph" w:customStyle="1" w:styleId="a1">
    <w:name w:val="Обычный(интервалПеред)"/>
    <w:basedOn w:val="Normal"/>
    <w:next w:val="Normal"/>
    <w:pPr>
      <w:spacing w:before="240"/>
    </w:pPr>
  </w:style>
  <w:style w:type="paragraph" w:customStyle="1" w:styleId="a2">
    <w:name w:val="НоваяСтраница"/>
    <w:basedOn w:val="Normal"/>
    <w:next w:val="Normal"/>
    <w:pPr>
      <w:pageBreakBefore/>
      <w:framePr w:w="284" w:hSpace="181" w:vSpace="181" w:wrap="around" w:vAnchor="text" w:hAnchor="text" w:xAlign="right" w:y="1"/>
      <w:spacing w:after="0"/>
      <w:ind w:left="8562"/>
      <w:jc w:val="center"/>
    </w:pPr>
    <w:rPr>
      <w:rFonts w:ascii="Arial" w:hAnsi="Arial"/>
      <w:b/>
      <w:sz w:val="16"/>
    </w:rPr>
  </w:style>
  <w:style w:type="character" w:customStyle="1" w:styleId="a3">
    <w:name w:val="номер страницы"/>
    <w:rPr>
      <w:rFonts w:ascii="Arial" w:hAnsi="Arial"/>
      <w:b/>
    </w:rPr>
  </w:style>
  <w:style w:type="paragraph" w:customStyle="1" w:styleId="1Arial">
    <w:name w:val="ТСпис1Arial"/>
    <w:basedOn w:val="a"/>
    <w:next w:val="Normal"/>
    <w:pPr>
      <w:numPr>
        <w:numId w:val="3"/>
      </w:numPr>
      <w:outlineLvl w:val="0"/>
    </w:pPr>
    <w:rPr>
      <w:rFonts w:ascii="Arial" w:hAnsi="Arial"/>
    </w:rPr>
  </w:style>
  <w:style w:type="paragraph" w:customStyle="1" w:styleId="1Times">
    <w:name w:val="ТСпис1Times"/>
    <w:basedOn w:val="a"/>
    <w:next w:val="Normal"/>
    <w:pPr>
      <w:numPr>
        <w:numId w:val="4"/>
      </w:numPr>
      <w:outlineLvl w:val="0"/>
    </w:pPr>
  </w:style>
  <w:style w:type="paragraph" w:customStyle="1" w:styleId="2Arial">
    <w:name w:val="ТСпис2Arial"/>
    <w:basedOn w:val="a"/>
    <w:next w:val="Normal"/>
    <w:pPr>
      <w:numPr>
        <w:ilvl w:val="1"/>
        <w:numId w:val="3"/>
      </w:numPr>
      <w:outlineLvl w:val="1"/>
    </w:pPr>
    <w:rPr>
      <w:rFonts w:ascii="Arial" w:hAnsi="Arial"/>
    </w:rPr>
  </w:style>
  <w:style w:type="paragraph" w:customStyle="1" w:styleId="2Times">
    <w:name w:val="ТСпис2Times"/>
    <w:basedOn w:val="a"/>
    <w:next w:val="Normal"/>
    <w:pPr>
      <w:numPr>
        <w:ilvl w:val="1"/>
        <w:numId w:val="5"/>
      </w:numPr>
      <w:outlineLvl w:val="1"/>
    </w:pPr>
  </w:style>
  <w:style w:type="paragraph" w:customStyle="1" w:styleId="3Arial">
    <w:name w:val="ТСпис3Arial"/>
    <w:basedOn w:val="a"/>
    <w:pPr>
      <w:numPr>
        <w:ilvl w:val="2"/>
        <w:numId w:val="3"/>
      </w:numPr>
      <w:outlineLvl w:val="2"/>
    </w:pPr>
    <w:rPr>
      <w:rFonts w:ascii="Arial" w:hAnsi="Arial"/>
    </w:rPr>
  </w:style>
  <w:style w:type="paragraph" w:customStyle="1" w:styleId="3Times">
    <w:name w:val="ТСпис3Times"/>
    <w:basedOn w:val="a"/>
    <w:next w:val="Normal"/>
    <w:pPr>
      <w:numPr>
        <w:ilvl w:val="2"/>
        <w:numId w:val="6"/>
      </w:numPr>
      <w:outlineLvl w:val="2"/>
    </w:pPr>
  </w:style>
  <w:style w:type="paragraph" w:customStyle="1" w:styleId="4Arial">
    <w:name w:val="ТСпис4Arial"/>
    <w:basedOn w:val="a"/>
    <w:pPr>
      <w:numPr>
        <w:ilvl w:val="3"/>
        <w:numId w:val="3"/>
      </w:numPr>
      <w:outlineLvl w:val="3"/>
    </w:pPr>
    <w:rPr>
      <w:rFonts w:ascii="Arial" w:hAnsi="Arial"/>
    </w:rPr>
  </w:style>
  <w:style w:type="paragraph" w:customStyle="1" w:styleId="4Times">
    <w:name w:val="ТСпис4Times"/>
    <w:basedOn w:val="a"/>
    <w:pPr>
      <w:numPr>
        <w:ilvl w:val="3"/>
        <w:numId w:val="7"/>
      </w:numPr>
      <w:outlineLvl w:val="3"/>
    </w:pPr>
  </w:style>
  <w:style w:type="paragraph" w:customStyle="1" w:styleId="Status">
    <w:name w:val="Status"/>
    <w:basedOn w:val="Normal"/>
    <w:rsid w:val="00A709CE"/>
    <w:pPr>
      <w:shd w:val="pct20" w:color="auto" w:fill="auto"/>
      <w:spacing w:line="240" w:lineRule="atLeast"/>
      <w:ind w:firstLine="454"/>
    </w:pPr>
    <w:rPr>
      <w:spacing w:val="-5"/>
      <w:szCs w:val="20"/>
      <w:lang w:val="en-US" w:eastAsia="en-US"/>
    </w:rPr>
  </w:style>
  <w:style w:type="paragraph" w:customStyle="1" w:styleId="TableNormal0">
    <w:name w:val="TableNormal"/>
    <w:basedOn w:val="Simple"/>
    <w:autoRedefine/>
    <w:rsid w:val="00A709CE"/>
    <w:pPr>
      <w:keepLines/>
      <w:spacing w:before="120"/>
    </w:pPr>
  </w:style>
  <w:style w:type="paragraph" w:customStyle="1" w:styleId="Simple">
    <w:name w:val="Simple"/>
    <w:basedOn w:val="Normal"/>
    <w:autoRedefine/>
    <w:rsid w:val="00A709CE"/>
    <w:pPr>
      <w:spacing w:after="0"/>
      <w:jc w:val="left"/>
    </w:pPr>
    <w:rPr>
      <w:spacing w:val="-5"/>
      <w:szCs w:val="20"/>
      <w:lang w:val="en-US" w:eastAsia="en-US"/>
    </w:rPr>
  </w:style>
  <w:style w:type="paragraph" w:customStyle="1" w:styleId="TableTitle">
    <w:name w:val="TableTitle"/>
    <w:basedOn w:val="Simple"/>
    <w:rsid w:val="00A709CE"/>
    <w:pPr>
      <w:keepNext/>
      <w:keepLines/>
      <w:shd w:val="pct20" w:color="auto" w:fill="auto"/>
      <w:ind w:left="-113" w:right="-113"/>
      <w:jc w:val="center"/>
    </w:pPr>
    <w:rPr>
      <w:b/>
    </w:rPr>
  </w:style>
  <w:style w:type="paragraph" w:customStyle="1" w:styleId="JustOne">
    <w:name w:val="JustOne"/>
    <w:basedOn w:val="ListBullet"/>
    <w:next w:val="Normal"/>
    <w:rsid w:val="00A709CE"/>
    <w:pPr>
      <w:ind w:left="709" w:hanging="482"/>
    </w:pPr>
    <w:rPr>
      <w:spacing w:val="-5"/>
      <w:szCs w:val="20"/>
      <w:lang w:val="en-US" w:eastAsia="en-US"/>
    </w:rPr>
  </w:style>
  <w:style w:type="character" w:styleId="Emphasis">
    <w:name w:val="Emphasis"/>
    <w:qFormat/>
    <w:rsid w:val="00A709CE"/>
    <w:rPr>
      <w:i/>
    </w:rPr>
  </w:style>
  <w:style w:type="paragraph" w:styleId="DocumentMap">
    <w:name w:val="Document Map"/>
    <w:basedOn w:val="Normal"/>
    <w:semiHidden/>
    <w:rsid w:val="00A709CE"/>
    <w:pPr>
      <w:shd w:val="clear" w:color="auto" w:fill="000080"/>
    </w:pPr>
    <w:rPr>
      <w:rFonts w:ascii="Tahoma" w:hAnsi="Tahoma" w:cs="Tahoma"/>
    </w:rPr>
  </w:style>
  <w:style w:type="paragraph" w:customStyle="1" w:styleId="SectionHeading">
    <w:name w:val="Section Heading"/>
    <w:basedOn w:val="Heading1"/>
    <w:rsid w:val="00A709CE"/>
    <w:pPr>
      <w:spacing w:line="240" w:lineRule="atLeast"/>
      <w:outlineLvl w:val="9"/>
    </w:pPr>
    <w:rPr>
      <w:kern w:val="20"/>
    </w:rPr>
  </w:style>
  <w:style w:type="character" w:styleId="Hyperlink">
    <w:name w:val="Hyperlink"/>
    <w:rsid w:val="00A709CE"/>
    <w:rPr>
      <w:color w:val="3333CC"/>
      <w:u w:val="single"/>
    </w:rPr>
  </w:style>
  <w:style w:type="paragraph" w:customStyle="1" w:styleId="tocfoundcomment">
    <w:name w:val="tocfoundcomment"/>
    <w:basedOn w:val="Normal"/>
    <w:pPr>
      <w:spacing w:before="50" w:after="13"/>
      <w:ind w:left="125"/>
      <w:jc w:val="left"/>
    </w:pPr>
    <w:rPr>
      <w:rFonts w:ascii="Arial" w:hAnsi="Arial" w:cs="Arial"/>
      <w:sz w:val="24"/>
      <w:lang w:val="en-US"/>
    </w:rPr>
  </w:style>
  <w:style w:type="paragraph" w:styleId="BodyText">
    <w:name w:val="Body Text"/>
    <w:basedOn w:val="Normal"/>
    <w:link w:val="BodyTextChar"/>
    <w:rsid w:val="00A709CE"/>
  </w:style>
  <w:style w:type="character" w:styleId="FollowedHyperlink">
    <w:name w:val="FollowedHyperlink"/>
    <w:rsid w:val="00A709CE"/>
    <w:rPr>
      <w:color w:val="800080"/>
      <w:u w:val="single"/>
    </w:rPr>
  </w:style>
  <w:style w:type="character" w:styleId="HTMLCode">
    <w:name w:val="HTML Code"/>
    <w:rsid w:val="00A709CE"/>
    <w:rPr>
      <w:rFonts w:ascii="Courier New" w:hAnsi="Courier New" w:cs="Courier New"/>
      <w:sz w:val="20"/>
      <w:szCs w:val="20"/>
    </w:rPr>
  </w:style>
  <w:style w:type="paragraph" w:customStyle="1" w:styleId="IndexFullLine">
    <w:name w:val="IndexFullLine"/>
    <w:basedOn w:val="Normal"/>
    <w:rsid w:val="00A709CE"/>
    <w:pPr>
      <w:spacing w:after="0"/>
      <w:ind w:left="284"/>
    </w:pPr>
    <w:rPr>
      <w:sz w:val="16"/>
    </w:rPr>
  </w:style>
  <w:style w:type="character" w:customStyle="1" w:styleId="IndexFullPageNum">
    <w:name w:val="IndexFullPageNum"/>
    <w:rsid w:val="00A709CE"/>
    <w:rPr>
      <w:rFonts w:ascii="Arial" w:hAnsi="Arial"/>
      <w:b/>
      <w:sz w:val="18"/>
    </w:rPr>
  </w:style>
  <w:style w:type="paragraph" w:customStyle="1" w:styleId="IndexFullTitle">
    <w:name w:val="IndexFullTitle"/>
    <w:basedOn w:val="Normal"/>
    <w:rsid w:val="00A709CE"/>
    <w:pPr>
      <w:keepNext/>
      <w:spacing w:before="120" w:after="0"/>
    </w:pPr>
    <w:rPr>
      <w:b/>
      <w:sz w:val="24"/>
    </w:rPr>
  </w:style>
  <w:style w:type="paragraph" w:customStyle="1" w:styleId="BodyTextKeep">
    <w:name w:val="Body Text Keep"/>
    <w:basedOn w:val="Normal"/>
    <w:rsid w:val="00A709CE"/>
    <w:pPr>
      <w:keepNext/>
      <w:tabs>
        <w:tab w:val="left" w:pos="3345"/>
      </w:tabs>
    </w:pPr>
  </w:style>
  <w:style w:type="paragraph" w:customStyle="1" w:styleId="CoverComment">
    <w:name w:val="Cover Comment"/>
    <w:basedOn w:val="HeadingBase"/>
    <w:next w:val="Normal"/>
    <w:rsid w:val="00A709CE"/>
    <w:pPr>
      <w:pBdr>
        <w:bottom w:val="single" w:sz="18" w:space="20" w:color="auto"/>
      </w:pBdr>
      <w:spacing w:before="480" w:line="560" w:lineRule="exact"/>
    </w:pPr>
    <w:rPr>
      <w:rFonts w:ascii="Arial Narrow" w:hAnsi="Arial Narrow"/>
      <w:spacing w:val="0"/>
      <w:kern w:val="0"/>
      <w:sz w:val="56"/>
    </w:rPr>
  </w:style>
  <w:style w:type="paragraph" w:customStyle="1" w:styleId="CoverMessage">
    <w:name w:val="Cover Message"/>
    <w:basedOn w:val="CoverComment"/>
    <w:next w:val="Normal"/>
    <w:rsid w:val="00A709CE"/>
    <w:pPr>
      <w:pBdr>
        <w:bottom w:val="none" w:sz="0" w:space="0" w:color="auto"/>
      </w:pBdr>
      <w:spacing w:before="0" w:after="0" w:line="240" w:lineRule="atLeast"/>
    </w:pPr>
    <w:rPr>
      <w:rFonts w:ascii="Arial" w:hAnsi="Arial"/>
      <w:b w:val="0"/>
      <w:sz w:val="28"/>
    </w:rPr>
  </w:style>
  <w:style w:type="paragraph" w:customStyle="1" w:styleId="ReportAnnotation">
    <w:name w:val="ReportAnnotation"/>
    <w:basedOn w:val="Simple"/>
    <w:next w:val="Simple"/>
    <w:rsid w:val="00A709CE"/>
    <w:pPr>
      <w:ind w:left="1077"/>
    </w:pPr>
    <w:rPr>
      <w:sz w:val="16"/>
    </w:rPr>
  </w:style>
  <w:style w:type="paragraph" w:customStyle="1" w:styleId="ReportAnnotationHDR">
    <w:name w:val="ReportAnnotationHDR"/>
    <w:basedOn w:val="ReportAnnotation"/>
    <w:next w:val="ReportAnnotation"/>
    <w:rsid w:val="00A709CE"/>
    <w:pPr>
      <w:spacing w:before="60" w:after="60"/>
    </w:pPr>
    <w:rPr>
      <w:b/>
    </w:rPr>
  </w:style>
  <w:style w:type="character" w:customStyle="1" w:styleId="Slogan">
    <w:name w:val="Slogan"/>
    <w:rsid w:val="00A709CE"/>
    <w:rPr>
      <w:i/>
      <w:spacing w:val="-6"/>
      <w:sz w:val="24"/>
    </w:rPr>
  </w:style>
  <w:style w:type="paragraph" w:customStyle="1" w:styleId="TitleCover">
    <w:name w:val="Title Cover"/>
    <w:basedOn w:val="HeadingBase"/>
    <w:next w:val="SubtitleCover"/>
    <w:rsid w:val="00A709CE"/>
    <w:pPr>
      <w:pBdr>
        <w:bottom w:val="single" w:sz="18" w:space="20" w:color="auto"/>
      </w:pBdr>
      <w:spacing w:before="480" w:line="560" w:lineRule="exact"/>
      <w:jc w:val="center"/>
    </w:pPr>
    <w:rPr>
      <w:rFonts w:ascii="Arial Narrow" w:hAnsi="Arial Narrow"/>
      <w:spacing w:val="0"/>
      <w:kern w:val="0"/>
      <w:sz w:val="56"/>
    </w:rPr>
  </w:style>
  <w:style w:type="paragraph" w:customStyle="1" w:styleId="SubtitleCover">
    <w:name w:val="Subtitle Cover"/>
    <w:basedOn w:val="Normal"/>
    <w:next w:val="Normal"/>
    <w:rsid w:val="00A709CE"/>
    <w:pPr>
      <w:keepNext/>
      <w:spacing w:before="120" w:after="480" w:line="480" w:lineRule="exact"/>
      <w:jc w:val="center"/>
    </w:pPr>
    <w:rPr>
      <w:rFonts w:ascii="Arial Narrow" w:hAnsi="Arial Narrow"/>
      <w:b/>
      <w:i/>
      <w:sz w:val="36"/>
      <w:szCs w:val="20"/>
      <w:lang w:val="en-US" w:eastAsia="en-US"/>
    </w:rPr>
  </w:style>
  <w:style w:type="paragraph" w:customStyle="1" w:styleId="PropList">
    <w:name w:val="PropList"/>
    <w:basedOn w:val="Normal"/>
    <w:rsid w:val="00A709CE"/>
    <w:pPr>
      <w:shd w:val="pct12" w:color="auto" w:fill="auto"/>
      <w:tabs>
        <w:tab w:val="left" w:pos="3402"/>
      </w:tabs>
      <w:spacing w:after="0"/>
      <w:ind w:right="567"/>
    </w:pPr>
    <w:rPr>
      <w:rFonts w:ascii="Courier New" w:hAnsi="Courier New"/>
    </w:rPr>
  </w:style>
  <w:style w:type="paragraph" w:customStyle="1" w:styleId="PropListFirst">
    <w:name w:val="PropListFirst"/>
    <w:basedOn w:val="PropList"/>
    <w:next w:val="PropList"/>
    <w:rsid w:val="00A709CE"/>
    <w:pPr>
      <w:spacing w:before="240"/>
    </w:pPr>
  </w:style>
  <w:style w:type="paragraph" w:customStyle="1" w:styleId="PropListLast">
    <w:name w:val="PropListLast"/>
    <w:basedOn w:val="PropList"/>
    <w:next w:val="Normal"/>
    <w:rsid w:val="00A709CE"/>
    <w:pPr>
      <w:spacing w:after="240"/>
    </w:pPr>
  </w:style>
  <w:style w:type="numbering" w:styleId="111111">
    <w:name w:val="Outline List 2"/>
    <w:basedOn w:val="NoList"/>
    <w:rsid w:val="00A709CE"/>
    <w:pPr>
      <w:numPr>
        <w:numId w:val="26"/>
      </w:numPr>
    </w:pPr>
  </w:style>
  <w:style w:type="numbering" w:styleId="1ai">
    <w:name w:val="Outline List 1"/>
    <w:basedOn w:val="NoList"/>
    <w:rsid w:val="00A709CE"/>
    <w:pPr>
      <w:numPr>
        <w:numId w:val="27"/>
      </w:numPr>
    </w:pPr>
  </w:style>
  <w:style w:type="paragraph" w:customStyle="1" w:styleId="ChapterTitle">
    <w:name w:val="Chapter Title"/>
    <w:basedOn w:val="Title"/>
    <w:rsid w:val="00A709CE"/>
  </w:style>
  <w:style w:type="character" w:customStyle="1" w:styleId="ChapterLabel0">
    <w:name w:val="ChapterLabel"/>
    <w:rsid w:val="00A709CE"/>
    <w:rPr>
      <w:rFonts w:ascii="Arial" w:hAnsi="Arial"/>
      <w:b/>
      <w:color w:val="FFFFFF"/>
      <w:sz w:val="60"/>
      <w:szCs w:val="72"/>
      <w:bdr w:val="none" w:sz="0" w:space="0" w:color="auto"/>
      <w:shd w:val="clear" w:color="auto" w:fill="C0C0C0"/>
    </w:rPr>
  </w:style>
  <w:style w:type="paragraph" w:customStyle="1" w:styleId="ChapterNumber0">
    <w:name w:val="ChapterNumber"/>
    <w:basedOn w:val="Normal"/>
    <w:semiHidden/>
    <w:rsid w:val="00A709CE"/>
    <w:pPr>
      <w:shd w:val="clear" w:color="auto" w:fill="E6E6E6"/>
    </w:pPr>
    <w:rPr>
      <w:b/>
      <w:sz w:val="56"/>
      <w:szCs w:val="56"/>
    </w:rPr>
  </w:style>
  <w:style w:type="character" w:customStyle="1" w:styleId="Code0">
    <w:name w:val="Code"/>
    <w:semiHidden/>
    <w:rsid w:val="00A709CE"/>
    <w:rPr>
      <w:rFonts w:ascii="Courier New" w:hAnsi="Courier New"/>
    </w:rPr>
  </w:style>
  <w:style w:type="character" w:customStyle="1" w:styleId="CodeSmall">
    <w:name w:val="CodeSmall"/>
    <w:rsid w:val="00A709CE"/>
    <w:rPr>
      <w:rFonts w:ascii="Courier New" w:hAnsi="Courier New"/>
      <w:sz w:val="16"/>
      <w:szCs w:val="14"/>
    </w:rPr>
  </w:style>
  <w:style w:type="paragraph" w:customStyle="1" w:styleId="CompactGridJustify">
    <w:name w:val="CompactGridJustify"/>
    <w:basedOn w:val="Normal"/>
    <w:semiHidden/>
    <w:locked/>
    <w:rsid w:val="00A709CE"/>
  </w:style>
  <w:style w:type="paragraph" w:customStyle="1" w:styleId="CompanyName">
    <w:name w:val="Company Name"/>
    <w:basedOn w:val="BodyText"/>
    <w:rsid w:val="00A709CE"/>
    <w:pPr>
      <w:keepLines/>
      <w:spacing w:after="40"/>
      <w:jc w:val="center"/>
    </w:pPr>
    <w:rPr>
      <w:caps/>
      <w:spacing w:val="75"/>
      <w:kern w:val="18"/>
    </w:rPr>
  </w:style>
  <w:style w:type="character" w:customStyle="1" w:styleId="CompanyAddress">
    <w:name w:val="CompanyAddress"/>
    <w:rsid w:val="00A709CE"/>
    <w:rPr>
      <w:rFonts w:ascii="Arial" w:hAnsi="Arial"/>
      <w:spacing w:val="-10"/>
      <w:sz w:val="18"/>
      <w:szCs w:val="16"/>
    </w:rPr>
  </w:style>
  <w:style w:type="character" w:customStyle="1" w:styleId="CompanySlogan">
    <w:name w:val="CompanySlogan"/>
    <w:rsid w:val="00A709CE"/>
    <w:rPr>
      <w:rFonts w:ascii="Arial" w:hAnsi="Arial"/>
      <w:i/>
      <w:smallCaps/>
      <w:sz w:val="22"/>
      <w:szCs w:val="20"/>
    </w:rPr>
  </w:style>
  <w:style w:type="paragraph" w:customStyle="1" w:styleId="CoverHeading">
    <w:name w:val="CoverHeading"/>
    <w:basedOn w:val="Normal"/>
    <w:semiHidden/>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216" w:lineRule="auto"/>
      <w:ind w:left="6"/>
      <w:jc w:val="center"/>
    </w:pPr>
    <w:rPr>
      <w:b/>
      <w:spacing w:val="-20"/>
      <w:kern w:val="32"/>
      <w:sz w:val="36"/>
      <w:szCs w:val="36"/>
    </w:rPr>
  </w:style>
  <w:style w:type="paragraph" w:customStyle="1" w:styleId="CoverSubHeading">
    <w:name w:val="CoverSubHeading"/>
    <w:basedOn w:val="CoverHeading"/>
    <w:semiHidden/>
    <w:rsid w:val="00A709CE"/>
    <w:rPr>
      <w:b w:val="0"/>
      <w:kern w:val="24"/>
      <w:sz w:val="26"/>
      <w:szCs w:val="26"/>
    </w:rPr>
  </w:style>
  <w:style w:type="character" w:customStyle="1" w:styleId="DocComment">
    <w:name w:val="DocComment"/>
    <w:rsid w:val="00A709CE"/>
    <w:rPr>
      <w:rFonts w:ascii="Arial" w:hAnsi="Arial"/>
      <w:i/>
      <w:spacing w:val="-8"/>
      <w:w w:val="100"/>
      <w:sz w:val="18"/>
      <w:szCs w:val="16"/>
    </w:rPr>
  </w:style>
  <w:style w:type="character" w:customStyle="1" w:styleId="DocDisclaimer">
    <w:name w:val="DocDisclaimer"/>
    <w:rsid w:val="00A709CE"/>
    <w:rPr>
      <w:rFonts w:ascii="Arial" w:hAnsi="Arial"/>
      <w:spacing w:val="-6"/>
      <w:w w:val="100"/>
      <w:sz w:val="18"/>
      <w:szCs w:val="18"/>
    </w:rPr>
  </w:style>
  <w:style w:type="character" w:customStyle="1" w:styleId="DocLegend">
    <w:name w:val="DocLegend"/>
    <w:rsid w:val="00A709CE"/>
    <w:rPr>
      <w:rFonts w:ascii="Arial" w:hAnsi="Arial"/>
      <w:b/>
      <w:caps/>
      <w:w w:val="90"/>
      <w:sz w:val="26"/>
      <w:szCs w:val="26"/>
      <w:u w:val="single"/>
    </w:rPr>
  </w:style>
  <w:style w:type="character" w:customStyle="1" w:styleId="DocSubject">
    <w:name w:val="DocSubject"/>
    <w:rsid w:val="00A709CE"/>
    <w:rPr>
      <w:rFonts w:ascii="Arial" w:hAnsi="Arial"/>
      <w:spacing w:val="0"/>
      <w:w w:val="100"/>
      <w:sz w:val="28"/>
      <w:szCs w:val="28"/>
    </w:rPr>
  </w:style>
  <w:style w:type="character" w:customStyle="1" w:styleId="DocSummaryBodyText">
    <w:name w:val="DocSummaryBodyText"/>
    <w:rsid w:val="00A709CE"/>
    <w:rPr>
      <w:rFonts w:ascii="Arial" w:hAnsi="Arial"/>
      <w:spacing w:val="0"/>
      <w:w w:val="100"/>
      <w:position w:val="0"/>
      <w:sz w:val="20"/>
      <w:szCs w:val="18"/>
    </w:rPr>
  </w:style>
  <w:style w:type="character" w:customStyle="1" w:styleId="DocSummaryTopic">
    <w:name w:val="DocSummaryTopic"/>
    <w:rsid w:val="00A709CE"/>
    <w:rPr>
      <w:rFonts w:ascii="Arial" w:hAnsi="Arial"/>
      <w:w w:val="100"/>
      <w:position w:val="0"/>
      <w:sz w:val="20"/>
      <w:szCs w:val="20"/>
    </w:rPr>
  </w:style>
  <w:style w:type="character" w:customStyle="1" w:styleId="DocTitle">
    <w:name w:val="DocTitle"/>
    <w:rsid w:val="00A709CE"/>
    <w:rPr>
      <w:rFonts w:ascii="Arial" w:hAnsi="Arial"/>
      <w:b/>
      <w:spacing w:val="0"/>
      <w:w w:val="100"/>
      <w:kern w:val="32"/>
      <w:sz w:val="40"/>
      <w:szCs w:val="40"/>
    </w:rPr>
  </w:style>
  <w:style w:type="paragraph" w:customStyle="1" w:styleId="DocTitlePageGrid">
    <w:name w:val="DocTitlePageGrid"/>
    <w:basedOn w:val="Normal"/>
    <w:semiHidden/>
    <w:rsid w:val="00A709CE"/>
    <w:pPr>
      <w:widowControl w:val="0"/>
      <w:spacing w:after="0"/>
    </w:pPr>
    <w:rPr>
      <w:sz w:val="16"/>
      <w:szCs w:val="16"/>
    </w:rPr>
  </w:style>
  <w:style w:type="character" w:customStyle="1" w:styleId="Entry">
    <w:name w:val="Entry"/>
    <w:rsid w:val="00A709CE"/>
    <w:rPr>
      <w:b/>
    </w:rPr>
  </w:style>
  <w:style w:type="paragraph" w:customStyle="1" w:styleId="FigureBody">
    <w:name w:val="FigureBody"/>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714" w:right="360" w:hanging="357"/>
    </w:pPr>
  </w:style>
  <w:style w:type="paragraph" w:customStyle="1" w:styleId="FigureBody2">
    <w:name w:val="FigureBody 2"/>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1797" w:right="720" w:hanging="357"/>
    </w:pPr>
  </w:style>
  <w:style w:type="paragraph" w:customStyle="1" w:styleId="FigureBody3">
    <w:name w:val="FigureBody 3"/>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2157" w:right="1080" w:hanging="357"/>
    </w:pPr>
  </w:style>
  <w:style w:type="paragraph" w:customStyle="1" w:styleId="FigureBody4">
    <w:name w:val="FigureBody 4"/>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2517" w:right="1440" w:hanging="357"/>
    </w:pPr>
  </w:style>
  <w:style w:type="paragraph" w:customStyle="1" w:styleId="FigureBody5">
    <w:name w:val="FigureBody 5"/>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2877" w:right="1800" w:hanging="357"/>
    </w:pPr>
  </w:style>
  <w:style w:type="paragraph" w:customStyle="1" w:styleId="FigureCaption">
    <w:name w:val="FigureCaption"/>
    <w:basedOn w:val="Normal"/>
    <w:autoRedefine/>
    <w:rsid w:val="00A709CE"/>
    <w:pPr>
      <w:spacing w:line="120" w:lineRule="atLeast"/>
      <w:ind w:left="714" w:right="360" w:hanging="357"/>
    </w:pPr>
    <w:rPr>
      <w:i/>
    </w:rPr>
  </w:style>
  <w:style w:type="paragraph" w:customStyle="1" w:styleId="FigureCaption2">
    <w:name w:val="FigureCaption 2"/>
    <w:basedOn w:val="Normal"/>
    <w:autoRedefine/>
    <w:rsid w:val="00A709CE"/>
    <w:pPr>
      <w:spacing w:after="120" w:line="120" w:lineRule="atLeast"/>
      <w:ind w:left="1797" w:right="720" w:hanging="357"/>
    </w:pPr>
    <w:rPr>
      <w:i/>
    </w:rPr>
  </w:style>
  <w:style w:type="paragraph" w:customStyle="1" w:styleId="FigureCaption3">
    <w:name w:val="FigureCaption 3"/>
    <w:basedOn w:val="Normal"/>
    <w:autoRedefine/>
    <w:rsid w:val="00A709CE"/>
    <w:pPr>
      <w:spacing w:after="120" w:line="120" w:lineRule="atLeast"/>
      <w:ind w:left="2157" w:right="1080" w:hanging="357"/>
    </w:pPr>
    <w:rPr>
      <w:i/>
    </w:rPr>
  </w:style>
  <w:style w:type="paragraph" w:customStyle="1" w:styleId="FigureCaption4">
    <w:name w:val="FigureCaption 4"/>
    <w:basedOn w:val="Normal"/>
    <w:autoRedefine/>
    <w:rsid w:val="00A709CE"/>
    <w:pPr>
      <w:spacing w:after="120" w:line="120" w:lineRule="atLeast"/>
      <w:ind w:left="2517" w:right="1440" w:hanging="357"/>
    </w:pPr>
    <w:rPr>
      <w:i/>
    </w:rPr>
  </w:style>
  <w:style w:type="paragraph" w:customStyle="1" w:styleId="FigureCaption5">
    <w:name w:val="FigureCaption 5"/>
    <w:basedOn w:val="Normal"/>
    <w:autoRedefine/>
    <w:rsid w:val="00A709CE"/>
    <w:pPr>
      <w:spacing w:after="120" w:line="120" w:lineRule="atLeast"/>
      <w:ind w:left="2877" w:right="1800" w:hanging="357"/>
    </w:pPr>
    <w:rPr>
      <w:i/>
    </w:rPr>
  </w:style>
  <w:style w:type="character" w:customStyle="1" w:styleId="Filename0">
    <w:name w:val="Filename"/>
    <w:semiHidden/>
    <w:locked/>
    <w:rsid w:val="00A709CE"/>
    <w:rPr>
      <w:rFonts w:ascii="Arial" w:hAnsi="Arial"/>
      <w:smallCaps/>
      <w:sz w:val="20"/>
      <w:szCs w:val="20"/>
    </w:rPr>
  </w:style>
  <w:style w:type="character" w:customStyle="1" w:styleId="FileNameUnix">
    <w:name w:val="FileNameUnix"/>
    <w:rsid w:val="00A709CE"/>
    <w:rPr>
      <w:rFonts w:ascii="Lucida Console" w:hAnsi="Lucida Console"/>
      <w:w w:val="80"/>
      <w:lang w:val="ru-RU"/>
    </w:rPr>
  </w:style>
  <w:style w:type="character" w:customStyle="1" w:styleId="FooterText">
    <w:name w:val="FooterText"/>
    <w:rsid w:val="00A709CE"/>
    <w:rPr>
      <w:rFonts w:ascii="Arial" w:hAnsi="Arial"/>
      <w:w w:val="100"/>
      <w:sz w:val="16"/>
      <w:szCs w:val="18"/>
    </w:rPr>
  </w:style>
  <w:style w:type="character" w:customStyle="1" w:styleId="Footertext0">
    <w:name w:val="Footertext"/>
    <w:semiHidden/>
    <w:rsid w:val="00A709CE"/>
    <w:rPr>
      <w:rFonts w:ascii="Verdana" w:hAnsi="Verdana"/>
      <w:smallCaps/>
      <w:w w:val="90"/>
      <w:sz w:val="16"/>
      <w:szCs w:val="16"/>
    </w:rPr>
  </w:style>
  <w:style w:type="paragraph" w:customStyle="1" w:styleId="FullIndexLine">
    <w:name w:val="FullIndexLine"/>
    <w:basedOn w:val="Normal"/>
    <w:rsid w:val="00A709CE"/>
    <w:rPr>
      <w:sz w:val="16"/>
    </w:rPr>
  </w:style>
  <w:style w:type="paragraph" w:customStyle="1" w:styleId="Gap">
    <w:name w:val="Gap"/>
    <w:basedOn w:val="Normal"/>
    <w:autoRedefine/>
    <w:rsid w:val="00A709CE"/>
    <w:pPr>
      <w:spacing w:after="60" w:line="60" w:lineRule="atLeast"/>
    </w:pPr>
    <w:rPr>
      <w:sz w:val="12"/>
    </w:rPr>
  </w:style>
  <w:style w:type="paragraph" w:customStyle="1" w:styleId="GraphicCaption">
    <w:name w:val="GraphicCaption"/>
    <w:basedOn w:val="Normal"/>
    <w:next w:val="Normal"/>
    <w:rsid w:val="00A709CE"/>
    <w:pPr>
      <w:tabs>
        <w:tab w:val="left" w:pos="357"/>
      </w:tabs>
      <w:spacing w:before="240"/>
      <w:ind w:left="2160" w:right="2160"/>
    </w:pPr>
    <w:rPr>
      <w:b/>
      <w:i/>
      <w:sz w:val="18"/>
    </w:rPr>
  </w:style>
  <w:style w:type="paragraph" w:customStyle="1" w:styleId="GridCompactCenter">
    <w:name w:val="GridCompactCenter"/>
    <w:basedOn w:val="Normal"/>
    <w:autoRedefine/>
    <w:rsid w:val="00A709CE"/>
    <w:pPr>
      <w:spacing w:after="0"/>
      <w:jc w:val="center"/>
    </w:pPr>
    <w:rPr>
      <w:sz w:val="16"/>
    </w:rPr>
  </w:style>
  <w:style w:type="paragraph" w:customStyle="1" w:styleId="GridCompactJustify">
    <w:name w:val="GridCompactJustify"/>
    <w:basedOn w:val="Normal"/>
    <w:autoRedefine/>
    <w:rsid w:val="00A709CE"/>
    <w:pPr>
      <w:spacing w:after="0"/>
    </w:pPr>
    <w:rPr>
      <w:sz w:val="16"/>
    </w:rPr>
  </w:style>
  <w:style w:type="paragraph" w:customStyle="1" w:styleId="GridCompactLeft">
    <w:name w:val="GridCompactLeft"/>
    <w:basedOn w:val="Normal"/>
    <w:autoRedefine/>
    <w:rsid w:val="00A709CE"/>
    <w:pPr>
      <w:spacing w:after="0"/>
    </w:pPr>
    <w:rPr>
      <w:sz w:val="16"/>
    </w:rPr>
  </w:style>
  <w:style w:type="paragraph" w:customStyle="1" w:styleId="GridCompactRigfht">
    <w:name w:val="GridCompactRigfht"/>
    <w:basedOn w:val="Normal"/>
    <w:semiHidden/>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0"/>
      <w:ind w:left="6"/>
      <w:jc w:val="right"/>
    </w:pPr>
    <w:rPr>
      <w:sz w:val="16"/>
      <w:szCs w:val="14"/>
    </w:rPr>
  </w:style>
  <w:style w:type="paragraph" w:customStyle="1" w:styleId="GridCompactRight">
    <w:name w:val="GridCompactRight"/>
    <w:basedOn w:val="Normal"/>
    <w:autoRedefine/>
    <w:rsid w:val="00A709CE"/>
    <w:pPr>
      <w:spacing w:after="0"/>
      <w:jc w:val="right"/>
    </w:pPr>
    <w:rPr>
      <w:sz w:val="16"/>
    </w:rPr>
  </w:style>
  <w:style w:type="paragraph" w:customStyle="1" w:styleId="Guidelines">
    <w:name w:val="Guidelines"/>
    <w:basedOn w:val="Normal"/>
    <w:semiHidden/>
    <w:rsid w:val="00A709CE"/>
    <w:rPr>
      <w:i/>
      <w:color w:val="0000FF"/>
    </w:rPr>
  </w:style>
  <w:style w:type="character" w:customStyle="1" w:styleId="GuidelinesText">
    <w:name w:val="GuidelinesText"/>
    <w:rsid w:val="00A709CE"/>
    <w:rPr>
      <w:rFonts w:ascii="Times New Roman" w:hAnsi="Times New Roman" w:cs="Arial"/>
      <w:i/>
      <w:color w:val="0000FF"/>
      <w:lang w:val="ru-RU"/>
    </w:rPr>
  </w:style>
  <w:style w:type="character" w:customStyle="1" w:styleId="HeaderText">
    <w:name w:val="HeaderText"/>
    <w:rsid w:val="00A709CE"/>
    <w:rPr>
      <w:rFonts w:ascii="Arial" w:hAnsi="Arial"/>
      <w:w w:val="100"/>
      <w:sz w:val="20"/>
      <w:szCs w:val="14"/>
    </w:rPr>
  </w:style>
  <w:style w:type="character" w:customStyle="1" w:styleId="Headertext0">
    <w:name w:val="Headertext"/>
    <w:semiHidden/>
    <w:rsid w:val="00A709CE"/>
    <w:rPr>
      <w:rFonts w:ascii="Verdana" w:hAnsi="Verdana"/>
      <w:smallCaps/>
      <w:w w:val="100"/>
      <w:sz w:val="14"/>
      <w:szCs w:val="14"/>
    </w:rPr>
  </w:style>
  <w:style w:type="paragraph" w:customStyle="1" w:styleId="IndentFigure">
    <w:name w:val="IndentFigure"/>
    <w:basedOn w:val="Normal"/>
    <w:rsid w:val="00A709CE"/>
    <w:pPr>
      <w:keepNext/>
      <w:keepLines/>
      <w:spacing w:after="0" w:line="120" w:lineRule="atLeast"/>
      <w:ind w:right="360"/>
    </w:pPr>
    <w:rPr>
      <w:sz w:val="2"/>
      <w:szCs w:val="2"/>
    </w:rPr>
  </w:style>
  <w:style w:type="paragraph" w:customStyle="1" w:styleId="IndentNote">
    <w:name w:val="IndentNote"/>
    <w:basedOn w:val="Normal"/>
    <w:rsid w:val="00A709CE"/>
    <w:pPr>
      <w:tabs>
        <w:tab w:val="left" w:pos="357"/>
      </w:tabs>
      <w:spacing w:after="0"/>
      <w:ind w:left="851"/>
    </w:pPr>
    <w:rPr>
      <w:sz w:val="6"/>
      <w:szCs w:val="6"/>
    </w:rPr>
  </w:style>
  <w:style w:type="paragraph" w:customStyle="1" w:styleId="IndentNote2">
    <w:name w:val="IndentNote2"/>
    <w:basedOn w:val="Normal"/>
    <w:rsid w:val="00A709CE"/>
    <w:pPr>
      <w:keepLines/>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0"/>
      <w:ind w:left="142" w:right="142"/>
    </w:pPr>
    <w:rPr>
      <w:sz w:val="6"/>
      <w:szCs w:val="6"/>
    </w:rPr>
  </w:style>
  <w:style w:type="paragraph" w:customStyle="1" w:styleId="InfoBlue">
    <w:name w:val="InfoBlue"/>
    <w:basedOn w:val="Normal"/>
    <w:next w:val="BodyText"/>
    <w:rsid w:val="00A709CE"/>
    <w:pPr>
      <w:widowControl w:val="0"/>
      <w:spacing w:after="120"/>
      <w:ind w:left="720"/>
    </w:pPr>
    <w:rPr>
      <w:i/>
      <w:color w:val="0000FF"/>
    </w:rPr>
  </w:style>
  <w:style w:type="paragraph" w:customStyle="1" w:styleId="Item">
    <w:name w:val="Item"/>
    <w:basedOn w:val="List"/>
    <w:autoRedefine/>
    <w:rsid w:val="00A709CE"/>
  </w:style>
  <w:style w:type="table" w:customStyle="1" w:styleId="TableImage">
    <w:name w:val="Table Image"/>
    <w:basedOn w:val="TableNormal"/>
    <w:rsid w:val="00A709CE"/>
    <w:tblPr>
      <w:tblInd w:w="720"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paragraph" w:customStyle="1" w:styleId="Item2">
    <w:name w:val="Item 2"/>
    <w:basedOn w:val="List2"/>
    <w:autoRedefine/>
    <w:rsid w:val="00A709CE"/>
  </w:style>
  <w:style w:type="paragraph" w:customStyle="1" w:styleId="Item3">
    <w:name w:val="Item 3"/>
    <w:basedOn w:val="List3"/>
    <w:autoRedefine/>
    <w:rsid w:val="00A709CE"/>
  </w:style>
  <w:style w:type="paragraph" w:customStyle="1" w:styleId="Item4">
    <w:name w:val="Item 4"/>
    <w:basedOn w:val="List4"/>
    <w:autoRedefine/>
    <w:rsid w:val="00A709CE"/>
  </w:style>
  <w:style w:type="paragraph" w:customStyle="1" w:styleId="Item5">
    <w:name w:val="Item 5"/>
    <w:basedOn w:val="List5"/>
    <w:autoRedefine/>
    <w:rsid w:val="00A709CE"/>
  </w:style>
  <w:style w:type="paragraph" w:customStyle="1" w:styleId="Item6">
    <w:name w:val="Item 6"/>
    <w:basedOn w:val="List6"/>
    <w:autoRedefine/>
    <w:rsid w:val="00A709CE"/>
  </w:style>
  <w:style w:type="paragraph" w:customStyle="1" w:styleId="Item7">
    <w:name w:val="Item 7"/>
    <w:basedOn w:val="Heading7"/>
    <w:semiHidden/>
    <w:rsid w:val="00A709CE"/>
    <w:pPr>
      <w:framePr w:wrap="around"/>
      <w:numPr>
        <w:ilvl w:val="6"/>
        <w:numId w:val="28"/>
      </w:numPr>
      <w:outlineLvl w:val="9"/>
    </w:pPr>
    <w:rPr>
      <w:b/>
      <w:sz w:val="20"/>
    </w:rPr>
  </w:style>
  <w:style w:type="paragraph" w:customStyle="1" w:styleId="Item8">
    <w:name w:val="Item 8"/>
    <w:basedOn w:val="Heading8"/>
    <w:semiHidden/>
    <w:rsid w:val="00A709CE"/>
    <w:pPr>
      <w:keepNext w:val="0"/>
      <w:framePr w:wrap="around"/>
      <w:numPr>
        <w:ilvl w:val="7"/>
        <w:numId w:val="29"/>
      </w:numPr>
      <w:outlineLvl w:val="9"/>
    </w:pPr>
    <w:rPr>
      <w:b w:val="0"/>
    </w:rPr>
  </w:style>
  <w:style w:type="paragraph" w:customStyle="1" w:styleId="Item9">
    <w:name w:val="Item 9"/>
    <w:basedOn w:val="Heading9"/>
    <w:semiHidden/>
    <w:rsid w:val="00A709CE"/>
    <w:pPr>
      <w:keepNext w:val="0"/>
      <w:numPr>
        <w:ilvl w:val="8"/>
        <w:numId w:val="30"/>
      </w:numPr>
      <w:outlineLvl w:val="9"/>
    </w:pPr>
    <w:rPr>
      <w:b w:val="0"/>
    </w:rPr>
  </w:style>
  <w:style w:type="character" w:customStyle="1" w:styleId="Lead-inEmphasis">
    <w:name w:val="Lead-in Emphasis"/>
    <w:rsid w:val="00A709CE"/>
    <w:rPr>
      <w:rFonts w:ascii="Arial" w:hAnsi="Arial"/>
      <w:b/>
      <w:spacing w:val="-4"/>
      <w:sz w:val="18"/>
    </w:rPr>
  </w:style>
  <w:style w:type="paragraph" w:customStyle="1" w:styleId="ListBullet6">
    <w:name w:val="List Bullet 6"/>
    <w:basedOn w:val="Normal"/>
    <w:autoRedefine/>
    <w:rsid w:val="00A709CE"/>
    <w:pPr>
      <w:numPr>
        <w:numId w:val="133"/>
      </w:numPr>
      <w:tabs>
        <w:tab w:val="left" w:pos="2495"/>
      </w:tabs>
    </w:pPr>
  </w:style>
  <w:style w:type="paragraph" w:customStyle="1" w:styleId="ListContinue6">
    <w:name w:val="List Continue 6"/>
    <w:basedOn w:val="Normal"/>
    <w:autoRedefine/>
    <w:rsid w:val="00A709CE"/>
    <w:pPr>
      <w:ind w:left="2517"/>
    </w:pPr>
  </w:style>
  <w:style w:type="paragraph" w:customStyle="1" w:styleId="ListNumber6">
    <w:name w:val="List Number 6"/>
    <w:basedOn w:val="List"/>
    <w:autoRedefine/>
    <w:qFormat/>
    <w:rsid w:val="00A709CE"/>
    <w:pPr>
      <w:numPr>
        <w:numId w:val="134"/>
      </w:numPr>
      <w:spacing w:line="240" w:lineRule="atLeast"/>
    </w:pPr>
  </w:style>
  <w:style w:type="paragraph" w:customStyle="1" w:styleId="ListBul1">
    <w:name w:val="ListBul 1"/>
    <w:basedOn w:val="Normal"/>
    <w:semiHidden/>
    <w:rsid w:val="00A709CE"/>
    <w:pPr>
      <w:numPr>
        <w:numId w:val="31"/>
      </w:numPr>
    </w:pPr>
  </w:style>
  <w:style w:type="paragraph" w:customStyle="1" w:styleId="ListBul2">
    <w:name w:val="ListBul 2"/>
    <w:basedOn w:val="Normal"/>
    <w:semiHidden/>
    <w:rsid w:val="00A709CE"/>
    <w:pPr>
      <w:numPr>
        <w:numId w:val="32"/>
      </w:numPr>
    </w:pPr>
  </w:style>
  <w:style w:type="paragraph" w:customStyle="1" w:styleId="ListBul3">
    <w:name w:val="ListBul 3"/>
    <w:basedOn w:val="ListBul2"/>
    <w:semiHidden/>
    <w:rsid w:val="00A709CE"/>
    <w:pPr>
      <w:numPr>
        <w:numId w:val="33"/>
      </w:numPr>
    </w:pPr>
  </w:style>
  <w:style w:type="paragraph" w:customStyle="1" w:styleId="ListBul4">
    <w:name w:val="ListBul 4"/>
    <w:basedOn w:val="ListBul3"/>
    <w:semiHidden/>
    <w:rsid w:val="00A709CE"/>
    <w:pPr>
      <w:numPr>
        <w:numId w:val="34"/>
      </w:numPr>
    </w:pPr>
  </w:style>
  <w:style w:type="paragraph" w:customStyle="1" w:styleId="ListBul5">
    <w:name w:val="ListBul 5"/>
    <w:basedOn w:val="ListBul4"/>
    <w:semiHidden/>
    <w:rsid w:val="00A709CE"/>
    <w:pPr>
      <w:numPr>
        <w:numId w:val="35"/>
      </w:numPr>
    </w:pPr>
  </w:style>
  <w:style w:type="paragraph" w:customStyle="1" w:styleId="ListBul6">
    <w:name w:val="ListBul 6"/>
    <w:basedOn w:val="ListBul5"/>
    <w:semiHidden/>
    <w:rsid w:val="00A709CE"/>
    <w:pPr>
      <w:numPr>
        <w:numId w:val="36"/>
      </w:numPr>
    </w:pPr>
  </w:style>
  <w:style w:type="paragraph" w:customStyle="1" w:styleId="ListBul7">
    <w:name w:val="ListBul 7"/>
    <w:basedOn w:val="ListBul6"/>
    <w:semiHidden/>
    <w:rsid w:val="00A709CE"/>
    <w:pPr>
      <w:numPr>
        <w:numId w:val="37"/>
      </w:numPr>
      <w:tabs>
        <w:tab w:val="left" w:pos="1134"/>
        <w:tab w:val="left" w:pos="1418"/>
        <w:tab w:val="left" w:pos="1985"/>
      </w:tabs>
    </w:pPr>
  </w:style>
  <w:style w:type="paragraph" w:customStyle="1" w:styleId="ListBul8">
    <w:name w:val="ListBul 8"/>
    <w:basedOn w:val="ListBul7"/>
    <w:semiHidden/>
    <w:rsid w:val="00A709CE"/>
    <w:pPr>
      <w:numPr>
        <w:numId w:val="38"/>
      </w:numPr>
      <w:tabs>
        <w:tab w:val="clear" w:pos="1985"/>
        <w:tab w:val="left" w:pos="1701"/>
        <w:tab w:val="left" w:pos="2268"/>
      </w:tabs>
    </w:pPr>
  </w:style>
  <w:style w:type="paragraph" w:customStyle="1" w:styleId="ListBul9">
    <w:name w:val="ListBul 9"/>
    <w:basedOn w:val="ListBul8"/>
    <w:semiHidden/>
    <w:rsid w:val="00A709CE"/>
    <w:pPr>
      <w:numPr>
        <w:numId w:val="39"/>
      </w:numPr>
      <w:tabs>
        <w:tab w:val="clear" w:pos="1418"/>
        <w:tab w:val="clear" w:pos="2268"/>
        <w:tab w:val="left" w:pos="0"/>
        <w:tab w:val="left" w:pos="1985"/>
        <w:tab w:val="left" w:pos="2552"/>
      </w:tabs>
    </w:pPr>
  </w:style>
  <w:style w:type="paragraph" w:customStyle="1" w:styleId="ListCont1">
    <w:name w:val="ListCont 1"/>
    <w:basedOn w:val="Normal"/>
    <w:semiHidden/>
    <w:rsid w:val="00A709CE"/>
    <w:pPr>
      <w:tabs>
        <w:tab w:val="left" w:pos="357"/>
      </w:tabs>
      <w:spacing w:after="160"/>
      <w:ind w:left="720"/>
    </w:pPr>
  </w:style>
  <w:style w:type="paragraph" w:customStyle="1" w:styleId="ListCont2">
    <w:name w:val="ListCont 2"/>
    <w:basedOn w:val="Normal"/>
    <w:semiHidden/>
    <w:rsid w:val="00A709CE"/>
    <w:pPr>
      <w:tabs>
        <w:tab w:val="left" w:pos="357"/>
        <w:tab w:val="left" w:pos="720"/>
      </w:tabs>
      <w:spacing w:after="160"/>
      <w:ind w:left="1072"/>
    </w:pPr>
  </w:style>
  <w:style w:type="paragraph" w:customStyle="1" w:styleId="ListCont3">
    <w:name w:val="ListCont 3"/>
    <w:basedOn w:val="ListCont2"/>
    <w:semiHidden/>
    <w:rsid w:val="00A709CE"/>
    <w:pPr>
      <w:tabs>
        <w:tab w:val="clear" w:pos="357"/>
        <w:tab w:val="clear" w:pos="720"/>
        <w:tab w:val="left" w:pos="1429"/>
      </w:tabs>
      <w:ind w:left="1429"/>
    </w:pPr>
  </w:style>
  <w:style w:type="paragraph" w:customStyle="1" w:styleId="ListCont4">
    <w:name w:val="ListCont 4"/>
    <w:basedOn w:val="ListCont3"/>
    <w:semiHidden/>
    <w:rsid w:val="00A709CE"/>
  </w:style>
  <w:style w:type="paragraph" w:customStyle="1" w:styleId="ListCont5">
    <w:name w:val="ListCont 5"/>
    <w:basedOn w:val="ListCont4"/>
    <w:semiHidden/>
    <w:rsid w:val="00A709CE"/>
    <w:pPr>
      <w:tabs>
        <w:tab w:val="clear" w:pos="1429"/>
        <w:tab w:val="left" w:pos="1786"/>
      </w:tabs>
      <w:ind w:left="1786"/>
    </w:pPr>
  </w:style>
  <w:style w:type="paragraph" w:customStyle="1" w:styleId="ListCont6">
    <w:name w:val="ListCont 6"/>
    <w:basedOn w:val="ListCont5"/>
    <w:semiHidden/>
    <w:rsid w:val="00A709CE"/>
    <w:pPr>
      <w:tabs>
        <w:tab w:val="left" w:pos="2500"/>
      </w:tabs>
      <w:ind w:left="2500"/>
    </w:pPr>
  </w:style>
  <w:style w:type="paragraph" w:customStyle="1" w:styleId="Listcont7">
    <w:name w:val="Listcont 7"/>
    <w:basedOn w:val="ListCont6"/>
    <w:semiHidden/>
    <w:rsid w:val="00A709CE"/>
  </w:style>
  <w:style w:type="paragraph" w:customStyle="1" w:styleId="ListCont70">
    <w:name w:val="ListCont 7"/>
    <w:basedOn w:val="ListCont6"/>
    <w:semiHidden/>
    <w:rsid w:val="00A709CE"/>
    <w:pPr>
      <w:ind w:left="2268"/>
    </w:pPr>
  </w:style>
  <w:style w:type="paragraph" w:customStyle="1" w:styleId="ListCont8">
    <w:name w:val="ListCont 8"/>
    <w:basedOn w:val="ListCont70"/>
    <w:semiHidden/>
    <w:rsid w:val="00A709CE"/>
    <w:pPr>
      <w:ind w:left="2552"/>
    </w:pPr>
  </w:style>
  <w:style w:type="paragraph" w:customStyle="1" w:styleId="ListCont9">
    <w:name w:val="ListCont 9"/>
    <w:basedOn w:val="ListCont8"/>
    <w:semiHidden/>
    <w:rsid w:val="00A709CE"/>
    <w:pPr>
      <w:ind w:left="2835"/>
    </w:pPr>
  </w:style>
  <w:style w:type="paragraph" w:customStyle="1" w:styleId="ListNum1">
    <w:name w:val="ListNum 1"/>
    <w:basedOn w:val="Normal"/>
    <w:autoRedefine/>
    <w:semiHidden/>
    <w:rsid w:val="00A709CE"/>
    <w:pPr>
      <w:numPr>
        <w:numId w:val="40"/>
      </w:numPr>
    </w:pPr>
  </w:style>
  <w:style w:type="paragraph" w:customStyle="1" w:styleId="ListNum2">
    <w:name w:val="ListNum 2"/>
    <w:basedOn w:val="Normal"/>
    <w:semiHidden/>
    <w:rsid w:val="00A709CE"/>
    <w:pPr>
      <w:numPr>
        <w:numId w:val="41"/>
      </w:numPr>
    </w:pPr>
  </w:style>
  <w:style w:type="paragraph" w:customStyle="1" w:styleId="ListNum3">
    <w:name w:val="ListNum 3"/>
    <w:basedOn w:val="ListNum2"/>
    <w:semiHidden/>
    <w:rsid w:val="00A709CE"/>
    <w:pPr>
      <w:numPr>
        <w:numId w:val="42"/>
      </w:numPr>
    </w:pPr>
  </w:style>
  <w:style w:type="paragraph" w:customStyle="1" w:styleId="ListNum4">
    <w:name w:val="ListNum 4"/>
    <w:basedOn w:val="ListNum3"/>
    <w:semiHidden/>
    <w:rsid w:val="00A709CE"/>
    <w:pPr>
      <w:numPr>
        <w:numId w:val="43"/>
      </w:numPr>
    </w:pPr>
  </w:style>
  <w:style w:type="paragraph" w:customStyle="1" w:styleId="ListNum5">
    <w:name w:val="ListNum 5"/>
    <w:basedOn w:val="ListNum4"/>
    <w:semiHidden/>
    <w:rsid w:val="00A709CE"/>
    <w:pPr>
      <w:numPr>
        <w:numId w:val="44"/>
      </w:numPr>
    </w:pPr>
  </w:style>
  <w:style w:type="paragraph" w:customStyle="1" w:styleId="ListNum6">
    <w:name w:val="ListNum 6"/>
    <w:basedOn w:val="ListNum5"/>
    <w:semiHidden/>
    <w:rsid w:val="00A709CE"/>
    <w:pPr>
      <w:numPr>
        <w:numId w:val="45"/>
      </w:numPr>
    </w:pPr>
  </w:style>
  <w:style w:type="paragraph" w:customStyle="1" w:styleId="ListNum7">
    <w:name w:val="ListNum 7"/>
    <w:basedOn w:val="ListNum6"/>
    <w:semiHidden/>
    <w:rsid w:val="00A709CE"/>
    <w:pPr>
      <w:numPr>
        <w:numId w:val="46"/>
      </w:numPr>
      <w:tabs>
        <w:tab w:val="left" w:pos="1985"/>
      </w:tabs>
    </w:pPr>
  </w:style>
  <w:style w:type="paragraph" w:customStyle="1" w:styleId="ListNum8">
    <w:name w:val="ListNum 8"/>
    <w:basedOn w:val="ListNum7"/>
    <w:semiHidden/>
    <w:rsid w:val="00A709CE"/>
    <w:pPr>
      <w:numPr>
        <w:numId w:val="47"/>
      </w:numPr>
      <w:tabs>
        <w:tab w:val="clear" w:pos="1985"/>
        <w:tab w:val="left" w:pos="851"/>
        <w:tab w:val="left" w:pos="1134"/>
        <w:tab w:val="left" w:pos="1418"/>
        <w:tab w:val="left" w:pos="1701"/>
        <w:tab w:val="left" w:pos="2268"/>
      </w:tabs>
    </w:pPr>
  </w:style>
  <w:style w:type="paragraph" w:customStyle="1" w:styleId="ListNum9">
    <w:name w:val="ListNum 9"/>
    <w:basedOn w:val="ListNum8"/>
    <w:semiHidden/>
    <w:rsid w:val="00A709CE"/>
    <w:pPr>
      <w:numPr>
        <w:numId w:val="48"/>
      </w:numPr>
      <w:tabs>
        <w:tab w:val="clear" w:pos="1418"/>
        <w:tab w:val="clear" w:pos="1701"/>
        <w:tab w:val="clear" w:pos="2268"/>
        <w:tab w:val="left" w:pos="567"/>
        <w:tab w:val="left" w:pos="2552"/>
      </w:tabs>
    </w:pPr>
  </w:style>
  <w:style w:type="paragraph" w:customStyle="1" w:styleId="ListNumEngCap">
    <w:name w:val="ListNumEngCap"/>
    <w:basedOn w:val="List"/>
    <w:autoRedefine/>
    <w:rsid w:val="00A709CE"/>
    <w:pPr>
      <w:numPr>
        <w:numId w:val="136"/>
      </w:numPr>
      <w:tabs>
        <w:tab w:val="left" w:pos="0"/>
      </w:tabs>
      <w:suppressAutoHyphens/>
      <w:spacing w:line="240" w:lineRule="atLeast"/>
    </w:pPr>
    <w:rPr>
      <w:spacing w:val="-5"/>
      <w:szCs w:val="20"/>
      <w:lang w:eastAsia="en-US"/>
    </w:rPr>
  </w:style>
  <w:style w:type="paragraph" w:customStyle="1" w:styleId="TableImageBody">
    <w:name w:val="Table Image Body"/>
    <w:basedOn w:val="TableNormal0"/>
    <w:autoRedefine/>
    <w:qFormat/>
    <w:rsid w:val="00A709CE"/>
    <w:pPr>
      <w:keepNext/>
      <w:spacing w:before="0"/>
    </w:pPr>
  </w:style>
  <w:style w:type="paragraph" w:customStyle="1" w:styleId="ListNumEngCap2">
    <w:name w:val="ListNumEngCap 2"/>
    <w:basedOn w:val="ListNumEngCap"/>
    <w:autoRedefine/>
    <w:rsid w:val="00A709CE"/>
    <w:pPr>
      <w:numPr>
        <w:numId w:val="137"/>
      </w:numPr>
      <w:tabs>
        <w:tab w:val="clear" w:pos="0"/>
        <w:tab w:val="left" w:pos="1080"/>
      </w:tabs>
    </w:pPr>
  </w:style>
  <w:style w:type="paragraph" w:customStyle="1" w:styleId="ListNumEngCap3">
    <w:name w:val="ListNumEngCap 3"/>
    <w:basedOn w:val="ListNumEngCap"/>
    <w:autoRedefine/>
    <w:rsid w:val="00A709CE"/>
    <w:pPr>
      <w:numPr>
        <w:numId w:val="138"/>
      </w:numPr>
      <w:tabs>
        <w:tab w:val="clear" w:pos="0"/>
        <w:tab w:val="left" w:pos="1440"/>
      </w:tabs>
    </w:pPr>
  </w:style>
  <w:style w:type="paragraph" w:customStyle="1" w:styleId="ListNumEngCap4">
    <w:name w:val="ListNumEngCap 4"/>
    <w:basedOn w:val="ListNumEngCap"/>
    <w:autoRedefine/>
    <w:rsid w:val="00A709CE"/>
    <w:pPr>
      <w:numPr>
        <w:numId w:val="139"/>
      </w:numPr>
      <w:tabs>
        <w:tab w:val="clear" w:pos="0"/>
        <w:tab w:val="left" w:pos="1800"/>
      </w:tabs>
    </w:pPr>
  </w:style>
  <w:style w:type="paragraph" w:customStyle="1" w:styleId="ListNumEngCap5">
    <w:name w:val="ListNumEngCap 5"/>
    <w:basedOn w:val="ListNumEngCap"/>
    <w:autoRedefine/>
    <w:rsid w:val="00A709CE"/>
    <w:pPr>
      <w:numPr>
        <w:numId w:val="140"/>
      </w:numPr>
      <w:tabs>
        <w:tab w:val="clear" w:pos="0"/>
        <w:tab w:val="left" w:pos="2160"/>
      </w:tabs>
    </w:pPr>
  </w:style>
  <w:style w:type="paragraph" w:customStyle="1" w:styleId="ListNumEngCap6">
    <w:name w:val="ListNumEngCap 6"/>
    <w:basedOn w:val="ListNumber"/>
    <w:autoRedefine/>
    <w:rsid w:val="00A709CE"/>
    <w:pPr>
      <w:numPr>
        <w:numId w:val="141"/>
      </w:numPr>
      <w:spacing w:line="240" w:lineRule="atLeast"/>
    </w:pPr>
    <w:rPr>
      <w:rFonts w:ascii="Arial" w:hAnsi="Arial"/>
      <w:spacing w:val="-5"/>
      <w:szCs w:val="20"/>
      <w:lang w:val="en-US" w:eastAsia="en-US"/>
    </w:rPr>
  </w:style>
  <w:style w:type="paragraph" w:customStyle="1" w:styleId="ListNumEngCap7">
    <w:name w:val="ListNumEngCap 7"/>
    <w:basedOn w:val="Normal"/>
    <w:semiHidden/>
    <w:rsid w:val="00A709CE"/>
    <w:pPr>
      <w:numPr>
        <w:numId w:val="49"/>
      </w:numPr>
    </w:pPr>
  </w:style>
  <w:style w:type="paragraph" w:customStyle="1" w:styleId="ListNumEngCap8">
    <w:name w:val="ListNumEngCap 8"/>
    <w:basedOn w:val="Normal"/>
    <w:semiHidden/>
    <w:rsid w:val="00A709CE"/>
    <w:pPr>
      <w:numPr>
        <w:numId w:val="135"/>
      </w:numPr>
      <w:tabs>
        <w:tab w:val="left" w:pos="567"/>
      </w:tabs>
    </w:pPr>
  </w:style>
  <w:style w:type="paragraph" w:customStyle="1" w:styleId="ListNumEngCap9">
    <w:name w:val="ListNumEngCap 9"/>
    <w:basedOn w:val="Normal"/>
    <w:semiHidden/>
    <w:rsid w:val="00A709CE"/>
    <w:pPr>
      <w:numPr>
        <w:numId w:val="50"/>
      </w:numPr>
    </w:pPr>
  </w:style>
  <w:style w:type="paragraph" w:customStyle="1" w:styleId="ListNumEngSmall">
    <w:name w:val="ListNumEngSmall"/>
    <w:basedOn w:val="List"/>
    <w:autoRedefine/>
    <w:rsid w:val="00A709CE"/>
    <w:pPr>
      <w:numPr>
        <w:numId w:val="142"/>
      </w:numPr>
      <w:tabs>
        <w:tab w:val="left" w:pos="720"/>
      </w:tabs>
      <w:suppressAutoHyphens/>
      <w:spacing w:line="240" w:lineRule="atLeast"/>
    </w:pPr>
    <w:rPr>
      <w:spacing w:val="-5"/>
      <w:szCs w:val="20"/>
      <w:lang w:eastAsia="en-US"/>
    </w:rPr>
  </w:style>
  <w:style w:type="paragraph" w:customStyle="1" w:styleId="TableImageCaption">
    <w:name w:val="Table Image Caption"/>
    <w:basedOn w:val="TableNormal0"/>
    <w:autoRedefine/>
    <w:qFormat/>
    <w:rsid w:val="00A709CE"/>
    <w:pPr>
      <w:spacing w:after="120"/>
    </w:pPr>
  </w:style>
  <w:style w:type="paragraph" w:customStyle="1" w:styleId="ListNumEngSmall2">
    <w:name w:val="ListNumEngSmall 2"/>
    <w:basedOn w:val="ListNumEngSmall"/>
    <w:autoRedefine/>
    <w:rsid w:val="00A709CE"/>
    <w:pPr>
      <w:numPr>
        <w:numId w:val="143"/>
      </w:numPr>
      <w:tabs>
        <w:tab w:val="clear" w:pos="720"/>
        <w:tab w:val="left" w:pos="1080"/>
      </w:tabs>
    </w:pPr>
  </w:style>
  <w:style w:type="paragraph" w:customStyle="1" w:styleId="ListNumEngSmall3">
    <w:name w:val="ListNumEngSmall 3"/>
    <w:basedOn w:val="ListNumEngSmall"/>
    <w:autoRedefine/>
    <w:rsid w:val="00A709CE"/>
    <w:pPr>
      <w:numPr>
        <w:numId w:val="144"/>
      </w:numPr>
      <w:tabs>
        <w:tab w:val="clear" w:pos="720"/>
        <w:tab w:val="left" w:pos="1440"/>
      </w:tabs>
    </w:pPr>
  </w:style>
  <w:style w:type="paragraph" w:customStyle="1" w:styleId="ListNumEngSmall4">
    <w:name w:val="ListNumEngSmall 4"/>
    <w:basedOn w:val="ListNumEngSmall"/>
    <w:autoRedefine/>
    <w:rsid w:val="00A709CE"/>
    <w:pPr>
      <w:numPr>
        <w:numId w:val="145"/>
      </w:numPr>
      <w:tabs>
        <w:tab w:val="clear" w:pos="720"/>
        <w:tab w:val="left" w:pos="1800"/>
      </w:tabs>
    </w:pPr>
  </w:style>
  <w:style w:type="paragraph" w:customStyle="1" w:styleId="ListNumEngSmall5">
    <w:name w:val="ListNumEngSmall 5"/>
    <w:basedOn w:val="ListNumEngSmall"/>
    <w:autoRedefine/>
    <w:rsid w:val="00A709CE"/>
    <w:pPr>
      <w:numPr>
        <w:numId w:val="146"/>
      </w:numPr>
      <w:tabs>
        <w:tab w:val="clear" w:pos="720"/>
        <w:tab w:val="left" w:pos="2160"/>
      </w:tabs>
    </w:pPr>
  </w:style>
  <w:style w:type="paragraph" w:customStyle="1" w:styleId="ListNumEngSmall6">
    <w:name w:val="ListNumEngSmall 6"/>
    <w:basedOn w:val="ListNumEngSmall"/>
    <w:autoRedefine/>
    <w:rsid w:val="00A709CE"/>
    <w:pPr>
      <w:numPr>
        <w:numId w:val="147"/>
      </w:numPr>
    </w:pPr>
  </w:style>
  <w:style w:type="paragraph" w:customStyle="1" w:styleId="ListNumEngSmall7">
    <w:name w:val="ListNumEngSmall 7"/>
    <w:basedOn w:val="ListNum7"/>
    <w:semiHidden/>
    <w:rsid w:val="00A709CE"/>
    <w:pPr>
      <w:numPr>
        <w:numId w:val="51"/>
      </w:numPr>
      <w:tabs>
        <w:tab w:val="left" w:pos="851"/>
        <w:tab w:val="left" w:pos="1134"/>
        <w:tab w:val="left" w:pos="1418"/>
      </w:tabs>
    </w:pPr>
  </w:style>
  <w:style w:type="paragraph" w:customStyle="1" w:styleId="ListNumEngSmall8">
    <w:name w:val="ListNumEngSmall 8"/>
    <w:basedOn w:val="ListNum8"/>
    <w:semiHidden/>
    <w:rsid w:val="00A709CE"/>
    <w:pPr>
      <w:numPr>
        <w:numId w:val="52"/>
      </w:numPr>
      <w:tabs>
        <w:tab w:val="clear" w:pos="1418"/>
        <w:tab w:val="left" w:pos="567"/>
      </w:tabs>
    </w:pPr>
  </w:style>
  <w:style w:type="paragraph" w:customStyle="1" w:styleId="ListNumEngSmall9">
    <w:name w:val="ListNumEngSmall 9"/>
    <w:basedOn w:val="ListNum9"/>
    <w:semiHidden/>
    <w:rsid w:val="00A709CE"/>
    <w:pPr>
      <w:numPr>
        <w:numId w:val="53"/>
      </w:numPr>
      <w:tabs>
        <w:tab w:val="left" w:pos="1701"/>
        <w:tab w:val="left" w:pos="1985"/>
      </w:tabs>
    </w:pPr>
  </w:style>
  <w:style w:type="paragraph" w:customStyle="1" w:styleId="ListNumRusCap">
    <w:name w:val="ListNumRusCap"/>
    <w:basedOn w:val="List"/>
    <w:autoRedefine/>
    <w:rsid w:val="00A709CE"/>
    <w:pPr>
      <w:numPr>
        <w:numId w:val="148"/>
      </w:numPr>
      <w:tabs>
        <w:tab w:val="left" w:pos="720"/>
      </w:tabs>
      <w:suppressAutoHyphens/>
      <w:spacing w:line="240" w:lineRule="atLeast"/>
    </w:pPr>
    <w:rPr>
      <w:spacing w:val="-5"/>
      <w:szCs w:val="20"/>
      <w:lang w:eastAsia="en-US"/>
    </w:rPr>
  </w:style>
  <w:style w:type="paragraph" w:customStyle="1" w:styleId="ListNumRusCap2">
    <w:name w:val="ListNumRusCap 2"/>
    <w:basedOn w:val="ListNumRusCap"/>
    <w:autoRedefine/>
    <w:rsid w:val="00A709CE"/>
    <w:pPr>
      <w:numPr>
        <w:numId w:val="149"/>
      </w:numPr>
      <w:tabs>
        <w:tab w:val="clear" w:pos="720"/>
        <w:tab w:val="left" w:pos="1080"/>
      </w:tabs>
    </w:pPr>
  </w:style>
  <w:style w:type="paragraph" w:customStyle="1" w:styleId="ListNumRusCap3">
    <w:name w:val="ListNumRusCap 3"/>
    <w:basedOn w:val="ListNumRusCap"/>
    <w:autoRedefine/>
    <w:rsid w:val="00A709CE"/>
    <w:pPr>
      <w:numPr>
        <w:numId w:val="150"/>
      </w:numPr>
      <w:tabs>
        <w:tab w:val="clear" w:pos="720"/>
        <w:tab w:val="left" w:pos="1440"/>
      </w:tabs>
    </w:pPr>
  </w:style>
  <w:style w:type="paragraph" w:customStyle="1" w:styleId="ListNumRusCap4">
    <w:name w:val="ListNumRusCap 4"/>
    <w:basedOn w:val="ListNumRusCap"/>
    <w:autoRedefine/>
    <w:rsid w:val="00A709CE"/>
    <w:pPr>
      <w:numPr>
        <w:numId w:val="151"/>
      </w:numPr>
      <w:tabs>
        <w:tab w:val="clear" w:pos="720"/>
        <w:tab w:val="left" w:pos="1800"/>
      </w:tabs>
    </w:pPr>
  </w:style>
  <w:style w:type="paragraph" w:customStyle="1" w:styleId="ListNumRusCap5">
    <w:name w:val="ListNumRusCap 5"/>
    <w:basedOn w:val="ListNumRusCap"/>
    <w:autoRedefine/>
    <w:rsid w:val="00A709CE"/>
    <w:pPr>
      <w:numPr>
        <w:numId w:val="152"/>
      </w:numPr>
      <w:tabs>
        <w:tab w:val="clear" w:pos="720"/>
        <w:tab w:val="left" w:pos="2160"/>
      </w:tabs>
    </w:pPr>
  </w:style>
  <w:style w:type="paragraph" w:customStyle="1" w:styleId="ListNumRusCap6">
    <w:name w:val="ListNumRusCap 6"/>
    <w:basedOn w:val="ListNumber"/>
    <w:autoRedefine/>
    <w:rsid w:val="00A709CE"/>
    <w:pPr>
      <w:numPr>
        <w:numId w:val="153"/>
      </w:numPr>
      <w:spacing w:line="240" w:lineRule="atLeast"/>
    </w:pPr>
    <w:rPr>
      <w:rFonts w:ascii="Arial" w:hAnsi="Arial"/>
      <w:spacing w:val="-5"/>
      <w:szCs w:val="20"/>
      <w:lang w:val="en-US" w:eastAsia="en-US"/>
    </w:rPr>
  </w:style>
  <w:style w:type="paragraph" w:customStyle="1" w:styleId="ListNumRusCap7">
    <w:name w:val="ListNumRusCap 7"/>
    <w:basedOn w:val="ListNum7"/>
    <w:semiHidden/>
    <w:rsid w:val="00A709CE"/>
    <w:pPr>
      <w:numPr>
        <w:numId w:val="54"/>
      </w:numPr>
      <w:tabs>
        <w:tab w:val="left" w:pos="1134"/>
        <w:tab w:val="left" w:pos="1418"/>
      </w:tabs>
    </w:pPr>
  </w:style>
  <w:style w:type="paragraph" w:customStyle="1" w:styleId="ListNumRusCap8">
    <w:name w:val="ListNumRusCap 8"/>
    <w:basedOn w:val="ListNum8"/>
    <w:semiHidden/>
    <w:rsid w:val="00A709CE"/>
    <w:pPr>
      <w:numPr>
        <w:numId w:val="55"/>
      </w:numPr>
      <w:tabs>
        <w:tab w:val="clear" w:pos="1418"/>
        <w:tab w:val="clear" w:pos="2268"/>
        <w:tab w:val="left" w:pos="567"/>
      </w:tabs>
    </w:pPr>
  </w:style>
  <w:style w:type="paragraph" w:customStyle="1" w:styleId="ListNumRusCap9">
    <w:name w:val="ListNumRusCap 9"/>
    <w:basedOn w:val="ListNum9"/>
    <w:semiHidden/>
    <w:rsid w:val="00A709CE"/>
    <w:pPr>
      <w:numPr>
        <w:numId w:val="56"/>
      </w:numPr>
      <w:tabs>
        <w:tab w:val="clear" w:pos="1134"/>
        <w:tab w:val="left" w:pos="1985"/>
      </w:tabs>
    </w:pPr>
  </w:style>
  <w:style w:type="paragraph" w:customStyle="1" w:styleId="ListNumRusSmall">
    <w:name w:val="ListNumRusSmall"/>
    <w:basedOn w:val="List"/>
    <w:autoRedefine/>
    <w:rsid w:val="00A709CE"/>
    <w:pPr>
      <w:numPr>
        <w:numId w:val="154"/>
      </w:numPr>
      <w:tabs>
        <w:tab w:val="left" w:pos="720"/>
      </w:tabs>
      <w:suppressAutoHyphens/>
      <w:spacing w:line="240" w:lineRule="atLeast"/>
    </w:pPr>
    <w:rPr>
      <w:spacing w:val="-5"/>
      <w:szCs w:val="20"/>
      <w:lang w:eastAsia="en-US"/>
    </w:rPr>
  </w:style>
  <w:style w:type="paragraph" w:customStyle="1" w:styleId="ListNumRusSmall2">
    <w:name w:val="ListNumRusSmall 2"/>
    <w:basedOn w:val="ListNumRusSmall"/>
    <w:autoRedefine/>
    <w:rsid w:val="00A709CE"/>
    <w:pPr>
      <w:numPr>
        <w:numId w:val="155"/>
      </w:numPr>
      <w:tabs>
        <w:tab w:val="clear" w:pos="720"/>
        <w:tab w:val="left" w:pos="1080"/>
      </w:tabs>
    </w:pPr>
  </w:style>
  <w:style w:type="paragraph" w:customStyle="1" w:styleId="ListNumRusSmall3">
    <w:name w:val="ListNumRusSmall 3"/>
    <w:basedOn w:val="ListNumRusSmall"/>
    <w:autoRedefine/>
    <w:rsid w:val="00A709CE"/>
    <w:pPr>
      <w:numPr>
        <w:numId w:val="156"/>
      </w:numPr>
      <w:tabs>
        <w:tab w:val="clear" w:pos="720"/>
        <w:tab w:val="left" w:pos="1440"/>
      </w:tabs>
    </w:pPr>
  </w:style>
  <w:style w:type="paragraph" w:customStyle="1" w:styleId="ListNumRusSmall4">
    <w:name w:val="ListNumRusSmall 4"/>
    <w:basedOn w:val="ListNumRusSmall"/>
    <w:autoRedefine/>
    <w:rsid w:val="00A709CE"/>
    <w:pPr>
      <w:numPr>
        <w:numId w:val="157"/>
      </w:numPr>
      <w:tabs>
        <w:tab w:val="clear" w:pos="720"/>
        <w:tab w:val="left" w:pos="1800"/>
      </w:tabs>
    </w:pPr>
  </w:style>
  <w:style w:type="paragraph" w:customStyle="1" w:styleId="ListNumRusSmall5">
    <w:name w:val="ListNumRusSmall 5"/>
    <w:basedOn w:val="ListNumRusSmall"/>
    <w:autoRedefine/>
    <w:rsid w:val="00A709CE"/>
    <w:pPr>
      <w:numPr>
        <w:numId w:val="158"/>
      </w:numPr>
      <w:tabs>
        <w:tab w:val="clear" w:pos="720"/>
        <w:tab w:val="left" w:pos="2160"/>
      </w:tabs>
    </w:pPr>
  </w:style>
  <w:style w:type="paragraph" w:customStyle="1" w:styleId="ListNumRusSmall6">
    <w:name w:val="ListNumRusSmall 6"/>
    <w:basedOn w:val="ListNumEngSmall"/>
    <w:autoRedefine/>
    <w:rsid w:val="00A709CE"/>
    <w:pPr>
      <w:numPr>
        <w:numId w:val="159"/>
      </w:numPr>
    </w:pPr>
  </w:style>
  <w:style w:type="paragraph" w:customStyle="1" w:styleId="ListNumRusSmall7">
    <w:name w:val="ListNumRusSmall 7"/>
    <w:basedOn w:val="ListNum7"/>
    <w:semiHidden/>
    <w:rsid w:val="00A709CE"/>
    <w:pPr>
      <w:numPr>
        <w:numId w:val="57"/>
      </w:numPr>
      <w:tabs>
        <w:tab w:val="left" w:pos="851"/>
        <w:tab w:val="left" w:pos="1134"/>
        <w:tab w:val="left" w:pos="1418"/>
      </w:tabs>
    </w:pPr>
  </w:style>
  <w:style w:type="paragraph" w:customStyle="1" w:styleId="ListNumRusSmall8">
    <w:name w:val="ListNumRusSmall 8"/>
    <w:basedOn w:val="ListNum8"/>
    <w:semiHidden/>
    <w:rsid w:val="00A709CE"/>
    <w:pPr>
      <w:numPr>
        <w:numId w:val="58"/>
      </w:numPr>
      <w:tabs>
        <w:tab w:val="clear" w:pos="1418"/>
        <w:tab w:val="clear" w:pos="2268"/>
        <w:tab w:val="left" w:pos="567"/>
      </w:tabs>
    </w:pPr>
  </w:style>
  <w:style w:type="paragraph" w:customStyle="1" w:styleId="ListNumRusSmall9">
    <w:name w:val="ListNumRusSmall 9"/>
    <w:basedOn w:val="ListNum9"/>
    <w:semiHidden/>
    <w:rsid w:val="00A709CE"/>
    <w:pPr>
      <w:numPr>
        <w:numId w:val="59"/>
      </w:numPr>
      <w:tabs>
        <w:tab w:val="left" w:pos="1701"/>
        <w:tab w:val="left" w:pos="1985"/>
      </w:tabs>
    </w:pPr>
  </w:style>
  <w:style w:type="paragraph" w:customStyle="1" w:styleId="MailDisclaimer">
    <w:name w:val="Mail Disclaimer"/>
    <w:basedOn w:val="Normal"/>
    <w:semiHidden/>
    <w:rsid w:val="00A709CE"/>
    <w:pPr>
      <w:spacing w:after="0"/>
    </w:pPr>
    <w:rPr>
      <w:i/>
      <w:color w:val="C0C0C0"/>
      <w:sz w:val="16"/>
      <w:szCs w:val="14"/>
    </w:rPr>
  </w:style>
  <w:style w:type="paragraph" w:customStyle="1" w:styleId="MailNormal">
    <w:name w:val="Mail Normal"/>
    <w:basedOn w:val="Normal"/>
    <w:semiHidden/>
    <w:rsid w:val="00A709CE"/>
    <w:pPr>
      <w:spacing w:after="0"/>
    </w:pPr>
  </w:style>
  <w:style w:type="paragraph" w:customStyle="1" w:styleId="MailSignature">
    <w:name w:val="Mail Signature"/>
    <w:basedOn w:val="MailNormal"/>
    <w:semiHidden/>
    <w:rsid w:val="00A709CE"/>
    <w:rPr>
      <w:sz w:val="18"/>
      <w:szCs w:val="16"/>
    </w:rPr>
  </w:style>
  <w:style w:type="paragraph" w:customStyle="1" w:styleId="NoteBody">
    <w:name w:val="NoteBody"/>
    <w:basedOn w:val="Normal"/>
    <w:semiHidden/>
    <w:rsid w:val="00A709CE"/>
    <w:pPr>
      <w:pBdr>
        <w:top w:val="single" w:sz="4" w:space="1" w:color="auto"/>
        <w:bottom w:val="single" w:sz="4" w:space="1" w:color="auto"/>
      </w:pBd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60" w:after="60"/>
      <w:ind w:left="113"/>
    </w:pPr>
    <w:rPr>
      <w:sz w:val="18"/>
      <w:szCs w:val="16"/>
    </w:rPr>
  </w:style>
  <w:style w:type="paragraph" w:customStyle="1" w:styleId="NoteBody2">
    <w:name w:val="NoteBody 2"/>
    <w:basedOn w:val="Normal"/>
    <w:semiHidden/>
    <w:rsid w:val="00A709CE"/>
    <w:pPr>
      <w:pBdr>
        <w:top w:val="single" w:sz="4" w:space="1" w:color="auto"/>
        <w:bottom w:val="single" w:sz="4" w:space="1" w:color="auto"/>
      </w:pBd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60" w:after="60"/>
      <w:ind w:left="113" w:right="113"/>
    </w:pPr>
    <w:rPr>
      <w:w w:val="110"/>
      <w:sz w:val="16"/>
    </w:rPr>
  </w:style>
  <w:style w:type="paragraph" w:customStyle="1" w:styleId="NoteHeading">
    <w:name w:val="NoteHeading"/>
    <w:basedOn w:val="Normal"/>
    <w:semiHidden/>
    <w:rsid w:val="00A709CE"/>
    <w:pPr>
      <w:keepLines/>
      <w:shd w:val="clear" w:color="auto" w:fill="E6E6E6"/>
      <w:spacing w:before="120" w:after="0"/>
    </w:pPr>
    <w:rPr>
      <w:b/>
    </w:rPr>
  </w:style>
  <w:style w:type="paragraph" w:customStyle="1" w:styleId="NoteHeading2">
    <w:name w:val="NoteHeading 2"/>
    <w:basedOn w:val="Normal"/>
    <w:semiHidden/>
    <w:rsid w:val="00A709CE"/>
    <w:pPr>
      <w:shd w:val="clear" w:color="auto" w:fill="E6E6E6"/>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60" w:after="60"/>
      <w:ind w:left="113" w:right="113"/>
    </w:pPr>
    <w:rPr>
      <w:b/>
      <w:sz w:val="16"/>
      <w:szCs w:val="16"/>
    </w:rPr>
  </w:style>
  <w:style w:type="character" w:customStyle="1" w:styleId="Object">
    <w:name w:val="Object"/>
    <w:rsid w:val="00A709CE"/>
    <w:rPr>
      <w:rFonts w:ascii="Times New Roman" w:hAnsi="Times New Roman" w:cs="Arial"/>
      <w:u w:val="single"/>
      <w:lang w:val="ru-RU"/>
    </w:rPr>
  </w:style>
  <w:style w:type="paragraph" w:customStyle="1" w:styleId="PageNumber0">
    <w:name w:val="PageNumber"/>
    <w:basedOn w:val="Normal"/>
    <w:semiHidden/>
    <w:rsid w:val="00A709CE"/>
    <w:pPr>
      <w:spacing w:after="0"/>
      <w:jc w:val="right"/>
    </w:pPr>
    <w:rPr>
      <w:b/>
      <w:w w:val="90"/>
    </w:rPr>
  </w:style>
  <w:style w:type="character" w:customStyle="1" w:styleId="PageNumberText">
    <w:name w:val="PageNumberText"/>
    <w:semiHidden/>
    <w:rsid w:val="00A709CE"/>
    <w:rPr>
      <w:rFonts w:ascii="Arial" w:hAnsi="Arial"/>
      <w:b/>
      <w:w w:val="90"/>
      <w:sz w:val="22"/>
      <w:szCs w:val="22"/>
    </w:rPr>
  </w:style>
  <w:style w:type="paragraph" w:customStyle="1" w:styleId="PartLabel">
    <w:name w:val="Part Label"/>
    <w:basedOn w:val="Normal"/>
    <w:rsid w:val="00A709CE"/>
    <w:pPr>
      <w:keepNext/>
      <w:pBdr>
        <w:bottom w:val="single" w:sz="6" w:space="24" w:color="808080"/>
      </w:pBdr>
      <w:spacing w:before="240" w:after="720"/>
      <w:jc w:val="center"/>
    </w:pPr>
    <w:rPr>
      <w:b/>
      <w:caps/>
      <w:spacing w:val="80"/>
      <w:kern w:val="28"/>
      <w:sz w:val="48"/>
      <w:szCs w:val="20"/>
      <w:lang w:val="en-US" w:eastAsia="en-US"/>
    </w:rPr>
  </w:style>
  <w:style w:type="paragraph" w:customStyle="1" w:styleId="PartSubtitle">
    <w:name w:val="Part Subtitle"/>
    <w:basedOn w:val="Normal"/>
    <w:next w:val="BodyText"/>
    <w:rsid w:val="00A709CE"/>
    <w:pPr>
      <w:keepNext/>
      <w:spacing w:before="360" w:after="120"/>
      <w:jc w:val="center"/>
    </w:pPr>
    <w:rPr>
      <w:i/>
      <w:kern w:val="28"/>
      <w:sz w:val="32"/>
    </w:rPr>
  </w:style>
  <w:style w:type="paragraph" w:customStyle="1" w:styleId="PartTitle">
    <w:name w:val="Part Title"/>
    <w:basedOn w:val="Title"/>
    <w:rsid w:val="00A709CE"/>
  </w:style>
  <w:style w:type="character" w:customStyle="1" w:styleId="ProgramText">
    <w:name w:val="Program Text"/>
    <w:rsid w:val="00A709CE"/>
    <w:rPr>
      <w:rFonts w:ascii="Courier New" w:hAnsi="Courier New"/>
    </w:rPr>
  </w:style>
  <w:style w:type="paragraph" w:customStyle="1" w:styleId="Prototype">
    <w:name w:val="Prototype"/>
    <w:semiHidden/>
    <w:locked/>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6"/>
      <w:jc w:val="both"/>
    </w:pPr>
    <w:rPr>
      <w:rFonts w:ascii="Arial" w:hAnsi="Arial"/>
      <w:lang w:val="en-US"/>
    </w:rPr>
  </w:style>
  <w:style w:type="paragraph" w:customStyle="1" w:styleId="ReportSample">
    <w:name w:val="ReportSample"/>
    <w:rsid w:val="00A709CE"/>
    <w:pPr>
      <w:keepNext/>
      <w:keepLines/>
    </w:pPr>
    <w:rPr>
      <w:rFonts w:ascii="Courier New" w:hAnsi="Courier New"/>
      <w:noProof/>
      <w:sz w:val="16"/>
      <w:lang w:val="en-US" w:eastAsia="en-US"/>
    </w:rPr>
  </w:style>
  <w:style w:type="paragraph" w:customStyle="1" w:styleId="ReturnAddress">
    <w:name w:val="Return Address"/>
    <w:rsid w:val="00A709CE"/>
    <w:pPr>
      <w:tabs>
        <w:tab w:val="left" w:pos="2160"/>
      </w:tabs>
      <w:spacing w:line="240" w:lineRule="atLeast"/>
      <w:ind w:right="-240"/>
      <w:jc w:val="center"/>
    </w:pPr>
    <w:rPr>
      <w:caps/>
      <w:spacing w:val="30"/>
      <w:sz w:val="14"/>
      <w:lang w:val="en-US" w:eastAsia="en-US"/>
    </w:rPr>
  </w:style>
  <w:style w:type="paragraph" w:customStyle="1" w:styleId="Screenshot">
    <w:name w:val="Screenshot"/>
    <w:basedOn w:val="Prototype"/>
    <w:semiHidden/>
    <w:locked/>
    <w:rsid w:val="00A709CE"/>
    <w:pPr>
      <w:keepNext/>
      <w:keepLines/>
      <w:pBdr>
        <w:top w:val="single" w:sz="4" w:space="1" w:color="auto"/>
        <w:left w:val="single" w:sz="4" w:space="4" w:color="auto"/>
        <w:bottom w:val="single" w:sz="4" w:space="1" w:color="auto"/>
        <w:right w:val="single" w:sz="4" w:space="4" w:color="auto"/>
      </w:pBdr>
      <w:ind w:left="1701"/>
      <w:jc w:val="left"/>
    </w:pPr>
  </w:style>
  <w:style w:type="paragraph" w:customStyle="1" w:styleId="Section">
    <w:name w:val="Section"/>
    <w:basedOn w:val="Prototype"/>
    <w:next w:val="Normal"/>
    <w:semiHidden/>
    <w:rsid w:val="00A709CE"/>
    <w:pPr>
      <w:keepNext/>
      <w:keepLines/>
      <w:spacing w:before="240"/>
      <w:jc w:val="left"/>
    </w:pPr>
    <w:rPr>
      <w:b/>
      <w:spacing w:val="-20"/>
      <w:sz w:val="40"/>
      <w:szCs w:val="40"/>
    </w:rPr>
  </w:style>
  <w:style w:type="paragraph" w:customStyle="1" w:styleId="SectionLabel">
    <w:name w:val="Section Label"/>
    <w:basedOn w:val="HeadingBase"/>
    <w:next w:val="BodyText"/>
    <w:rsid w:val="00A709CE"/>
    <w:pPr>
      <w:pBdr>
        <w:bottom w:val="single" w:sz="6" w:space="24" w:color="808080"/>
      </w:pBdr>
      <w:spacing w:after="720"/>
      <w:jc w:val="center"/>
    </w:pPr>
    <w:rPr>
      <w:caps/>
      <w:spacing w:val="80"/>
      <w:sz w:val="48"/>
    </w:rPr>
  </w:style>
  <w:style w:type="paragraph" w:customStyle="1" w:styleId="SmallGap">
    <w:name w:val="SmallGap"/>
    <w:basedOn w:val="Normal"/>
    <w:autoRedefine/>
    <w:rsid w:val="00A709CE"/>
    <w:pPr>
      <w:spacing w:after="0" w:line="20" w:lineRule="atLeast"/>
    </w:pPr>
    <w:rPr>
      <w:sz w:val="2"/>
    </w:rPr>
  </w:style>
  <w:style w:type="character" w:customStyle="1" w:styleId="StatusExpectedAtRisk">
    <w:name w:val="Status_ExpectedAtRisk"/>
    <w:rsid w:val="00A709CE"/>
    <w:rPr>
      <w:rFonts w:ascii="Times New Roman" w:hAnsi="Times New Roman" w:cs="Arial"/>
      <w:bdr w:val="none" w:sz="0" w:space="0" w:color="auto"/>
      <w:shd w:val="clear" w:color="auto" w:fill="FFFF00"/>
      <w:lang w:val="ru-RU"/>
    </w:rPr>
  </w:style>
  <w:style w:type="character" w:customStyle="1" w:styleId="StatusExpectedLate">
    <w:name w:val="Status_ExpectedLate"/>
    <w:rsid w:val="00A709CE"/>
    <w:rPr>
      <w:rFonts w:ascii="Times New Roman" w:hAnsi="Times New Roman" w:cs="Arial"/>
      <w:bdr w:val="none" w:sz="0" w:space="0" w:color="auto"/>
      <w:shd w:val="clear" w:color="auto" w:fill="FF0000"/>
      <w:lang w:val="ru-RU"/>
    </w:rPr>
  </w:style>
  <w:style w:type="character" w:customStyle="1" w:styleId="StatusExpectedNormal">
    <w:name w:val="Status_ExpectedNormal"/>
    <w:rsid w:val="00A709CE"/>
    <w:rPr>
      <w:rFonts w:ascii="Times New Roman" w:hAnsi="Times New Roman" w:cs="Arial"/>
      <w:bdr w:val="none" w:sz="0" w:space="0" w:color="auto"/>
      <w:shd w:val="clear" w:color="auto" w:fill="008000"/>
      <w:lang w:val="ru-RU"/>
    </w:rPr>
  </w:style>
  <w:style w:type="character" w:customStyle="1" w:styleId="StatusProposed">
    <w:name w:val="Status_Proposed"/>
    <w:rsid w:val="00A709CE"/>
    <w:rPr>
      <w:rFonts w:ascii="Times New Roman" w:hAnsi="Times New Roman" w:cs="Arial"/>
      <w:color w:val="0000FF"/>
      <w:lang w:val="ru-RU"/>
    </w:rPr>
  </w:style>
  <w:style w:type="character" w:customStyle="1" w:styleId="StatusResolvedInTime">
    <w:name w:val="Status_ResolvedInTime"/>
    <w:rsid w:val="00A709CE"/>
    <w:rPr>
      <w:rFonts w:ascii="Times New Roman" w:hAnsi="Times New Roman" w:cs="Arial"/>
      <w:color w:val="008000"/>
      <w:lang w:val="ru-RU"/>
    </w:rPr>
  </w:style>
  <w:style w:type="character" w:customStyle="1" w:styleId="StatusResolvedLate">
    <w:name w:val="Status_ResolvedLate"/>
    <w:rsid w:val="00A709CE"/>
    <w:rPr>
      <w:rFonts w:ascii="Times New Roman" w:hAnsi="Times New Roman" w:cs="Arial"/>
      <w:color w:val="FF0000"/>
      <w:lang w:val="ru-RU"/>
    </w:rPr>
  </w:style>
  <w:style w:type="character" w:customStyle="1" w:styleId="StatusExpectedAtRisk0">
    <w:name w:val="StatusExpectedAtRisk"/>
    <w:rsid w:val="00A709CE"/>
    <w:rPr>
      <w:rFonts w:ascii="Arial" w:hAnsi="Arial" w:cs="Arial"/>
      <w:bdr w:val="none" w:sz="0" w:space="0" w:color="auto"/>
      <w:shd w:val="clear" w:color="auto" w:fill="FFFF00"/>
      <w:lang w:val="ru-RU"/>
    </w:rPr>
  </w:style>
  <w:style w:type="character" w:customStyle="1" w:styleId="StatusExpectedLate0">
    <w:name w:val="StatusExpectedLate"/>
    <w:rsid w:val="00A709CE"/>
    <w:rPr>
      <w:rFonts w:ascii="Arial" w:hAnsi="Arial" w:cs="Arial"/>
      <w:bdr w:val="none" w:sz="0" w:space="0" w:color="auto"/>
      <w:shd w:val="clear" w:color="auto" w:fill="FF0000"/>
      <w:lang w:val="ru-RU"/>
    </w:rPr>
  </w:style>
  <w:style w:type="character" w:customStyle="1" w:styleId="StatusExpectedNormal0">
    <w:name w:val="StatusExpectedNormal"/>
    <w:rsid w:val="00A709CE"/>
    <w:rPr>
      <w:rFonts w:ascii="Arial" w:hAnsi="Arial" w:cs="Arial"/>
      <w:bdr w:val="none" w:sz="0" w:space="0" w:color="auto"/>
      <w:shd w:val="clear" w:color="auto" w:fill="008000"/>
      <w:lang w:val="ru-RU"/>
    </w:rPr>
  </w:style>
  <w:style w:type="character" w:customStyle="1" w:styleId="StatusProposed0">
    <w:name w:val="StatusProposed"/>
    <w:rsid w:val="00A709CE"/>
    <w:rPr>
      <w:rFonts w:ascii="Arial" w:hAnsi="Arial" w:cs="Arial"/>
      <w:color w:val="0000FF"/>
      <w:lang w:val="ru-RU"/>
    </w:rPr>
  </w:style>
  <w:style w:type="character" w:customStyle="1" w:styleId="StatusResolvedInTime0">
    <w:name w:val="StatusResolvedInTime"/>
    <w:rsid w:val="00A709CE"/>
    <w:rPr>
      <w:rFonts w:ascii="Arial" w:hAnsi="Arial" w:cs="Arial"/>
      <w:color w:val="008000"/>
      <w:lang w:val="ru-RU"/>
    </w:rPr>
  </w:style>
  <w:style w:type="character" w:customStyle="1" w:styleId="StatusResolvedLate0">
    <w:name w:val="StatusResolvedLate"/>
    <w:rsid w:val="00A709CE"/>
    <w:rPr>
      <w:rFonts w:ascii="Arial" w:hAnsi="Arial" w:cs="Arial"/>
      <w:color w:val="FF0000"/>
      <w:lang w:val="ru-RU"/>
    </w:rPr>
  </w:style>
  <w:style w:type="paragraph" w:customStyle="1" w:styleId="StyleListCont2Left2cm">
    <w:name w:val="Style ListCont 2 + Left:  2 cm"/>
    <w:basedOn w:val="ListCont2"/>
    <w:semiHidden/>
    <w:locked/>
    <w:rsid w:val="00A709CE"/>
  </w:style>
  <w:style w:type="paragraph" w:customStyle="1" w:styleId="StyleScreenshotRightSinglesolidlineAuto05ptLinewi">
    <w:name w:val="Style Screenshot + Right: (Single solid line Auto  05 pt Line wi..."/>
    <w:basedOn w:val="Screenshot"/>
    <w:semiHidden/>
    <w:locked/>
    <w:rsid w:val="00A709CE"/>
  </w:style>
  <w:style w:type="paragraph" w:customStyle="1" w:styleId="Style1">
    <w:name w:val="Style1"/>
    <w:basedOn w:val="Normal"/>
    <w:next w:val="Normal"/>
    <w:semiHidden/>
    <w:locked/>
    <w:rsid w:val="00A709CE"/>
    <w:pPr>
      <w:spacing w:line="120" w:lineRule="atLeast"/>
      <w:ind w:right="360"/>
    </w:pPr>
    <w:rPr>
      <w:i/>
    </w:rPr>
  </w:style>
  <w:style w:type="paragraph" w:customStyle="1" w:styleId="Style2">
    <w:name w:val="Style2"/>
    <w:basedOn w:val="Normal"/>
    <w:semiHidden/>
    <w:locked/>
    <w:rsid w:val="00A709CE"/>
    <w:pPr>
      <w:numPr>
        <w:numId w:val="60"/>
      </w:numPr>
      <w:shd w:val="clear" w:color="auto" w:fill="E6E6E6"/>
    </w:pPr>
    <w:rPr>
      <w:spacing w:val="-8"/>
      <w:w w:val="90"/>
    </w:rPr>
  </w:style>
  <w:style w:type="paragraph" w:customStyle="1" w:styleId="Style3">
    <w:name w:val="Style3"/>
    <w:basedOn w:val="Normal"/>
    <w:semiHidden/>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0"/>
      <w:ind w:left="227" w:right="113"/>
    </w:pPr>
    <w:rPr>
      <w:sz w:val="12"/>
    </w:rPr>
  </w:style>
  <w:style w:type="paragraph" w:customStyle="1" w:styleId="Subsection">
    <w:name w:val="Subsection"/>
    <w:basedOn w:val="Prototype"/>
    <w:autoRedefine/>
    <w:semiHidden/>
    <w:rsid w:val="00A709CE"/>
    <w:pPr>
      <w:keepNext/>
      <w:spacing w:before="240"/>
      <w:jc w:val="left"/>
    </w:pPr>
    <w:rPr>
      <w:b/>
      <w:spacing w:val="-20"/>
      <w:sz w:val="36"/>
      <w:szCs w:val="36"/>
    </w:rPr>
  </w:style>
  <w:style w:type="character" w:customStyle="1" w:styleId="sysmessage1">
    <w:name w:val="sysmessage1"/>
    <w:semiHidden/>
    <w:rsid w:val="00A709CE"/>
    <w:rPr>
      <w:rFonts w:ascii="MS Sans Serif" w:hAnsi="MS Sans Serif" w:hint="default"/>
      <w:color w:val="006600"/>
      <w:sz w:val="17"/>
      <w:szCs w:val="17"/>
    </w:rPr>
  </w:style>
  <w:style w:type="table" w:customStyle="1" w:styleId="t1">
    <w:name w:val="t1"/>
    <w:basedOn w:val="TableNormal"/>
    <w:semiHidden/>
    <w:rsid w:val="00A709CE"/>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TableGridBorder">
    <w:name w:val="Table Grid Border"/>
    <w:basedOn w:val="TableNormal"/>
    <w:semiHidden/>
    <w:rsid w:val="00A709CE"/>
    <w:pPr>
      <w:ind w:left="113" w:right="113"/>
    </w:pPr>
    <w:rPr>
      <w:rFonts w:ascii="Arial" w:hAnsi="Arial"/>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tcMar>
        <w:left w:w="0" w:type="dxa"/>
        <w:right w:w="0" w:type="dxa"/>
      </w:tcMar>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BorderShadedLeftColumn">
    <w:name w:val="Table Grid BorderShadedLeftColumn"/>
    <w:basedOn w:val="TableNormal"/>
    <w:semiHidden/>
    <w:rsid w:val="00A709CE"/>
    <w:pPr>
      <w:ind w:left="113" w:right="113"/>
    </w:pPr>
    <w:rPr>
      <w:rFonts w:ascii="Arial" w:hAnsi="Arial"/>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0" w:type="dxa"/>
        <w:bottom w:w="0" w:type="dxa"/>
        <w:right w:w="0" w:type="dxa"/>
      </w:tblCellMar>
    </w:tblPr>
    <w:tblStylePr w:type="firstRow">
      <w:rPr>
        <w:rFonts w:ascii="Arial" w:hAnsi="Arial"/>
      </w:rPr>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cBorders>
      </w:tcPr>
    </w:tblStylePr>
    <w:tblStylePr w:type="lastRow">
      <w:rPr>
        <w:rFonts w:ascii="Arial" w:hAnsi="Arial"/>
      </w:rPr>
    </w:tblStylePr>
    <w:tblStylePr w:type="firstCol">
      <w:rPr>
        <w:rFonts w:ascii="Arial" w:hAnsi="Arial"/>
      </w:rPr>
      <w:tblPr/>
      <w:tcPr>
        <w:shd w:val="clear" w:color="auto" w:fill="E6E6E6"/>
      </w:tcPr>
    </w:tblStylePr>
    <w:tblStylePr w:type="lastCol">
      <w:rPr>
        <w:rFonts w:ascii="Arial" w:hAnsi="Arial"/>
      </w:rPr>
    </w:tblStylePr>
  </w:style>
  <w:style w:type="table" w:customStyle="1" w:styleId="TableGridNoBorder">
    <w:name w:val="Table Grid NoBorder"/>
    <w:basedOn w:val="TableNormal"/>
    <w:rsid w:val="00A709CE"/>
    <w:rPr>
      <w:rFonts w:cs="Arial"/>
    </w:rPr>
    <w:tblPr>
      <w:tblCellSpacing w:w="0" w:type="dxa"/>
      <w:tblInd w:w="0" w:type="dxa"/>
      <w:tblCellMar>
        <w:top w:w="0" w:type="dxa"/>
        <w:left w:w="108" w:type="dxa"/>
        <w:bottom w:w="0" w:type="dxa"/>
        <w:right w:w="108" w:type="dxa"/>
      </w:tblCellMar>
    </w:tblPr>
    <w:trPr>
      <w:tblCellSpacing w:w="0" w:type="dxa"/>
    </w:trPr>
    <w:tcPr>
      <w:shd w:val="clear" w:color="auto" w:fill="auto"/>
      <w:tcMar>
        <w:top w:w="0" w:type="dxa"/>
        <w:left w:w="113" w:type="dxa"/>
        <w:bottom w:w="0" w:type="dxa"/>
        <w:right w:w="113" w:type="dxa"/>
      </w:tcMar>
    </w:tcPr>
  </w:style>
  <w:style w:type="table" w:customStyle="1" w:styleId="TableGridNoborderShaded">
    <w:name w:val="Table Grid NoborderShaded"/>
    <w:basedOn w:val="TableNormal"/>
    <w:semiHidden/>
    <w:rsid w:val="00A709CE"/>
    <w:pPr>
      <w:ind w:left="113" w:right="113"/>
    </w:pPr>
    <w:rPr>
      <w:rFonts w:ascii="Arial" w:hAnsi="Arial"/>
    </w:rPr>
    <w:tblPr>
      <w:tblInd w:w="0" w:type="dxa"/>
      <w:tblCellMar>
        <w:top w:w="0" w:type="dxa"/>
        <w:left w:w="0" w:type="dxa"/>
        <w:bottom w:w="0" w:type="dxa"/>
        <w:right w:w="0" w:type="dxa"/>
      </w:tblCellMar>
    </w:tblPr>
    <w:tcPr>
      <w:shd w:val="clear" w:color="auto" w:fill="E6E6E6"/>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NoBorderShaded0">
    <w:name w:val="Table Grid NoBorderShaded"/>
    <w:basedOn w:val="TableNormal"/>
    <w:semiHidden/>
    <w:rsid w:val="00A709CE"/>
    <w:pPr>
      <w:ind w:left="113" w:right="113"/>
    </w:pPr>
    <w:rPr>
      <w:rFonts w:ascii="Arial" w:hAnsi="Arial"/>
    </w:rPr>
    <w:tblPr>
      <w:tblInd w:w="0" w:type="dxa"/>
      <w:tblCellMar>
        <w:top w:w="0" w:type="dxa"/>
        <w:left w:w="0" w:type="dxa"/>
        <w:bottom w:w="0" w:type="dxa"/>
        <w:right w:w="0" w:type="dxa"/>
      </w:tblCellMar>
    </w:tblPr>
    <w:tcPr>
      <w:shd w:val="clear" w:color="auto" w:fill="E6E6E6"/>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Shaded">
    <w:name w:val="Table Grid Shaded"/>
    <w:basedOn w:val="TableNormal"/>
    <w:semiHidden/>
    <w:rsid w:val="00A709CE"/>
    <w:pPr>
      <w:ind w:left="113" w:right="113"/>
    </w:pPr>
    <w:rPr>
      <w:rFonts w:ascii="Arial" w:hAnsi="Arial"/>
    </w:rPr>
    <w:tblPr>
      <w:tblInd w:w="0" w:type="dxa"/>
      <w:tblCellMar>
        <w:top w:w="0" w:type="dxa"/>
        <w:left w:w="0" w:type="dxa"/>
        <w:bottom w:w="0" w:type="dxa"/>
        <w:right w:w="0" w:type="dxa"/>
      </w:tblCellMar>
    </w:tblPr>
    <w:tcPr>
      <w:shd w:val="clear" w:color="auto" w:fill="E6E6E6"/>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WhiteBorder">
    <w:name w:val="Table Grid WhiteBorder"/>
    <w:basedOn w:val="TableNormal"/>
    <w:semiHidden/>
    <w:rsid w:val="00A709CE"/>
    <w:pPr>
      <w:ind w:left="113" w:right="113"/>
    </w:pPr>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tcMar>
        <w:left w:w="0" w:type="dxa"/>
        <w:right w:w="0" w:type="dxa"/>
      </w:tcMar>
    </w:tcPr>
    <w:tblStylePr w:type="firstRow">
      <w:rPr>
        <w:rFonts w:ascii="Arial" w:hAnsi="Arial"/>
        <w:b w:val="0"/>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temp">
    <w:name w:val="Table_temp"/>
    <w:basedOn w:val="TableNormal"/>
    <w:semiHidden/>
    <w:rsid w:val="00A709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Caption"/>
    <w:basedOn w:val="Normal"/>
    <w:autoRedefine/>
    <w:rsid w:val="00A709CE"/>
    <w:pPr>
      <w:keepNext/>
      <w:keepLines/>
      <w:spacing w:before="120" w:after="120"/>
    </w:pPr>
    <w:rPr>
      <w:b/>
    </w:rPr>
  </w:style>
  <w:style w:type="paragraph" w:customStyle="1" w:styleId="TableCellNum">
    <w:name w:val="TableCellNum"/>
    <w:basedOn w:val="List"/>
    <w:autoRedefine/>
    <w:rsid w:val="00A709CE"/>
    <w:pPr>
      <w:numPr>
        <w:numId w:val="61"/>
      </w:numPr>
      <w:spacing w:before="120" w:after="0"/>
      <w:ind w:left="1474" w:hanging="1134"/>
      <w:jc w:val="left"/>
    </w:pPr>
  </w:style>
  <w:style w:type="paragraph" w:customStyle="1" w:styleId="TableHeading">
    <w:name w:val="TableHeading"/>
    <w:basedOn w:val="Prototype"/>
    <w:rsid w:val="00A709CE"/>
    <w:pPr>
      <w:keepNext/>
      <w:keepLines/>
      <w:shd w:val="clear" w:color="auto" w:fill="CCCCCC"/>
      <w:spacing w:after="0"/>
      <w:ind w:left="113" w:right="113"/>
      <w:jc w:val="left"/>
    </w:pPr>
    <w:rPr>
      <w:b/>
      <w:szCs w:val="16"/>
    </w:rPr>
  </w:style>
  <w:style w:type="paragraph" w:customStyle="1" w:styleId="TableListBul">
    <w:name w:val="TableListBul"/>
    <w:basedOn w:val="List"/>
    <w:autoRedefine/>
    <w:rsid w:val="00A709CE"/>
    <w:pPr>
      <w:numPr>
        <w:numId w:val="104"/>
      </w:numPr>
      <w:suppressAutoHyphens/>
      <w:spacing w:before="120" w:after="0"/>
      <w:jc w:val="left"/>
    </w:pPr>
    <w:rPr>
      <w:rFonts w:cs="Arial"/>
    </w:rPr>
  </w:style>
  <w:style w:type="paragraph" w:customStyle="1" w:styleId="TableListBul2">
    <w:name w:val="TableListBul 2"/>
    <w:basedOn w:val="ListBullet"/>
    <w:autoRedefine/>
    <w:rsid w:val="00A709CE"/>
    <w:pPr>
      <w:numPr>
        <w:numId w:val="105"/>
      </w:numPr>
      <w:spacing w:before="120" w:after="0"/>
      <w:jc w:val="left"/>
    </w:pPr>
  </w:style>
  <w:style w:type="paragraph" w:customStyle="1" w:styleId="TableListBul3">
    <w:name w:val="TableListBul 3"/>
    <w:basedOn w:val="ListBullet"/>
    <w:autoRedefine/>
    <w:rsid w:val="00A709CE"/>
    <w:pPr>
      <w:numPr>
        <w:numId w:val="107"/>
      </w:numPr>
      <w:spacing w:before="120" w:after="0"/>
      <w:jc w:val="left"/>
    </w:pPr>
  </w:style>
  <w:style w:type="paragraph" w:customStyle="1" w:styleId="TableListBul4">
    <w:name w:val="TableListBul 4"/>
    <w:basedOn w:val="ListBullet"/>
    <w:autoRedefine/>
    <w:rsid w:val="00A709CE"/>
    <w:pPr>
      <w:numPr>
        <w:numId w:val="109"/>
      </w:numPr>
      <w:spacing w:before="120" w:after="0"/>
      <w:jc w:val="left"/>
    </w:pPr>
  </w:style>
  <w:style w:type="paragraph" w:customStyle="1" w:styleId="TableListBul5">
    <w:name w:val="TableListBul 5"/>
    <w:basedOn w:val="ListBullet"/>
    <w:autoRedefine/>
    <w:rsid w:val="00A709CE"/>
    <w:pPr>
      <w:numPr>
        <w:numId w:val="111"/>
      </w:numPr>
      <w:spacing w:before="120" w:after="0"/>
      <w:jc w:val="left"/>
    </w:pPr>
  </w:style>
  <w:style w:type="paragraph" w:customStyle="1" w:styleId="TableListBul6">
    <w:name w:val="TableListBul 6"/>
    <w:basedOn w:val="Normal"/>
    <w:autoRedefine/>
    <w:rsid w:val="00A709CE"/>
    <w:pPr>
      <w:numPr>
        <w:numId w:val="62"/>
      </w:numPr>
      <w:tabs>
        <w:tab w:val="clear" w:pos="1843"/>
      </w:tabs>
      <w:spacing w:before="120" w:after="0"/>
      <w:ind w:left="1190" w:hanging="198"/>
    </w:pPr>
  </w:style>
  <w:style w:type="paragraph" w:customStyle="1" w:styleId="TableListBul7">
    <w:name w:val="TableListBul 7"/>
    <w:basedOn w:val="TableListBul6"/>
    <w:semiHidden/>
    <w:rsid w:val="00A709CE"/>
    <w:pPr>
      <w:numPr>
        <w:numId w:val="63"/>
      </w:numPr>
      <w:tabs>
        <w:tab w:val="left" w:pos="2268"/>
        <w:tab w:val="left" w:pos="3119"/>
        <w:tab w:val="left" w:pos="3969"/>
      </w:tabs>
    </w:pPr>
  </w:style>
  <w:style w:type="paragraph" w:customStyle="1" w:styleId="TableListBul8">
    <w:name w:val="TableListBul 8"/>
    <w:basedOn w:val="TableListBul7"/>
    <w:semiHidden/>
    <w:rsid w:val="00A709CE"/>
    <w:pPr>
      <w:numPr>
        <w:numId w:val="64"/>
      </w:numPr>
      <w:tabs>
        <w:tab w:val="clear" w:pos="2268"/>
        <w:tab w:val="clear" w:pos="3119"/>
        <w:tab w:val="left" w:pos="2552"/>
      </w:tabs>
    </w:pPr>
  </w:style>
  <w:style w:type="paragraph" w:customStyle="1" w:styleId="TableListBul9">
    <w:name w:val="TableListBul 9"/>
    <w:basedOn w:val="TableListBul8"/>
    <w:semiHidden/>
    <w:rsid w:val="00A709CE"/>
    <w:pPr>
      <w:numPr>
        <w:numId w:val="65"/>
      </w:numPr>
      <w:tabs>
        <w:tab w:val="clear" w:pos="2552"/>
        <w:tab w:val="left" w:pos="2835"/>
        <w:tab w:val="left" w:pos="3119"/>
      </w:tabs>
    </w:pPr>
  </w:style>
  <w:style w:type="paragraph" w:customStyle="1" w:styleId="TableListBulTiny1">
    <w:name w:val="TableListBulTiny 1"/>
    <w:basedOn w:val="Prototype"/>
    <w:semiHidden/>
    <w:rsid w:val="00A709CE"/>
    <w:pPr>
      <w:numPr>
        <w:numId w:val="66"/>
      </w:numPr>
      <w:tabs>
        <w:tab w:val="clear" w:pos="1418"/>
      </w:tabs>
      <w:spacing w:after="0"/>
      <w:ind w:right="113"/>
      <w:jc w:val="left"/>
    </w:pPr>
    <w:rPr>
      <w:sz w:val="12"/>
    </w:rPr>
  </w:style>
  <w:style w:type="paragraph" w:customStyle="1" w:styleId="TableListBulTiny2">
    <w:name w:val="TableListBulTiny 2"/>
    <w:basedOn w:val="TableListBulTiny1"/>
    <w:semiHidden/>
    <w:rsid w:val="00A709CE"/>
    <w:pPr>
      <w:numPr>
        <w:numId w:val="67"/>
      </w:numPr>
      <w:tabs>
        <w:tab w:val="clear" w:pos="1701"/>
      </w:tabs>
    </w:pPr>
  </w:style>
  <w:style w:type="paragraph" w:customStyle="1" w:styleId="TableListBulTiny3">
    <w:name w:val="TableListBulTiny 3"/>
    <w:basedOn w:val="TableListBulTiny2"/>
    <w:semiHidden/>
    <w:rsid w:val="00A709CE"/>
    <w:pPr>
      <w:numPr>
        <w:numId w:val="68"/>
      </w:numPr>
      <w:tabs>
        <w:tab w:val="left" w:pos="1418"/>
      </w:tabs>
    </w:pPr>
    <w:rPr>
      <w:lang w:val="ru-RU"/>
    </w:rPr>
  </w:style>
  <w:style w:type="paragraph" w:customStyle="1" w:styleId="TableListCont">
    <w:name w:val="TableListCont"/>
    <w:basedOn w:val="List"/>
    <w:autoRedefine/>
    <w:rsid w:val="00A709CE"/>
    <w:pPr>
      <w:suppressAutoHyphens/>
      <w:spacing w:before="120" w:after="0"/>
      <w:ind w:left="198" w:firstLine="0"/>
      <w:jc w:val="left"/>
    </w:pPr>
    <w:rPr>
      <w:rFonts w:cs="Arial"/>
    </w:rPr>
  </w:style>
  <w:style w:type="paragraph" w:customStyle="1" w:styleId="TableListCont2">
    <w:name w:val="TableListCont 2"/>
    <w:basedOn w:val="ListContinue"/>
    <w:autoRedefine/>
    <w:rsid w:val="00A709CE"/>
    <w:pPr>
      <w:suppressAutoHyphens/>
      <w:spacing w:before="120" w:after="0"/>
      <w:ind w:left="397"/>
    </w:pPr>
  </w:style>
  <w:style w:type="paragraph" w:customStyle="1" w:styleId="TableListCont3">
    <w:name w:val="TableListCont 3"/>
    <w:basedOn w:val="ListContinue"/>
    <w:autoRedefine/>
    <w:rsid w:val="00A709CE"/>
    <w:pPr>
      <w:spacing w:before="120" w:after="0"/>
      <w:ind w:left="595"/>
    </w:pPr>
  </w:style>
  <w:style w:type="paragraph" w:customStyle="1" w:styleId="TableListCont4">
    <w:name w:val="TableListCont 4"/>
    <w:basedOn w:val="ListContinue"/>
    <w:autoRedefine/>
    <w:rsid w:val="00A709CE"/>
    <w:pPr>
      <w:spacing w:before="120" w:after="0"/>
      <w:ind w:left="794"/>
    </w:pPr>
  </w:style>
  <w:style w:type="paragraph" w:customStyle="1" w:styleId="TableListCont5">
    <w:name w:val="TableListCont 5"/>
    <w:basedOn w:val="ListContinue"/>
    <w:autoRedefine/>
    <w:rsid w:val="00A709CE"/>
    <w:pPr>
      <w:spacing w:before="120" w:after="0"/>
      <w:ind w:left="992"/>
    </w:pPr>
  </w:style>
  <w:style w:type="paragraph" w:customStyle="1" w:styleId="TableListCont6">
    <w:name w:val="TableListCont 6"/>
    <w:basedOn w:val="Normal"/>
    <w:autoRedefine/>
    <w:rsid w:val="00A709CE"/>
    <w:pPr>
      <w:spacing w:before="120" w:after="0"/>
      <w:ind w:left="1191"/>
    </w:pPr>
  </w:style>
  <w:style w:type="paragraph" w:customStyle="1" w:styleId="TableListCont7">
    <w:name w:val="TableListCont 7"/>
    <w:basedOn w:val="TableListCont6"/>
    <w:semiHidden/>
    <w:rsid w:val="00A709CE"/>
    <w:pPr>
      <w:ind w:left="2126"/>
    </w:pPr>
  </w:style>
  <w:style w:type="paragraph" w:customStyle="1" w:styleId="TableListCont8">
    <w:name w:val="TableListCont 8"/>
    <w:basedOn w:val="TableListCont7"/>
    <w:semiHidden/>
    <w:rsid w:val="00A709CE"/>
    <w:pPr>
      <w:ind w:left="2410"/>
    </w:pPr>
  </w:style>
  <w:style w:type="paragraph" w:customStyle="1" w:styleId="TableListCont9">
    <w:name w:val="TableListCont 9"/>
    <w:basedOn w:val="TableListCont8"/>
    <w:semiHidden/>
    <w:rsid w:val="00A709CE"/>
    <w:pPr>
      <w:ind w:left="2693"/>
    </w:pPr>
  </w:style>
  <w:style w:type="paragraph" w:customStyle="1" w:styleId="TableListContTiny1">
    <w:name w:val="TableListContTiny 1"/>
    <w:basedOn w:val="Prototype"/>
    <w:semiHidden/>
    <w:rsid w:val="00A709CE"/>
    <w:pPr>
      <w:spacing w:after="0"/>
      <w:ind w:left="227" w:right="113"/>
      <w:jc w:val="left"/>
    </w:pPr>
    <w:rPr>
      <w:sz w:val="12"/>
    </w:rPr>
  </w:style>
  <w:style w:type="paragraph" w:customStyle="1" w:styleId="TableListContTiny2">
    <w:name w:val="TableListContTiny 2"/>
    <w:basedOn w:val="TableListContTiny1"/>
    <w:semiHidden/>
    <w:rsid w:val="00A709CE"/>
    <w:pPr>
      <w:ind w:left="340"/>
    </w:pPr>
  </w:style>
  <w:style w:type="paragraph" w:customStyle="1" w:styleId="TableListContTiny3">
    <w:name w:val="TableListContTiny 3"/>
    <w:basedOn w:val="TableListContTiny2"/>
    <w:semiHidden/>
    <w:rsid w:val="00A709CE"/>
    <w:pPr>
      <w:ind w:left="454"/>
    </w:pPr>
  </w:style>
  <w:style w:type="paragraph" w:customStyle="1" w:styleId="TableListNum">
    <w:name w:val="TableListNum"/>
    <w:basedOn w:val="List"/>
    <w:autoRedefine/>
    <w:rsid w:val="00A709CE"/>
    <w:pPr>
      <w:numPr>
        <w:numId w:val="102"/>
      </w:numPr>
      <w:suppressAutoHyphens/>
      <w:spacing w:before="120" w:after="0"/>
      <w:jc w:val="left"/>
    </w:pPr>
    <w:rPr>
      <w:rFonts w:cs="Arial"/>
    </w:rPr>
  </w:style>
  <w:style w:type="paragraph" w:customStyle="1" w:styleId="TableListNum2">
    <w:name w:val="TableListNum 2"/>
    <w:basedOn w:val="ListNumber"/>
    <w:autoRedefine/>
    <w:rsid w:val="00A709CE"/>
    <w:pPr>
      <w:numPr>
        <w:numId w:val="103"/>
      </w:numPr>
      <w:suppressAutoHyphens/>
      <w:spacing w:before="120" w:after="0"/>
      <w:jc w:val="left"/>
    </w:pPr>
  </w:style>
  <w:style w:type="paragraph" w:customStyle="1" w:styleId="TableListNum3">
    <w:name w:val="TableListNum 3"/>
    <w:basedOn w:val="ListNumber"/>
    <w:autoRedefine/>
    <w:rsid w:val="00A709CE"/>
    <w:pPr>
      <w:numPr>
        <w:numId w:val="106"/>
      </w:numPr>
      <w:suppressAutoHyphens/>
      <w:spacing w:before="120" w:after="0"/>
      <w:jc w:val="left"/>
    </w:pPr>
  </w:style>
  <w:style w:type="paragraph" w:customStyle="1" w:styleId="TableListNum4">
    <w:name w:val="TableListNum 4"/>
    <w:basedOn w:val="ListNumber"/>
    <w:autoRedefine/>
    <w:rsid w:val="00A709CE"/>
    <w:pPr>
      <w:numPr>
        <w:numId w:val="108"/>
      </w:numPr>
      <w:suppressAutoHyphens/>
      <w:spacing w:before="120" w:after="0"/>
      <w:jc w:val="left"/>
    </w:pPr>
  </w:style>
  <w:style w:type="paragraph" w:customStyle="1" w:styleId="TableListNum5">
    <w:name w:val="TableListNum 5"/>
    <w:basedOn w:val="ListNumber"/>
    <w:autoRedefine/>
    <w:rsid w:val="00A709CE"/>
    <w:pPr>
      <w:numPr>
        <w:numId w:val="110"/>
      </w:numPr>
      <w:suppressAutoHyphens/>
      <w:spacing w:before="120" w:after="0"/>
      <w:jc w:val="left"/>
    </w:pPr>
  </w:style>
  <w:style w:type="paragraph" w:customStyle="1" w:styleId="TableListNum6">
    <w:name w:val="TableListNum 6"/>
    <w:basedOn w:val="Normal"/>
    <w:autoRedefine/>
    <w:rsid w:val="00A709CE"/>
    <w:pPr>
      <w:numPr>
        <w:numId w:val="69"/>
      </w:numPr>
      <w:spacing w:before="120" w:after="0"/>
      <w:ind w:left="1190" w:hanging="198"/>
      <w:jc w:val="left"/>
    </w:pPr>
  </w:style>
  <w:style w:type="paragraph" w:customStyle="1" w:styleId="TableListNum7">
    <w:name w:val="TableListNum 7"/>
    <w:basedOn w:val="TableListNum6"/>
    <w:semiHidden/>
    <w:rsid w:val="00A709CE"/>
    <w:pPr>
      <w:numPr>
        <w:numId w:val="70"/>
      </w:numPr>
      <w:tabs>
        <w:tab w:val="left" w:pos="1134"/>
        <w:tab w:val="left" w:pos="1418"/>
        <w:tab w:val="left" w:pos="3402"/>
      </w:tabs>
    </w:pPr>
  </w:style>
  <w:style w:type="paragraph" w:customStyle="1" w:styleId="TableListNum8">
    <w:name w:val="TableListNum 8"/>
    <w:basedOn w:val="TableListNum7"/>
    <w:semiHidden/>
    <w:rsid w:val="00A709CE"/>
    <w:pPr>
      <w:numPr>
        <w:numId w:val="71"/>
      </w:numPr>
      <w:tabs>
        <w:tab w:val="clear" w:pos="1418"/>
        <w:tab w:val="left" w:pos="851"/>
        <w:tab w:val="left" w:pos="3686"/>
      </w:tabs>
    </w:pPr>
  </w:style>
  <w:style w:type="paragraph" w:customStyle="1" w:styleId="TableListNum9">
    <w:name w:val="TableListNum 9"/>
    <w:basedOn w:val="TableListNum8"/>
    <w:semiHidden/>
    <w:rsid w:val="00A709CE"/>
    <w:pPr>
      <w:numPr>
        <w:numId w:val="72"/>
      </w:numPr>
      <w:tabs>
        <w:tab w:val="clear" w:pos="1134"/>
        <w:tab w:val="left" w:pos="1418"/>
        <w:tab w:val="left" w:pos="3969"/>
      </w:tabs>
    </w:pPr>
  </w:style>
  <w:style w:type="paragraph" w:customStyle="1" w:styleId="TableListNumEngCap">
    <w:name w:val="TableListNumEngCap"/>
    <w:basedOn w:val="List"/>
    <w:autoRedefine/>
    <w:rsid w:val="00A709CE"/>
    <w:pPr>
      <w:numPr>
        <w:numId w:val="113"/>
      </w:numPr>
      <w:spacing w:before="120" w:after="0"/>
      <w:jc w:val="left"/>
    </w:pPr>
  </w:style>
  <w:style w:type="paragraph" w:customStyle="1" w:styleId="TableListNumEngCap2">
    <w:name w:val="TableListNumEngCap 2"/>
    <w:basedOn w:val="ListNumber"/>
    <w:autoRedefine/>
    <w:rsid w:val="00A709CE"/>
    <w:pPr>
      <w:numPr>
        <w:numId w:val="115"/>
      </w:numPr>
      <w:spacing w:before="120" w:after="0"/>
      <w:jc w:val="left"/>
    </w:pPr>
  </w:style>
  <w:style w:type="paragraph" w:customStyle="1" w:styleId="TableListNumEngCap3">
    <w:name w:val="TableListNumEngCap 3"/>
    <w:basedOn w:val="ListNumber"/>
    <w:autoRedefine/>
    <w:rsid w:val="00A709CE"/>
    <w:pPr>
      <w:numPr>
        <w:numId w:val="117"/>
      </w:numPr>
      <w:spacing w:before="120" w:after="0"/>
      <w:jc w:val="left"/>
    </w:pPr>
  </w:style>
  <w:style w:type="paragraph" w:customStyle="1" w:styleId="TableListNumEngCap4">
    <w:name w:val="TableListNumEngCap 4"/>
    <w:basedOn w:val="ListNumber"/>
    <w:autoRedefine/>
    <w:rsid w:val="00A709CE"/>
    <w:pPr>
      <w:numPr>
        <w:numId w:val="119"/>
      </w:numPr>
      <w:spacing w:before="120" w:after="0"/>
      <w:jc w:val="left"/>
    </w:pPr>
  </w:style>
  <w:style w:type="paragraph" w:customStyle="1" w:styleId="TableListNumEngCap5">
    <w:name w:val="TableListNumEngCap 5"/>
    <w:basedOn w:val="ListNumber"/>
    <w:autoRedefine/>
    <w:rsid w:val="00A709CE"/>
    <w:pPr>
      <w:numPr>
        <w:numId w:val="121"/>
      </w:numPr>
      <w:spacing w:before="120" w:after="0"/>
      <w:jc w:val="left"/>
    </w:pPr>
  </w:style>
  <w:style w:type="paragraph" w:customStyle="1" w:styleId="TableListNumEngCap6">
    <w:name w:val="TableListNumEngCap 6"/>
    <w:basedOn w:val="TableListNum6"/>
    <w:autoRedefine/>
    <w:rsid w:val="00A709CE"/>
    <w:pPr>
      <w:numPr>
        <w:numId w:val="73"/>
      </w:numPr>
      <w:ind w:left="1190" w:hanging="198"/>
    </w:pPr>
  </w:style>
  <w:style w:type="paragraph" w:customStyle="1" w:styleId="TableListNumEngCap7">
    <w:name w:val="TableListNumEngCap 7"/>
    <w:basedOn w:val="TableListNum7"/>
    <w:semiHidden/>
    <w:rsid w:val="00A709CE"/>
    <w:pPr>
      <w:numPr>
        <w:numId w:val="74"/>
      </w:numPr>
      <w:tabs>
        <w:tab w:val="clear" w:pos="1418"/>
        <w:tab w:val="left" w:pos="3969"/>
      </w:tabs>
    </w:pPr>
  </w:style>
  <w:style w:type="paragraph" w:customStyle="1" w:styleId="TableListNumEngCap8">
    <w:name w:val="TableListNumEngCap 8"/>
    <w:basedOn w:val="TableListNum8"/>
    <w:semiHidden/>
    <w:rsid w:val="00A709CE"/>
    <w:pPr>
      <w:numPr>
        <w:numId w:val="75"/>
      </w:numPr>
      <w:tabs>
        <w:tab w:val="left" w:pos="1418"/>
      </w:tabs>
    </w:pPr>
  </w:style>
  <w:style w:type="paragraph" w:customStyle="1" w:styleId="TableListNumEngCap9">
    <w:name w:val="TableListNumEngCap 9"/>
    <w:basedOn w:val="TableListNum9"/>
    <w:semiHidden/>
    <w:rsid w:val="00A709CE"/>
    <w:pPr>
      <w:numPr>
        <w:numId w:val="76"/>
      </w:numPr>
      <w:tabs>
        <w:tab w:val="left" w:pos="1134"/>
      </w:tabs>
    </w:pPr>
  </w:style>
  <w:style w:type="paragraph" w:customStyle="1" w:styleId="TableListNumEngSmall">
    <w:name w:val="TableListNumEngSmall"/>
    <w:basedOn w:val="List"/>
    <w:autoRedefine/>
    <w:rsid w:val="00A709CE"/>
    <w:pPr>
      <w:numPr>
        <w:numId w:val="123"/>
      </w:numPr>
      <w:spacing w:before="120" w:after="0"/>
      <w:jc w:val="left"/>
    </w:pPr>
  </w:style>
  <w:style w:type="paragraph" w:customStyle="1" w:styleId="TableListNumEngSmall2">
    <w:name w:val="TableListNumEngSmall 2"/>
    <w:basedOn w:val="ListNumber"/>
    <w:autoRedefine/>
    <w:rsid w:val="00A709CE"/>
    <w:pPr>
      <w:numPr>
        <w:numId w:val="125"/>
      </w:numPr>
      <w:spacing w:before="120" w:after="0"/>
      <w:jc w:val="left"/>
    </w:pPr>
  </w:style>
  <w:style w:type="paragraph" w:customStyle="1" w:styleId="TableListNumEngSmall3">
    <w:name w:val="TableListNumEngSmall 3"/>
    <w:basedOn w:val="ListNumber"/>
    <w:autoRedefine/>
    <w:rsid w:val="00A709CE"/>
    <w:pPr>
      <w:numPr>
        <w:numId w:val="127"/>
      </w:numPr>
      <w:spacing w:before="120" w:after="0"/>
      <w:jc w:val="left"/>
    </w:pPr>
  </w:style>
  <w:style w:type="paragraph" w:customStyle="1" w:styleId="TableListNumEngSmall4">
    <w:name w:val="TableListNumEngSmall 4"/>
    <w:basedOn w:val="ListNumber"/>
    <w:autoRedefine/>
    <w:rsid w:val="00A709CE"/>
    <w:pPr>
      <w:numPr>
        <w:numId w:val="129"/>
      </w:numPr>
      <w:spacing w:before="120" w:after="0"/>
      <w:jc w:val="left"/>
    </w:pPr>
  </w:style>
  <w:style w:type="paragraph" w:customStyle="1" w:styleId="TableListNumEngSmall5">
    <w:name w:val="TableListNumEngSmall 5"/>
    <w:basedOn w:val="ListNumber"/>
    <w:autoRedefine/>
    <w:rsid w:val="00A709CE"/>
    <w:pPr>
      <w:numPr>
        <w:numId w:val="131"/>
      </w:numPr>
      <w:spacing w:before="120" w:after="0"/>
      <w:jc w:val="left"/>
    </w:pPr>
  </w:style>
  <w:style w:type="paragraph" w:customStyle="1" w:styleId="TableListNumEngSmall6">
    <w:name w:val="TableListNumEngSmall 6"/>
    <w:basedOn w:val="TableListNum6"/>
    <w:autoRedefine/>
    <w:rsid w:val="00A709CE"/>
    <w:pPr>
      <w:numPr>
        <w:numId w:val="77"/>
      </w:numPr>
      <w:ind w:left="1190" w:hanging="198"/>
    </w:pPr>
  </w:style>
  <w:style w:type="paragraph" w:customStyle="1" w:styleId="TableListNumEngSmall7">
    <w:name w:val="TableListNumEngSmall 7"/>
    <w:basedOn w:val="TableListNum7"/>
    <w:semiHidden/>
    <w:rsid w:val="00A709CE"/>
    <w:pPr>
      <w:numPr>
        <w:numId w:val="78"/>
      </w:numPr>
      <w:tabs>
        <w:tab w:val="clear" w:pos="1418"/>
        <w:tab w:val="left" w:pos="851"/>
        <w:tab w:val="left" w:pos="3686"/>
      </w:tabs>
    </w:pPr>
  </w:style>
  <w:style w:type="paragraph" w:customStyle="1" w:styleId="TableListNumEngSmall8">
    <w:name w:val="TableListNumEngSmall 8"/>
    <w:basedOn w:val="TableListNum8"/>
    <w:semiHidden/>
    <w:rsid w:val="00A709CE"/>
    <w:pPr>
      <w:numPr>
        <w:numId w:val="79"/>
      </w:numPr>
      <w:tabs>
        <w:tab w:val="clear" w:pos="3402"/>
        <w:tab w:val="left" w:pos="1418"/>
        <w:tab w:val="left" w:pos="3969"/>
      </w:tabs>
    </w:pPr>
  </w:style>
  <w:style w:type="paragraph" w:customStyle="1" w:styleId="TableListNumEngSmall9">
    <w:name w:val="TableListNumEngSmall 9"/>
    <w:basedOn w:val="TableListNum9"/>
    <w:semiHidden/>
    <w:rsid w:val="00A709CE"/>
    <w:pPr>
      <w:numPr>
        <w:numId w:val="80"/>
      </w:numPr>
      <w:tabs>
        <w:tab w:val="clear" w:pos="1418"/>
        <w:tab w:val="clear" w:pos="3402"/>
        <w:tab w:val="clear" w:pos="3969"/>
      </w:tabs>
    </w:pPr>
  </w:style>
  <w:style w:type="paragraph" w:customStyle="1" w:styleId="TableListNumRusCap">
    <w:name w:val="TableListNumRusCap"/>
    <w:basedOn w:val="List"/>
    <w:autoRedefine/>
    <w:rsid w:val="00A709CE"/>
    <w:pPr>
      <w:numPr>
        <w:numId w:val="112"/>
      </w:numPr>
      <w:spacing w:before="120" w:after="0"/>
      <w:jc w:val="left"/>
    </w:pPr>
  </w:style>
  <w:style w:type="paragraph" w:customStyle="1" w:styleId="TableListNumRusCap2">
    <w:name w:val="TableListNumRusCap 2"/>
    <w:basedOn w:val="ListNumber"/>
    <w:autoRedefine/>
    <w:rsid w:val="00A709CE"/>
    <w:pPr>
      <w:numPr>
        <w:numId w:val="114"/>
      </w:numPr>
      <w:spacing w:before="120" w:after="0"/>
      <w:jc w:val="left"/>
    </w:pPr>
  </w:style>
  <w:style w:type="paragraph" w:customStyle="1" w:styleId="TableListNumRusCap3">
    <w:name w:val="TableListNumRusCap 3"/>
    <w:basedOn w:val="ListNumber"/>
    <w:autoRedefine/>
    <w:rsid w:val="00A709CE"/>
    <w:pPr>
      <w:numPr>
        <w:numId w:val="116"/>
      </w:numPr>
      <w:spacing w:before="120" w:after="0"/>
      <w:jc w:val="left"/>
    </w:pPr>
  </w:style>
  <w:style w:type="paragraph" w:customStyle="1" w:styleId="TableListNumRusCap4">
    <w:name w:val="TableListNumRusCap 4"/>
    <w:basedOn w:val="ListNumber"/>
    <w:autoRedefine/>
    <w:rsid w:val="00A709CE"/>
    <w:pPr>
      <w:numPr>
        <w:numId w:val="118"/>
      </w:numPr>
      <w:spacing w:before="120" w:after="0"/>
      <w:jc w:val="left"/>
    </w:pPr>
  </w:style>
  <w:style w:type="paragraph" w:customStyle="1" w:styleId="TableListNumRusCap5">
    <w:name w:val="TableListNumRusCap 5"/>
    <w:basedOn w:val="ListNumber"/>
    <w:autoRedefine/>
    <w:rsid w:val="00A709CE"/>
    <w:pPr>
      <w:numPr>
        <w:numId w:val="120"/>
      </w:numPr>
      <w:spacing w:before="120" w:after="0"/>
      <w:jc w:val="left"/>
    </w:pPr>
  </w:style>
  <w:style w:type="paragraph" w:customStyle="1" w:styleId="TableListNumRusCap6">
    <w:name w:val="TableListNumRusCap 6"/>
    <w:basedOn w:val="TableListNum6"/>
    <w:autoRedefine/>
    <w:rsid w:val="00A709CE"/>
    <w:pPr>
      <w:numPr>
        <w:numId w:val="81"/>
      </w:numPr>
      <w:ind w:left="1190" w:hanging="198"/>
    </w:pPr>
  </w:style>
  <w:style w:type="paragraph" w:customStyle="1" w:styleId="TableListNumRusCap7">
    <w:name w:val="TableListNumRusCap 7"/>
    <w:basedOn w:val="TableListNum7"/>
    <w:semiHidden/>
    <w:rsid w:val="00A709CE"/>
    <w:pPr>
      <w:numPr>
        <w:numId w:val="82"/>
      </w:numPr>
      <w:tabs>
        <w:tab w:val="clear" w:pos="1134"/>
        <w:tab w:val="left" w:pos="3686"/>
      </w:tabs>
    </w:pPr>
  </w:style>
  <w:style w:type="paragraph" w:customStyle="1" w:styleId="TableListNumRusCap8">
    <w:name w:val="TableListNumRusCap 8"/>
    <w:basedOn w:val="TableListNum8"/>
    <w:semiHidden/>
    <w:rsid w:val="00A709CE"/>
    <w:pPr>
      <w:numPr>
        <w:numId w:val="83"/>
      </w:numPr>
      <w:tabs>
        <w:tab w:val="clear" w:pos="1134"/>
        <w:tab w:val="left" w:pos="1418"/>
        <w:tab w:val="left" w:pos="3969"/>
      </w:tabs>
    </w:pPr>
  </w:style>
  <w:style w:type="paragraph" w:customStyle="1" w:styleId="TableListNumRusCap9">
    <w:name w:val="TableListNumRusCap 9"/>
    <w:basedOn w:val="TableListNum9"/>
    <w:semiHidden/>
    <w:rsid w:val="00A709CE"/>
    <w:pPr>
      <w:numPr>
        <w:numId w:val="84"/>
      </w:numPr>
      <w:tabs>
        <w:tab w:val="clear" w:pos="1418"/>
        <w:tab w:val="left" w:pos="2835"/>
      </w:tabs>
    </w:pPr>
  </w:style>
  <w:style w:type="paragraph" w:customStyle="1" w:styleId="TableListNumRusSmall">
    <w:name w:val="TableListNumRusSmall"/>
    <w:basedOn w:val="List"/>
    <w:autoRedefine/>
    <w:rsid w:val="00A709CE"/>
    <w:pPr>
      <w:numPr>
        <w:numId w:val="122"/>
      </w:numPr>
      <w:spacing w:before="120" w:after="0"/>
      <w:jc w:val="left"/>
    </w:pPr>
  </w:style>
  <w:style w:type="paragraph" w:customStyle="1" w:styleId="TableListNumRusSmall2">
    <w:name w:val="TableListNumRusSmall 2"/>
    <w:basedOn w:val="ListNumber"/>
    <w:autoRedefine/>
    <w:rsid w:val="00A709CE"/>
    <w:pPr>
      <w:numPr>
        <w:numId w:val="124"/>
      </w:numPr>
      <w:spacing w:before="120" w:after="0"/>
      <w:jc w:val="left"/>
    </w:pPr>
  </w:style>
  <w:style w:type="paragraph" w:customStyle="1" w:styleId="TableListNumRusSmall3">
    <w:name w:val="TableListNumRusSmall 3"/>
    <w:basedOn w:val="ListNumber"/>
    <w:autoRedefine/>
    <w:rsid w:val="00A709CE"/>
    <w:pPr>
      <w:numPr>
        <w:numId w:val="126"/>
      </w:numPr>
      <w:spacing w:before="120" w:after="0"/>
      <w:jc w:val="left"/>
    </w:pPr>
  </w:style>
  <w:style w:type="paragraph" w:customStyle="1" w:styleId="TableListNumRusSmall4">
    <w:name w:val="TableListNumRusSmall 4"/>
    <w:basedOn w:val="ListNumber"/>
    <w:autoRedefine/>
    <w:rsid w:val="00A709CE"/>
    <w:pPr>
      <w:numPr>
        <w:numId w:val="128"/>
      </w:numPr>
      <w:spacing w:before="120" w:after="0"/>
      <w:jc w:val="left"/>
    </w:pPr>
  </w:style>
  <w:style w:type="paragraph" w:customStyle="1" w:styleId="TableListNumRusSmall5">
    <w:name w:val="TableListNumRusSmall 5"/>
    <w:basedOn w:val="ListNumber"/>
    <w:autoRedefine/>
    <w:rsid w:val="00A709CE"/>
    <w:pPr>
      <w:numPr>
        <w:numId w:val="130"/>
      </w:numPr>
      <w:spacing w:before="120" w:after="0"/>
      <w:jc w:val="left"/>
    </w:pPr>
  </w:style>
  <w:style w:type="paragraph" w:customStyle="1" w:styleId="TableListNumRusSmall6">
    <w:name w:val="TableListNumRusSmall 6"/>
    <w:basedOn w:val="TableListNum6"/>
    <w:autoRedefine/>
    <w:rsid w:val="00A709CE"/>
    <w:pPr>
      <w:numPr>
        <w:numId w:val="85"/>
      </w:numPr>
      <w:ind w:left="1190" w:hanging="198"/>
    </w:pPr>
  </w:style>
  <w:style w:type="paragraph" w:customStyle="1" w:styleId="TableListNumRusSmall7">
    <w:name w:val="TableListNumRusSmall 7"/>
    <w:basedOn w:val="TableListNum7"/>
    <w:semiHidden/>
    <w:rsid w:val="00A709CE"/>
    <w:pPr>
      <w:numPr>
        <w:numId w:val="86"/>
      </w:numPr>
      <w:tabs>
        <w:tab w:val="clear" w:pos="1418"/>
        <w:tab w:val="left" w:pos="851"/>
      </w:tabs>
    </w:pPr>
  </w:style>
  <w:style w:type="paragraph" w:customStyle="1" w:styleId="TableListNumRusSmall8">
    <w:name w:val="TableListNumRusSmall 8"/>
    <w:basedOn w:val="TableListNum8"/>
    <w:semiHidden/>
    <w:rsid w:val="00A709CE"/>
    <w:pPr>
      <w:numPr>
        <w:numId w:val="87"/>
      </w:numPr>
      <w:tabs>
        <w:tab w:val="left" w:pos="2835"/>
        <w:tab w:val="left" w:pos="3969"/>
      </w:tabs>
    </w:pPr>
  </w:style>
  <w:style w:type="paragraph" w:customStyle="1" w:styleId="TableListNumRusSmall9">
    <w:name w:val="TableListNumRusSmall 9"/>
    <w:basedOn w:val="TableListNum9"/>
    <w:semiHidden/>
    <w:rsid w:val="00A709CE"/>
    <w:pPr>
      <w:numPr>
        <w:numId w:val="88"/>
      </w:numPr>
      <w:tabs>
        <w:tab w:val="clear" w:pos="851"/>
        <w:tab w:val="clear" w:pos="1418"/>
        <w:tab w:val="clear" w:pos="3686"/>
        <w:tab w:val="left" w:pos="2835"/>
      </w:tabs>
    </w:pPr>
  </w:style>
  <w:style w:type="paragraph" w:customStyle="1" w:styleId="TableListNumTiny1">
    <w:name w:val="TableListNumTiny 1"/>
    <w:basedOn w:val="Prototype"/>
    <w:semiHidden/>
    <w:rsid w:val="00A709CE"/>
    <w:pPr>
      <w:numPr>
        <w:numId w:val="89"/>
      </w:numPr>
      <w:tabs>
        <w:tab w:val="clear" w:pos="1985"/>
        <w:tab w:val="clear" w:pos="2268"/>
        <w:tab w:val="left" w:pos="227"/>
      </w:tabs>
      <w:spacing w:after="0"/>
      <w:ind w:right="113"/>
      <w:jc w:val="left"/>
    </w:pPr>
    <w:rPr>
      <w:sz w:val="12"/>
    </w:rPr>
  </w:style>
  <w:style w:type="paragraph" w:customStyle="1" w:styleId="TableListNumTiny2">
    <w:name w:val="TableListNumTiny 2"/>
    <w:basedOn w:val="TableListNumTiny1"/>
    <w:semiHidden/>
    <w:rsid w:val="00A709CE"/>
    <w:pPr>
      <w:numPr>
        <w:numId w:val="90"/>
      </w:numPr>
      <w:tabs>
        <w:tab w:val="clear" w:pos="567"/>
        <w:tab w:val="clear" w:pos="2552"/>
        <w:tab w:val="left" w:pos="1985"/>
      </w:tabs>
    </w:pPr>
  </w:style>
  <w:style w:type="paragraph" w:customStyle="1" w:styleId="TableListNumTiny3">
    <w:name w:val="TableListNumTiny 3"/>
    <w:basedOn w:val="TableListNumTiny2"/>
    <w:semiHidden/>
    <w:rsid w:val="00A709CE"/>
    <w:pPr>
      <w:numPr>
        <w:numId w:val="91"/>
      </w:numPr>
      <w:tabs>
        <w:tab w:val="clear" w:pos="227"/>
        <w:tab w:val="clear" w:pos="284"/>
        <w:tab w:val="clear" w:pos="1418"/>
        <w:tab w:val="clear" w:pos="2835"/>
        <w:tab w:val="left" w:pos="567"/>
      </w:tabs>
    </w:pPr>
  </w:style>
  <w:style w:type="paragraph" w:customStyle="1" w:styleId="TableListtContTiny3">
    <w:name w:val="TableListtContTiny 3"/>
    <w:basedOn w:val="TableListContTiny2"/>
    <w:semiHidden/>
    <w:rsid w:val="00A709CE"/>
    <w:pPr>
      <w:ind w:left="454"/>
    </w:pPr>
  </w:style>
  <w:style w:type="paragraph" w:customStyle="1" w:styleId="TableNormalTiny">
    <w:name w:val="TableNormalTiny"/>
    <w:basedOn w:val="Normal"/>
    <w:semiHidden/>
    <w:rsid w:val="00A709CE"/>
    <w:pPr>
      <w:keepNext/>
      <w:keepLines/>
      <w:spacing w:after="0"/>
    </w:pPr>
    <w:rPr>
      <w:sz w:val="12"/>
      <w:szCs w:val="16"/>
    </w:rPr>
  </w:style>
  <w:style w:type="paragraph" w:customStyle="1" w:styleId="TableSubheading">
    <w:name w:val="TableSubheading"/>
    <w:basedOn w:val="TableHeading"/>
    <w:semiHidden/>
    <w:rsid w:val="00A709CE"/>
    <w:pPr>
      <w:shd w:val="clear" w:color="auto" w:fill="E6E6E6"/>
    </w:pPr>
    <w:rPr>
      <w:b w:val="0"/>
      <w:szCs w:val="18"/>
    </w:rPr>
  </w:style>
  <w:style w:type="paragraph" w:customStyle="1" w:styleId="TableTopic">
    <w:name w:val="TableTopic"/>
    <w:basedOn w:val="TableNormal0"/>
    <w:autoRedefine/>
    <w:rsid w:val="00A709CE"/>
    <w:pPr>
      <w:keepNext/>
    </w:pPr>
    <w:rPr>
      <w:b/>
      <w:lang w:val="ru-RU"/>
    </w:rPr>
  </w:style>
  <w:style w:type="paragraph" w:customStyle="1" w:styleId="TOCe1">
    <w:name w:val="TOCe1"/>
    <w:basedOn w:val="Normal"/>
    <w:semiHidden/>
    <w:locked/>
    <w:rsid w:val="00A709CE"/>
    <w:pPr>
      <w:numPr>
        <w:numId w:val="92"/>
      </w:numPr>
    </w:pPr>
    <w:rPr>
      <w:b/>
    </w:rPr>
  </w:style>
  <w:style w:type="paragraph" w:customStyle="1" w:styleId="Topic">
    <w:name w:val="Topic"/>
    <w:basedOn w:val="Normal"/>
    <w:autoRedefine/>
    <w:rsid w:val="00A709CE"/>
    <w:pPr>
      <w:keepNext/>
      <w:keepLines/>
    </w:pPr>
    <w:rPr>
      <w:b/>
    </w:rPr>
  </w:style>
  <w:style w:type="paragraph" w:customStyle="1" w:styleId="TopicGroup">
    <w:name w:val="TopicGroup"/>
    <w:basedOn w:val="Prototype"/>
    <w:semiHidden/>
    <w:rsid w:val="00A709CE"/>
    <w:pPr>
      <w:keepNext/>
      <w:spacing w:before="240"/>
      <w:ind w:left="1077"/>
      <w:jc w:val="left"/>
    </w:pPr>
    <w:rPr>
      <w:b/>
      <w:spacing w:val="-20"/>
      <w:sz w:val="28"/>
      <w:szCs w:val="28"/>
    </w:rPr>
  </w:style>
  <w:style w:type="table" w:customStyle="1" w:styleId="Tsub">
    <w:name w:val="Tsub"/>
    <w:basedOn w:val="TableNormal"/>
    <w:semiHidden/>
    <w:rsid w:val="00A709CE"/>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28" w:type="dxa"/>
        <w:left w:w="142" w:type="dxa"/>
        <w:bottom w:w="28" w:type="dxa"/>
        <w:right w:w="142" w:type="dxa"/>
      </w:tblCellMar>
    </w:tblPr>
    <w:tblStylePr w:type="firstRow">
      <w:tblPr/>
      <w:tcPr>
        <w:shd w:val="clear" w:color="auto" w:fill="CCCCCC"/>
      </w:tcPr>
    </w:tblStylePr>
  </w:style>
  <w:style w:type="table" w:customStyle="1" w:styleId="TTT">
    <w:name w:val="TTT"/>
    <w:basedOn w:val="TableNormal"/>
    <w:semiHidden/>
    <w:locked/>
    <w:rsid w:val="00A709CE"/>
    <w:tblPr>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0" w:type="dxa"/>
        <w:left w:w="108" w:type="dxa"/>
        <w:bottom w:w="0" w:type="dxa"/>
        <w:right w:w="108" w:type="dxa"/>
      </w:tblCellMar>
    </w:tblPr>
  </w:style>
  <w:style w:type="paragraph" w:styleId="HTMLAddress">
    <w:name w:val="HTML Address"/>
    <w:basedOn w:val="Normal"/>
    <w:link w:val="HTMLAddressChar"/>
    <w:rsid w:val="00A709CE"/>
    <w:rPr>
      <w:i/>
      <w:iCs/>
    </w:rPr>
  </w:style>
  <w:style w:type="character" w:customStyle="1" w:styleId="HTMLAddressChar">
    <w:name w:val="HTML Address Char"/>
    <w:link w:val="HTMLAddress"/>
    <w:rsid w:val="002B7F59"/>
    <w:rPr>
      <w:i/>
      <w:iCs/>
      <w:szCs w:val="24"/>
    </w:rPr>
  </w:style>
  <w:style w:type="paragraph" w:styleId="EnvelopeAddress">
    <w:name w:val="envelope address"/>
    <w:basedOn w:val="Normal"/>
    <w:rsid w:val="00A709CE"/>
    <w:pPr>
      <w:framePr w:w="7920" w:h="1980" w:hRule="exact" w:hSpace="180" w:wrap="auto" w:hAnchor="page" w:xAlign="center" w:yAlign="bottom"/>
      <w:ind w:left="2880"/>
    </w:pPr>
    <w:rPr>
      <w:sz w:val="24"/>
    </w:rPr>
  </w:style>
  <w:style w:type="character" w:styleId="HTMLAcronym">
    <w:name w:val="HTML Acronym"/>
    <w:basedOn w:val="DefaultParagraphFont"/>
    <w:rsid w:val="00A709CE"/>
  </w:style>
  <w:style w:type="table" w:styleId="TableWeb1">
    <w:name w:val="Table Web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teHeading0">
    <w:name w:val="Note Heading"/>
    <w:basedOn w:val="Normal"/>
    <w:next w:val="Normal"/>
    <w:link w:val="NoteHeadingChar"/>
    <w:rsid w:val="00A709CE"/>
  </w:style>
  <w:style w:type="character" w:customStyle="1" w:styleId="NoteHeadingChar">
    <w:name w:val="Note Heading Char"/>
    <w:link w:val="NoteHeading0"/>
    <w:rsid w:val="002B7F59"/>
    <w:rPr>
      <w:szCs w:val="24"/>
    </w:rPr>
  </w:style>
  <w:style w:type="table" w:styleId="TableElegant">
    <w:name w:val="Table Elegant"/>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ubtle1">
    <w:name w:val="Table Subtle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Keyboard">
    <w:name w:val="HTML Keyboard"/>
    <w:rsid w:val="00A709CE"/>
    <w:rPr>
      <w:rFonts w:ascii="Courier New" w:hAnsi="Courier New" w:cs="Courier New"/>
      <w:sz w:val="20"/>
      <w:szCs w:val="20"/>
    </w:rPr>
  </w:style>
  <w:style w:type="table" w:styleId="TableClassic1">
    <w:name w:val="Table Classic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odyTextFirstIndent">
    <w:name w:val="Body Text First Indent"/>
    <w:basedOn w:val="BodyText"/>
    <w:link w:val="BodyTextFirstIndentChar"/>
    <w:rsid w:val="00A709CE"/>
    <w:pPr>
      <w:ind w:firstLine="210"/>
    </w:pPr>
  </w:style>
  <w:style w:type="character" w:customStyle="1" w:styleId="BodyTextChar">
    <w:name w:val="Body Text Char"/>
    <w:link w:val="BodyText"/>
    <w:rsid w:val="002B7F59"/>
    <w:rPr>
      <w:szCs w:val="24"/>
    </w:rPr>
  </w:style>
  <w:style w:type="character" w:customStyle="1" w:styleId="BodyTextFirstIndentChar">
    <w:name w:val="Body Text First Indent Char"/>
    <w:basedOn w:val="BodyTextChar"/>
    <w:link w:val="BodyTextFirstIndent"/>
    <w:rsid w:val="002B7F59"/>
    <w:rPr>
      <w:szCs w:val="24"/>
    </w:rPr>
  </w:style>
  <w:style w:type="paragraph" w:styleId="BodyTextFirstIndent2">
    <w:name w:val="Body Text First Indent 2"/>
    <w:basedOn w:val="BodyTextIndent"/>
    <w:link w:val="BodyTextFirstIndent2Char"/>
    <w:rsid w:val="00A709CE"/>
    <w:pPr>
      <w:ind w:firstLine="210"/>
    </w:pPr>
  </w:style>
  <w:style w:type="character" w:customStyle="1" w:styleId="BodyTextIndentChar">
    <w:name w:val="Body Text Indent Char"/>
    <w:link w:val="BodyTextIndent"/>
    <w:rsid w:val="002B7F59"/>
    <w:rPr>
      <w:spacing w:val="-5"/>
      <w:lang w:val="en-US" w:eastAsia="en-US"/>
    </w:rPr>
  </w:style>
  <w:style w:type="character" w:customStyle="1" w:styleId="BodyTextFirstIndent2Char">
    <w:name w:val="Body Text First Indent 2 Char"/>
    <w:basedOn w:val="BodyTextIndentChar"/>
    <w:link w:val="BodyTextFirstIndent2"/>
    <w:rsid w:val="002B7F59"/>
    <w:rPr>
      <w:spacing w:val="-5"/>
      <w:lang w:val="en-US" w:eastAsia="en-US"/>
    </w:rPr>
  </w:style>
  <w:style w:type="paragraph" w:customStyle="1" w:styleId="60">
    <w:name w:val="Маркированный список 6"/>
    <w:basedOn w:val="ListBullet"/>
    <w:semiHidden/>
    <w:rsid w:val="00A709CE"/>
    <w:pPr>
      <w:numPr>
        <w:numId w:val="98"/>
      </w:numPr>
    </w:pPr>
  </w:style>
  <w:style w:type="paragraph" w:customStyle="1" w:styleId="6">
    <w:name w:val="Нумерованный список 6"/>
    <w:basedOn w:val="ListNumber"/>
    <w:semiHidden/>
    <w:rsid w:val="00A709CE"/>
    <w:pPr>
      <w:numPr>
        <w:numId w:val="100"/>
      </w:numPr>
    </w:pPr>
  </w:style>
  <w:style w:type="character" w:styleId="HTMLSample">
    <w:name w:val="HTML Sample"/>
    <w:rsid w:val="00A709CE"/>
    <w:rPr>
      <w:rFonts w:ascii="Courier New" w:hAnsi="Courier New" w:cs="Courier New"/>
    </w:rPr>
  </w:style>
  <w:style w:type="paragraph" w:styleId="EnvelopeReturn">
    <w:name w:val="envelope return"/>
    <w:basedOn w:val="Normal"/>
    <w:rsid w:val="00A709CE"/>
  </w:style>
  <w:style w:type="table" w:styleId="Table3Deffects1">
    <w:name w:val="Table 3D effects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rsid w:val="00A709CE"/>
    <w:rPr>
      <w:sz w:val="24"/>
    </w:rPr>
  </w:style>
  <w:style w:type="paragraph" w:styleId="NormalIndent">
    <w:name w:val="Normal Indent"/>
    <w:basedOn w:val="Normal"/>
    <w:rsid w:val="00A709CE"/>
    <w:pPr>
      <w:ind w:left="1440"/>
    </w:pPr>
  </w:style>
  <w:style w:type="character" w:styleId="HTMLDefinition">
    <w:name w:val="HTML Definition"/>
    <w:rsid w:val="00A709CE"/>
    <w:rPr>
      <w:i/>
      <w:iCs/>
    </w:rPr>
  </w:style>
  <w:style w:type="paragraph" w:styleId="BodyText2">
    <w:name w:val="Body Text 2"/>
    <w:basedOn w:val="Normal"/>
    <w:link w:val="BodyText2Char"/>
    <w:rsid w:val="00A709CE"/>
    <w:pPr>
      <w:spacing w:line="480" w:lineRule="auto"/>
    </w:pPr>
  </w:style>
  <w:style w:type="character" w:customStyle="1" w:styleId="BodyText2Char">
    <w:name w:val="Body Text 2 Char"/>
    <w:link w:val="BodyText2"/>
    <w:rsid w:val="002B7F59"/>
    <w:rPr>
      <w:szCs w:val="24"/>
    </w:rPr>
  </w:style>
  <w:style w:type="paragraph" w:styleId="BodyText3">
    <w:name w:val="Body Text 3"/>
    <w:basedOn w:val="Normal"/>
    <w:link w:val="BodyText3Char"/>
    <w:rsid w:val="00A709CE"/>
    <w:rPr>
      <w:sz w:val="16"/>
      <w:szCs w:val="16"/>
    </w:rPr>
  </w:style>
  <w:style w:type="character" w:customStyle="1" w:styleId="BodyText3Char">
    <w:name w:val="Body Text 3 Char"/>
    <w:link w:val="BodyText3"/>
    <w:rsid w:val="002B7F59"/>
    <w:rPr>
      <w:sz w:val="16"/>
      <w:szCs w:val="16"/>
    </w:rPr>
  </w:style>
  <w:style w:type="paragraph" w:styleId="BodyTextIndent2">
    <w:name w:val="Body Text Indent 2"/>
    <w:basedOn w:val="Normal"/>
    <w:link w:val="BodyTextIndent2Char"/>
    <w:rsid w:val="00A709CE"/>
    <w:pPr>
      <w:spacing w:line="480" w:lineRule="auto"/>
      <w:ind w:left="283"/>
    </w:pPr>
  </w:style>
  <w:style w:type="character" w:customStyle="1" w:styleId="BodyTextIndent2Char">
    <w:name w:val="Body Text Indent 2 Char"/>
    <w:link w:val="BodyTextIndent2"/>
    <w:rsid w:val="002B7F59"/>
    <w:rPr>
      <w:szCs w:val="24"/>
    </w:rPr>
  </w:style>
  <w:style w:type="paragraph" w:styleId="BodyTextIndent3">
    <w:name w:val="Body Text Indent 3"/>
    <w:basedOn w:val="Normal"/>
    <w:link w:val="BodyTextIndent3Char"/>
    <w:rsid w:val="00A709CE"/>
    <w:pPr>
      <w:ind w:left="283"/>
    </w:pPr>
    <w:rPr>
      <w:sz w:val="16"/>
      <w:szCs w:val="16"/>
    </w:rPr>
  </w:style>
  <w:style w:type="character" w:customStyle="1" w:styleId="BodyTextIndent3Char">
    <w:name w:val="Body Text Indent 3 Char"/>
    <w:link w:val="BodyTextIndent3"/>
    <w:rsid w:val="002B7F59"/>
    <w:rPr>
      <w:sz w:val="16"/>
      <w:szCs w:val="16"/>
    </w:rPr>
  </w:style>
  <w:style w:type="character" w:styleId="HTMLVariable">
    <w:name w:val="HTML Variable"/>
    <w:rsid w:val="00A709CE"/>
    <w:rPr>
      <w:i/>
      <w:iCs/>
    </w:rPr>
  </w:style>
  <w:style w:type="character" w:styleId="HTMLTypewriter">
    <w:name w:val="HTML Typewriter"/>
    <w:rsid w:val="00A709CE"/>
    <w:rPr>
      <w:rFonts w:ascii="Courier New" w:hAnsi="Courier New" w:cs="Courier New"/>
      <w:sz w:val="20"/>
      <w:szCs w:val="20"/>
    </w:rPr>
  </w:style>
  <w:style w:type="paragraph" w:styleId="Signature">
    <w:name w:val="Signature"/>
    <w:basedOn w:val="Normal"/>
    <w:link w:val="SignatureChar"/>
    <w:rsid w:val="00A709CE"/>
    <w:pPr>
      <w:ind w:left="4252"/>
    </w:pPr>
  </w:style>
  <w:style w:type="character" w:customStyle="1" w:styleId="SignatureChar">
    <w:name w:val="Signature Char"/>
    <w:link w:val="Signature"/>
    <w:rsid w:val="002B7F59"/>
    <w:rPr>
      <w:szCs w:val="24"/>
    </w:rPr>
  </w:style>
  <w:style w:type="paragraph" w:styleId="Salutation">
    <w:name w:val="Salutation"/>
    <w:basedOn w:val="Normal"/>
    <w:next w:val="Normal"/>
    <w:link w:val="SalutationChar"/>
    <w:rsid w:val="00A709CE"/>
  </w:style>
  <w:style w:type="character" w:customStyle="1" w:styleId="SalutationChar">
    <w:name w:val="Salutation Char"/>
    <w:link w:val="Salutation"/>
    <w:rsid w:val="002B7F59"/>
    <w:rPr>
      <w:szCs w:val="24"/>
    </w:rPr>
  </w:style>
  <w:style w:type="paragraph" w:customStyle="1" w:styleId="61">
    <w:name w:val="Продолжение списка 6"/>
    <w:basedOn w:val="ListContinue"/>
    <w:semiHidden/>
    <w:rsid w:val="00A709CE"/>
    <w:pPr>
      <w:ind w:left="3597"/>
    </w:pPr>
  </w:style>
  <w:style w:type="table" w:styleId="TableSimple1">
    <w:name w:val="Table Simple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link w:val="ClosingChar"/>
    <w:rsid w:val="00A709CE"/>
    <w:pPr>
      <w:ind w:left="4252"/>
    </w:pPr>
  </w:style>
  <w:style w:type="character" w:customStyle="1" w:styleId="ClosingChar">
    <w:name w:val="Closing Char"/>
    <w:link w:val="Closing"/>
    <w:rsid w:val="002B7F59"/>
    <w:rPr>
      <w:szCs w:val="24"/>
    </w:rPr>
  </w:style>
  <w:style w:type="table" w:styleId="TableGrid">
    <w:name w:val="Table Grid"/>
    <w:basedOn w:val="TableNormal"/>
    <w:rsid w:val="00A709CE"/>
    <w:pPr>
      <w:suppressAutoHyphens/>
    </w:pPr>
    <w:rPr>
      <w:rFonts w:cs="Arial"/>
    </w:rPr>
    <w:tblPr>
      <w:tblCellSpacing w:w="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CellSpacing w:w="0" w:type="dxa"/>
    </w:trPr>
    <w:tcPr>
      <w:shd w:val="clear" w:color="auto" w:fill="auto"/>
      <w:tcMar>
        <w:top w:w="0" w:type="dxa"/>
        <w:left w:w="113" w:type="dxa"/>
        <w:bottom w:w="0" w:type="dxa"/>
        <w:right w:w="113" w:type="dxa"/>
      </w:tcMar>
    </w:tcPr>
    <w:tblStylePr w:type="firstRow">
      <w:rPr>
        <w:rFonts w:ascii="Times New Roman" w:hAnsi="Times New Roman"/>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20" w:color="auto" w:fill="auto"/>
      </w:tcPr>
    </w:tblStylePr>
  </w:style>
  <w:style w:type="table" w:styleId="TableGrid1">
    <w:name w:val="Table Grid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ntemporary">
    <w:name w:val="Table Contemporary"/>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62">
    <w:name w:val="Список 6"/>
    <w:basedOn w:val="Normal"/>
    <w:semiHidden/>
    <w:rsid w:val="00A709CE"/>
    <w:pPr>
      <w:ind w:left="3597"/>
    </w:pPr>
  </w:style>
  <w:style w:type="table" w:styleId="TableProfessional">
    <w:name w:val="Table Professional"/>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Preformatted">
    <w:name w:val="HTML Preformatted"/>
    <w:basedOn w:val="Normal"/>
    <w:link w:val="HTMLPreformattedChar"/>
    <w:rsid w:val="00A709CE"/>
    <w:rPr>
      <w:rFonts w:ascii="Courier New" w:hAnsi="Courier New" w:cs="Courier New"/>
    </w:rPr>
  </w:style>
  <w:style w:type="character" w:customStyle="1" w:styleId="HTMLPreformattedChar">
    <w:name w:val="HTML Preformatted Char"/>
    <w:link w:val="HTMLPreformatted"/>
    <w:rsid w:val="002B7F59"/>
    <w:rPr>
      <w:rFonts w:ascii="Courier New" w:hAnsi="Courier New" w:cs="Courier New"/>
      <w:szCs w:val="24"/>
    </w:rPr>
  </w:style>
  <w:style w:type="numbering" w:styleId="ArticleSection">
    <w:name w:val="Outline List 3"/>
    <w:basedOn w:val="NoList"/>
    <w:rsid w:val="00A709CE"/>
    <w:pPr>
      <w:numPr>
        <w:numId w:val="101"/>
      </w:numPr>
    </w:pPr>
  </w:style>
  <w:style w:type="table" w:styleId="TableColumns1">
    <w:name w:val="Table Columns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Strong">
    <w:name w:val="Strong"/>
    <w:qFormat/>
    <w:rsid w:val="00A709CE"/>
    <w:rPr>
      <w:b/>
      <w:bCs/>
      <w:i/>
    </w:rPr>
  </w:style>
  <w:style w:type="table" w:styleId="TableList1">
    <w:name w:val="Table List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link w:val="PlainTextChar"/>
    <w:rsid w:val="00A709CE"/>
    <w:rPr>
      <w:rFonts w:ascii="Courier New" w:hAnsi="Courier New" w:cs="Courier New"/>
    </w:rPr>
  </w:style>
  <w:style w:type="character" w:customStyle="1" w:styleId="PlainTextChar">
    <w:name w:val="Plain Text Char"/>
    <w:link w:val="PlainText"/>
    <w:rsid w:val="002B7F59"/>
    <w:rPr>
      <w:rFonts w:ascii="Courier New" w:hAnsi="Courier New" w:cs="Courier New"/>
      <w:szCs w:val="24"/>
    </w:rPr>
  </w:style>
  <w:style w:type="paragraph" w:styleId="BalloonText">
    <w:name w:val="Balloon Text"/>
    <w:basedOn w:val="Normal"/>
    <w:link w:val="BalloonTextChar"/>
    <w:rsid w:val="00A709CE"/>
    <w:rPr>
      <w:rFonts w:ascii="Tahoma" w:hAnsi="Tahoma" w:cs="Tahoma"/>
      <w:sz w:val="16"/>
      <w:szCs w:val="16"/>
    </w:rPr>
  </w:style>
  <w:style w:type="character" w:customStyle="1" w:styleId="BalloonTextChar">
    <w:name w:val="Balloon Text Char"/>
    <w:link w:val="BalloonText"/>
    <w:rsid w:val="002B7F59"/>
    <w:rPr>
      <w:rFonts w:ascii="Tahoma" w:hAnsi="Tahoma" w:cs="Tahoma"/>
      <w:sz w:val="16"/>
      <w:szCs w:val="16"/>
    </w:rPr>
  </w:style>
  <w:style w:type="paragraph" w:styleId="CommentSubject">
    <w:name w:val="annotation subject"/>
    <w:basedOn w:val="CommentText"/>
    <w:next w:val="CommentText"/>
    <w:link w:val="CommentSubjectChar"/>
    <w:rsid w:val="00A709CE"/>
    <w:rPr>
      <w:b/>
      <w:bCs/>
    </w:rPr>
  </w:style>
  <w:style w:type="character" w:customStyle="1" w:styleId="CommentTextChar">
    <w:name w:val="Comment Text Char"/>
    <w:link w:val="CommentText"/>
    <w:rsid w:val="002B7F59"/>
    <w:rPr>
      <w:spacing w:val="-5"/>
      <w:lang w:val="en-US" w:eastAsia="en-US"/>
    </w:rPr>
  </w:style>
  <w:style w:type="character" w:customStyle="1" w:styleId="CommentSubjectChar">
    <w:name w:val="Comment Subject Char"/>
    <w:link w:val="CommentSubject"/>
    <w:rsid w:val="002B7F59"/>
    <w:rPr>
      <w:b/>
      <w:bCs/>
      <w:spacing w:val="-5"/>
      <w:lang w:val="en-US" w:eastAsia="en-US"/>
    </w:rPr>
  </w:style>
  <w:style w:type="table" w:styleId="TableTheme">
    <w:name w:val="Table Theme"/>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BlockText">
    <w:name w:val="Block Text"/>
    <w:basedOn w:val="Normal"/>
    <w:rsid w:val="00A709CE"/>
    <w:pPr>
      <w:ind w:left="1440" w:right="1440"/>
    </w:pPr>
  </w:style>
  <w:style w:type="character" w:styleId="HTMLCite">
    <w:name w:val="HTML Cite"/>
    <w:rsid w:val="00A709CE"/>
    <w:rPr>
      <w:i/>
      <w:iCs/>
    </w:rPr>
  </w:style>
  <w:style w:type="paragraph" w:styleId="E-mailSignature">
    <w:name w:val="E-mail Signature"/>
    <w:basedOn w:val="Normal"/>
    <w:link w:val="E-mailSignatureChar"/>
    <w:rsid w:val="00A709CE"/>
  </w:style>
  <w:style w:type="character" w:customStyle="1" w:styleId="E-mailSignatureChar">
    <w:name w:val="E-mail Signature Char"/>
    <w:link w:val="E-mailSignature"/>
    <w:rsid w:val="002B7F59"/>
    <w:rPr>
      <w:szCs w:val="24"/>
    </w:rPr>
  </w:style>
  <w:style w:type="paragraph" w:customStyle="1" w:styleId="List6">
    <w:name w:val="List 6"/>
    <w:basedOn w:val="List"/>
    <w:autoRedefine/>
    <w:rsid w:val="00A709CE"/>
    <w:pPr>
      <w:ind w:left="2512"/>
    </w:pPr>
    <w:rPr>
      <w:lang w:val="en-US"/>
    </w:rPr>
  </w:style>
  <w:style w:type="character" w:customStyle="1" w:styleId="Strong7">
    <w:name w:val="Strong7"/>
    <w:rsid w:val="002A4849"/>
    <w:rPr>
      <w:b/>
      <w:i/>
    </w:rPr>
  </w:style>
  <w:style w:type="paragraph" w:customStyle="1" w:styleId="TableImageBody2">
    <w:name w:val="Table Image Body 2"/>
    <w:basedOn w:val="TableImageBody"/>
    <w:autoRedefine/>
    <w:qFormat/>
    <w:rsid w:val="00A709CE"/>
  </w:style>
  <w:style w:type="paragraph" w:customStyle="1" w:styleId="TableImageBody3">
    <w:name w:val="Table Image Body 3"/>
    <w:basedOn w:val="TableImageBody"/>
    <w:autoRedefine/>
    <w:qFormat/>
    <w:rsid w:val="00A709CE"/>
  </w:style>
  <w:style w:type="paragraph" w:customStyle="1" w:styleId="TableImageBody4">
    <w:name w:val="Table Image Body 4"/>
    <w:basedOn w:val="TableImageBody"/>
    <w:autoRedefine/>
    <w:qFormat/>
    <w:rsid w:val="00A709CE"/>
  </w:style>
  <w:style w:type="paragraph" w:customStyle="1" w:styleId="TableImageBody5">
    <w:name w:val="Table Image Body 5"/>
    <w:basedOn w:val="TableImageBody"/>
    <w:autoRedefine/>
    <w:qFormat/>
    <w:rsid w:val="00A709CE"/>
  </w:style>
  <w:style w:type="paragraph" w:customStyle="1" w:styleId="TableImageBodyNormal">
    <w:name w:val="Table Image Body Normal"/>
    <w:basedOn w:val="TableImageBody"/>
    <w:autoRedefine/>
    <w:qFormat/>
    <w:rsid w:val="00A709CE"/>
  </w:style>
  <w:style w:type="table" w:customStyle="1" w:styleId="TableImage2">
    <w:name w:val="Table Image 2"/>
    <w:basedOn w:val="TableImage"/>
    <w:rsid w:val="00A709CE"/>
    <w:tblPr>
      <w:tblInd w:w="1077"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nleImageNormal">
    <w:name w:val="Tanle Image Normal"/>
    <w:basedOn w:val="TableImage"/>
    <w:rsid w:val="00A709CE"/>
    <w:tblPr>
      <w:tblInd w:w="720"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3">
    <w:name w:val="Table Image 3"/>
    <w:basedOn w:val="TableImage"/>
    <w:rsid w:val="00A709CE"/>
    <w:tblPr>
      <w:tblInd w:w="1435"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4">
    <w:name w:val="Table Image 4"/>
    <w:basedOn w:val="TableImage"/>
    <w:rsid w:val="00A709CE"/>
    <w:tblPr>
      <w:tblInd w:w="1792"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5">
    <w:name w:val="Table Image 5"/>
    <w:basedOn w:val="TableImage"/>
    <w:rsid w:val="00A709CE"/>
    <w:tblPr>
      <w:tblInd w:w="2155"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Normal">
    <w:name w:val="Table Image Normal"/>
    <w:basedOn w:val="TableImage"/>
    <w:rsid w:val="00A709CE"/>
    <w:tblPr>
      <w:tblInd w:w="0"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character" w:customStyle="1" w:styleId="Strong2">
    <w:name w:val="Strong2"/>
    <w:rsid w:val="00FA2422"/>
    <w:rPr>
      <w:b/>
      <w:i/>
    </w:rPr>
  </w:style>
  <w:style w:type="character" w:customStyle="1" w:styleId="Strong3">
    <w:name w:val="Strong3"/>
    <w:rsid w:val="0062245C"/>
    <w:rPr>
      <w:b/>
      <w:i/>
    </w:rPr>
  </w:style>
  <w:style w:type="character" w:customStyle="1" w:styleId="Strong4">
    <w:name w:val="Strong4"/>
    <w:rsid w:val="00C13C71"/>
    <w:rPr>
      <w:b/>
      <w:i/>
    </w:rPr>
  </w:style>
  <w:style w:type="character" w:customStyle="1" w:styleId="Strong5">
    <w:name w:val="Strong5"/>
    <w:rsid w:val="0026687C"/>
    <w:rPr>
      <w:b/>
      <w:i/>
    </w:rPr>
  </w:style>
  <w:style w:type="character" w:customStyle="1" w:styleId="Strong6">
    <w:name w:val="Strong6"/>
    <w:rsid w:val="009C33FA"/>
    <w:rPr>
      <w:b/>
      <w:i/>
    </w:rPr>
  </w:style>
  <w:style w:type="character" w:customStyle="1" w:styleId="Strong8">
    <w:name w:val="Strong8"/>
    <w:rsid w:val="005035A2"/>
    <w:rPr>
      <w:b/>
      <w:i/>
    </w:rPr>
  </w:style>
  <w:style w:type="character" w:customStyle="1" w:styleId="Strong9">
    <w:name w:val="Strong9"/>
    <w:rsid w:val="00020320"/>
    <w:rPr>
      <w:b/>
      <w:i/>
    </w:rPr>
  </w:style>
  <w:style w:type="character" w:customStyle="1" w:styleId="Strong10">
    <w:name w:val="Strong10"/>
    <w:rsid w:val="000829CC"/>
    <w:rPr>
      <w:b/>
      <w:i/>
    </w:rPr>
  </w:style>
  <w:style w:type="character" w:customStyle="1" w:styleId="Strong11">
    <w:name w:val="Strong11"/>
    <w:rsid w:val="00A94000"/>
    <w:rPr>
      <w:b/>
      <w:i/>
    </w:rPr>
  </w:style>
  <w:style w:type="character" w:customStyle="1" w:styleId="Strong12">
    <w:name w:val="Strong12"/>
    <w:rsid w:val="00DB44AA"/>
    <w:rPr>
      <w:b/>
      <w:i/>
    </w:rPr>
  </w:style>
  <w:style w:type="character" w:customStyle="1" w:styleId="Strong13">
    <w:name w:val="Strong13"/>
    <w:rsid w:val="007D79A8"/>
    <w:rPr>
      <w:b/>
      <w:i/>
    </w:rPr>
  </w:style>
  <w:style w:type="character" w:customStyle="1" w:styleId="Strong14">
    <w:name w:val="Strong14"/>
    <w:rsid w:val="00F82B8B"/>
    <w:rPr>
      <w:b/>
      <w:i/>
    </w:rPr>
  </w:style>
  <w:style w:type="character" w:customStyle="1" w:styleId="Strong15">
    <w:name w:val="Strong15"/>
    <w:rsid w:val="00DC4BB1"/>
    <w:rPr>
      <w:b/>
      <w:i/>
    </w:rPr>
  </w:style>
  <w:style w:type="character" w:customStyle="1" w:styleId="Strong16">
    <w:name w:val="Strong16"/>
    <w:rsid w:val="00B318F6"/>
    <w:rPr>
      <w:b/>
      <w:i/>
    </w:rPr>
  </w:style>
  <w:style w:type="character" w:customStyle="1" w:styleId="Strong17">
    <w:name w:val="Strong17"/>
    <w:rsid w:val="00670406"/>
    <w:rPr>
      <w:b/>
      <w:i/>
    </w:rPr>
  </w:style>
  <w:style w:type="character" w:customStyle="1" w:styleId="Strong18">
    <w:name w:val="Strong18"/>
    <w:rsid w:val="0040212F"/>
    <w:rPr>
      <w:b/>
      <w:i/>
    </w:rPr>
  </w:style>
  <w:style w:type="character" w:customStyle="1" w:styleId="Strong19">
    <w:name w:val="Strong19"/>
    <w:rsid w:val="005A692C"/>
    <w:rPr>
      <w:b/>
      <w:i/>
    </w:rPr>
  </w:style>
  <w:style w:type="paragraph" w:styleId="ListParagraph">
    <w:name w:val="List Paragraph"/>
    <w:basedOn w:val="Normal"/>
    <w:uiPriority w:val="34"/>
    <w:qFormat/>
    <w:rsid w:val="005A692C"/>
    <w:pPr>
      <w:ind w:left="720"/>
      <w:contextualSpacing/>
    </w:pPr>
  </w:style>
  <w:style w:type="character" w:customStyle="1" w:styleId="Strong20">
    <w:name w:val="Strong20"/>
    <w:rsid w:val="008D7867"/>
    <w:rPr>
      <w:b/>
      <w:i/>
    </w:rPr>
  </w:style>
  <w:style w:type="character" w:customStyle="1" w:styleId="Strong21">
    <w:name w:val="Strong21"/>
    <w:rsid w:val="0064018C"/>
    <w:rPr>
      <w:b/>
      <w:i/>
    </w:rPr>
  </w:style>
  <w:style w:type="character" w:customStyle="1" w:styleId="htmltag1">
    <w:name w:val="html_tag1"/>
    <w:basedOn w:val="DefaultParagraphFont"/>
    <w:rsid w:val="00360B11"/>
    <w:rPr>
      <w:color w:val="0000FF"/>
    </w:rPr>
  </w:style>
  <w:style w:type="character" w:customStyle="1" w:styleId="htmlelm1">
    <w:name w:val="html_elm1"/>
    <w:basedOn w:val="DefaultParagraphFont"/>
    <w:rsid w:val="00360B11"/>
    <w:rPr>
      <w:color w:val="800000"/>
    </w:rPr>
  </w:style>
  <w:style w:type="character" w:customStyle="1" w:styleId="htmlatr1">
    <w:name w:val="html_atr1"/>
    <w:basedOn w:val="DefaultParagraphFont"/>
    <w:rsid w:val="00360B11"/>
    <w:rPr>
      <w:color w:val="FF0000"/>
    </w:rPr>
  </w:style>
  <w:style w:type="character" w:customStyle="1" w:styleId="htmlval1">
    <w:name w:val="html_val1"/>
    <w:basedOn w:val="DefaultParagraphFont"/>
    <w:rsid w:val="00360B11"/>
    <w:rPr>
      <w:color w:val="0000FF"/>
    </w:rPr>
  </w:style>
  <w:style w:type="character" w:customStyle="1" w:styleId="Strong22">
    <w:name w:val="Strong22"/>
    <w:rsid w:val="00A709CE"/>
    <w:rPr>
      <w:b/>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autoRedefine/>
    <w:qFormat/>
    <w:rsid w:val="00A709CE"/>
    <w:pPr>
      <w:spacing w:after="240"/>
      <w:jc w:val="both"/>
    </w:pPr>
    <w:rPr>
      <w:szCs w:val="24"/>
    </w:rPr>
  </w:style>
  <w:style w:type="paragraph" w:styleId="Heading1">
    <w:name w:val="heading 1"/>
    <w:basedOn w:val="Normal"/>
    <w:next w:val="ChapterSubtitle"/>
    <w:qFormat/>
    <w:rsid w:val="00A709CE"/>
    <w:pPr>
      <w:keepNext/>
      <w:keepLines/>
      <w:suppressAutoHyphens/>
      <w:outlineLvl w:val="0"/>
    </w:pPr>
    <w:rPr>
      <w:rFonts w:ascii="Arial" w:hAnsi="Arial"/>
      <w:b/>
      <w:color w:val="808080"/>
      <w:spacing w:val="-35"/>
      <w:kern w:val="28"/>
      <w:sz w:val="44"/>
      <w:szCs w:val="20"/>
      <w:lang w:val="en-US" w:eastAsia="en-US"/>
    </w:rPr>
  </w:style>
  <w:style w:type="paragraph" w:styleId="Heading2">
    <w:name w:val="heading 2"/>
    <w:basedOn w:val="Normal"/>
    <w:next w:val="Normal"/>
    <w:qFormat/>
    <w:rsid w:val="00A709CE"/>
    <w:pPr>
      <w:keepNext/>
      <w:suppressAutoHyphens/>
      <w:outlineLvl w:val="1"/>
    </w:pPr>
    <w:rPr>
      <w:rFonts w:ascii="Arial" w:hAnsi="Arial"/>
      <w:b/>
      <w:color w:val="808080"/>
      <w:spacing w:val="-25"/>
      <w:kern w:val="28"/>
      <w:sz w:val="32"/>
      <w:szCs w:val="20"/>
      <w:lang w:val="en-US" w:eastAsia="en-US"/>
    </w:rPr>
  </w:style>
  <w:style w:type="paragraph" w:styleId="Heading3">
    <w:name w:val="heading 3"/>
    <w:basedOn w:val="Normal"/>
    <w:next w:val="Normal"/>
    <w:qFormat/>
    <w:rsid w:val="00A709CE"/>
    <w:pPr>
      <w:keepNext/>
      <w:suppressAutoHyphens/>
      <w:spacing w:line="240" w:lineRule="atLeast"/>
      <w:outlineLvl w:val="2"/>
    </w:pPr>
    <w:rPr>
      <w:rFonts w:ascii="Arial" w:hAnsi="Arial"/>
      <w:b/>
      <w:spacing w:val="-10"/>
      <w:kern w:val="28"/>
      <w:sz w:val="22"/>
      <w:szCs w:val="20"/>
      <w:lang w:val="en-US" w:eastAsia="en-US"/>
    </w:rPr>
  </w:style>
  <w:style w:type="paragraph" w:styleId="Heading4">
    <w:name w:val="heading 4"/>
    <w:basedOn w:val="Normal"/>
    <w:next w:val="Normal"/>
    <w:qFormat/>
    <w:rsid w:val="00A709CE"/>
    <w:pPr>
      <w:keepNext/>
      <w:suppressAutoHyphens/>
      <w:outlineLvl w:val="3"/>
    </w:pPr>
    <w:rPr>
      <w:rFonts w:ascii="Arial" w:hAnsi="Arial"/>
      <w:b/>
      <w:i/>
      <w:spacing w:val="-5"/>
      <w:sz w:val="18"/>
      <w:szCs w:val="20"/>
      <w:lang w:val="en-US" w:eastAsia="en-US"/>
    </w:rPr>
  </w:style>
  <w:style w:type="paragraph" w:styleId="Heading5">
    <w:name w:val="heading 5"/>
    <w:basedOn w:val="Normal"/>
    <w:next w:val="Normal"/>
    <w:qFormat/>
    <w:rsid w:val="00A709CE"/>
    <w:pPr>
      <w:keepNext/>
      <w:suppressAutoHyphens/>
      <w:outlineLvl w:val="4"/>
    </w:pPr>
    <w:rPr>
      <w:rFonts w:ascii="Arial" w:hAnsi="Arial"/>
      <w:b/>
      <w:i/>
      <w:sz w:val="16"/>
      <w:szCs w:val="20"/>
      <w:lang w:val="en-US" w:eastAsia="en-US"/>
    </w:rPr>
  </w:style>
  <w:style w:type="paragraph" w:styleId="Heading6">
    <w:name w:val="heading 6"/>
    <w:basedOn w:val="Normal"/>
    <w:qFormat/>
    <w:rsid w:val="00A709CE"/>
    <w:pPr>
      <w:keepNext/>
      <w:framePr w:w="1800" w:wrap="around" w:vAnchor="text" w:hAnchor="page" w:x="1201" w:y="1"/>
      <w:outlineLvl w:val="5"/>
    </w:pPr>
    <w:rPr>
      <w:spacing w:val="-5"/>
      <w:szCs w:val="20"/>
      <w:lang w:val="en-US" w:eastAsia="en-US"/>
    </w:rPr>
  </w:style>
  <w:style w:type="paragraph" w:styleId="Heading7">
    <w:name w:val="heading 7"/>
    <w:basedOn w:val="Normal"/>
    <w:next w:val="Normal"/>
    <w:qFormat/>
    <w:rsid w:val="00A709CE"/>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szCs w:val="20"/>
      <w:lang w:val="en-US" w:eastAsia="en-US"/>
    </w:rPr>
  </w:style>
  <w:style w:type="paragraph" w:styleId="Heading8">
    <w:name w:val="heading 8"/>
    <w:basedOn w:val="Normal"/>
    <w:next w:val="ListBullet5"/>
    <w:qFormat/>
    <w:rsid w:val="00A709CE"/>
    <w:pPr>
      <w:keepNext/>
      <w:framePr w:w="1860" w:wrap="around" w:vAnchor="text" w:hAnchor="page" w:x="1201" w:y="1"/>
      <w:pBdr>
        <w:top w:val="single" w:sz="24" w:space="0" w:color="auto"/>
        <w:bottom w:val="single" w:sz="6" w:space="0" w:color="auto"/>
      </w:pBdr>
      <w:spacing w:before="60" w:line="320" w:lineRule="exact"/>
      <w:jc w:val="center"/>
      <w:outlineLvl w:val="7"/>
    </w:pPr>
    <w:rPr>
      <w:b/>
      <w:caps/>
      <w:spacing w:val="60"/>
      <w:position w:val="4"/>
      <w:sz w:val="14"/>
      <w:szCs w:val="20"/>
      <w:lang w:val="en-US" w:eastAsia="en-US"/>
    </w:rPr>
  </w:style>
  <w:style w:type="paragraph" w:styleId="Heading9">
    <w:name w:val="heading 9"/>
    <w:basedOn w:val="Normal"/>
    <w:next w:val="Normal"/>
    <w:qFormat/>
    <w:rsid w:val="00A709CE"/>
    <w:pPr>
      <w:keepNext/>
      <w:spacing w:before="80" w:after="60"/>
      <w:outlineLvl w:val="8"/>
    </w:pPr>
    <w:rPr>
      <w:b/>
      <w:i/>
      <w:spacing w:val="-5"/>
      <w:kern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ubtitle">
    <w:name w:val="Chapter Subtitle"/>
    <w:basedOn w:val="Normal"/>
    <w:next w:val="Normal"/>
    <w:rsid w:val="00A709CE"/>
    <w:pPr>
      <w:keepNext/>
      <w:keepLines/>
      <w:spacing w:after="360" w:line="240" w:lineRule="atLeast"/>
      <w:ind w:right="1800"/>
    </w:pPr>
    <w:rPr>
      <w:i/>
      <w:spacing w:val="-20"/>
      <w:kern w:val="28"/>
      <w:sz w:val="28"/>
      <w:szCs w:val="20"/>
      <w:lang w:val="en-US" w:eastAsia="en-US"/>
    </w:rPr>
  </w:style>
  <w:style w:type="paragraph" w:styleId="ListBullet5">
    <w:name w:val="List Bullet 5"/>
    <w:basedOn w:val="Normal"/>
    <w:autoRedefine/>
    <w:rsid w:val="00A709CE"/>
    <w:pPr>
      <w:numPr>
        <w:numId w:val="97"/>
      </w:numPr>
    </w:pPr>
  </w:style>
  <w:style w:type="paragraph" w:styleId="ListBullet">
    <w:name w:val="List Bullet"/>
    <w:basedOn w:val="Normal"/>
    <w:autoRedefine/>
    <w:rsid w:val="00A709CE"/>
    <w:pPr>
      <w:numPr>
        <w:numId w:val="93"/>
      </w:numPr>
    </w:pPr>
  </w:style>
  <w:style w:type="paragraph" w:styleId="List">
    <w:name w:val="List"/>
    <w:basedOn w:val="Normal"/>
    <w:rsid w:val="00A709CE"/>
    <w:pPr>
      <w:ind w:left="714" w:hanging="357"/>
    </w:pPr>
  </w:style>
  <w:style w:type="paragraph" w:customStyle="1" w:styleId="a">
    <w:name w:val="Простой"/>
    <w:basedOn w:val="Normal"/>
    <w:rsid w:val="00A709CE"/>
  </w:style>
  <w:style w:type="character" w:styleId="CommentReference">
    <w:name w:val="annotation reference"/>
    <w:rsid w:val="00A709CE"/>
    <w:rPr>
      <w:sz w:val="16"/>
    </w:rPr>
  </w:style>
  <w:style w:type="paragraph" w:styleId="CommentText">
    <w:name w:val="annotation text"/>
    <w:basedOn w:val="Normal"/>
    <w:link w:val="CommentTextChar"/>
    <w:rsid w:val="00A709CE"/>
    <w:pPr>
      <w:tabs>
        <w:tab w:val="left" w:pos="187"/>
      </w:tabs>
      <w:spacing w:after="120" w:line="220" w:lineRule="exact"/>
      <w:ind w:left="187" w:hanging="187"/>
    </w:pPr>
    <w:rPr>
      <w:spacing w:val="-5"/>
      <w:szCs w:val="20"/>
      <w:lang w:val="en-US" w:eastAsia="en-US"/>
    </w:rPr>
  </w:style>
  <w:style w:type="paragraph" w:customStyle="1" w:styleId="BlockQuotation">
    <w:name w:val="Block Quotation"/>
    <w:basedOn w:val="Normal"/>
    <w:next w:val="Normal"/>
    <w:rsid w:val="00A709CE"/>
    <w:pPr>
      <w:pBdr>
        <w:top w:val="single" w:sz="6" w:space="12" w:color="FFFFFF"/>
        <w:left w:val="single" w:sz="6" w:space="12" w:color="FFFFFF"/>
        <w:bottom w:val="single" w:sz="6" w:space="12" w:color="FFFFFF"/>
        <w:right w:val="single" w:sz="6" w:space="12" w:color="FFFFFF"/>
      </w:pBdr>
      <w:shd w:val="pct10" w:color="808080" w:fill="auto"/>
      <w:ind w:left="884" w:right="601" w:hanging="283"/>
    </w:pPr>
    <w:rPr>
      <w:spacing w:val="-5"/>
      <w:szCs w:val="20"/>
      <w:lang w:val="en-US" w:eastAsia="en-US"/>
    </w:rPr>
  </w:style>
  <w:style w:type="paragraph" w:customStyle="1" w:styleId="BlockQuotationFirst">
    <w:name w:val="Block Quotation First"/>
    <w:basedOn w:val="Normal"/>
    <w:next w:val="BlockQuotation"/>
    <w:rsid w:val="00A709CE"/>
    <w:pPr>
      <w:keepNext/>
      <w:keepLines/>
      <w:pBdr>
        <w:top w:val="single" w:sz="6" w:space="6" w:color="FFFFFF"/>
        <w:left w:val="single" w:sz="6" w:space="6" w:color="FFFFFF"/>
        <w:right w:val="single" w:sz="6" w:space="6" w:color="FFFFFF"/>
      </w:pBdr>
      <w:shd w:val="pct10" w:color="auto" w:fill="auto"/>
      <w:spacing w:after="0"/>
      <w:ind w:left="482" w:right="482" w:firstLine="62"/>
    </w:pPr>
    <w:rPr>
      <w:b/>
      <w:spacing w:val="-10"/>
      <w:position w:val="16"/>
      <w:sz w:val="21"/>
      <w:szCs w:val="20"/>
      <w:lang w:val="en-US" w:eastAsia="en-US"/>
    </w:rPr>
  </w:style>
  <w:style w:type="paragraph" w:styleId="BodyTextIndent">
    <w:name w:val="Body Text Indent"/>
    <w:basedOn w:val="Normal"/>
    <w:link w:val="BodyTextIndentChar"/>
    <w:rsid w:val="00A709CE"/>
    <w:pPr>
      <w:ind w:left="567"/>
    </w:pPr>
    <w:rPr>
      <w:spacing w:val="-5"/>
      <w:szCs w:val="20"/>
      <w:lang w:val="en-US" w:eastAsia="en-US"/>
    </w:rPr>
  </w:style>
  <w:style w:type="paragraph" w:styleId="Caption">
    <w:name w:val="caption"/>
    <w:basedOn w:val="Normal"/>
    <w:next w:val="Normal"/>
    <w:qFormat/>
    <w:rsid w:val="00A709CE"/>
    <w:rPr>
      <w:spacing w:val="-5"/>
      <w:szCs w:val="20"/>
      <w:lang w:val="en-US" w:eastAsia="en-US"/>
    </w:rPr>
  </w:style>
  <w:style w:type="paragraph" w:customStyle="1" w:styleId="ChapterLabel">
    <w:name w:val="Chapter Label"/>
    <w:basedOn w:val="Normal"/>
    <w:next w:val="Normal"/>
    <w:rsid w:val="00A709CE"/>
    <w:pPr>
      <w:keepNext/>
      <w:pageBreakBefore/>
      <w:framePr w:w="2722" w:h="2268" w:hRule="exact" w:hSpace="181" w:vSpace="181" w:wrap="notBeside" w:vAnchor="page" w:hAnchor="page" w:x="8619" w:y="959"/>
      <w:shd w:val="pct20" w:color="auto" w:fill="auto"/>
      <w:spacing w:line="480" w:lineRule="exact"/>
      <w:jc w:val="center"/>
    </w:pPr>
    <w:rPr>
      <w:rFonts w:ascii="Arial" w:hAnsi="Arial"/>
      <w:b/>
      <w:spacing w:val="-20"/>
      <w:position w:val="-4"/>
      <w:sz w:val="36"/>
      <w:szCs w:val="20"/>
      <w:lang w:val="en-US" w:eastAsia="en-US"/>
    </w:rPr>
  </w:style>
  <w:style w:type="paragraph" w:customStyle="1" w:styleId="ChapterNumber">
    <w:name w:val="Chapter Number"/>
    <w:basedOn w:val="Normal"/>
    <w:next w:val="Normal"/>
    <w:rsid w:val="00A709CE"/>
    <w:pPr>
      <w:framePr w:w="2722" w:h="2268" w:hRule="exact" w:hSpace="181" w:vSpace="181" w:wrap="notBeside" w:vAnchor="page" w:hAnchor="page" w:x="8619" w:y="959"/>
      <w:shd w:val="pct20" w:color="auto" w:fill="auto"/>
      <w:spacing w:line="1560" w:lineRule="exact"/>
      <w:jc w:val="center"/>
    </w:pPr>
    <w:rPr>
      <w:rFonts w:ascii="Arial" w:hAnsi="Arial"/>
      <w:color w:val="FFFFFF"/>
      <w:spacing w:val="-5"/>
      <w:position w:val="-32"/>
      <w:sz w:val="160"/>
      <w:szCs w:val="20"/>
      <w:lang w:val="en-US" w:eastAsia="en-US"/>
    </w:rPr>
  </w:style>
  <w:style w:type="character" w:customStyle="1" w:styleId="Emphasis1">
    <w:name w:val="Emphasis1"/>
    <w:rPr>
      <w:i/>
    </w:rPr>
  </w:style>
  <w:style w:type="character" w:styleId="EndnoteReference">
    <w:name w:val="endnote reference"/>
    <w:semiHidden/>
    <w:rsid w:val="00A709CE"/>
    <w:rPr>
      <w:sz w:val="18"/>
      <w:vertAlign w:val="superscript"/>
    </w:rPr>
  </w:style>
  <w:style w:type="paragraph" w:styleId="EndnoteText">
    <w:name w:val="endnote text"/>
    <w:basedOn w:val="Normal"/>
    <w:semiHidden/>
    <w:rsid w:val="00A709CE"/>
    <w:pPr>
      <w:tabs>
        <w:tab w:val="left" w:pos="187"/>
      </w:tabs>
      <w:spacing w:after="120" w:line="220" w:lineRule="exact"/>
      <w:ind w:left="187" w:hanging="187"/>
    </w:pPr>
    <w:rPr>
      <w:spacing w:val="-5"/>
      <w:sz w:val="18"/>
      <w:szCs w:val="20"/>
      <w:lang w:val="en-US" w:eastAsia="en-US"/>
    </w:rPr>
  </w:style>
  <w:style w:type="paragraph" w:customStyle="1" w:styleId="Footer1">
    <w:name w:val="Footer1"/>
    <w:basedOn w:val="Normal"/>
    <w:next w:val="Footer"/>
    <w:pPr>
      <w:keepLines/>
      <w:pBdr>
        <w:top w:val="single" w:sz="6" w:space="3" w:color="auto"/>
      </w:pBdr>
      <w:tabs>
        <w:tab w:val="right" w:pos="7938"/>
      </w:tabs>
    </w:pPr>
    <w:rPr>
      <w:rFonts w:ascii="Arial" w:hAnsi="Arial"/>
    </w:rPr>
  </w:style>
  <w:style w:type="paragraph" w:styleId="Footer">
    <w:name w:val="footer"/>
    <w:basedOn w:val="Normal"/>
    <w:rsid w:val="00A709CE"/>
    <w:pPr>
      <w:keepLines/>
      <w:pBdr>
        <w:top w:val="single" w:sz="6" w:space="3" w:color="auto"/>
      </w:pBdr>
      <w:tabs>
        <w:tab w:val="right" w:pos="7938"/>
      </w:tabs>
    </w:pPr>
    <w:rPr>
      <w:rFonts w:ascii="Arial" w:hAnsi="Arial"/>
      <w:spacing w:val="-5"/>
      <w:szCs w:val="20"/>
      <w:lang w:val="en-US" w:eastAsia="en-US"/>
    </w:rPr>
  </w:style>
  <w:style w:type="paragraph" w:customStyle="1" w:styleId="FooterEven">
    <w:name w:val="Footer Even"/>
    <w:basedOn w:val="Footer"/>
    <w:rsid w:val="00A709CE"/>
  </w:style>
  <w:style w:type="paragraph" w:customStyle="1" w:styleId="FooterFirst">
    <w:name w:val="Footer First"/>
    <w:basedOn w:val="Footer"/>
    <w:rsid w:val="00A709CE"/>
    <w:rPr>
      <w:spacing w:val="-10"/>
    </w:rPr>
  </w:style>
  <w:style w:type="paragraph" w:customStyle="1" w:styleId="FooterOdd">
    <w:name w:val="Footer Odd"/>
    <w:basedOn w:val="Footer"/>
    <w:rsid w:val="00A709CE"/>
    <w:pPr>
      <w:tabs>
        <w:tab w:val="right" w:pos="0"/>
      </w:tabs>
    </w:pPr>
  </w:style>
  <w:style w:type="paragraph" w:customStyle="1" w:styleId="FootnoteBase">
    <w:name w:val="Footnote Base"/>
    <w:basedOn w:val="Normal"/>
    <w:rsid w:val="00A709CE"/>
    <w:pPr>
      <w:spacing w:before="240"/>
    </w:pPr>
    <w:rPr>
      <w:spacing w:val="-5"/>
      <w:sz w:val="18"/>
      <w:szCs w:val="20"/>
      <w:lang w:val="en-US" w:eastAsia="en-US"/>
    </w:rPr>
  </w:style>
  <w:style w:type="character" w:styleId="FootnoteReference">
    <w:name w:val="footnote reference"/>
    <w:semiHidden/>
    <w:rsid w:val="00A709CE"/>
    <w:rPr>
      <w:sz w:val="18"/>
      <w:vertAlign w:val="superscript"/>
    </w:rPr>
  </w:style>
  <w:style w:type="paragraph" w:styleId="FootnoteText">
    <w:name w:val="footnote text"/>
    <w:basedOn w:val="FootnoteBase"/>
    <w:semiHidden/>
    <w:rsid w:val="00A709CE"/>
    <w:pPr>
      <w:spacing w:after="120"/>
    </w:pPr>
  </w:style>
  <w:style w:type="paragraph" w:customStyle="1" w:styleId="Header1">
    <w:name w:val="Header1"/>
    <w:basedOn w:val="Normal"/>
    <w:next w:val="Header"/>
    <w:pPr>
      <w:keepLines/>
      <w:tabs>
        <w:tab w:val="center" w:pos="4320"/>
        <w:tab w:val="right" w:pos="8640"/>
      </w:tabs>
      <w:ind w:right="2835"/>
      <w:jc w:val="left"/>
    </w:pPr>
    <w:rPr>
      <w:rFonts w:ascii="Arial" w:hAnsi="Arial"/>
      <w:caps/>
      <w:spacing w:val="30"/>
      <w:sz w:val="14"/>
    </w:rPr>
  </w:style>
  <w:style w:type="paragraph" w:styleId="Header">
    <w:name w:val="header"/>
    <w:basedOn w:val="Normal"/>
    <w:rsid w:val="00A709CE"/>
    <w:pPr>
      <w:keepLines/>
      <w:tabs>
        <w:tab w:val="center" w:pos="4320"/>
        <w:tab w:val="right" w:pos="8640"/>
      </w:tabs>
      <w:ind w:right="2835"/>
    </w:pPr>
    <w:rPr>
      <w:rFonts w:ascii="Arial" w:hAnsi="Arial"/>
      <w:caps/>
      <w:spacing w:val="30"/>
      <w:sz w:val="14"/>
      <w:szCs w:val="20"/>
      <w:lang w:val="en-US" w:eastAsia="en-US"/>
    </w:rPr>
  </w:style>
  <w:style w:type="paragraph" w:customStyle="1" w:styleId="HeaderBase">
    <w:name w:val="Header Base"/>
    <w:basedOn w:val="Normal"/>
    <w:rsid w:val="00A709CE"/>
    <w:pPr>
      <w:keepLines/>
      <w:tabs>
        <w:tab w:val="center" w:pos="4320"/>
        <w:tab w:val="right" w:pos="8640"/>
      </w:tabs>
    </w:pPr>
    <w:rPr>
      <w:spacing w:val="-5"/>
      <w:szCs w:val="20"/>
      <w:lang w:val="en-US" w:eastAsia="en-US"/>
    </w:rPr>
  </w:style>
  <w:style w:type="paragraph" w:customStyle="1" w:styleId="HeaderEven">
    <w:name w:val="Header Even"/>
    <w:basedOn w:val="Header"/>
    <w:rsid w:val="00A709CE"/>
  </w:style>
  <w:style w:type="paragraph" w:customStyle="1" w:styleId="HeaderFirst">
    <w:name w:val="Header First"/>
    <w:basedOn w:val="Header"/>
    <w:rsid w:val="00A709CE"/>
    <w:pPr>
      <w:tabs>
        <w:tab w:val="clear" w:pos="8640"/>
      </w:tabs>
    </w:pPr>
    <w:rPr>
      <w:b/>
    </w:rPr>
  </w:style>
  <w:style w:type="paragraph" w:customStyle="1" w:styleId="HeaderOdd">
    <w:name w:val="Header Odd"/>
    <w:basedOn w:val="Header"/>
    <w:rsid w:val="00A709CE"/>
    <w:pPr>
      <w:tabs>
        <w:tab w:val="right" w:pos="0"/>
      </w:tabs>
      <w:jc w:val="right"/>
    </w:pPr>
  </w:style>
  <w:style w:type="paragraph" w:customStyle="1" w:styleId="HeadingBase">
    <w:name w:val="Heading Base"/>
    <w:basedOn w:val="Normal"/>
    <w:next w:val="Normal"/>
    <w:rsid w:val="00A709CE"/>
    <w:pPr>
      <w:keepNext/>
      <w:spacing w:before="240" w:after="120"/>
    </w:pPr>
    <w:rPr>
      <w:b/>
      <w:spacing w:val="-5"/>
      <w:kern w:val="28"/>
      <w:sz w:val="36"/>
      <w:szCs w:val="20"/>
      <w:lang w:val="en-US" w:eastAsia="en-US"/>
    </w:rPr>
  </w:style>
  <w:style w:type="paragraph" w:styleId="Index1">
    <w:name w:val="index 1"/>
    <w:basedOn w:val="Normal"/>
    <w:uiPriority w:val="99"/>
    <w:semiHidden/>
    <w:rsid w:val="00A709CE"/>
    <w:pPr>
      <w:tabs>
        <w:tab w:val="right" w:leader="dot" w:pos="2088"/>
      </w:tabs>
      <w:spacing w:line="240" w:lineRule="atLeast"/>
      <w:ind w:left="720" w:hanging="720"/>
    </w:pPr>
    <w:rPr>
      <w:rFonts w:ascii="Arial" w:hAnsi="Arial"/>
      <w:spacing w:val="-5"/>
      <w:sz w:val="15"/>
      <w:szCs w:val="20"/>
      <w:lang w:val="en-US" w:eastAsia="en-US"/>
    </w:rPr>
  </w:style>
  <w:style w:type="paragraph" w:styleId="Index2">
    <w:name w:val="index 2"/>
    <w:basedOn w:val="Normal"/>
    <w:uiPriority w:val="99"/>
    <w:semiHidden/>
    <w:rsid w:val="00A709CE"/>
    <w:pPr>
      <w:tabs>
        <w:tab w:val="right" w:leader="dot" w:pos="2088"/>
      </w:tabs>
      <w:spacing w:line="240" w:lineRule="atLeast"/>
      <w:ind w:left="180"/>
    </w:pPr>
    <w:rPr>
      <w:rFonts w:ascii="Arial" w:hAnsi="Arial"/>
      <w:spacing w:val="-5"/>
      <w:sz w:val="15"/>
      <w:szCs w:val="20"/>
      <w:lang w:val="en-US" w:eastAsia="en-US"/>
    </w:rPr>
  </w:style>
  <w:style w:type="paragraph" w:styleId="Index3">
    <w:name w:val="index 3"/>
    <w:basedOn w:val="Normal"/>
    <w:semiHidden/>
    <w:rsid w:val="00A709CE"/>
    <w:pPr>
      <w:tabs>
        <w:tab w:val="right" w:leader="dot" w:pos="2088"/>
      </w:tabs>
      <w:spacing w:line="240" w:lineRule="atLeast"/>
      <w:ind w:left="180"/>
    </w:pPr>
    <w:rPr>
      <w:spacing w:val="-5"/>
      <w:sz w:val="18"/>
      <w:szCs w:val="20"/>
      <w:lang w:val="en-US" w:eastAsia="en-US"/>
    </w:rPr>
  </w:style>
  <w:style w:type="paragraph" w:styleId="Index4">
    <w:name w:val="index 4"/>
    <w:basedOn w:val="Normal"/>
    <w:semiHidden/>
    <w:rsid w:val="00A709CE"/>
    <w:pPr>
      <w:tabs>
        <w:tab w:val="right" w:pos="2088"/>
      </w:tabs>
      <w:spacing w:line="240" w:lineRule="atLeast"/>
      <w:ind w:left="180"/>
    </w:pPr>
    <w:rPr>
      <w:spacing w:val="-5"/>
      <w:sz w:val="18"/>
      <w:szCs w:val="20"/>
      <w:lang w:val="en-US" w:eastAsia="en-US"/>
    </w:rPr>
  </w:style>
  <w:style w:type="paragraph" w:styleId="Index5">
    <w:name w:val="index 5"/>
    <w:basedOn w:val="Normal"/>
    <w:semiHidden/>
    <w:rsid w:val="00A709CE"/>
    <w:pPr>
      <w:tabs>
        <w:tab w:val="right" w:pos="2088"/>
      </w:tabs>
      <w:spacing w:line="240" w:lineRule="atLeast"/>
      <w:ind w:left="180"/>
    </w:pPr>
    <w:rPr>
      <w:spacing w:val="-5"/>
      <w:sz w:val="18"/>
      <w:szCs w:val="20"/>
      <w:lang w:val="en-US" w:eastAsia="en-US"/>
    </w:rPr>
  </w:style>
  <w:style w:type="paragraph" w:customStyle="1" w:styleId="IndexBase">
    <w:name w:val="Index Base"/>
    <w:basedOn w:val="Normal"/>
    <w:rsid w:val="00A709CE"/>
    <w:pPr>
      <w:tabs>
        <w:tab w:val="right" w:pos="3960"/>
      </w:tabs>
      <w:spacing w:line="240" w:lineRule="atLeast"/>
    </w:pPr>
    <w:rPr>
      <w:spacing w:val="-5"/>
      <w:sz w:val="18"/>
      <w:szCs w:val="20"/>
      <w:lang w:val="en-US" w:eastAsia="en-US"/>
    </w:rPr>
  </w:style>
  <w:style w:type="paragraph" w:styleId="IndexHeading">
    <w:name w:val="index heading"/>
    <w:basedOn w:val="Normal"/>
    <w:next w:val="Index1"/>
    <w:semiHidden/>
    <w:rsid w:val="00A709CE"/>
    <w:pPr>
      <w:keepNext/>
      <w:spacing w:line="480" w:lineRule="exact"/>
    </w:pPr>
    <w:rPr>
      <w:rFonts w:ascii="Arial" w:hAnsi="Arial"/>
      <w:b/>
      <w:color w:val="000000"/>
      <w:spacing w:val="-5"/>
      <w:kern w:val="28"/>
      <w:position w:val="-6"/>
      <w:sz w:val="36"/>
      <w:szCs w:val="20"/>
      <w:lang w:val="en-US" w:eastAsia="en-US"/>
    </w:rPr>
  </w:style>
  <w:style w:type="character" w:styleId="LineNumber">
    <w:name w:val="line number"/>
    <w:rsid w:val="00A709CE"/>
    <w:rPr>
      <w:rFonts w:ascii="Arial" w:hAnsi="Arial"/>
      <w:sz w:val="18"/>
    </w:rPr>
  </w:style>
  <w:style w:type="paragraph" w:styleId="List2">
    <w:name w:val="List 2"/>
    <w:basedOn w:val="List"/>
    <w:autoRedefine/>
    <w:rsid w:val="00A709CE"/>
    <w:pPr>
      <w:ind w:left="1077"/>
    </w:pPr>
  </w:style>
  <w:style w:type="paragraph" w:styleId="List3">
    <w:name w:val="List 3"/>
    <w:basedOn w:val="List"/>
    <w:autoRedefine/>
    <w:rsid w:val="00A709CE"/>
    <w:pPr>
      <w:ind w:left="1434"/>
    </w:pPr>
  </w:style>
  <w:style w:type="paragraph" w:styleId="List4">
    <w:name w:val="List 4"/>
    <w:basedOn w:val="List"/>
    <w:autoRedefine/>
    <w:rsid w:val="00A709CE"/>
    <w:pPr>
      <w:ind w:left="1792"/>
    </w:pPr>
  </w:style>
  <w:style w:type="paragraph" w:styleId="List5">
    <w:name w:val="List 5"/>
    <w:basedOn w:val="List"/>
    <w:autoRedefine/>
    <w:rsid w:val="00A709CE"/>
    <w:pPr>
      <w:ind w:left="2149"/>
    </w:pPr>
  </w:style>
  <w:style w:type="paragraph" w:styleId="ListBullet2">
    <w:name w:val="List Bullet 2"/>
    <w:basedOn w:val="ListBullet"/>
    <w:autoRedefine/>
    <w:rsid w:val="00A709CE"/>
    <w:pPr>
      <w:numPr>
        <w:numId w:val="94"/>
      </w:numPr>
    </w:pPr>
  </w:style>
  <w:style w:type="paragraph" w:styleId="ListBullet3">
    <w:name w:val="List Bullet 3"/>
    <w:basedOn w:val="ListBullet"/>
    <w:autoRedefine/>
    <w:rsid w:val="00A709CE"/>
    <w:pPr>
      <w:numPr>
        <w:numId w:val="95"/>
      </w:numPr>
    </w:pPr>
  </w:style>
  <w:style w:type="paragraph" w:styleId="ListBullet4">
    <w:name w:val="List Bullet 4"/>
    <w:basedOn w:val="ListBullet"/>
    <w:autoRedefine/>
    <w:rsid w:val="00A709CE"/>
    <w:pPr>
      <w:numPr>
        <w:numId w:val="96"/>
      </w:numPr>
    </w:pPr>
  </w:style>
  <w:style w:type="paragraph" w:styleId="ListContinue">
    <w:name w:val="List Continue"/>
    <w:basedOn w:val="Normal"/>
    <w:autoRedefine/>
    <w:rsid w:val="00A709CE"/>
    <w:pPr>
      <w:spacing w:after="160"/>
      <w:ind w:left="720"/>
    </w:pPr>
  </w:style>
  <w:style w:type="paragraph" w:styleId="ListContinue2">
    <w:name w:val="List Continue 2"/>
    <w:basedOn w:val="ListContinue"/>
    <w:autoRedefine/>
    <w:rsid w:val="00A709CE"/>
    <w:pPr>
      <w:ind w:left="1077"/>
    </w:pPr>
  </w:style>
  <w:style w:type="paragraph" w:styleId="ListContinue3">
    <w:name w:val="List Continue 3"/>
    <w:basedOn w:val="ListContinue"/>
    <w:autoRedefine/>
    <w:rsid w:val="00A709CE"/>
    <w:pPr>
      <w:ind w:left="1435"/>
    </w:pPr>
  </w:style>
  <w:style w:type="paragraph" w:styleId="ListContinue4">
    <w:name w:val="List Continue 4"/>
    <w:basedOn w:val="ListContinue"/>
    <w:autoRedefine/>
    <w:rsid w:val="00A709CE"/>
    <w:pPr>
      <w:ind w:left="1792"/>
    </w:pPr>
  </w:style>
  <w:style w:type="paragraph" w:styleId="ListContinue5">
    <w:name w:val="List Continue 5"/>
    <w:basedOn w:val="ListContinue"/>
    <w:autoRedefine/>
    <w:rsid w:val="00A709CE"/>
    <w:pPr>
      <w:ind w:left="2155"/>
    </w:pPr>
  </w:style>
  <w:style w:type="paragraph" w:styleId="ListNumber">
    <w:name w:val="List Number"/>
    <w:basedOn w:val="List"/>
    <w:autoRedefine/>
    <w:rsid w:val="00A709CE"/>
    <w:pPr>
      <w:numPr>
        <w:numId w:val="132"/>
      </w:numPr>
    </w:pPr>
  </w:style>
  <w:style w:type="paragraph" w:styleId="ListNumber2">
    <w:name w:val="List Number 2"/>
    <w:basedOn w:val="List"/>
    <w:autoRedefine/>
    <w:rsid w:val="00A709CE"/>
    <w:pPr>
      <w:numPr>
        <w:numId w:val="99"/>
      </w:numPr>
      <w:tabs>
        <w:tab w:val="left" w:pos="1080"/>
      </w:tabs>
    </w:pPr>
  </w:style>
  <w:style w:type="paragraph" w:styleId="ListNumber3">
    <w:name w:val="List Number 3"/>
    <w:basedOn w:val="List"/>
    <w:rsid w:val="00A709CE"/>
    <w:pPr>
      <w:numPr>
        <w:numId w:val="160"/>
      </w:numPr>
      <w:tabs>
        <w:tab w:val="left" w:pos="1440"/>
      </w:tabs>
      <w:contextualSpacing/>
    </w:pPr>
  </w:style>
  <w:style w:type="paragraph" w:styleId="ListNumber4">
    <w:name w:val="List Number 4"/>
    <w:basedOn w:val="List"/>
    <w:rsid w:val="00A709CE"/>
    <w:pPr>
      <w:numPr>
        <w:numId w:val="161"/>
      </w:numPr>
      <w:contextualSpacing/>
    </w:pPr>
  </w:style>
  <w:style w:type="paragraph" w:styleId="ListNumber5">
    <w:name w:val="List Number 5"/>
    <w:basedOn w:val="List"/>
    <w:rsid w:val="00A709CE"/>
    <w:pPr>
      <w:numPr>
        <w:numId w:val="162"/>
      </w:numPr>
      <w:contextualSpacing/>
    </w:pPr>
  </w:style>
  <w:style w:type="paragraph" w:styleId="MacroText">
    <w:name w:val="macro"/>
    <w:basedOn w:val="Normal"/>
    <w:semiHidden/>
    <w:rsid w:val="00A709CE"/>
    <w:pPr>
      <w:spacing w:after="120"/>
    </w:pPr>
    <w:rPr>
      <w:rFonts w:ascii="Courier New" w:hAnsi="Courier New"/>
      <w:spacing w:val="-5"/>
      <w:szCs w:val="20"/>
      <w:lang w:val="en-US" w:eastAsia="en-US"/>
    </w:rPr>
  </w:style>
  <w:style w:type="character" w:styleId="PageNumber">
    <w:name w:val="page number"/>
    <w:rsid w:val="00A709CE"/>
    <w:rPr>
      <w:rFonts w:ascii="Arial" w:hAnsi="Arial"/>
      <w:b/>
    </w:rPr>
  </w:style>
  <w:style w:type="paragraph" w:customStyle="1" w:styleId="Picture">
    <w:name w:val="Picture"/>
    <w:basedOn w:val="Normal"/>
    <w:next w:val="Caption"/>
    <w:rsid w:val="00A709CE"/>
    <w:pPr>
      <w:keepNext/>
    </w:pPr>
    <w:rPr>
      <w:spacing w:val="-5"/>
      <w:szCs w:val="20"/>
      <w:lang w:val="en-US" w:eastAsia="en-US"/>
    </w:rPr>
  </w:style>
  <w:style w:type="paragraph" w:customStyle="1" w:styleId="TOCLabel">
    <w:name w:val="TOC Label"/>
    <w:basedOn w:val="Normal"/>
    <w:next w:val="Normal"/>
    <w:rsid w:val="00A709CE"/>
    <w:pPr>
      <w:spacing w:line="640" w:lineRule="atLeast"/>
    </w:pPr>
    <w:rPr>
      <w:b/>
      <w:caps/>
      <w:spacing w:val="60"/>
      <w:sz w:val="15"/>
      <w:szCs w:val="20"/>
      <w:lang w:val="en-US" w:eastAsia="en-US"/>
    </w:rPr>
  </w:style>
  <w:style w:type="paragraph" w:styleId="TOCHeading">
    <w:name w:val="TOC Heading"/>
    <w:basedOn w:val="Normal"/>
    <w:next w:val="Normal"/>
    <w:qFormat/>
    <w:rsid w:val="00A709CE"/>
    <w:pPr>
      <w:spacing w:before="2040" w:after="360" w:line="480" w:lineRule="atLeast"/>
    </w:pPr>
    <w:rPr>
      <w:rFonts w:ascii="Arial" w:hAnsi="Arial"/>
      <w:b/>
      <w:color w:val="808080"/>
      <w:spacing w:val="-35"/>
      <w:sz w:val="48"/>
      <w:szCs w:val="20"/>
      <w:lang w:val="en-US" w:eastAsia="en-US"/>
    </w:rPr>
  </w:style>
  <w:style w:type="paragraph" w:styleId="Subtitle">
    <w:name w:val="Subtitle"/>
    <w:basedOn w:val="Title"/>
    <w:next w:val="Normal"/>
    <w:qFormat/>
    <w:rsid w:val="00A709CE"/>
    <w:pPr>
      <w:pBdr>
        <w:bottom w:val="none" w:sz="0" w:space="0" w:color="auto"/>
      </w:pBdr>
      <w:spacing w:before="1940" w:after="0" w:line="200" w:lineRule="atLeast"/>
    </w:pPr>
    <w:rPr>
      <w:rFonts w:ascii="Times New Roman" w:hAnsi="Times New Roman"/>
      <w:caps/>
      <w:color w:val="auto"/>
      <w:spacing w:val="30"/>
      <w:sz w:val="18"/>
    </w:rPr>
  </w:style>
  <w:style w:type="paragraph" w:styleId="Title">
    <w:name w:val="Title"/>
    <w:basedOn w:val="HeadingBase"/>
    <w:qFormat/>
    <w:rsid w:val="00A709CE"/>
    <w:pPr>
      <w:pBdr>
        <w:bottom w:val="single" w:sz="6" w:space="14" w:color="808080"/>
      </w:pBdr>
      <w:spacing w:before="100" w:after="3600" w:line="600" w:lineRule="exact"/>
      <w:jc w:val="center"/>
    </w:pPr>
    <w:rPr>
      <w:rFonts w:ascii="Arial" w:hAnsi="Arial"/>
      <w:color w:val="808080"/>
      <w:spacing w:val="-35"/>
      <w:sz w:val="48"/>
    </w:rPr>
  </w:style>
  <w:style w:type="paragraph" w:customStyle="1" w:styleId="CoverSubtitle">
    <w:name w:val="Cover Subtitle"/>
    <w:basedOn w:val="Normal"/>
    <w:next w:val="CoverAuthor"/>
    <w:rsid w:val="00A709CE"/>
    <w:pPr>
      <w:keepNext/>
      <w:pBdr>
        <w:top w:val="single" w:sz="6" w:space="1" w:color="auto"/>
      </w:pBdr>
      <w:spacing w:after="5280" w:line="480" w:lineRule="exact"/>
    </w:pPr>
    <w:rPr>
      <w:spacing w:val="-15"/>
      <w:kern w:val="28"/>
      <w:sz w:val="44"/>
      <w:szCs w:val="20"/>
      <w:lang w:val="en-US" w:eastAsia="en-US"/>
    </w:rPr>
  </w:style>
  <w:style w:type="paragraph" w:customStyle="1" w:styleId="CoverAuthor">
    <w:name w:val="Cover Author"/>
    <w:basedOn w:val="CoverTitle"/>
    <w:next w:val="CoverTitle"/>
    <w:rsid w:val="00A709CE"/>
    <w:pPr>
      <w:spacing w:line="240" w:lineRule="auto"/>
    </w:pPr>
    <w:rPr>
      <w:b/>
      <w:spacing w:val="0"/>
      <w:kern w:val="0"/>
      <w:position w:val="0"/>
      <w:sz w:val="40"/>
    </w:rPr>
  </w:style>
  <w:style w:type="paragraph" w:customStyle="1" w:styleId="CoverTitle">
    <w:name w:val="Cover Title"/>
    <w:basedOn w:val="HeadingBase"/>
    <w:next w:val="Normal"/>
    <w:rsid w:val="00A709CE"/>
    <w:pPr>
      <w:keepNext w:val="0"/>
      <w:pBdr>
        <w:top w:val="single" w:sz="6" w:space="31" w:color="FFFFFF"/>
        <w:left w:val="single" w:sz="6" w:space="31" w:color="FFFFFF"/>
        <w:bottom w:val="single" w:sz="6" w:space="31" w:color="FFFFFF"/>
        <w:right w:val="single" w:sz="6" w:space="31" w:color="FFFFFF"/>
      </w:pBdr>
      <w:shd w:val="pct10" w:color="auto" w:fill="auto"/>
      <w:suppressAutoHyphens/>
      <w:spacing w:before="0" w:after="0" w:line="960" w:lineRule="exact"/>
      <w:ind w:left="454" w:right="454"/>
      <w:jc w:val="right"/>
    </w:pPr>
    <w:rPr>
      <w:b w:val="0"/>
      <w:spacing w:val="-70"/>
      <w:position w:val="6"/>
      <w:sz w:val="96"/>
    </w:rPr>
  </w:style>
  <w:style w:type="character" w:customStyle="1" w:styleId="Superscript">
    <w:name w:val="Superscript"/>
    <w:rsid w:val="00A709CE"/>
    <w:rPr>
      <w:position w:val="0"/>
      <w:vertAlign w:val="superscript"/>
    </w:rPr>
  </w:style>
  <w:style w:type="paragraph" w:styleId="TableofAuthorities">
    <w:name w:val="table of authorities"/>
    <w:basedOn w:val="Normal"/>
    <w:semiHidden/>
    <w:rsid w:val="00A709CE"/>
    <w:pPr>
      <w:tabs>
        <w:tab w:val="right" w:leader="dot" w:pos="8640"/>
      </w:tabs>
    </w:pPr>
    <w:rPr>
      <w:spacing w:val="-5"/>
      <w:szCs w:val="20"/>
      <w:lang w:val="en-US" w:eastAsia="en-US"/>
    </w:rPr>
  </w:style>
  <w:style w:type="paragraph" w:styleId="TableofFigures">
    <w:name w:val="table of figures"/>
    <w:basedOn w:val="Normal"/>
    <w:semiHidden/>
    <w:rsid w:val="00A709CE"/>
    <w:pPr>
      <w:tabs>
        <w:tab w:val="right" w:leader="dot" w:pos="8640"/>
      </w:tabs>
      <w:ind w:left="720" w:hanging="720"/>
    </w:pPr>
    <w:rPr>
      <w:spacing w:val="-5"/>
      <w:szCs w:val="20"/>
      <w:lang w:val="en-US" w:eastAsia="en-US"/>
    </w:rPr>
  </w:style>
  <w:style w:type="paragraph" w:styleId="TOAHeading">
    <w:name w:val="toa heading"/>
    <w:basedOn w:val="Normal"/>
    <w:next w:val="Normal"/>
    <w:semiHidden/>
    <w:rsid w:val="00A709CE"/>
    <w:pPr>
      <w:pBdr>
        <w:top w:val="single" w:sz="24" w:space="1" w:color="auto"/>
        <w:between w:val="single" w:sz="24" w:space="1" w:color="auto"/>
      </w:pBdr>
      <w:tabs>
        <w:tab w:val="right" w:pos="4740"/>
      </w:tabs>
      <w:spacing w:before="60" w:after="60" w:line="360" w:lineRule="exact"/>
      <w:jc w:val="center"/>
    </w:pPr>
    <w:rPr>
      <w:b/>
      <w:spacing w:val="-10"/>
      <w:position w:val="2"/>
      <w:sz w:val="22"/>
      <w:szCs w:val="20"/>
      <w:lang w:val="en-US" w:eastAsia="en-US"/>
    </w:rPr>
  </w:style>
  <w:style w:type="paragraph" w:styleId="TOC1">
    <w:name w:val="toc 1"/>
    <w:basedOn w:val="Normal"/>
    <w:autoRedefine/>
    <w:uiPriority w:val="39"/>
    <w:rsid w:val="00A709CE"/>
    <w:pPr>
      <w:keepNext/>
      <w:keepLines/>
      <w:tabs>
        <w:tab w:val="right" w:pos="9060"/>
      </w:tabs>
      <w:spacing w:before="240" w:after="0" w:line="320" w:lineRule="atLeast"/>
    </w:pPr>
    <w:rPr>
      <w:rFonts w:ascii="Arial" w:hAnsi="Arial"/>
      <w:b/>
      <w:spacing w:val="-5"/>
      <w:szCs w:val="20"/>
      <w:lang w:val="en-US" w:eastAsia="en-US"/>
    </w:rPr>
  </w:style>
  <w:style w:type="paragraph" w:styleId="TOC2">
    <w:name w:val="toc 2"/>
    <w:basedOn w:val="Normal"/>
    <w:autoRedefine/>
    <w:uiPriority w:val="39"/>
    <w:rsid w:val="00A709CE"/>
    <w:pPr>
      <w:tabs>
        <w:tab w:val="right" w:pos="9060"/>
      </w:tabs>
      <w:spacing w:after="0" w:line="320" w:lineRule="atLeast"/>
    </w:pPr>
    <w:rPr>
      <w:rFonts w:ascii="Arial" w:hAnsi="Arial"/>
      <w:b/>
      <w:spacing w:val="-5"/>
      <w:sz w:val="15"/>
      <w:szCs w:val="20"/>
      <w:lang w:val="en-US" w:eastAsia="en-US"/>
    </w:rPr>
  </w:style>
  <w:style w:type="paragraph" w:customStyle="1" w:styleId="TitleAddress">
    <w:name w:val="Title Address"/>
    <w:basedOn w:val="Normal"/>
    <w:rsid w:val="00A709CE"/>
    <w:pPr>
      <w:jc w:val="center"/>
    </w:pPr>
    <w:rPr>
      <w:spacing w:val="-3"/>
      <w:szCs w:val="20"/>
      <w:lang w:val="en-US" w:eastAsia="en-US"/>
    </w:rPr>
  </w:style>
  <w:style w:type="paragraph" w:customStyle="1" w:styleId="BlockIcon">
    <w:name w:val="Block Icon"/>
    <w:basedOn w:val="Normal"/>
    <w:rsid w:val="00A709CE"/>
    <w:pPr>
      <w:framePr w:w="709" w:h="709" w:hRule="exact" w:hSpace="181" w:vSpace="181" w:wrap="around" w:vAnchor="text" w:hAnchor="margin" w:x="-1133" w:y="1"/>
      <w:shd w:val="pct30" w:color="auto" w:fill="auto"/>
      <w:spacing w:before="60" w:line="600" w:lineRule="exact"/>
      <w:jc w:val="center"/>
    </w:pPr>
    <w:rPr>
      <w:rFonts w:ascii="Wingdings" w:hAnsi="Wingdings"/>
      <w:b/>
      <w:color w:val="FFFFFF"/>
      <w:spacing w:val="-10"/>
      <w:position w:val="-10"/>
      <w:sz w:val="80"/>
      <w:szCs w:val="20"/>
      <w:lang w:val="en-US" w:eastAsia="en-US"/>
    </w:rPr>
  </w:style>
  <w:style w:type="paragraph" w:customStyle="1" w:styleId="TOCBase">
    <w:name w:val="TOC Base"/>
    <w:basedOn w:val="TOC2"/>
    <w:rsid w:val="00A709CE"/>
    <w:rPr>
      <w:b w:val="0"/>
    </w:rPr>
  </w:style>
  <w:style w:type="paragraph" w:styleId="TOC3">
    <w:name w:val="toc 3"/>
    <w:basedOn w:val="Normal"/>
    <w:next w:val="Normal"/>
    <w:autoRedefine/>
    <w:uiPriority w:val="39"/>
    <w:rsid w:val="00A709CE"/>
    <w:pPr>
      <w:tabs>
        <w:tab w:val="right" w:pos="9060"/>
      </w:tabs>
      <w:spacing w:after="0" w:line="320" w:lineRule="atLeast"/>
      <w:ind w:left="567"/>
    </w:pPr>
    <w:rPr>
      <w:rFonts w:ascii="Arial" w:hAnsi="Arial"/>
      <w:b/>
      <w:spacing w:val="-5"/>
      <w:sz w:val="15"/>
      <w:szCs w:val="20"/>
      <w:lang w:val="en-US" w:eastAsia="en-US"/>
    </w:rPr>
  </w:style>
  <w:style w:type="paragraph" w:styleId="TOC4">
    <w:name w:val="toc 4"/>
    <w:basedOn w:val="Normal"/>
    <w:next w:val="Normal"/>
    <w:autoRedefine/>
    <w:semiHidden/>
    <w:rsid w:val="00A709CE"/>
    <w:pPr>
      <w:tabs>
        <w:tab w:val="right" w:pos="9060"/>
      </w:tabs>
      <w:spacing w:after="0" w:line="320" w:lineRule="atLeast"/>
      <w:ind w:left="1134"/>
    </w:pPr>
    <w:rPr>
      <w:rFonts w:ascii="Arial" w:hAnsi="Arial"/>
      <w:b/>
      <w:spacing w:val="-5"/>
      <w:position w:val="10"/>
      <w:sz w:val="15"/>
      <w:szCs w:val="20"/>
      <w:lang w:val="en-US" w:eastAsia="en-US"/>
    </w:rPr>
  </w:style>
  <w:style w:type="paragraph" w:styleId="TOC5">
    <w:name w:val="toc 5"/>
    <w:basedOn w:val="Normal"/>
    <w:next w:val="Normal"/>
    <w:autoRedefine/>
    <w:semiHidden/>
    <w:rsid w:val="00A709CE"/>
    <w:pPr>
      <w:tabs>
        <w:tab w:val="right" w:pos="9060"/>
      </w:tabs>
      <w:spacing w:after="0" w:line="320" w:lineRule="atLeast"/>
      <w:ind w:left="1426"/>
    </w:pPr>
    <w:rPr>
      <w:rFonts w:ascii="Arial" w:hAnsi="Arial"/>
      <w:b/>
      <w:spacing w:val="-5"/>
      <w:position w:val="10"/>
      <w:sz w:val="15"/>
      <w:szCs w:val="20"/>
      <w:lang w:val="en-US" w:eastAsia="en-US"/>
    </w:rPr>
  </w:style>
  <w:style w:type="paragraph" w:styleId="TOC8">
    <w:name w:val="toc 8"/>
    <w:basedOn w:val="Normal"/>
    <w:next w:val="Normal"/>
    <w:autoRedefine/>
    <w:semiHidden/>
    <w:rsid w:val="00A709CE"/>
    <w:pPr>
      <w:tabs>
        <w:tab w:val="right" w:leader="dot" w:pos="9060"/>
      </w:tabs>
      <w:spacing w:after="0"/>
      <w:ind w:left="1123"/>
    </w:pPr>
    <w:rPr>
      <w:spacing w:val="-5"/>
      <w:szCs w:val="20"/>
      <w:lang w:val="en-US" w:eastAsia="en-US"/>
    </w:rPr>
  </w:style>
  <w:style w:type="paragraph" w:styleId="TOC6">
    <w:name w:val="toc 6"/>
    <w:basedOn w:val="Normal"/>
    <w:next w:val="Normal"/>
    <w:autoRedefine/>
    <w:semiHidden/>
    <w:rsid w:val="00A709CE"/>
    <w:pPr>
      <w:tabs>
        <w:tab w:val="right" w:leader="dot" w:pos="9060"/>
      </w:tabs>
      <w:spacing w:after="0"/>
      <w:ind w:left="799"/>
    </w:pPr>
    <w:rPr>
      <w:spacing w:val="-5"/>
      <w:szCs w:val="20"/>
      <w:lang w:val="en-US" w:eastAsia="en-US"/>
    </w:rPr>
  </w:style>
  <w:style w:type="paragraph" w:styleId="TOC7">
    <w:name w:val="toc 7"/>
    <w:basedOn w:val="Normal"/>
    <w:next w:val="Normal"/>
    <w:autoRedefine/>
    <w:semiHidden/>
    <w:rsid w:val="00A709CE"/>
    <w:pPr>
      <w:tabs>
        <w:tab w:val="right" w:leader="dot" w:pos="9060"/>
      </w:tabs>
      <w:spacing w:after="0"/>
      <w:ind w:left="958"/>
    </w:pPr>
    <w:rPr>
      <w:spacing w:val="-5"/>
      <w:szCs w:val="20"/>
      <w:lang w:val="en-US" w:eastAsia="en-US"/>
    </w:rPr>
  </w:style>
  <w:style w:type="paragraph" w:styleId="Index6">
    <w:name w:val="index 6"/>
    <w:basedOn w:val="Index1"/>
    <w:next w:val="Normal"/>
    <w:semiHidden/>
    <w:rsid w:val="00A709CE"/>
    <w:pPr>
      <w:tabs>
        <w:tab w:val="right" w:leader="dot" w:pos="1800"/>
      </w:tabs>
      <w:ind w:left="960" w:hanging="160"/>
    </w:pPr>
  </w:style>
  <w:style w:type="paragraph" w:styleId="Index7">
    <w:name w:val="index 7"/>
    <w:basedOn w:val="Index1"/>
    <w:next w:val="Normal"/>
    <w:semiHidden/>
    <w:rsid w:val="00A709CE"/>
    <w:pPr>
      <w:tabs>
        <w:tab w:val="right" w:leader="dot" w:pos="1800"/>
      </w:tabs>
      <w:ind w:left="1120" w:hanging="160"/>
    </w:pPr>
  </w:style>
  <w:style w:type="paragraph" w:styleId="Index8">
    <w:name w:val="index 8"/>
    <w:basedOn w:val="Normal"/>
    <w:next w:val="Normal"/>
    <w:semiHidden/>
    <w:rsid w:val="00A709CE"/>
    <w:pPr>
      <w:tabs>
        <w:tab w:val="right" w:leader="dot" w:pos="2088"/>
      </w:tabs>
      <w:ind w:left="1280" w:hanging="160"/>
    </w:pPr>
    <w:rPr>
      <w:spacing w:val="-5"/>
      <w:szCs w:val="20"/>
      <w:lang w:val="en-US" w:eastAsia="en-US"/>
    </w:rPr>
  </w:style>
  <w:style w:type="paragraph" w:styleId="TOC9">
    <w:name w:val="toc 9"/>
    <w:basedOn w:val="Normal"/>
    <w:next w:val="Normal"/>
    <w:autoRedefine/>
    <w:semiHidden/>
    <w:rsid w:val="00A709CE"/>
    <w:pPr>
      <w:tabs>
        <w:tab w:val="right" w:leader="dot" w:pos="9060"/>
      </w:tabs>
      <w:spacing w:after="0"/>
      <w:ind w:left="1281"/>
    </w:pPr>
    <w:rPr>
      <w:spacing w:val="-5"/>
      <w:szCs w:val="20"/>
      <w:lang w:val="en-US" w:eastAsia="en-US"/>
    </w:rPr>
  </w:style>
  <w:style w:type="paragraph" w:customStyle="1" w:styleId="ListNumberFirst">
    <w:name w:val="List Number First"/>
    <w:basedOn w:val="ListNumber"/>
    <w:next w:val="ListNumber"/>
    <w:rsid w:val="00A709CE"/>
    <w:pPr>
      <w:spacing w:before="80"/>
      <w:ind w:left="717"/>
    </w:pPr>
    <w:rPr>
      <w:spacing w:val="-5"/>
      <w:szCs w:val="20"/>
      <w:lang w:val="en-US" w:eastAsia="en-US"/>
    </w:rPr>
  </w:style>
  <w:style w:type="paragraph" w:customStyle="1" w:styleId="ListNumberLast">
    <w:name w:val="List Number Last"/>
    <w:basedOn w:val="ListNumber"/>
    <w:next w:val="Normal"/>
    <w:rsid w:val="00A709CE"/>
    <w:pPr>
      <w:ind w:left="714" w:hanging="357"/>
    </w:pPr>
    <w:rPr>
      <w:spacing w:val="-5"/>
      <w:szCs w:val="20"/>
      <w:lang w:val="en-US" w:eastAsia="en-US"/>
    </w:rPr>
  </w:style>
  <w:style w:type="paragraph" w:customStyle="1" w:styleId="BlockQuotationLast">
    <w:name w:val="Block Quotation Last"/>
    <w:basedOn w:val="BlockQuotation"/>
    <w:next w:val="Normal"/>
    <w:rsid w:val="00A709CE"/>
    <w:pPr>
      <w:keepLines/>
      <w:pBdr>
        <w:top w:val="none" w:sz="0" w:space="0" w:color="auto"/>
        <w:left w:val="none" w:sz="0" w:space="0" w:color="auto"/>
        <w:bottom w:val="none" w:sz="0" w:space="0" w:color="auto"/>
        <w:right w:val="none" w:sz="0" w:space="0" w:color="auto"/>
      </w:pBdr>
      <w:shd w:val="clear" w:color="auto" w:fill="auto"/>
      <w:ind w:left="482" w:right="482"/>
      <w:jc w:val="left"/>
    </w:pPr>
    <w:rPr>
      <w:i/>
      <w:spacing w:val="0"/>
    </w:rPr>
  </w:style>
  <w:style w:type="paragraph" w:styleId="Date">
    <w:name w:val="Date"/>
    <w:basedOn w:val="Normal"/>
    <w:rsid w:val="00A709CE"/>
    <w:pPr>
      <w:spacing w:before="480" w:after="160"/>
      <w:jc w:val="center"/>
    </w:pPr>
    <w:rPr>
      <w:b/>
      <w:szCs w:val="20"/>
      <w:lang w:val="en-US" w:eastAsia="en-US"/>
    </w:rPr>
  </w:style>
  <w:style w:type="paragraph" w:customStyle="1" w:styleId="DocumentLabel">
    <w:name w:val="Document Label"/>
    <w:basedOn w:val="HeadingBase"/>
    <w:rsid w:val="00A709CE"/>
    <w:pPr>
      <w:spacing w:after="360"/>
    </w:pPr>
  </w:style>
  <w:style w:type="paragraph" w:customStyle="1" w:styleId="ListBulletFirst">
    <w:name w:val="List Bullet First"/>
    <w:basedOn w:val="ListBullet"/>
    <w:next w:val="ListBullet"/>
    <w:rsid w:val="00A709CE"/>
    <w:pPr>
      <w:spacing w:before="80"/>
      <w:ind w:left="714" w:hanging="357"/>
    </w:pPr>
    <w:rPr>
      <w:spacing w:val="-5"/>
      <w:szCs w:val="20"/>
      <w:lang w:eastAsia="en-US"/>
    </w:rPr>
  </w:style>
  <w:style w:type="paragraph" w:customStyle="1" w:styleId="ListBulletLast">
    <w:name w:val="List Bullet Last"/>
    <w:basedOn w:val="ListBullet"/>
    <w:next w:val="Normal"/>
    <w:rsid w:val="00A709CE"/>
    <w:pPr>
      <w:spacing w:after="320"/>
      <w:ind w:left="714" w:hanging="357"/>
    </w:pPr>
    <w:rPr>
      <w:spacing w:val="-5"/>
      <w:szCs w:val="20"/>
      <w:lang w:eastAsia="en-US"/>
    </w:rPr>
  </w:style>
  <w:style w:type="paragraph" w:customStyle="1" w:styleId="ListFirst">
    <w:name w:val="List First"/>
    <w:basedOn w:val="List"/>
    <w:next w:val="List"/>
    <w:rsid w:val="00A709CE"/>
    <w:pPr>
      <w:tabs>
        <w:tab w:val="left" w:pos="720"/>
      </w:tabs>
      <w:spacing w:before="80" w:after="80"/>
      <w:ind w:left="720" w:hanging="360"/>
    </w:pPr>
    <w:rPr>
      <w:szCs w:val="20"/>
      <w:lang w:val="en-US" w:eastAsia="en-US"/>
    </w:rPr>
  </w:style>
  <w:style w:type="paragraph" w:customStyle="1" w:styleId="ListLast">
    <w:name w:val="List Last"/>
    <w:basedOn w:val="List"/>
    <w:next w:val="Normal"/>
    <w:rsid w:val="00A709CE"/>
    <w:pPr>
      <w:tabs>
        <w:tab w:val="left" w:pos="720"/>
      </w:tabs>
      <w:ind w:left="720" w:hanging="360"/>
    </w:pPr>
    <w:rPr>
      <w:szCs w:val="20"/>
      <w:lang w:val="en-US" w:eastAsia="en-US"/>
    </w:rPr>
  </w:style>
  <w:style w:type="paragraph" w:styleId="Index9">
    <w:name w:val="index 9"/>
    <w:basedOn w:val="IndexBase"/>
    <w:semiHidden/>
    <w:rsid w:val="00A709CE"/>
    <w:pPr>
      <w:tabs>
        <w:tab w:val="clear" w:pos="3960"/>
        <w:tab w:val="right" w:leader="dot" w:pos="2088"/>
      </w:tabs>
      <w:spacing w:line="240" w:lineRule="auto"/>
      <w:ind w:left="2880" w:hanging="720"/>
    </w:pPr>
    <w:rPr>
      <w:sz w:val="20"/>
    </w:rPr>
  </w:style>
  <w:style w:type="paragraph" w:styleId="MessageHeader">
    <w:name w:val="Message Header"/>
    <w:basedOn w:val="Normal"/>
    <w:rsid w:val="00A709CE"/>
    <w:pPr>
      <w:keepLines/>
      <w:tabs>
        <w:tab w:val="left" w:pos="3600"/>
        <w:tab w:val="left" w:pos="4680"/>
      </w:tabs>
      <w:ind w:left="1080" w:right="2880" w:hanging="1080"/>
    </w:pPr>
    <w:rPr>
      <w:rFonts w:ascii="Arial" w:hAnsi="Arial"/>
      <w:szCs w:val="20"/>
      <w:lang w:val="en-US" w:eastAsia="en-US"/>
    </w:rPr>
  </w:style>
  <w:style w:type="character" w:customStyle="1" w:styleId="FileName">
    <w:name w:val="FileName"/>
    <w:rsid w:val="00A709CE"/>
    <w:rPr>
      <w:smallCaps/>
      <w:noProof/>
    </w:rPr>
  </w:style>
  <w:style w:type="paragraph" w:customStyle="1" w:styleId="CoverAddress">
    <w:name w:val="Cover Address"/>
    <w:basedOn w:val="Normal"/>
    <w:rsid w:val="00A709CE"/>
    <w:rPr>
      <w:spacing w:val="-5"/>
      <w:szCs w:val="20"/>
      <w:lang w:val="en-US" w:eastAsia="en-US"/>
    </w:rPr>
  </w:style>
  <w:style w:type="paragraph" w:customStyle="1" w:styleId="CoverCompany">
    <w:name w:val="Cover Company"/>
    <w:basedOn w:val="Normal"/>
    <w:next w:val="Normal"/>
    <w:rsid w:val="00A709CE"/>
    <w:pPr>
      <w:spacing w:before="420" w:after="60" w:line="320" w:lineRule="exact"/>
      <w:jc w:val="right"/>
    </w:pPr>
    <w:rPr>
      <w:caps/>
      <w:spacing w:val="-5"/>
      <w:kern w:val="36"/>
      <w:sz w:val="38"/>
      <w:szCs w:val="20"/>
      <w:lang w:val="en-US" w:eastAsia="en-US"/>
    </w:rPr>
  </w:style>
  <w:style w:type="paragraph" w:customStyle="1" w:styleId="TitleAuthor">
    <w:name w:val="Title Author"/>
    <w:basedOn w:val="Normal"/>
    <w:rsid w:val="00A709CE"/>
    <w:pPr>
      <w:jc w:val="center"/>
    </w:pPr>
    <w:rPr>
      <w:spacing w:val="-3"/>
      <w:szCs w:val="20"/>
      <w:lang w:val="en-US" w:eastAsia="en-US"/>
    </w:rPr>
  </w:style>
  <w:style w:type="paragraph" w:customStyle="1" w:styleId="BlockMarginComment">
    <w:name w:val="Block Margin Comment"/>
    <w:basedOn w:val="Normal"/>
    <w:rsid w:val="00A709CE"/>
    <w:pPr>
      <w:keepNext/>
      <w:framePr w:w="1843" w:hSpace="181" w:vSpace="181" w:wrap="around" w:vAnchor="text" w:hAnchor="margin" w:x="-2267" w:y="1"/>
      <w:widowControl w:val="0"/>
    </w:pPr>
    <w:rPr>
      <w:spacing w:val="-5"/>
      <w:szCs w:val="20"/>
      <w:lang w:val="en-US" w:eastAsia="en-US"/>
    </w:rPr>
  </w:style>
  <w:style w:type="paragraph" w:customStyle="1" w:styleId="TitleCompany">
    <w:name w:val="Title Company"/>
    <w:basedOn w:val="Normal"/>
    <w:rsid w:val="00A709CE"/>
    <w:pPr>
      <w:jc w:val="center"/>
    </w:pPr>
    <w:rPr>
      <w:spacing w:val="-3"/>
      <w:szCs w:val="20"/>
      <w:lang w:val="en-US" w:eastAsia="en-US"/>
    </w:rPr>
  </w:style>
  <w:style w:type="paragraph" w:customStyle="1" w:styleId="BlockDefinition">
    <w:name w:val="Block Definition"/>
    <w:basedOn w:val="Normal"/>
    <w:rsid w:val="00A709CE"/>
    <w:pPr>
      <w:tabs>
        <w:tab w:val="left" w:pos="3345"/>
      </w:tabs>
      <w:spacing w:line="240" w:lineRule="atLeast"/>
      <w:ind w:left="3345" w:hanging="2268"/>
    </w:pPr>
    <w:rPr>
      <w:spacing w:val="-5"/>
      <w:szCs w:val="20"/>
      <w:lang w:val="en-US" w:eastAsia="en-US"/>
    </w:rPr>
  </w:style>
  <w:style w:type="paragraph" w:customStyle="1" w:styleId="comments">
    <w:name w:val="comments"/>
    <w:basedOn w:val="Normal"/>
    <w:next w:val="Normal"/>
    <w:rsid w:val="00A709CE"/>
    <w:pPr>
      <w:pBdr>
        <w:top w:val="single" w:sz="6" w:space="6" w:color="auto"/>
        <w:bottom w:val="single" w:sz="6" w:space="6" w:color="auto"/>
      </w:pBdr>
      <w:shd w:val="pct60" w:color="auto" w:fill="auto"/>
    </w:pPr>
    <w:rPr>
      <w:rFonts w:ascii="Courier New" w:hAnsi="Courier New"/>
      <w:color w:val="FFFFFF"/>
      <w:spacing w:val="-5"/>
      <w:szCs w:val="20"/>
      <w:lang w:val="en-US" w:eastAsia="en-US"/>
    </w:rPr>
  </w:style>
  <w:style w:type="character" w:customStyle="1" w:styleId="DFN">
    <w:name w:val="DFN"/>
    <w:rsid w:val="00A709CE"/>
    <w:rPr>
      <w:b/>
    </w:rPr>
  </w:style>
  <w:style w:type="character" w:customStyle="1" w:styleId="CODE">
    <w:name w:val="CODE"/>
    <w:rsid w:val="00A709CE"/>
    <w:rPr>
      <w:rFonts w:ascii="Courier New" w:hAnsi="Courier New"/>
      <w:noProof/>
    </w:rPr>
  </w:style>
  <w:style w:type="character" w:customStyle="1" w:styleId="Strong1">
    <w:name w:val="Strong1"/>
    <w:rsid w:val="00CD18A1"/>
    <w:rPr>
      <w:b/>
      <w:i/>
    </w:rPr>
  </w:style>
  <w:style w:type="paragraph" w:customStyle="1" w:styleId="PCODE">
    <w:name w:val="PCODE"/>
    <w:basedOn w:val="Normal"/>
    <w:rsid w:val="00A709CE"/>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s>
      <w:suppressAutoHyphens/>
      <w:ind w:left="1077"/>
    </w:pPr>
    <w:rPr>
      <w:rFonts w:ascii="Courier New" w:hAnsi="Courier New"/>
      <w:szCs w:val="20"/>
      <w:lang w:val="en-US" w:eastAsia="en-US"/>
    </w:rPr>
  </w:style>
  <w:style w:type="paragraph" w:customStyle="1" w:styleId="a0">
    <w:name w:val="Раз"/>
    <w:basedOn w:val="ListBullet"/>
    <w:next w:val="Normal"/>
    <w:pPr>
      <w:ind w:left="709" w:hanging="482"/>
    </w:pPr>
  </w:style>
  <w:style w:type="paragraph" w:customStyle="1" w:styleId="a1">
    <w:name w:val="Обычный(интервалПеред)"/>
    <w:basedOn w:val="Normal"/>
    <w:next w:val="Normal"/>
    <w:pPr>
      <w:spacing w:before="240"/>
    </w:pPr>
  </w:style>
  <w:style w:type="paragraph" w:customStyle="1" w:styleId="a2">
    <w:name w:val="НоваяСтраница"/>
    <w:basedOn w:val="Normal"/>
    <w:next w:val="Normal"/>
    <w:pPr>
      <w:pageBreakBefore/>
      <w:framePr w:w="284" w:hSpace="181" w:vSpace="181" w:wrap="around" w:vAnchor="text" w:hAnchor="text" w:xAlign="right" w:y="1"/>
      <w:spacing w:after="0"/>
      <w:ind w:left="8562"/>
      <w:jc w:val="center"/>
    </w:pPr>
    <w:rPr>
      <w:rFonts w:ascii="Arial" w:hAnsi="Arial"/>
      <w:b/>
      <w:sz w:val="16"/>
    </w:rPr>
  </w:style>
  <w:style w:type="character" w:customStyle="1" w:styleId="a3">
    <w:name w:val="номер страницы"/>
    <w:rPr>
      <w:rFonts w:ascii="Arial" w:hAnsi="Arial"/>
      <w:b/>
    </w:rPr>
  </w:style>
  <w:style w:type="paragraph" w:customStyle="1" w:styleId="1Arial">
    <w:name w:val="ТСпис1Arial"/>
    <w:basedOn w:val="a"/>
    <w:next w:val="Normal"/>
    <w:pPr>
      <w:numPr>
        <w:numId w:val="3"/>
      </w:numPr>
      <w:outlineLvl w:val="0"/>
    </w:pPr>
    <w:rPr>
      <w:rFonts w:ascii="Arial" w:hAnsi="Arial"/>
    </w:rPr>
  </w:style>
  <w:style w:type="paragraph" w:customStyle="1" w:styleId="1Times">
    <w:name w:val="ТСпис1Times"/>
    <w:basedOn w:val="a"/>
    <w:next w:val="Normal"/>
    <w:pPr>
      <w:numPr>
        <w:numId w:val="4"/>
      </w:numPr>
      <w:outlineLvl w:val="0"/>
    </w:pPr>
  </w:style>
  <w:style w:type="paragraph" w:customStyle="1" w:styleId="2Arial">
    <w:name w:val="ТСпис2Arial"/>
    <w:basedOn w:val="a"/>
    <w:next w:val="Normal"/>
    <w:pPr>
      <w:numPr>
        <w:ilvl w:val="1"/>
        <w:numId w:val="3"/>
      </w:numPr>
      <w:outlineLvl w:val="1"/>
    </w:pPr>
    <w:rPr>
      <w:rFonts w:ascii="Arial" w:hAnsi="Arial"/>
    </w:rPr>
  </w:style>
  <w:style w:type="paragraph" w:customStyle="1" w:styleId="2Times">
    <w:name w:val="ТСпис2Times"/>
    <w:basedOn w:val="a"/>
    <w:next w:val="Normal"/>
    <w:pPr>
      <w:numPr>
        <w:ilvl w:val="1"/>
        <w:numId w:val="5"/>
      </w:numPr>
      <w:outlineLvl w:val="1"/>
    </w:pPr>
  </w:style>
  <w:style w:type="paragraph" w:customStyle="1" w:styleId="3Arial">
    <w:name w:val="ТСпис3Arial"/>
    <w:basedOn w:val="a"/>
    <w:pPr>
      <w:numPr>
        <w:ilvl w:val="2"/>
        <w:numId w:val="3"/>
      </w:numPr>
      <w:outlineLvl w:val="2"/>
    </w:pPr>
    <w:rPr>
      <w:rFonts w:ascii="Arial" w:hAnsi="Arial"/>
    </w:rPr>
  </w:style>
  <w:style w:type="paragraph" w:customStyle="1" w:styleId="3Times">
    <w:name w:val="ТСпис3Times"/>
    <w:basedOn w:val="a"/>
    <w:next w:val="Normal"/>
    <w:pPr>
      <w:numPr>
        <w:ilvl w:val="2"/>
        <w:numId w:val="6"/>
      </w:numPr>
      <w:outlineLvl w:val="2"/>
    </w:pPr>
  </w:style>
  <w:style w:type="paragraph" w:customStyle="1" w:styleId="4Arial">
    <w:name w:val="ТСпис4Arial"/>
    <w:basedOn w:val="a"/>
    <w:pPr>
      <w:numPr>
        <w:ilvl w:val="3"/>
        <w:numId w:val="3"/>
      </w:numPr>
      <w:outlineLvl w:val="3"/>
    </w:pPr>
    <w:rPr>
      <w:rFonts w:ascii="Arial" w:hAnsi="Arial"/>
    </w:rPr>
  </w:style>
  <w:style w:type="paragraph" w:customStyle="1" w:styleId="4Times">
    <w:name w:val="ТСпис4Times"/>
    <w:basedOn w:val="a"/>
    <w:pPr>
      <w:numPr>
        <w:ilvl w:val="3"/>
        <w:numId w:val="7"/>
      </w:numPr>
      <w:outlineLvl w:val="3"/>
    </w:pPr>
  </w:style>
  <w:style w:type="paragraph" w:customStyle="1" w:styleId="Status">
    <w:name w:val="Status"/>
    <w:basedOn w:val="Normal"/>
    <w:rsid w:val="00A709CE"/>
    <w:pPr>
      <w:shd w:val="pct20" w:color="auto" w:fill="auto"/>
      <w:spacing w:line="240" w:lineRule="atLeast"/>
      <w:ind w:firstLine="454"/>
    </w:pPr>
    <w:rPr>
      <w:spacing w:val="-5"/>
      <w:szCs w:val="20"/>
      <w:lang w:val="en-US" w:eastAsia="en-US"/>
    </w:rPr>
  </w:style>
  <w:style w:type="paragraph" w:customStyle="1" w:styleId="TableNormal0">
    <w:name w:val="TableNormal"/>
    <w:basedOn w:val="Simple"/>
    <w:autoRedefine/>
    <w:rsid w:val="00A709CE"/>
    <w:pPr>
      <w:keepLines/>
      <w:spacing w:before="120"/>
    </w:pPr>
  </w:style>
  <w:style w:type="paragraph" w:customStyle="1" w:styleId="Simple">
    <w:name w:val="Simple"/>
    <w:basedOn w:val="Normal"/>
    <w:autoRedefine/>
    <w:rsid w:val="00A709CE"/>
    <w:pPr>
      <w:spacing w:after="0"/>
      <w:jc w:val="left"/>
    </w:pPr>
    <w:rPr>
      <w:spacing w:val="-5"/>
      <w:szCs w:val="20"/>
      <w:lang w:val="en-US" w:eastAsia="en-US"/>
    </w:rPr>
  </w:style>
  <w:style w:type="paragraph" w:customStyle="1" w:styleId="TableTitle">
    <w:name w:val="TableTitle"/>
    <w:basedOn w:val="Simple"/>
    <w:rsid w:val="00A709CE"/>
    <w:pPr>
      <w:keepNext/>
      <w:keepLines/>
      <w:shd w:val="pct20" w:color="auto" w:fill="auto"/>
      <w:ind w:left="-113" w:right="-113"/>
      <w:jc w:val="center"/>
    </w:pPr>
    <w:rPr>
      <w:b/>
    </w:rPr>
  </w:style>
  <w:style w:type="paragraph" w:customStyle="1" w:styleId="JustOne">
    <w:name w:val="JustOne"/>
    <w:basedOn w:val="ListBullet"/>
    <w:next w:val="Normal"/>
    <w:rsid w:val="00A709CE"/>
    <w:pPr>
      <w:ind w:left="709" w:hanging="482"/>
    </w:pPr>
    <w:rPr>
      <w:spacing w:val="-5"/>
      <w:szCs w:val="20"/>
      <w:lang w:val="en-US" w:eastAsia="en-US"/>
    </w:rPr>
  </w:style>
  <w:style w:type="character" w:styleId="Emphasis">
    <w:name w:val="Emphasis"/>
    <w:qFormat/>
    <w:rsid w:val="00A709CE"/>
    <w:rPr>
      <w:i/>
    </w:rPr>
  </w:style>
  <w:style w:type="paragraph" w:styleId="DocumentMap">
    <w:name w:val="Document Map"/>
    <w:basedOn w:val="Normal"/>
    <w:semiHidden/>
    <w:rsid w:val="00A709CE"/>
    <w:pPr>
      <w:shd w:val="clear" w:color="auto" w:fill="000080"/>
    </w:pPr>
    <w:rPr>
      <w:rFonts w:ascii="Tahoma" w:hAnsi="Tahoma" w:cs="Tahoma"/>
    </w:rPr>
  </w:style>
  <w:style w:type="paragraph" w:customStyle="1" w:styleId="SectionHeading">
    <w:name w:val="Section Heading"/>
    <w:basedOn w:val="Heading1"/>
    <w:rsid w:val="00A709CE"/>
    <w:pPr>
      <w:spacing w:line="240" w:lineRule="atLeast"/>
      <w:outlineLvl w:val="9"/>
    </w:pPr>
    <w:rPr>
      <w:kern w:val="20"/>
    </w:rPr>
  </w:style>
  <w:style w:type="character" w:styleId="Hyperlink">
    <w:name w:val="Hyperlink"/>
    <w:rsid w:val="00A709CE"/>
    <w:rPr>
      <w:color w:val="3333CC"/>
      <w:u w:val="single"/>
    </w:rPr>
  </w:style>
  <w:style w:type="paragraph" w:customStyle="1" w:styleId="tocfoundcomment">
    <w:name w:val="tocfoundcomment"/>
    <w:basedOn w:val="Normal"/>
    <w:pPr>
      <w:spacing w:before="50" w:after="13"/>
      <w:ind w:left="125"/>
      <w:jc w:val="left"/>
    </w:pPr>
    <w:rPr>
      <w:rFonts w:ascii="Arial" w:hAnsi="Arial" w:cs="Arial"/>
      <w:sz w:val="24"/>
      <w:lang w:val="en-US"/>
    </w:rPr>
  </w:style>
  <w:style w:type="paragraph" w:styleId="BodyText">
    <w:name w:val="Body Text"/>
    <w:basedOn w:val="Normal"/>
    <w:link w:val="BodyTextChar"/>
    <w:rsid w:val="00A709CE"/>
  </w:style>
  <w:style w:type="character" w:styleId="FollowedHyperlink">
    <w:name w:val="FollowedHyperlink"/>
    <w:rsid w:val="00A709CE"/>
    <w:rPr>
      <w:color w:val="800080"/>
      <w:u w:val="single"/>
    </w:rPr>
  </w:style>
  <w:style w:type="character" w:styleId="HTMLCode">
    <w:name w:val="HTML Code"/>
    <w:rsid w:val="00A709CE"/>
    <w:rPr>
      <w:rFonts w:ascii="Courier New" w:hAnsi="Courier New" w:cs="Courier New"/>
      <w:sz w:val="20"/>
      <w:szCs w:val="20"/>
    </w:rPr>
  </w:style>
  <w:style w:type="paragraph" w:customStyle="1" w:styleId="IndexFullLine">
    <w:name w:val="IndexFullLine"/>
    <w:basedOn w:val="Normal"/>
    <w:rsid w:val="00A709CE"/>
    <w:pPr>
      <w:spacing w:after="0"/>
      <w:ind w:left="284"/>
    </w:pPr>
    <w:rPr>
      <w:sz w:val="16"/>
    </w:rPr>
  </w:style>
  <w:style w:type="character" w:customStyle="1" w:styleId="IndexFullPageNum">
    <w:name w:val="IndexFullPageNum"/>
    <w:rsid w:val="00A709CE"/>
    <w:rPr>
      <w:rFonts w:ascii="Arial" w:hAnsi="Arial"/>
      <w:b/>
      <w:sz w:val="18"/>
    </w:rPr>
  </w:style>
  <w:style w:type="paragraph" w:customStyle="1" w:styleId="IndexFullTitle">
    <w:name w:val="IndexFullTitle"/>
    <w:basedOn w:val="Normal"/>
    <w:rsid w:val="00A709CE"/>
    <w:pPr>
      <w:keepNext/>
      <w:spacing w:before="120" w:after="0"/>
    </w:pPr>
    <w:rPr>
      <w:b/>
      <w:sz w:val="24"/>
    </w:rPr>
  </w:style>
  <w:style w:type="paragraph" w:customStyle="1" w:styleId="BodyTextKeep">
    <w:name w:val="Body Text Keep"/>
    <w:basedOn w:val="Normal"/>
    <w:rsid w:val="00A709CE"/>
    <w:pPr>
      <w:keepNext/>
      <w:tabs>
        <w:tab w:val="left" w:pos="3345"/>
      </w:tabs>
    </w:pPr>
  </w:style>
  <w:style w:type="paragraph" w:customStyle="1" w:styleId="CoverComment">
    <w:name w:val="Cover Comment"/>
    <w:basedOn w:val="HeadingBase"/>
    <w:next w:val="Normal"/>
    <w:rsid w:val="00A709CE"/>
    <w:pPr>
      <w:pBdr>
        <w:bottom w:val="single" w:sz="18" w:space="20" w:color="auto"/>
      </w:pBdr>
      <w:spacing w:before="480" w:line="560" w:lineRule="exact"/>
    </w:pPr>
    <w:rPr>
      <w:rFonts w:ascii="Arial Narrow" w:hAnsi="Arial Narrow"/>
      <w:spacing w:val="0"/>
      <w:kern w:val="0"/>
      <w:sz w:val="56"/>
    </w:rPr>
  </w:style>
  <w:style w:type="paragraph" w:customStyle="1" w:styleId="CoverMessage">
    <w:name w:val="Cover Message"/>
    <w:basedOn w:val="CoverComment"/>
    <w:next w:val="Normal"/>
    <w:rsid w:val="00A709CE"/>
    <w:pPr>
      <w:pBdr>
        <w:bottom w:val="none" w:sz="0" w:space="0" w:color="auto"/>
      </w:pBdr>
      <w:spacing w:before="0" w:after="0" w:line="240" w:lineRule="atLeast"/>
    </w:pPr>
    <w:rPr>
      <w:rFonts w:ascii="Arial" w:hAnsi="Arial"/>
      <w:b w:val="0"/>
      <w:sz w:val="28"/>
    </w:rPr>
  </w:style>
  <w:style w:type="paragraph" w:customStyle="1" w:styleId="ReportAnnotation">
    <w:name w:val="ReportAnnotation"/>
    <w:basedOn w:val="Simple"/>
    <w:next w:val="Simple"/>
    <w:rsid w:val="00A709CE"/>
    <w:pPr>
      <w:ind w:left="1077"/>
    </w:pPr>
    <w:rPr>
      <w:sz w:val="16"/>
    </w:rPr>
  </w:style>
  <w:style w:type="paragraph" w:customStyle="1" w:styleId="ReportAnnotationHDR">
    <w:name w:val="ReportAnnotationHDR"/>
    <w:basedOn w:val="ReportAnnotation"/>
    <w:next w:val="ReportAnnotation"/>
    <w:rsid w:val="00A709CE"/>
    <w:pPr>
      <w:spacing w:before="60" w:after="60"/>
    </w:pPr>
    <w:rPr>
      <w:b/>
    </w:rPr>
  </w:style>
  <w:style w:type="character" w:customStyle="1" w:styleId="Slogan">
    <w:name w:val="Slogan"/>
    <w:rsid w:val="00A709CE"/>
    <w:rPr>
      <w:i/>
      <w:spacing w:val="-6"/>
      <w:sz w:val="24"/>
    </w:rPr>
  </w:style>
  <w:style w:type="paragraph" w:customStyle="1" w:styleId="TitleCover">
    <w:name w:val="Title Cover"/>
    <w:basedOn w:val="HeadingBase"/>
    <w:next w:val="SubtitleCover"/>
    <w:rsid w:val="00A709CE"/>
    <w:pPr>
      <w:pBdr>
        <w:bottom w:val="single" w:sz="18" w:space="20" w:color="auto"/>
      </w:pBdr>
      <w:spacing w:before="480" w:line="560" w:lineRule="exact"/>
      <w:jc w:val="center"/>
    </w:pPr>
    <w:rPr>
      <w:rFonts w:ascii="Arial Narrow" w:hAnsi="Arial Narrow"/>
      <w:spacing w:val="0"/>
      <w:kern w:val="0"/>
      <w:sz w:val="56"/>
    </w:rPr>
  </w:style>
  <w:style w:type="paragraph" w:customStyle="1" w:styleId="SubtitleCover">
    <w:name w:val="Subtitle Cover"/>
    <w:basedOn w:val="Normal"/>
    <w:next w:val="Normal"/>
    <w:rsid w:val="00A709CE"/>
    <w:pPr>
      <w:keepNext/>
      <w:spacing w:before="120" w:after="480" w:line="480" w:lineRule="exact"/>
      <w:jc w:val="center"/>
    </w:pPr>
    <w:rPr>
      <w:rFonts w:ascii="Arial Narrow" w:hAnsi="Arial Narrow"/>
      <w:b/>
      <w:i/>
      <w:sz w:val="36"/>
      <w:szCs w:val="20"/>
      <w:lang w:val="en-US" w:eastAsia="en-US"/>
    </w:rPr>
  </w:style>
  <w:style w:type="paragraph" w:customStyle="1" w:styleId="PropList">
    <w:name w:val="PropList"/>
    <w:basedOn w:val="Normal"/>
    <w:rsid w:val="00A709CE"/>
    <w:pPr>
      <w:shd w:val="pct12" w:color="auto" w:fill="auto"/>
      <w:tabs>
        <w:tab w:val="left" w:pos="3402"/>
      </w:tabs>
      <w:spacing w:after="0"/>
      <w:ind w:right="567"/>
    </w:pPr>
    <w:rPr>
      <w:rFonts w:ascii="Courier New" w:hAnsi="Courier New"/>
    </w:rPr>
  </w:style>
  <w:style w:type="paragraph" w:customStyle="1" w:styleId="PropListFirst">
    <w:name w:val="PropListFirst"/>
    <w:basedOn w:val="PropList"/>
    <w:next w:val="PropList"/>
    <w:rsid w:val="00A709CE"/>
    <w:pPr>
      <w:spacing w:before="240"/>
    </w:pPr>
  </w:style>
  <w:style w:type="paragraph" w:customStyle="1" w:styleId="PropListLast">
    <w:name w:val="PropListLast"/>
    <w:basedOn w:val="PropList"/>
    <w:next w:val="Normal"/>
    <w:rsid w:val="00A709CE"/>
    <w:pPr>
      <w:spacing w:after="240"/>
    </w:pPr>
  </w:style>
  <w:style w:type="numbering" w:styleId="111111">
    <w:name w:val="Outline List 2"/>
    <w:basedOn w:val="NoList"/>
    <w:rsid w:val="00A709CE"/>
    <w:pPr>
      <w:numPr>
        <w:numId w:val="26"/>
      </w:numPr>
    </w:pPr>
  </w:style>
  <w:style w:type="numbering" w:styleId="1ai">
    <w:name w:val="Outline List 1"/>
    <w:basedOn w:val="NoList"/>
    <w:rsid w:val="00A709CE"/>
    <w:pPr>
      <w:numPr>
        <w:numId w:val="27"/>
      </w:numPr>
    </w:pPr>
  </w:style>
  <w:style w:type="paragraph" w:customStyle="1" w:styleId="ChapterTitle">
    <w:name w:val="Chapter Title"/>
    <w:basedOn w:val="Title"/>
    <w:rsid w:val="00A709CE"/>
  </w:style>
  <w:style w:type="character" w:customStyle="1" w:styleId="ChapterLabel0">
    <w:name w:val="ChapterLabel"/>
    <w:rsid w:val="00A709CE"/>
    <w:rPr>
      <w:rFonts w:ascii="Arial" w:hAnsi="Arial"/>
      <w:b/>
      <w:color w:val="FFFFFF"/>
      <w:sz w:val="60"/>
      <w:szCs w:val="72"/>
      <w:bdr w:val="none" w:sz="0" w:space="0" w:color="auto"/>
      <w:shd w:val="clear" w:color="auto" w:fill="C0C0C0"/>
    </w:rPr>
  </w:style>
  <w:style w:type="paragraph" w:customStyle="1" w:styleId="ChapterNumber0">
    <w:name w:val="ChapterNumber"/>
    <w:basedOn w:val="Normal"/>
    <w:semiHidden/>
    <w:rsid w:val="00A709CE"/>
    <w:pPr>
      <w:shd w:val="clear" w:color="auto" w:fill="E6E6E6"/>
    </w:pPr>
    <w:rPr>
      <w:b/>
      <w:sz w:val="56"/>
      <w:szCs w:val="56"/>
    </w:rPr>
  </w:style>
  <w:style w:type="character" w:customStyle="1" w:styleId="Code0">
    <w:name w:val="Code"/>
    <w:semiHidden/>
    <w:rsid w:val="00A709CE"/>
    <w:rPr>
      <w:rFonts w:ascii="Courier New" w:hAnsi="Courier New"/>
    </w:rPr>
  </w:style>
  <w:style w:type="character" w:customStyle="1" w:styleId="CodeSmall">
    <w:name w:val="CodeSmall"/>
    <w:rsid w:val="00A709CE"/>
    <w:rPr>
      <w:rFonts w:ascii="Courier New" w:hAnsi="Courier New"/>
      <w:sz w:val="16"/>
      <w:szCs w:val="14"/>
    </w:rPr>
  </w:style>
  <w:style w:type="paragraph" w:customStyle="1" w:styleId="CompactGridJustify">
    <w:name w:val="CompactGridJustify"/>
    <w:basedOn w:val="Normal"/>
    <w:semiHidden/>
    <w:locked/>
    <w:rsid w:val="00A709CE"/>
  </w:style>
  <w:style w:type="paragraph" w:customStyle="1" w:styleId="CompanyName">
    <w:name w:val="Company Name"/>
    <w:basedOn w:val="BodyText"/>
    <w:rsid w:val="00A709CE"/>
    <w:pPr>
      <w:keepLines/>
      <w:spacing w:after="40"/>
      <w:jc w:val="center"/>
    </w:pPr>
    <w:rPr>
      <w:caps/>
      <w:spacing w:val="75"/>
      <w:kern w:val="18"/>
    </w:rPr>
  </w:style>
  <w:style w:type="character" w:customStyle="1" w:styleId="CompanyAddress">
    <w:name w:val="CompanyAddress"/>
    <w:rsid w:val="00A709CE"/>
    <w:rPr>
      <w:rFonts w:ascii="Arial" w:hAnsi="Arial"/>
      <w:spacing w:val="-10"/>
      <w:sz w:val="18"/>
      <w:szCs w:val="16"/>
    </w:rPr>
  </w:style>
  <w:style w:type="character" w:customStyle="1" w:styleId="CompanySlogan">
    <w:name w:val="CompanySlogan"/>
    <w:rsid w:val="00A709CE"/>
    <w:rPr>
      <w:rFonts w:ascii="Arial" w:hAnsi="Arial"/>
      <w:i/>
      <w:smallCaps/>
      <w:sz w:val="22"/>
      <w:szCs w:val="20"/>
    </w:rPr>
  </w:style>
  <w:style w:type="paragraph" w:customStyle="1" w:styleId="CoverHeading">
    <w:name w:val="CoverHeading"/>
    <w:basedOn w:val="Normal"/>
    <w:semiHidden/>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216" w:lineRule="auto"/>
      <w:ind w:left="6"/>
      <w:jc w:val="center"/>
    </w:pPr>
    <w:rPr>
      <w:b/>
      <w:spacing w:val="-20"/>
      <w:kern w:val="32"/>
      <w:sz w:val="36"/>
      <w:szCs w:val="36"/>
    </w:rPr>
  </w:style>
  <w:style w:type="paragraph" w:customStyle="1" w:styleId="CoverSubHeading">
    <w:name w:val="CoverSubHeading"/>
    <w:basedOn w:val="CoverHeading"/>
    <w:semiHidden/>
    <w:rsid w:val="00A709CE"/>
    <w:rPr>
      <w:b w:val="0"/>
      <w:kern w:val="24"/>
      <w:sz w:val="26"/>
      <w:szCs w:val="26"/>
    </w:rPr>
  </w:style>
  <w:style w:type="character" w:customStyle="1" w:styleId="DocComment">
    <w:name w:val="DocComment"/>
    <w:rsid w:val="00A709CE"/>
    <w:rPr>
      <w:rFonts w:ascii="Arial" w:hAnsi="Arial"/>
      <w:i/>
      <w:spacing w:val="-8"/>
      <w:w w:val="100"/>
      <w:sz w:val="18"/>
      <w:szCs w:val="16"/>
    </w:rPr>
  </w:style>
  <w:style w:type="character" w:customStyle="1" w:styleId="DocDisclaimer">
    <w:name w:val="DocDisclaimer"/>
    <w:rsid w:val="00A709CE"/>
    <w:rPr>
      <w:rFonts w:ascii="Arial" w:hAnsi="Arial"/>
      <w:spacing w:val="-6"/>
      <w:w w:val="100"/>
      <w:sz w:val="18"/>
      <w:szCs w:val="18"/>
    </w:rPr>
  </w:style>
  <w:style w:type="character" w:customStyle="1" w:styleId="DocLegend">
    <w:name w:val="DocLegend"/>
    <w:rsid w:val="00A709CE"/>
    <w:rPr>
      <w:rFonts w:ascii="Arial" w:hAnsi="Arial"/>
      <w:b/>
      <w:caps/>
      <w:w w:val="90"/>
      <w:sz w:val="26"/>
      <w:szCs w:val="26"/>
      <w:u w:val="single"/>
    </w:rPr>
  </w:style>
  <w:style w:type="character" w:customStyle="1" w:styleId="DocSubject">
    <w:name w:val="DocSubject"/>
    <w:rsid w:val="00A709CE"/>
    <w:rPr>
      <w:rFonts w:ascii="Arial" w:hAnsi="Arial"/>
      <w:spacing w:val="0"/>
      <w:w w:val="100"/>
      <w:sz w:val="28"/>
      <w:szCs w:val="28"/>
    </w:rPr>
  </w:style>
  <w:style w:type="character" w:customStyle="1" w:styleId="DocSummaryBodyText">
    <w:name w:val="DocSummaryBodyText"/>
    <w:rsid w:val="00A709CE"/>
    <w:rPr>
      <w:rFonts w:ascii="Arial" w:hAnsi="Arial"/>
      <w:spacing w:val="0"/>
      <w:w w:val="100"/>
      <w:position w:val="0"/>
      <w:sz w:val="20"/>
      <w:szCs w:val="18"/>
    </w:rPr>
  </w:style>
  <w:style w:type="character" w:customStyle="1" w:styleId="DocSummaryTopic">
    <w:name w:val="DocSummaryTopic"/>
    <w:rsid w:val="00A709CE"/>
    <w:rPr>
      <w:rFonts w:ascii="Arial" w:hAnsi="Arial"/>
      <w:w w:val="100"/>
      <w:position w:val="0"/>
      <w:sz w:val="20"/>
      <w:szCs w:val="20"/>
    </w:rPr>
  </w:style>
  <w:style w:type="character" w:customStyle="1" w:styleId="DocTitle">
    <w:name w:val="DocTitle"/>
    <w:rsid w:val="00A709CE"/>
    <w:rPr>
      <w:rFonts w:ascii="Arial" w:hAnsi="Arial"/>
      <w:b/>
      <w:spacing w:val="0"/>
      <w:w w:val="100"/>
      <w:kern w:val="32"/>
      <w:sz w:val="40"/>
      <w:szCs w:val="40"/>
    </w:rPr>
  </w:style>
  <w:style w:type="paragraph" w:customStyle="1" w:styleId="DocTitlePageGrid">
    <w:name w:val="DocTitlePageGrid"/>
    <w:basedOn w:val="Normal"/>
    <w:semiHidden/>
    <w:rsid w:val="00A709CE"/>
    <w:pPr>
      <w:widowControl w:val="0"/>
      <w:spacing w:after="0"/>
    </w:pPr>
    <w:rPr>
      <w:sz w:val="16"/>
      <w:szCs w:val="16"/>
    </w:rPr>
  </w:style>
  <w:style w:type="character" w:customStyle="1" w:styleId="Entry">
    <w:name w:val="Entry"/>
    <w:rsid w:val="00A709CE"/>
    <w:rPr>
      <w:b/>
    </w:rPr>
  </w:style>
  <w:style w:type="paragraph" w:customStyle="1" w:styleId="FigureBody">
    <w:name w:val="FigureBody"/>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714" w:right="360" w:hanging="357"/>
    </w:pPr>
  </w:style>
  <w:style w:type="paragraph" w:customStyle="1" w:styleId="FigureBody2">
    <w:name w:val="FigureBody 2"/>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1797" w:right="720" w:hanging="357"/>
    </w:pPr>
  </w:style>
  <w:style w:type="paragraph" w:customStyle="1" w:styleId="FigureBody3">
    <w:name w:val="FigureBody 3"/>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2157" w:right="1080" w:hanging="357"/>
    </w:pPr>
  </w:style>
  <w:style w:type="paragraph" w:customStyle="1" w:styleId="FigureBody4">
    <w:name w:val="FigureBody 4"/>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2517" w:right="1440" w:hanging="357"/>
    </w:pPr>
  </w:style>
  <w:style w:type="paragraph" w:customStyle="1" w:styleId="FigureBody5">
    <w:name w:val="FigureBody 5"/>
    <w:basedOn w:val="Normal"/>
    <w:autoRedefine/>
    <w:rsid w:val="00A709CE"/>
    <w:pPr>
      <w:keepNext/>
      <w:keepLines/>
      <w:pBdr>
        <w:top w:val="single" w:sz="4" w:space="1" w:color="auto"/>
        <w:left w:val="single" w:sz="4" w:space="1" w:color="auto"/>
        <w:bottom w:val="single" w:sz="4" w:space="1" w:color="auto"/>
        <w:right w:val="single" w:sz="4" w:space="1" w:color="auto"/>
      </w:pBdr>
      <w:spacing w:after="120"/>
      <w:ind w:left="2877" w:right="1800" w:hanging="357"/>
    </w:pPr>
  </w:style>
  <w:style w:type="paragraph" w:customStyle="1" w:styleId="FigureCaption">
    <w:name w:val="FigureCaption"/>
    <w:basedOn w:val="Normal"/>
    <w:autoRedefine/>
    <w:rsid w:val="00A709CE"/>
    <w:pPr>
      <w:spacing w:line="120" w:lineRule="atLeast"/>
      <w:ind w:left="714" w:right="360" w:hanging="357"/>
    </w:pPr>
    <w:rPr>
      <w:i/>
    </w:rPr>
  </w:style>
  <w:style w:type="paragraph" w:customStyle="1" w:styleId="FigureCaption2">
    <w:name w:val="FigureCaption 2"/>
    <w:basedOn w:val="Normal"/>
    <w:autoRedefine/>
    <w:rsid w:val="00A709CE"/>
    <w:pPr>
      <w:spacing w:after="120" w:line="120" w:lineRule="atLeast"/>
      <w:ind w:left="1797" w:right="720" w:hanging="357"/>
    </w:pPr>
    <w:rPr>
      <w:i/>
    </w:rPr>
  </w:style>
  <w:style w:type="paragraph" w:customStyle="1" w:styleId="FigureCaption3">
    <w:name w:val="FigureCaption 3"/>
    <w:basedOn w:val="Normal"/>
    <w:autoRedefine/>
    <w:rsid w:val="00A709CE"/>
    <w:pPr>
      <w:spacing w:after="120" w:line="120" w:lineRule="atLeast"/>
      <w:ind w:left="2157" w:right="1080" w:hanging="357"/>
    </w:pPr>
    <w:rPr>
      <w:i/>
    </w:rPr>
  </w:style>
  <w:style w:type="paragraph" w:customStyle="1" w:styleId="FigureCaption4">
    <w:name w:val="FigureCaption 4"/>
    <w:basedOn w:val="Normal"/>
    <w:autoRedefine/>
    <w:rsid w:val="00A709CE"/>
    <w:pPr>
      <w:spacing w:after="120" w:line="120" w:lineRule="atLeast"/>
      <w:ind w:left="2517" w:right="1440" w:hanging="357"/>
    </w:pPr>
    <w:rPr>
      <w:i/>
    </w:rPr>
  </w:style>
  <w:style w:type="paragraph" w:customStyle="1" w:styleId="FigureCaption5">
    <w:name w:val="FigureCaption 5"/>
    <w:basedOn w:val="Normal"/>
    <w:autoRedefine/>
    <w:rsid w:val="00A709CE"/>
    <w:pPr>
      <w:spacing w:after="120" w:line="120" w:lineRule="atLeast"/>
      <w:ind w:left="2877" w:right="1800" w:hanging="357"/>
    </w:pPr>
    <w:rPr>
      <w:i/>
    </w:rPr>
  </w:style>
  <w:style w:type="character" w:customStyle="1" w:styleId="Filename0">
    <w:name w:val="Filename"/>
    <w:semiHidden/>
    <w:locked/>
    <w:rsid w:val="00A709CE"/>
    <w:rPr>
      <w:rFonts w:ascii="Arial" w:hAnsi="Arial"/>
      <w:smallCaps/>
      <w:sz w:val="20"/>
      <w:szCs w:val="20"/>
    </w:rPr>
  </w:style>
  <w:style w:type="character" w:customStyle="1" w:styleId="FileNameUnix">
    <w:name w:val="FileNameUnix"/>
    <w:rsid w:val="00A709CE"/>
    <w:rPr>
      <w:rFonts w:ascii="Lucida Console" w:hAnsi="Lucida Console"/>
      <w:w w:val="80"/>
      <w:lang w:val="ru-RU"/>
    </w:rPr>
  </w:style>
  <w:style w:type="character" w:customStyle="1" w:styleId="FooterText">
    <w:name w:val="FooterText"/>
    <w:rsid w:val="00A709CE"/>
    <w:rPr>
      <w:rFonts w:ascii="Arial" w:hAnsi="Arial"/>
      <w:w w:val="100"/>
      <w:sz w:val="16"/>
      <w:szCs w:val="18"/>
    </w:rPr>
  </w:style>
  <w:style w:type="character" w:customStyle="1" w:styleId="Footertext0">
    <w:name w:val="Footertext"/>
    <w:semiHidden/>
    <w:rsid w:val="00A709CE"/>
    <w:rPr>
      <w:rFonts w:ascii="Verdana" w:hAnsi="Verdana"/>
      <w:smallCaps/>
      <w:w w:val="90"/>
      <w:sz w:val="16"/>
      <w:szCs w:val="16"/>
    </w:rPr>
  </w:style>
  <w:style w:type="paragraph" w:customStyle="1" w:styleId="FullIndexLine">
    <w:name w:val="FullIndexLine"/>
    <w:basedOn w:val="Normal"/>
    <w:rsid w:val="00A709CE"/>
    <w:rPr>
      <w:sz w:val="16"/>
    </w:rPr>
  </w:style>
  <w:style w:type="paragraph" w:customStyle="1" w:styleId="Gap">
    <w:name w:val="Gap"/>
    <w:basedOn w:val="Normal"/>
    <w:autoRedefine/>
    <w:rsid w:val="00A709CE"/>
    <w:pPr>
      <w:spacing w:after="60" w:line="60" w:lineRule="atLeast"/>
    </w:pPr>
    <w:rPr>
      <w:sz w:val="12"/>
    </w:rPr>
  </w:style>
  <w:style w:type="paragraph" w:customStyle="1" w:styleId="GraphicCaption">
    <w:name w:val="GraphicCaption"/>
    <w:basedOn w:val="Normal"/>
    <w:next w:val="Normal"/>
    <w:rsid w:val="00A709CE"/>
    <w:pPr>
      <w:tabs>
        <w:tab w:val="left" w:pos="357"/>
      </w:tabs>
      <w:spacing w:before="240"/>
      <w:ind w:left="2160" w:right="2160"/>
    </w:pPr>
    <w:rPr>
      <w:b/>
      <w:i/>
      <w:sz w:val="18"/>
    </w:rPr>
  </w:style>
  <w:style w:type="paragraph" w:customStyle="1" w:styleId="GridCompactCenter">
    <w:name w:val="GridCompactCenter"/>
    <w:basedOn w:val="Normal"/>
    <w:autoRedefine/>
    <w:rsid w:val="00A709CE"/>
    <w:pPr>
      <w:spacing w:after="0"/>
      <w:jc w:val="center"/>
    </w:pPr>
    <w:rPr>
      <w:sz w:val="16"/>
    </w:rPr>
  </w:style>
  <w:style w:type="paragraph" w:customStyle="1" w:styleId="GridCompactJustify">
    <w:name w:val="GridCompactJustify"/>
    <w:basedOn w:val="Normal"/>
    <w:autoRedefine/>
    <w:rsid w:val="00A709CE"/>
    <w:pPr>
      <w:spacing w:after="0"/>
    </w:pPr>
    <w:rPr>
      <w:sz w:val="16"/>
    </w:rPr>
  </w:style>
  <w:style w:type="paragraph" w:customStyle="1" w:styleId="GridCompactLeft">
    <w:name w:val="GridCompactLeft"/>
    <w:basedOn w:val="Normal"/>
    <w:autoRedefine/>
    <w:rsid w:val="00A709CE"/>
    <w:pPr>
      <w:spacing w:after="0"/>
    </w:pPr>
    <w:rPr>
      <w:sz w:val="16"/>
    </w:rPr>
  </w:style>
  <w:style w:type="paragraph" w:customStyle="1" w:styleId="GridCompactRigfht">
    <w:name w:val="GridCompactRigfht"/>
    <w:basedOn w:val="Normal"/>
    <w:semiHidden/>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0"/>
      <w:ind w:left="6"/>
      <w:jc w:val="right"/>
    </w:pPr>
    <w:rPr>
      <w:sz w:val="16"/>
      <w:szCs w:val="14"/>
    </w:rPr>
  </w:style>
  <w:style w:type="paragraph" w:customStyle="1" w:styleId="GridCompactRight">
    <w:name w:val="GridCompactRight"/>
    <w:basedOn w:val="Normal"/>
    <w:autoRedefine/>
    <w:rsid w:val="00A709CE"/>
    <w:pPr>
      <w:spacing w:after="0"/>
      <w:jc w:val="right"/>
    </w:pPr>
    <w:rPr>
      <w:sz w:val="16"/>
    </w:rPr>
  </w:style>
  <w:style w:type="paragraph" w:customStyle="1" w:styleId="Guidelines">
    <w:name w:val="Guidelines"/>
    <w:basedOn w:val="Normal"/>
    <w:semiHidden/>
    <w:rsid w:val="00A709CE"/>
    <w:rPr>
      <w:i/>
      <w:color w:val="0000FF"/>
    </w:rPr>
  </w:style>
  <w:style w:type="character" w:customStyle="1" w:styleId="GuidelinesText">
    <w:name w:val="GuidelinesText"/>
    <w:rsid w:val="00A709CE"/>
    <w:rPr>
      <w:rFonts w:ascii="Times New Roman" w:hAnsi="Times New Roman" w:cs="Arial"/>
      <w:i/>
      <w:color w:val="0000FF"/>
      <w:lang w:val="ru-RU"/>
    </w:rPr>
  </w:style>
  <w:style w:type="character" w:customStyle="1" w:styleId="HeaderText">
    <w:name w:val="HeaderText"/>
    <w:rsid w:val="00A709CE"/>
    <w:rPr>
      <w:rFonts w:ascii="Arial" w:hAnsi="Arial"/>
      <w:w w:val="100"/>
      <w:sz w:val="20"/>
      <w:szCs w:val="14"/>
    </w:rPr>
  </w:style>
  <w:style w:type="character" w:customStyle="1" w:styleId="Headertext0">
    <w:name w:val="Headertext"/>
    <w:semiHidden/>
    <w:rsid w:val="00A709CE"/>
    <w:rPr>
      <w:rFonts w:ascii="Verdana" w:hAnsi="Verdana"/>
      <w:smallCaps/>
      <w:w w:val="100"/>
      <w:sz w:val="14"/>
      <w:szCs w:val="14"/>
    </w:rPr>
  </w:style>
  <w:style w:type="paragraph" w:customStyle="1" w:styleId="IndentFigure">
    <w:name w:val="IndentFigure"/>
    <w:basedOn w:val="Normal"/>
    <w:rsid w:val="00A709CE"/>
    <w:pPr>
      <w:keepNext/>
      <w:keepLines/>
      <w:spacing w:after="0" w:line="120" w:lineRule="atLeast"/>
      <w:ind w:right="360"/>
    </w:pPr>
    <w:rPr>
      <w:sz w:val="2"/>
      <w:szCs w:val="2"/>
    </w:rPr>
  </w:style>
  <w:style w:type="paragraph" w:customStyle="1" w:styleId="IndentNote">
    <w:name w:val="IndentNote"/>
    <w:basedOn w:val="Normal"/>
    <w:rsid w:val="00A709CE"/>
    <w:pPr>
      <w:tabs>
        <w:tab w:val="left" w:pos="357"/>
      </w:tabs>
      <w:spacing w:after="0"/>
      <w:ind w:left="851"/>
    </w:pPr>
    <w:rPr>
      <w:sz w:val="6"/>
      <w:szCs w:val="6"/>
    </w:rPr>
  </w:style>
  <w:style w:type="paragraph" w:customStyle="1" w:styleId="IndentNote2">
    <w:name w:val="IndentNote2"/>
    <w:basedOn w:val="Normal"/>
    <w:rsid w:val="00A709CE"/>
    <w:pPr>
      <w:keepLines/>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0"/>
      <w:ind w:left="142" w:right="142"/>
    </w:pPr>
    <w:rPr>
      <w:sz w:val="6"/>
      <w:szCs w:val="6"/>
    </w:rPr>
  </w:style>
  <w:style w:type="paragraph" w:customStyle="1" w:styleId="InfoBlue">
    <w:name w:val="InfoBlue"/>
    <w:basedOn w:val="Normal"/>
    <w:next w:val="BodyText"/>
    <w:rsid w:val="00A709CE"/>
    <w:pPr>
      <w:widowControl w:val="0"/>
      <w:spacing w:after="120"/>
      <w:ind w:left="720"/>
    </w:pPr>
    <w:rPr>
      <w:i/>
      <w:color w:val="0000FF"/>
    </w:rPr>
  </w:style>
  <w:style w:type="paragraph" w:customStyle="1" w:styleId="Item">
    <w:name w:val="Item"/>
    <w:basedOn w:val="List"/>
    <w:autoRedefine/>
    <w:rsid w:val="00A709CE"/>
  </w:style>
  <w:style w:type="table" w:customStyle="1" w:styleId="TableImage">
    <w:name w:val="Table Image"/>
    <w:basedOn w:val="TableNormal"/>
    <w:rsid w:val="00A709CE"/>
    <w:tblPr>
      <w:tblInd w:w="720"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paragraph" w:customStyle="1" w:styleId="Item2">
    <w:name w:val="Item 2"/>
    <w:basedOn w:val="List2"/>
    <w:autoRedefine/>
    <w:rsid w:val="00A709CE"/>
  </w:style>
  <w:style w:type="paragraph" w:customStyle="1" w:styleId="Item3">
    <w:name w:val="Item 3"/>
    <w:basedOn w:val="List3"/>
    <w:autoRedefine/>
    <w:rsid w:val="00A709CE"/>
  </w:style>
  <w:style w:type="paragraph" w:customStyle="1" w:styleId="Item4">
    <w:name w:val="Item 4"/>
    <w:basedOn w:val="List4"/>
    <w:autoRedefine/>
    <w:rsid w:val="00A709CE"/>
  </w:style>
  <w:style w:type="paragraph" w:customStyle="1" w:styleId="Item5">
    <w:name w:val="Item 5"/>
    <w:basedOn w:val="List5"/>
    <w:autoRedefine/>
    <w:rsid w:val="00A709CE"/>
  </w:style>
  <w:style w:type="paragraph" w:customStyle="1" w:styleId="Item6">
    <w:name w:val="Item 6"/>
    <w:basedOn w:val="List6"/>
    <w:autoRedefine/>
    <w:rsid w:val="00A709CE"/>
  </w:style>
  <w:style w:type="paragraph" w:customStyle="1" w:styleId="Item7">
    <w:name w:val="Item 7"/>
    <w:basedOn w:val="Heading7"/>
    <w:semiHidden/>
    <w:rsid w:val="00A709CE"/>
    <w:pPr>
      <w:framePr w:wrap="around"/>
      <w:numPr>
        <w:ilvl w:val="6"/>
        <w:numId w:val="28"/>
      </w:numPr>
      <w:outlineLvl w:val="9"/>
    </w:pPr>
    <w:rPr>
      <w:b/>
      <w:sz w:val="20"/>
    </w:rPr>
  </w:style>
  <w:style w:type="paragraph" w:customStyle="1" w:styleId="Item8">
    <w:name w:val="Item 8"/>
    <w:basedOn w:val="Heading8"/>
    <w:semiHidden/>
    <w:rsid w:val="00A709CE"/>
    <w:pPr>
      <w:keepNext w:val="0"/>
      <w:framePr w:wrap="around"/>
      <w:numPr>
        <w:ilvl w:val="7"/>
        <w:numId w:val="29"/>
      </w:numPr>
      <w:outlineLvl w:val="9"/>
    </w:pPr>
    <w:rPr>
      <w:b w:val="0"/>
    </w:rPr>
  </w:style>
  <w:style w:type="paragraph" w:customStyle="1" w:styleId="Item9">
    <w:name w:val="Item 9"/>
    <w:basedOn w:val="Heading9"/>
    <w:semiHidden/>
    <w:rsid w:val="00A709CE"/>
    <w:pPr>
      <w:keepNext w:val="0"/>
      <w:numPr>
        <w:ilvl w:val="8"/>
        <w:numId w:val="30"/>
      </w:numPr>
      <w:outlineLvl w:val="9"/>
    </w:pPr>
    <w:rPr>
      <w:b w:val="0"/>
    </w:rPr>
  </w:style>
  <w:style w:type="character" w:customStyle="1" w:styleId="Lead-inEmphasis">
    <w:name w:val="Lead-in Emphasis"/>
    <w:rsid w:val="00A709CE"/>
    <w:rPr>
      <w:rFonts w:ascii="Arial" w:hAnsi="Arial"/>
      <w:b/>
      <w:spacing w:val="-4"/>
      <w:sz w:val="18"/>
    </w:rPr>
  </w:style>
  <w:style w:type="paragraph" w:customStyle="1" w:styleId="ListBullet6">
    <w:name w:val="List Bullet 6"/>
    <w:basedOn w:val="Normal"/>
    <w:autoRedefine/>
    <w:rsid w:val="00A709CE"/>
    <w:pPr>
      <w:numPr>
        <w:numId w:val="133"/>
      </w:numPr>
      <w:tabs>
        <w:tab w:val="left" w:pos="2495"/>
      </w:tabs>
    </w:pPr>
  </w:style>
  <w:style w:type="paragraph" w:customStyle="1" w:styleId="ListContinue6">
    <w:name w:val="List Continue 6"/>
    <w:basedOn w:val="Normal"/>
    <w:autoRedefine/>
    <w:rsid w:val="00A709CE"/>
    <w:pPr>
      <w:ind w:left="2517"/>
    </w:pPr>
  </w:style>
  <w:style w:type="paragraph" w:customStyle="1" w:styleId="ListNumber6">
    <w:name w:val="List Number 6"/>
    <w:basedOn w:val="List"/>
    <w:autoRedefine/>
    <w:qFormat/>
    <w:rsid w:val="00A709CE"/>
    <w:pPr>
      <w:numPr>
        <w:numId w:val="134"/>
      </w:numPr>
      <w:spacing w:line="240" w:lineRule="atLeast"/>
    </w:pPr>
  </w:style>
  <w:style w:type="paragraph" w:customStyle="1" w:styleId="ListBul1">
    <w:name w:val="ListBul 1"/>
    <w:basedOn w:val="Normal"/>
    <w:semiHidden/>
    <w:rsid w:val="00A709CE"/>
    <w:pPr>
      <w:numPr>
        <w:numId w:val="31"/>
      </w:numPr>
    </w:pPr>
  </w:style>
  <w:style w:type="paragraph" w:customStyle="1" w:styleId="ListBul2">
    <w:name w:val="ListBul 2"/>
    <w:basedOn w:val="Normal"/>
    <w:semiHidden/>
    <w:rsid w:val="00A709CE"/>
    <w:pPr>
      <w:numPr>
        <w:numId w:val="32"/>
      </w:numPr>
    </w:pPr>
  </w:style>
  <w:style w:type="paragraph" w:customStyle="1" w:styleId="ListBul3">
    <w:name w:val="ListBul 3"/>
    <w:basedOn w:val="ListBul2"/>
    <w:semiHidden/>
    <w:rsid w:val="00A709CE"/>
    <w:pPr>
      <w:numPr>
        <w:numId w:val="33"/>
      </w:numPr>
    </w:pPr>
  </w:style>
  <w:style w:type="paragraph" w:customStyle="1" w:styleId="ListBul4">
    <w:name w:val="ListBul 4"/>
    <w:basedOn w:val="ListBul3"/>
    <w:semiHidden/>
    <w:rsid w:val="00A709CE"/>
    <w:pPr>
      <w:numPr>
        <w:numId w:val="34"/>
      </w:numPr>
    </w:pPr>
  </w:style>
  <w:style w:type="paragraph" w:customStyle="1" w:styleId="ListBul5">
    <w:name w:val="ListBul 5"/>
    <w:basedOn w:val="ListBul4"/>
    <w:semiHidden/>
    <w:rsid w:val="00A709CE"/>
    <w:pPr>
      <w:numPr>
        <w:numId w:val="35"/>
      </w:numPr>
    </w:pPr>
  </w:style>
  <w:style w:type="paragraph" w:customStyle="1" w:styleId="ListBul6">
    <w:name w:val="ListBul 6"/>
    <w:basedOn w:val="ListBul5"/>
    <w:semiHidden/>
    <w:rsid w:val="00A709CE"/>
    <w:pPr>
      <w:numPr>
        <w:numId w:val="36"/>
      </w:numPr>
    </w:pPr>
  </w:style>
  <w:style w:type="paragraph" w:customStyle="1" w:styleId="ListBul7">
    <w:name w:val="ListBul 7"/>
    <w:basedOn w:val="ListBul6"/>
    <w:semiHidden/>
    <w:rsid w:val="00A709CE"/>
    <w:pPr>
      <w:numPr>
        <w:numId w:val="37"/>
      </w:numPr>
      <w:tabs>
        <w:tab w:val="left" w:pos="1134"/>
        <w:tab w:val="left" w:pos="1418"/>
        <w:tab w:val="left" w:pos="1985"/>
      </w:tabs>
    </w:pPr>
  </w:style>
  <w:style w:type="paragraph" w:customStyle="1" w:styleId="ListBul8">
    <w:name w:val="ListBul 8"/>
    <w:basedOn w:val="ListBul7"/>
    <w:semiHidden/>
    <w:rsid w:val="00A709CE"/>
    <w:pPr>
      <w:numPr>
        <w:numId w:val="38"/>
      </w:numPr>
      <w:tabs>
        <w:tab w:val="clear" w:pos="1985"/>
        <w:tab w:val="left" w:pos="1701"/>
        <w:tab w:val="left" w:pos="2268"/>
      </w:tabs>
    </w:pPr>
  </w:style>
  <w:style w:type="paragraph" w:customStyle="1" w:styleId="ListBul9">
    <w:name w:val="ListBul 9"/>
    <w:basedOn w:val="ListBul8"/>
    <w:semiHidden/>
    <w:rsid w:val="00A709CE"/>
    <w:pPr>
      <w:numPr>
        <w:numId w:val="39"/>
      </w:numPr>
      <w:tabs>
        <w:tab w:val="clear" w:pos="1418"/>
        <w:tab w:val="clear" w:pos="2268"/>
        <w:tab w:val="left" w:pos="0"/>
        <w:tab w:val="left" w:pos="1985"/>
        <w:tab w:val="left" w:pos="2552"/>
      </w:tabs>
    </w:pPr>
  </w:style>
  <w:style w:type="paragraph" w:customStyle="1" w:styleId="ListCont1">
    <w:name w:val="ListCont 1"/>
    <w:basedOn w:val="Normal"/>
    <w:semiHidden/>
    <w:rsid w:val="00A709CE"/>
    <w:pPr>
      <w:tabs>
        <w:tab w:val="left" w:pos="357"/>
      </w:tabs>
      <w:spacing w:after="160"/>
      <w:ind w:left="720"/>
    </w:pPr>
  </w:style>
  <w:style w:type="paragraph" w:customStyle="1" w:styleId="ListCont2">
    <w:name w:val="ListCont 2"/>
    <w:basedOn w:val="Normal"/>
    <w:semiHidden/>
    <w:rsid w:val="00A709CE"/>
    <w:pPr>
      <w:tabs>
        <w:tab w:val="left" w:pos="357"/>
        <w:tab w:val="left" w:pos="720"/>
      </w:tabs>
      <w:spacing w:after="160"/>
      <w:ind w:left="1072"/>
    </w:pPr>
  </w:style>
  <w:style w:type="paragraph" w:customStyle="1" w:styleId="ListCont3">
    <w:name w:val="ListCont 3"/>
    <w:basedOn w:val="ListCont2"/>
    <w:semiHidden/>
    <w:rsid w:val="00A709CE"/>
    <w:pPr>
      <w:tabs>
        <w:tab w:val="clear" w:pos="357"/>
        <w:tab w:val="clear" w:pos="720"/>
        <w:tab w:val="left" w:pos="1429"/>
      </w:tabs>
      <w:ind w:left="1429"/>
    </w:pPr>
  </w:style>
  <w:style w:type="paragraph" w:customStyle="1" w:styleId="ListCont4">
    <w:name w:val="ListCont 4"/>
    <w:basedOn w:val="ListCont3"/>
    <w:semiHidden/>
    <w:rsid w:val="00A709CE"/>
  </w:style>
  <w:style w:type="paragraph" w:customStyle="1" w:styleId="ListCont5">
    <w:name w:val="ListCont 5"/>
    <w:basedOn w:val="ListCont4"/>
    <w:semiHidden/>
    <w:rsid w:val="00A709CE"/>
    <w:pPr>
      <w:tabs>
        <w:tab w:val="clear" w:pos="1429"/>
        <w:tab w:val="left" w:pos="1786"/>
      </w:tabs>
      <w:ind w:left="1786"/>
    </w:pPr>
  </w:style>
  <w:style w:type="paragraph" w:customStyle="1" w:styleId="ListCont6">
    <w:name w:val="ListCont 6"/>
    <w:basedOn w:val="ListCont5"/>
    <w:semiHidden/>
    <w:rsid w:val="00A709CE"/>
    <w:pPr>
      <w:tabs>
        <w:tab w:val="left" w:pos="2500"/>
      </w:tabs>
      <w:ind w:left="2500"/>
    </w:pPr>
  </w:style>
  <w:style w:type="paragraph" w:customStyle="1" w:styleId="Listcont7">
    <w:name w:val="Listcont 7"/>
    <w:basedOn w:val="ListCont6"/>
    <w:semiHidden/>
    <w:rsid w:val="00A709CE"/>
  </w:style>
  <w:style w:type="paragraph" w:customStyle="1" w:styleId="ListCont70">
    <w:name w:val="ListCont 7"/>
    <w:basedOn w:val="ListCont6"/>
    <w:semiHidden/>
    <w:rsid w:val="00A709CE"/>
    <w:pPr>
      <w:ind w:left="2268"/>
    </w:pPr>
  </w:style>
  <w:style w:type="paragraph" w:customStyle="1" w:styleId="ListCont8">
    <w:name w:val="ListCont 8"/>
    <w:basedOn w:val="ListCont70"/>
    <w:semiHidden/>
    <w:rsid w:val="00A709CE"/>
    <w:pPr>
      <w:ind w:left="2552"/>
    </w:pPr>
  </w:style>
  <w:style w:type="paragraph" w:customStyle="1" w:styleId="ListCont9">
    <w:name w:val="ListCont 9"/>
    <w:basedOn w:val="ListCont8"/>
    <w:semiHidden/>
    <w:rsid w:val="00A709CE"/>
    <w:pPr>
      <w:ind w:left="2835"/>
    </w:pPr>
  </w:style>
  <w:style w:type="paragraph" w:customStyle="1" w:styleId="ListNum1">
    <w:name w:val="ListNum 1"/>
    <w:basedOn w:val="Normal"/>
    <w:autoRedefine/>
    <w:semiHidden/>
    <w:rsid w:val="00A709CE"/>
    <w:pPr>
      <w:numPr>
        <w:numId w:val="40"/>
      </w:numPr>
    </w:pPr>
  </w:style>
  <w:style w:type="paragraph" w:customStyle="1" w:styleId="ListNum2">
    <w:name w:val="ListNum 2"/>
    <w:basedOn w:val="Normal"/>
    <w:semiHidden/>
    <w:rsid w:val="00A709CE"/>
    <w:pPr>
      <w:numPr>
        <w:numId w:val="41"/>
      </w:numPr>
    </w:pPr>
  </w:style>
  <w:style w:type="paragraph" w:customStyle="1" w:styleId="ListNum3">
    <w:name w:val="ListNum 3"/>
    <w:basedOn w:val="ListNum2"/>
    <w:semiHidden/>
    <w:rsid w:val="00A709CE"/>
    <w:pPr>
      <w:numPr>
        <w:numId w:val="42"/>
      </w:numPr>
    </w:pPr>
  </w:style>
  <w:style w:type="paragraph" w:customStyle="1" w:styleId="ListNum4">
    <w:name w:val="ListNum 4"/>
    <w:basedOn w:val="ListNum3"/>
    <w:semiHidden/>
    <w:rsid w:val="00A709CE"/>
    <w:pPr>
      <w:numPr>
        <w:numId w:val="43"/>
      </w:numPr>
    </w:pPr>
  </w:style>
  <w:style w:type="paragraph" w:customStyle="1" w:styleId="ListNum5">
    <w:name w:val="ListNum 5"/>
    <w:basedOn w:val="ListNum4"/>
    <w:semiHidden/>
    <w:rsid w:val="00A709CE"/>
    <w:pPr>
      <w:numPr>
        <w:numId w:val="44"/>
      </w:numPr>
    </w:pPr>
  </w:style>
  <w:style w:type="paragraph" w:customStyle="1" w:styleId="ListNum6">
    <w:name w:val="ListNum 6"/>
    <w:basedOn w:val="ListNum5"/>
    <w:semiHidden/>
    <w:rsid w:val="00A709CE"/>
    <w:pPr>
      <w:numPr>
        <w:numId w:val="45"/>
      </w:numPr>
    </w:pPr>
  </w:style>
  <w:style w:type="paragraph" w:customStyle="1" w:styleId="ListNum7">
    <w:name w:val="ListNum 7"/>
    <w:basedOn w:val="ListNum6"/>
    <w:semiHidden/>
    <w:rsid w:val="00A709CE"/>
    <w:pPr>
      <w:numPr>
        <w:numId w:val="46"/>
      </w:numPr>
      <w:tabs>
        <w:tab w:val="left" w:pos="1985"/>
      </w:tabs>
    </w:pPr>
  </w:style>
  <w:style w:type="paragraph" w:customStyle="1" w:styleId="ListNum8">
    <w:name w:val="ListNum 8"/>
    <w:basedOn w:val="ListNum7"/>
    <w:semiHidden/>
    <w:rsid w:val="00A709CE"/>
    <w:pPr>
      <w:numPr>
        <w:numId w:val="47"/>
      </w:numPr>
      <w:tabs>
        <w:tab w:val="clear" w:pos="1985"/>
        <w:tab w:val="left" w:pos="851"/>
        <w:tab w:val="left" w:pos="1134"/>
        <w:tab w:val="left" w:pos="1418"/>
        <w:tab w:val="left" w:pos="1701"/>
        <w:tab w:val="left" w:pos="2268"/>
      </w:tabs>
    </w:pPr>
  </w:style>
  <w:style w:type="paragraph" w:customStyle="1" w:styleId="ListNum9">
    <w:name w:val="ListNum 9"/>
    <w:basedOn w:val="ListNum8"/>
    <w:semiHidden/>
    <w:rsid w:val="00A709CE"/>
    <w:pPr>
      <w:numPr>
        <w:numId w:val="48"/>
      </w:numPr>
      <w:tabs>
        <w:tab w:val="clear" w:pos="1418"/>
        <w:tab w:val="clear" w:pos="1701"/>
        <w:tab w:val="clear" w:pos="2268"/>
        <w:tab w:val="left" w:pos="567"/>
        <w:tab w:val="left" w:pos="2552"/>
      </w:tabs>
    </w:pPr>
  </w:style>
  <w:style w:type="paragraph" w:customStyle="1" w:styleId="ListNumEngCap">
    <w:name w:val="ListNumEngCap"/>
    <w:basedOn w:val="List"/>
    <w:autoRedefine/>
    <w:rsid w:val="00A709CE"/>
    <w:pPr>
      <w:numPr>
        <w:numId w:val="136"/>
      </w:numPr>
      <w:tabs>
        <w:tab w:val="left" w:pos="0"/>
      </w:tabs>
      <w:suppressAutoHyphens/>
      <w:spacing w:line="240" w:lineRule="atLeast"/>
    </w:pPr>
    <w:rPr>
      <w:spacing w:val="-5"/>
      <w:szCs w:val="20"/>
      <w:lang w:eastAsia="en-US"/>
    </w:rPr>
  </w:style>
  <w:style w:type="paragraph" w:customStyle="1" w:styleId="TableImageBody">
    <w:name w:val="Table Image Body"/>
    <w:basedOn w:val="TableNormal0"/>
    <w:autoRedefine/>
    <w:qFormat/>
    <w:rsid w:val="00A709CE"/>
    <w:pPr>
      <w:keepNext/>
      <w:spacing w:before="0"/>
    </w:pPr>
  </w:style>
  <w:style w:type="paragraph" w:customStyle="1" w:styleId="ListNumEngCap2">
    <w:name w:val="ListNumEngCap 2"/>
    <w:basedOn w:val="ListNumEngCap"/>
    <w:autoRedefine/>
    <w:rsid w:val="00A709CE"/>
    <w:pPr>
      <w:numPr>
        <w:numId w:val="137"/>
      </w:numPr>
      <w:tabs>
        <w:tab w:val="clear" w:pos="0"/>
        <w:tab w:val="left" w:pos="1080"/>
      </w:tabs>
    </w:pPr>
  </w:style>
  <w:style w:type="paragraph" w:customStyle="1" w:styleId="ListNumEngCap3">
    <w:name w:val="ListNumEngCap 3"/>
    <w:basedOn w:val="ListNumEngCap"/>
    <w:autoRedefine/>
    <w:rsid w:val="00A709CE"/>
    <w:pPr>
      <w:numPr>
        <w:numId w:val="138"/>
      </w:numPr>
      <w:tabs>
        <w:tab w:val="clear" w:pos="0"/>
        <w:tab w:val="left" w:pos="1440"/>
      </w:tabs>
    </w:pPr>
  </w:style>
  <w:style w:type="paragraph" w:customStyle="1" w:styleId="ListNumEngCap4">
    <w:name w:val="ListNumEngCap 4"/>
    <w:basedOn w:val="ListNumEngCap"/>
    <w:autoRedefine/>
    <w:rsid w:val="00A709CE"/>
    <w:pPr>
      <w:numPr>
        <w:numId w:val="139"/>
      </w:numPr>
      <w:tabs>
        <w:tab w:val="clear" w:pos="0"/>
        <w:tab w:val="left" w:pos="1800"/>
      </w:tabs>
    </w:pPr>
  </w:style>
  <w:style w:type="paragraph" w:customStyle="1" w:styleId="ListNumEngCap5">
    <w:name w:val="ListNumEngCap 5"/>
    <w:basedOn w:val="ListNumEngCap"/>
    <w:autoRedefine/>
    <w:rsid w:val="00A709CE"/>
    <w:pPr>
      <w:numPr>
        <w:numId w:val="140"/>
      </w:numPr>
      <w:tabs>
        <w:tab w:val="clear" w:pos="0"/>
        <w:tab w:val="left" w:pos="2160"/>
      </w:tabs>
    </w:pPr>
  </w:style>
  <w:style w:type="paragraph" w:customStyle="1" w:styleId="ListNumEngCap6">
    <w:name w:val="ListNumEngCap 6"/>
    <w:basedOn w:val="ListNumber"/>
    <w:autoRedefine/>
    <w:rsid w:val="00A709CE"/>
    <w:pPr>
      <w:numPr>
        <w:numId w:val="141"/>
      </w:numPr>
      <w:spacing w:line="240" w:lineRule="atLeast"/>
    </w:pPr>
    <w:rPr>
      <w:rFonts w:ascii="Arial" w:hAnsi="Arial"/>
      <w:spacing w:val="-5"/>
      <w:szCs w:val="20"/>
      <w:lang w:val="en-US" w:eastAsia="en-US"/>
    </w:rPr>
  </w:style>
  <w:style w:type="paragraph" w:customStyle="1" w:styleId="ListNumEngCap7">
    <w:name w:val="ListNumEngCap 7"/>
    <w:basedOn w:val="Normal"/>
    <w:semiHidden/>
    <w:rsid w:val="00A709CE"/>
    <w:pPr>
      <w:numPr>
        <w:numId w:val="49"/>
      </w:numPr>
    </w:pPr>
  </w:style>
  <w:style w:type="paragraph" w:customStyle="1" w:styleId="ListNumEngCap8">
    <w:name w:val="ListNumEngCap 8"/>
    <w:basedOn w:val="Normal"/>
    <w:semiHidden/>
    <w:rsid w:val="00A709CE"/>
    <w:pPr>
      <w:numPr>
        <w:numId w:val="135"/>
      </w:numPr>
      <w:tabs>
        <w:tab w:val="left" w:pos="567"/>
      </w:tabs>
    </w:pPr>
  </w:style>
  <w:style w:type="paragraph" w:customStyle="1" w:styleId="ListNumEngCap9">
    <w:name w:val="ListNumEngCap 9"/>
    <w:basedOn w:val="Normal"/>
    <w:semiHidden/>
    <w:rsid w:val="00A709CE"/>
    <w:pPr>
      <w:numPr>
        <w:numId w:val="50"/>
      </w:numPr>
    </w:pPr>
  </w:style>
  <w:style w:type="paragraph" w:customStyle="1" w:styleId="ListNumEngSmall">
    <w:name w:val="ListNumEngSmall"/>
    <w:basedOn w:val="List"/>
    <w:autoRedefine/>
    <w:rsid w:val="00A709CE"/>
    <w:pPr>
      <w:numPr>
        <w:numId w:val="142"/>
      </w:numPr>
      <w:tabs>
        <w:tab w:val="left" w:pos="720"/>
      </w:tabs>
      <w:suppressAutoHyphens/>
      <w:spacing w:line="240" w:lineRule="atLeast"/>
    </w:pPr>
    <w:rPr>
      <w:spacing w:val="-5"/>
      <w:szCs w:val="20"/>
      <w:lang w:eastAsia="en-US"/>
    </w:rPr>
  </w:style>
  <w:style w:type="paragraph" w:customStyle="1" w:styleId="TableImageCaption">
    <w:name w:val="Table Image Caption"/>
    <w:basedOn w:val="TableNormal0"/>
    <w:autoRedefine/>
    <w:qFormat/>
    <w:rsid w:val="00A709CE"/>
    <w:pPr>
      <w:spacing w:after="120"/>
    </w:pPr>
  </w:style>
  <w:style w:type="paragraph" w:customStyle="1" w:styleId="ListNumEngSmall2">
    <w:name w:val="ListNumEngSmall 2"/>
    <w:basedOn w:val="ListNumEngSmall"/>
    <w:autoRedefine/>
    <w:rsid w:val="00A709CE"/>
    <w:pPr>
      <w:numPr>
        <w:numId w:val="143"/>
      </w:numPr>
      <w:tabs>
        <w:tab w:val="clear" w:pos="720"/>
        <w:tab w:val="left" w:pos="1080"/>
      </w:tabs>
    </w:pPr>
  </w:style>
  <w:style w:type="paragraph" w:customStyle="1" w:styleId="ListNumEngSmall3">
    <w:name w:val="ListNumEngSmall 3"/>
    <w:basedOn w:val="ListNumEngSmall"/>
    <w:autoRedefine/>
    <w:rsid w:val="00A709CE"/>
    <w:pPr>
      <w:numPr>
        <w:numId w:val="144"/>
      </w:numPr>
      <w:tabs>
        <w:tab w:val="clear" w:pos="720"/>
        <w:tab w:val="left" w:pos="1440"/>
      </w:tabs>
    </w:pPr>
  </w:style>
  <w:style w:type="paragraph" w:customStyle="1" w:styleId="ListNumEngSmall4">
    <w:name w:val="ListNumEngSmall 4"/>
    <w:basedOn w:val="ListNumEngSmall"/>
    <w:autoRedefine/>
    <w:rsid w:val="00A709CE"/>
    <w:pPr>
      <w:numPr>
        <w:numId w:val="145"/>
      </w:numPr>
      <w:tabs>
        <w:tab w:val="clear" w:pos="720"/>
        <w:tab w:val="left" w:pos="1800"/>
      </w:tabs>
    </w:pPr>
  </w:style>
  <w:style w:type="paragraph" w:customStyle="1" w:styleId="ListNumEngSmall5">
    <w:name w:val="ListNumEngSmall 5"/>
    <w:basedOn w:val="ListNumEngSmall"/>
    <w:autoRedefine/>
    <w:rsid w:val="00A709CE"/>
    <w:pPr>
      <w:numPr>
        <w:numId w:val="146"/>
      </w:numPr>
      <w:tabs>
        <w:tab w:val="clear" w:pos="720"/>
        <w:tab w:val="left" w:pos="2160"/>
      </w:tabs>
    </w:pPr>
  </w:style>
  <w:style w:type="paragraph" w:customStyle="1" w:styleId="ListNumEngSmall6">
    <w:name w:val="ListNumEngSmall 6"/>
    <w:basedOn w:val="ListNumEngSmall"/>
    <w:autoRedefine/>
    <w:rsid w:val="00A709CE"/>
    <w:pPr>
      <w:numPr>
        <w:numId w:val="147"/>
      </w:numPr>
    </w:pPr>
  </w:style>
  <w:style w:type="paragraph" w:customStyle="1" w:styleId="ListNumEngSmall7">
    <w:name w:val="ListNumEngSmall 7"/>
    <w:basedOn w:val="ListNum7"/>
    <w:semiHidden/>
    <w:rsid w:val="00A709CE"/>
    <w:pPr>
      <w:numPr>
        <w:numId w:val="51"/>
      </w:numPr>
      <w:tabs>
        <w:tab w:val="left" w:pos="851"/>
        <w:tab w:val="left" w:pos="1134"/>
        <w:tab w:val="left" w:pos="1418"/>
      </w:tabs>
    </w:pPr>
  </w:style>
  <w:style w:type="paragraph" w:customStyle="1" w:styleId="ListNumEngSmall8">
    <w:name w:val="ListNumEngSmall 8"/>
    <w:basedOn w:val="ListNum8"/>
    <w:semiHidden/>
    <w:rsid w:val="00A709CE"/>
    <w:pPr>
      <w:numPr>
        <w:numId w:val="52"/>
      </w:numPr>
      <w:tabs>
        <w:tab w:val="clear" w:pos="1418"/>
        <w:tab w:val="left" w:pos="567"/>
      </w:tabs>
    </w:pPr>
  </w:style>
  <w:style w:type="paragraph" w:customStyle="1" w:styleId="ListNumEngSmall9">
    <w:name w:val="ListNumEngSmall 9"/>
    <w:basedOn w:val="ListNum9"/>
    <w:semiHidden/>
    <w:rsid w:val="00A709CE"/>
    <w:pPr>
      <w:numPr>
        <w:numId w:val="53"/>
      </w:numPr>
      <w:tabs>
        <w:tab w:val="left" w:pos="1701"/>
        <w:tab w:val="left" w:pos="1985"/>
      </w:tabs>
    </w:pPr>
  </w:style>
  <w:style w:type="paragraph" w:customStyle="1" w:styleId="ListNumRusCap">
    <w:name w:val="ListNumRusCap"/>
    <w:basedOn w:val="List"/>
    <w:autoRedefine/>
    <w:rsid w:val="00A709CE"/>
    <w:pPr>
      <w:numPr>
        <w:numId w:val="148"/>
      </w:numPr>
      <w:tabs>
        <w:tab w:val="left" w:pos="720"/>
      </w:tabs>
      <w:suppressAutoHyphens/>
      <w:spacing w:line="240" w:lineRule="atLeast"/>
    </w:pPr>
    <w:rPr>
      <w:spacing w:val="-5"/>
      <w:szCs w:val="20"/>
      <w:lang w:eastAsia="en-US"/>
    </w:rPr>
  </w:style>
  <w:style w:type="paragraph" w:customStyle="1" w:styleId="ListNumRusCap2">
    <w:name w:val="ListNumRusCap 2"/>
    <w:basedOn w:val="ListNumRusCap"/>
    <w:autoRedefine/>
    <w:rsid w:val="00A709CE"/>
    <w:pPr>
      <w:numPr>
        <w:numId w:val="149"/>
      </w:numPr>
      <w:tabs>
        <w:tab w:val="clear" w:pos="720"/>
        <w:tab w:val="left" w:pos="1080"/>
      </w:tabs>
    </w:pPr>
  </w:style>
  <w:style w:type="paragraph" w:customStyle="1" w:styleId="ListNumRusCap3">
    <w:name w:val="ListNumRusCap 3"/>
    <w:basedOn w:val="ListNumRusCap"/>
    <w:autoRedefine/>
    <w:rsid w:val="00A709CE"/>
    <w:pPr>
      <w:numPr>
        <w:numId w:val="150"/>
      </w:numPr>
      <w:tabs>
        <w:tab w:val="clear" w:pos="720"/>
        <w:tab w:val="left" w:pos="1440"/>
      </w:tabs>
    </w:pPr>
  </w:style>
  <w:style w:type="paragraph" w:customStyle="1" w:styleId="ListNumRusCap4">
    <w:name w:val="ListNumRusCap 4"/>
    <w:basedOn w:val="ListNumRusCap"/>
    <w:autoRedefine/>
    <w:rsid w:val="00A709CE"/>
    <w:pPr>
      <w:numPr>
        <w:numId w:val="151"/>
      </w:numPr>
      <w:tabs>
        <w:tab w:val="clear" w:pos="720"/>
        <w:tab w:val="left" w:pos="1800"/>
      </w:tabs>
    </w:pPr>
  </w:style>
  <w:style w:type="paragraph" w:customStyle="1" w:styleId="ListNumRusCap5">
    <w:name w:val="ListNumRusCap 5"/>
    <w:basedOn w:val="ListNumRusCap"/>
    <w:autoRedefine/>
    <w:rsid w:val="00A709CE"/>
    <w:pPr>
      <w:numPr>
        <w:numId w:val="152"/>
      </w:numPr>
      <w:tabs>
        <w:tab w:val="clear" w:pos="720"/>
        <w:tab w:val="left" w:pos="2160"/>
      </w:tabs>
    </w:pPr>
  </w:style>
  <w:style w:type="paragraph" w:customStyle="1" w:styleId="ListNumRusCap6">
    <w:name w:val="ListNumRusCap 6"/>
    <w:basedOn w:val="ListNumber"/>
    <w:autoRedefine/>
    <w:rsid w:val="00A709CE"/>
    <w:pPr>
      <w:numPr>
        <w:numId w:val="153"/>
      </w:numPr>
      <w:spacing w:line="240" w:lineRule="atLeast"/>
    </w:pPr>
    <w:rPr>
      <w:rFonts w:ascii="Arial" w:hAnsi="Arial"/>
      <w:spacing w:val="-5"/>
      <w:szCs w:val="20"/>
      <w:lang w:val="en-US" w:eastAsia="en-US"/>
    </w:rPr>
  </w:style>
  <w:style w:type="paragraph" w:customStyle="1" w:styleId="ListNumRusCap7">
    <w:name w:val="ListNumRusCap 7"/>
    <w:basedOn w:val="ListNum7"/>
    <w:semiHidden/>
    <w:rsid w:val="00A709CE"/>
    <w:pPr>
      <w:numPr>
        <w:numId w:val="54"/>
      </w:numPr>
      <w:tabs>
        <w:tab w:val="left" w:pos="1134"/>
        <w:tab w:val="left" w:pos="1418"/>
      </w:tabs>
    </w:pPr>
  </w:style>
  <w:style w:type="paragraph" w:customStyle="1" w:styleId="ListNumRusCap8">
    <w:name w:val="ListNumRusCap 8"/>
    <w:basedOn w:val="ListNum8"/>
    <w:semiHidden/>
    <w:rsid w:val="00A709CE"/>
    <w:pPr>
      <w:numPr>
        <w:numId w:val="55"/>
      </w:numPr>
      <w:tabs>
        <w:tab w:val="clear" w:pos="1418"/>
        <w:tab w:val="clear" w:pos="2268"/>
        <w:tab w:val="left" w:pos="567"/>
      </w:tabs>
    </w:pPr>
  </w:style>
  <w:style w:type="paragraph" w:customStyle="1" w:styleId="ListNumRusCap9">
    <w:name w:val="ListNumRusCap 9"/>
    <w:basedOn w:val="ListNum9"/>
    <w:semiHidden/>
    <w:rsid w:val="00A709CE"/>
    <w:pPr>
      <w:numPr>
        <w:numId w:val="56"/>
      </w:numPr>
      <w:tabs>
        <w:tab w:val="clear" w:pos="1134"/>
        <w:tab w:val="left" w:pos="1985"/>
      </w:tabs>
    </w:pPr>
  </w:style>
  <w:style w:type="paragraph" w:customStyle="1" w:styleId="ListNumRusSmall">
    <w:name w:val="ListNumRusSmall"/>
    <w:basedOn w:val="List"/>
    <w:autoRedefine/>
    <w:rsid w:val="00A709CE"/>
    <w:pPr>
      <w:numPr>
        <w:numId w:val="154"/>
      </w:numPr>
      <w:tabs>
        <w:tab w:val="left" w:pos="720"/>
      </w:tabs>
      <w:suppressAutoHyphens/>
      <w:spacing w:line="240" w:lineRule="atLeast"/>
    </w:pPr>
    <w:rPr>
      <w:spacing w:val="-5"/>
      <w:szCs w:val="20"/>
      <w:lang w:eastAsia="en-US"/>
    </w:rPr>
  </w:style>
  <w:style w:type="paragraph" w:customStyle="1" w:styleId="ListNumRusSmall2">
    <w:name w:val="ListNumRusSmall 2"/>
    <w:basedOn w:val="ListNumRusSmall"/>
    <w:autoRedefine/>
    <w:rsid w:val="00A709CE"/>
    <w:pPr>
      <w:numPr>
        <w:numId w:val="155"/>
      </w:numPr>
      <w:tabs>
        <w:tab w:val="clear" w:pos="720"/>
        <w:tab w:val="left" w:pos="1080"/>
      </w:tabs>
    </w:pPr>
  </w:style>
  <w:style w:type="paragraph" w:customStyle="1" w:styleId="ListNumRusSmall3">
    <w:name w:val="ListNumRusSmall 3"/>
    <w:basedOn w:val="ListNumRusSmall"/>
    <w:autoRedefine/>
    <w:rsid w:val="00A709CE"/>
    <w:pPr>
      <w:numPr>
        <w:numId w:val="156"/>
      </w:numPr>
      <w:tabs>
        <w:tab w:val="clear" w:pos="720"/>
        <w:tab w:val="left" w:pos="1440"/>
      </w:tabs>
    </w:pPr>
  </w:style>
  <w:style w:type="paragraph" w:customStyle="1" w:styleId="ListNumRusSmall4">
    <w:name w:val="ListNumRusSmall 4"/>
    <w:basedOn w:val="ListNumRusSmall"/>
    <w:autoRedefine/>
    <w:rsid w:val="00A709CE"/>
    <w:pPr>
      <w:numPr>
        <w:numId w:val="157"/>
      </w:numPr>
      <w:tabs>
        <w:tab w:val="clear" w:pos="720"/>
        <w:tab w:val="left" w:pos="1800"/>
      </w:tabs>
    </w:pPr>
  </w:style>
  <w:style w:type="paragraph" w:customStyle="1" w:styleId="ListNumRusSmall5">
    <w:name w:val="ListNumRusSmall 5"/>
    <w:basedOn w:val="ListNumRusSmall"/>
    <w:autoRedefine/>
    <w:rsid w:val="00A709CE"/>
    <w:pPr>
      <w:numPr>
        <w:numId w:val="158"/>
      </w:numPr>
      <w:tabs>
        <w:tab w:val="clear" w:pos="720"/>
        <w:tab w:val="left" w:pos="2160"/>
      </w:tabs>
    </w:pPr>
  </w:style>
  <w:style w:type="paragraph" w:customStyle="1" w:styleId="ListNumRusSmall6">
    <w:name w:val="ListNumRusSmall 6"/>
    <w:basedOn w:val="ListNumEngSmall"/>
    <w:autoRedefine/>
    <w:rsid w:val="00A709CE"/>
    <w:pPr>
      <w:numPr>
        <w:numId w:val="159"/>
      </w:numPr>
    </w:pPr>
  </w:style>
  <w:style w:type="paragraph" w:customStyle="1" w:styleId="ListNumRusSmall7">
    <w:name w:val="ListNumRusSmall 7"/>
    <w:basedOn w:val="ListNum7"/>
    <w:semiHidden/>
    <w:rsid w:val="00A709CE"/>
    <w:pPr>
      <w:numPr>
        <w:numId w:val="57"/>
      </w:numPr>
      <w:tabs>
        <w:tab w:val="left" w:pos="851"/>
        <w:tab w:val="left" w:pos="1134"/>
        <w:tab w:val="left" w:pos="1418"/>
      </w:tabs>
    </w:pPr>
  </w:style>
  <w:style w:type="paragraph" w:customStyle="1" w:styleId="ListNumRusSmall8">
    <w:name w:val="ListNumRusSmall 8"/>
    <w:basedOn w:val="ListNum8"/>
    <w:semiHidden/>
    <w:rsid w:val="00A709CE"/>
    <w:pPr>
      <w:numPr>
        <w:numId w:val="58"/>
      </w:numPr>
      <w:tabs>
        <w:tab w:val="clear" w:pos="1418"/>
        <w:tab w:val="clear" w:pos="2268"/>
        <w:tab w:val="left" w:pos="567"/>
      </w:tabs>
    </w:pPr>
  </w:style>
  <w:style w:type="paragraph" w:customStyle="1" w:styleId="ListNumRusSmall9">
    <w:name w:val="ListNumRusSmall 9"/>
    <w:basedOn w:val="ListNum9"/>
    <w:semiHidden/>
    <w:rsid w:val="00A709CE"/>
    <w:pPr>
      <w:numPr>
        <w:numId w:val="59"/>
      </w:numPr>
      <w:tabs>
        <w:tab w:val="left" w:pos="1701"/>
        <w:tab w:val="left" w:pos="1985"/>
      </w:tabs>
    </w:pPr>
  </w:style>
  <w:style w:type="paragraph" w:customStyle="1" w:styleId="MailDisclaimer">
    <w:name w:val="Mail Disclaimer"/>
    <w:basedOn w:val="Normal"/>
    <w:semiHidden/>
    <w:rsid w:val="00A709CE"/>
    <w:pPr>
      <w:spacing w:after="0"/>
    </w:pPr>
    <w:rPr>
      <w:i/>
      <w:color w:val="C0C0C0"/>
      <w:sz w:val="16"/>
      <w:szCs w:val="14"/>
    </w:rPr>
  </w:style>
  <w:style w:type="paragraph" w:customStyle="1" w:styleId="MailNormal">
    <w:name w:val="Mail Normal"/>
    <w:basedOn w:val="Normal"/>
    <w:semiHidden/>
    <w:rsid w:val="00A709CE"/>
    <w:pPr>
      <w:spacing w:after="0"/>
    </w:pPr>
  </w:style>
  <w:style w:type="paragraph" w:customStyle="1" w:styleId="MailSignature">
    <w:name w:val="Mail Signature"/>
    <w:basedOn w:val="MailNormal"/>
    <w:semiHidden/>
    <w:rsid w:val="00A709CE"/>
    <w:rPr>
      <w:sz w:val="18"/>
      <w:szCs w:val="16"/>
    </w:rPr>
  </w:style>
  <w:style w:type="paragraph" w:customStyle="1" w:styleId="NoteBody">
    <w:name w:val="NoteBody"/>
    <w:basedOn w:val="Normal"/>
    <w:semiHidden/>
    <w:rsid w:val="00A709CE"/>
    <w:pPr>
      <w:pBdr>
        <w:top w:val="single" w:sz="4" w:space="1" w:color="auto"/>
        <w:bottom w:val="single" w:sz="4" w:space="1" w:color="auto"/>
      </w:pBd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60" w:after="60"/>
      <w:ind w:left="113"/>
    </w:pPr>
    <w:rPr>
      <w:sz w:val="18"/>
      <w:szCs w:val="16"/>
    </w:rPr>
  </w:style>
  <w:style w:type="paragraph" w:customStyle="1" w:styleId="NoteBody2">
    <w:name w:val="NoteBody 2"/>
    <w:basedOn w:val="Normal"/>
    <w:semiHidden/>
    <w:rsid w:val="00A709CE"/>
    <w:pPr>
      <w:pBdr>
        <w:top w:val="single" w:sz="4" w:space="1" w:color="auto"/>
        <w:bottom w:val="single" w:sz="4" w:space="1" w:color="auto"/>
      </w:pBd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60" w:after="60"/>
      <w:ind w:left="113" w:right="113"/>
    </w:pPr>
    <w:rPr>
      <w:w w:val="110"/>
      <w:sz w:val="16"/>
    </w:rPr>
  </w:style>
  <w:style w:type="paragraph" w:customStyle="1" w:styleId="NoteHeading">
    <w:name w:val="NoteHeading"/>
    <w:basedOn w:val="Normal"/>
    <w:semiHidden/>
    <w:rsid w:val="00A709CE"/>
    <w:pPr>
      <w:keepLines/>
      <w:shd w:val="clear" w:color="auto" w:fill="E6E6E6"/>
      <w:spacing w:before="120" w:after="0"/>
    </w:pPr>
    <w:rPr>
      <w:b/>
    </w:rPr>
  </w:style>
  <w:style w:type="paragraph" w:customStyle="1" w:styleId="NoteHeading2">
    <w:name w:val="NoteHeading 2"/>
    <w:basedOn w:val="Normal"/>
    <w:semiHidden/>
    <w:rsid w:val="00A709CE"/>
    <w:pPr>
      <w:shd w:val="clear" w:color="auto" w:fill="E6E6E6"/>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before="60" w:after="60"/>
      <w:ind w:left="113" w:right="113"/>
    </w:pPr>
    <w:rPr>
      <w:b/>
      <w:sz w:val="16"/>
      <w:szCs w:val="16"/>
    </w:rPr>
  </w:style>
  <w:style w:type="character" w:customStyle="1" w:styleId="Object">
    <w:name w:val="Object"/>
    <w:rsid w:val="00A709CE"/>
    <w:rPr>
      <w:rFonts w:ascii="Times New Roman" w:hAnsi="Times New Roman" w:cs="Arial"/>
      <w:u w:val="single"/>
      <w:lang w:val="ru-RU"/>
    </w:rPr>
  </w:style>
  <w:style w:type="paragraph" w:customStyle="1" w:styleId="PageNumber0">
    <w:name w:val="PageNumber"/>
    <w:basedOn w:val="Normal"/>
    <w:semiHidden/>
    <w:rsid w:val="00A709CE"/>
    <w:pPr>
      <w:spacing w:after="0"/>
      <w:jc w:val="right"/>
    </w:pPr>
    <w:rPr>
      <w:b/>
      <w:w w:val="90"/>
    </w:rPr>
  </w:style>
  <w:style w:type="character" w:customStyle="1" w:styleId="PageNumberText">
    <w:name w:val="PageNumberText"/>
    <w:semiHidden/>
    <w:rsid w:val="00A709CE"/>
    <w:rPr>
      <w:rFonts w:ascii="Arial" w:hAnsi="Arial"/>
      <w:b/>
      <w:w w:val="90"/>
      <w:sz w:val="22"/>
      <w:szCs w:val="22"/>
    </w:rPr>
  </w:style>
  <w:style w:type="paragraph" w:customStyle="1" w:styleId="PartLabel">
    <w:name w:val="Part Label"/>
    <w:basedOn w:val="Normal"/>
    <w:rsid w:val="00A709CE"/>
    <w:pPr>
      <w:keepNext/>
      <w:pBdr>
        <w:bottom w:val="single" w:sz="6" w:space="24" w:color="808080"/>
      </w:pBdr>
      <w:spacing w:before="240" w:after="720"/>
      <w:jc w:val="center"/>
    </w:pPr>
    <w:rPr>
      <w:b/>
      <w:caps/>
      <w:spacing w:val="80"/>
      <w:kern w:val="28"/>
      <w:sz w:val="48"/>
      <w:szCs w:val="20"/>
      <w:lang w:val="en-US" w:eastAsia="en-US"/>
    </w:rPr>
  </w:style>
  <w:style w:type="paragraph" w:customStyle="1" w:styleId="PartSubtitle">
    <w:name w:val="Part Subtitle"/>
    <w:basedOn w:val="Normal"/>
    <w:next w:val="BodyText"/>
    <w:rsid w:val="00A709CE"/>
    <w:pPr>
      <w:keepNext/>
      <w:spacing w:before="360" w:after="120"/>
      <w:jc w:val="center"/>
    </w:pPr>
    <w:rPr>
      <w:i/>
      <w:kern w:val="28"/>
      <w:sz w:val="32"/>
    </w:rPr>
  </w:style>
  <w:style w:type="paragraph" w:customStyle="1" w:styleId="PartTitle">
    <w:name w:val="Part Title"/>
    <w:basedOn w:val="Title"/>
    <w:rsid w:val="00A709CE"/>
  </w:style>
  <w:style w:type="character" w:customStyle="1" w:styleId="ProgramText">
    <w:name w:val="Program Text"/>
    <w:rsid w:val="00A709CE"/>
    <w:rPr>
      <w:rFonts w:ascii="Courier New" w:hAnsi="Courier New"/>
    </w:rPr>
  </w:style>
  <w:style w:type="paragraph" w:customStyle="1" w:styleId="Prototype">
    <w:name w:val="Prototype"/>
    <w:semiHidden/>
    <w:locked/>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6"/>
      <w:jc w:val="both"/>
    </w:pPr>
    <w:rPr>
      <w:rFonts w:ascii="Arial" w:hAnsi="Arial"/>
      <w:lang w:val="en-US"/>
    </w:rPr>
  </w:style>
  <w:style w:type="paragraph" w:customStyle="1" w:styleId="ReportSample">
    <w:name w:val="ReportSample"/>
    <w:rsid w:val="00A709CE"/>
    <w:pPr>
      <w:keepNext/>
      <w:keepLines/>
    </w:pPr>
    <w:rPr>
      <w:rFonts w:ascii="Courier New" w:hAnsi="Courier New"/>
      <w:noProof/>
      <w:sz w:val="16"/>
      <w:lang w:val="en-US" w:eastAsia="en-US"/>
    </w:rPr>
  </w:style>
  <w:style w:type="paragraph" w:customStyle="1" w:styleId="ReturnAddress">
    <w:name w:val="Return Address"/>
    <w:rsid w:val="00A709CE"/>
    <w:pPr>
      <w:tabs>
        <w:tab w:val="left" w:pos="2160"/>
      </w:tabs>
      <w:spacing w:line="240" w:lineRule="atLeast"/>
      <w:ind w:right="-240"/>
      <w:jc w:val="center"/>
    </w:pPr>
    <w:rPr>
      <w:caps/>
      <w:spacing w:val="30"/>
      <w:sz w:val="14"/>
      <w:lang w:val="en-US" w:eastAsia="en-US"/>
    </w:rPr>
  </w:style>
  <w:style w:type="paragraph" w:customStyle="1" w:styleId="Screenshot">
    <w:name w:val="Screenshot"/>
    <w:basedOn w:val="Prototype"/>
    <w:semiHidden/>
    <w:locked/>
    <w:rsid w:val="00A709CE"/>
    <w:pPr>
      <w:keepNext/>
      <w:keepLines/>
      <w:pBdr>
        <w:top w:val="single" w:sz="4" w:space="1" w:color="auto"/>
        <w:left w:val="single" w:sz="4" w:space="4" w:color="auto"/>
        <w:bottom w:val="single" w:sz="4" w:space="1" w:color="auto"/>
        <w:right w:val="single" w:sz="4" w:space="4" w:color="auto"/>
      </w:pBdr>
      <w:ind w:left="1701"/>
      <w:jc w:val="left"/>
    </w:pPr>
  </w:style>
  <w:style w:type="paragraph" w:customStyle="1" w:styleId="Section">
    <w:name w:val="Section"/>
    <w:basedOn w:val="Prototype"/>
    <w:next w:val="Normal"/>
    <w:semiHidden/>
    <w:rsid w:val="00A709CE"/>
    <w:pPr>
      <w:keepNext/>
      <w:keepLines/>
      <w:spacing w:before="240"/>
      <w:jc w:val="left"/>
    </w:pPr>
    <w:rPr>
      <w:b/>
      <w:spacing w:val="-20"/>
      <w:sz w:val="40"/>
      <w:szCs w:val="40"/>
    </w:rPr>
  </w:style>
  <w:style w:type="paragraph" w:customStyle="1" w:styleId="SectionLabel">
    <w:name w:val="Section Label"/>
    <w:basedOn w:val="HeadingBase"/>
    <w:next w:val="BodyText"/>
    <w:rsid w:val="00A709CE"/>
    <w:pPr>
      <w:pBdr>
        <w:bottom w:val="single" w:sz="6" w:space="24" w:color="808080"/>
      </w:pBdr>
      <w:spacing w:after="720"/>
      <w:jc w:val="center"/>
    </w:pPr>
    <w:rPr>
      <w:caps/>
      <w:spacing w:val="80"/>
      <w:sz w:val="48"/>
    </w:rPr>
  </w:style>
  <w:style w:type="paragraph" w:customStyle="1" w:styleId="SmallGap">
    <w:name w:val="SmallGap"/>
    <w:basedOn w:val="Normal"/>
    <w:autoRedefine/>
    <w:rsid w:val="00A709CE"/>
    <w:pPr>
      <w:spacing w:after="0" w:line="20" w:lineRule="atLeast"/>
    </w:pPr>
    <w:rPr>
      <w:sz w:val="2"/>
    </w:rPr>
  </w:style>
  <w:style w:type="character" w:customStyle="1" w:styleId="StatusExpectedAtRisk">
    <w:name w:val="Status_ExpectedAtRisk"/>
    <w:rsid w:val="00A709CE"/>
    <w:rPr>
      <w:rFonts w:ascii="Times New Roman" w:hAnsi="Times New Roman" w:cs="Arial"/>
      <w:bdr w:val="none" w:sz="0" w:space="0" w:color="auto"/>
      <w:shd w:val="clear" w:color="auto" w:fill="FFFF00"/>
      <w:lang w:val="ru-RU"/>
    </w:rPr>
  </w:style>
  <w:style w:type="character" w:customStyle="1" w:styleId="StatusExpectedLate">
    <w:name w:val="Status_ExpectedLate"/>
    <w:rsid w:val="00A709CE"/>
    <w:rPr>
      <w:rFonts w:ascii="Times New Roman" w:hAnsi="Times New Roman" w:cs="Arial"/>
      <w:bdr w:val="none" w:sz="0" w:space="0" w:color="auto"/>
      <w:shd w:val="clear" w:color="auto" w:fill="FF0000"/>
      <w:lang w:val="ru-RU"/>
    </w:rPr>
  </w:style>
  <w:style w:type="character" w:customStyle="1" w:styleId="StatusExpectedNormal">
    <w:name w:val="Status_ExpectedNormal"/>
    <w:rsid w:val="00A709CE"/>
    <w:rPr>
      <w:rFonts w:ascii="Times New Roman" w:hAnsi="Times New Roman" w:cs="Arial"/>
      <w:bdr w:val="none" w:sz="0" w:space="0" w:color="auto"/>
      <w:shd w:val="clear" w:color="auto" w:fill="008000"/>
      <w:lang w:val="ru-RU"/>
    </w:rPr>
  </w:style>
  <w:style w:type="character" w:customStyle="1" w:styleId="StatusProposed">
    <w:name w:val="Status_Proposed"/>
    <w:rsid w:val="00A709CE"/>
    <w:rPr>
      <w:rFonts w:ascii="Times New Roman" w:hAnsi="Times New Roman" w:cs="Arial"/>
      <w:color w:val="0000FF"/>
      <w:lang w:val="ru-RU"/>
    </w:rPr>
  </w:style>
  <w:style w:type="character" w:customStyle="1" w:styleId="StatusResolvedInTime">
    <w:name w:val="Status_ResolvedInTime"/>
    <w:rsid w:val="00A709CE"/>
    <w:rPr>
      <w:rFonts w:ascii="Times New Roman" w:hAnsi="Times New Roman" w:cs="Arial"/>
      <w:color w:val="008000"/>
      <w:lang w:val="ru-RU"/>
    </w:rPr>
  </w:style>
  <w:style w:type="character" w:customStyle="1" w:styleId="StatusResolvedLate">
    <w:name w:val="Status_ResolvedLate"/>
    <w:rsid w:val="00A709CE"/>
    <w:rPr>
      <w:rFonts w:ascii="Times New Roman" w:hAnsi="Times New Roman" w:cs="Arial"/>
      <w:color w:val="FF0000"/>
      <w:lang w:val="ru-RU"/>
    </w:rPr>
  </w:style>
  <w:style w:type="character" w:customStyle="1" w:styleId="StatusExpectedAtRisk0">
    <w:name w:val="StatusExpectedAtRisk"/>
    <w:rsid w:val="00A709CE"/>
    <w:rPr>
      <w:rFonts w:ascii="Arial" w:hAnsi="Arial" w:cs="Arial"/>
      <w:bdr w:val="none" w:sz="0" w:space="0" w:color="auto"/>
      <w:shd w:val="clear" w:color="auto" w:fill="FFFF00"/>
      <w:lang w:val="ru-RU"/>
    </w:rPr>
  </w:style>
  <w:style w:type="character" w:customStyle="1" w:styleId="StatusExpectedLate0">
    <w:name w:val="StatusExpectedLate"/>
    <w:rsid w:val="00A709CE"/>
    <w:rPr>
      <w:rFonts w:ascii="Arial" w:hAnsi="Arial" w:cs="Arial"/>
      <w:bdr w:val="none" w:sz="0" w:space="0" w:color="auto"/>
      <w:shd w:val="clear" w:color="auto" w:fill="FF0000"/>
      <w:lang w:val="ru-RU"/>
    </w:rPr>
  </w:style>
  <w:style w:type="character" w:customStyle="1" w:styleId="StatusExpectedNormal0">
    <w:name w:val="StatusExpectedNormal"/>
    <w:rsid w:val="00A709CE"/>
    <w:rPr>
      <w:rFonts w:ascii="Arial" w:hAnsi="Arial" w:cs="Arial"/>
      <w:bdr w:val="none" w:sz="0" w:space="0" w:color="auto"/>
      <w:shd w:val="clear" w:color="auto" w:fill="008000"/>
      <w:lang w:val="ru-RU"/>
    </w:rPr>
  </w:style>
  <w:style w:type="character" w:customStyle="1" w:styleId="StatusProposed0">
    <w:name w:val="StatusProposed"/>
    <w:rsid w:val="00A709CE"/>
    <w:rPr>
      <w:rFonts w:ascii="Arial" w:hAnsi="Arial" w:cs="Arial"/>
      <w:color w:val="0000FF"/>
      <w:lang w:val="ru-RU"/>
    </w:rPr>
  </w:style>
  <w:style w:type="character" w:customStyle="1" w:styleId="StatusResolvedInTime0">
    <w:name w:val="StatusResolvedInTime"/>
    <w:rsid w:val="00A709CE"/>
    <w:rPr>
      <w:rFonts w:ascii="Arial" w:hAnsi="Arial" w:cs="Arial"/>
      <w:color w:val="008000"/>
      <w:lang w:val="ru-RU"/>
    </w:rPr>
  </w:style>
  <w:style w:type="character" w:customStyle="1" w:styleId="StatusResolvedLate0">
    <w:name w:val="StatusResolvedLate"/>
    <w:rsid w:val="00A709CE"/>
    <w:rPr>
      <w:rFonts w:ascii="Arial" w:hAnsi="Arial" w:cs="Arial"/>
      <w:color w:val="FF0000"/>
      <w:lang w:val="ru-RU"/>
    </w:rPr>
  </w:style>
  <w:style w:type="paragraph" w:customStyle="1" w:styleId="StyleListCont2Left2cm">
    <w:name w:val="Style ListCont 2 + Left:  2 cm"/>
    <w:basedOn w:val="ListCont2"/>
    <w:semiHidden/>
    <w:locked/>
    <w:rsid w:val="00A709CE"/>
  </w:style>
  <w:style w:type="paragraph" w:customStyle="1" w:styleId="StyleScreenshotRightSinglesolidlineAuto05ptLinewi">
    <w:name w:val="Style Screenshot + Right: (Single solid line Auto  05 pt Line wi..."/>
    <w:basedOn w:val="Screenshot"/>
    <w:semiHidden/>
    <w:locked/>
    <w:rsid w:val="00A709CE"/>
  </w:style>
  <w:style w:type="paragraph" w:customStyle="1" w:styleId="Style1">
    <w:name w:val="Style1"/>
    <w:basedOn w:val="Normal"/>
    <w:next w:val="Normal"/>
    <w:semiHidden/>
    <w:locked/>
    <w:rsid w:val="00A709CE"/>
    <w:pPr>
      <w:spacing w:line="120" w:lineRule="atLeast"/>
      <w:ind w:right="360"/>
    </w:pPr>
    <w:rPr>
      <w:i/>
    </w:rPr>
  </w:style>
  <w:style w:type="paragraph" w:customStyle="1" w:styleId="Style2">
    <w:name w:val="Style2"/>
    <w:basedOn w:val="Normal"/>
    <w:semiHidden/>
    <w:locked/>
    <w:rsid w:val="00A709CE"/>
    <w:pPr>
      <w:numPr>
        <w:numId w:val="60"/>
      </w:numPr>
      <w:shd w:val="clear" w:color="auto" w:fill="E6E6E6"/>
    </w:pPr>
    <w:rPr>
      <w:spacing w:val="-8"/>
      <w:w w:val="90"/>
    </w:rPr>
  </w:style>
  <w:style w:type="paragraph" w:customStyle="1" w:styleId="Style3">
    <w:name w:val="Style3"/>
    <w:basedOn w:val="Normal"/>
    <w:semiHidden/>
    <w:rsid w:val="00A709CE"/>
    <w:pPr>
      <w:tabs>
        <w:tab w:val="left" w:pos="0"/>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0"/>
      <w:ind w:left="227" w:right="113"/>
    </w:pPr>
    <w:rPr>
      <w:sz w:val="12"/>
    </w:rPr>
  </w:style>
  <w:style w:type="paragraph" w:customStyle="1" w:styleId="Subsection">
    <w:name w:val="Subsection"/>
    <w:basedOn w:val="Prototype"/>
    <w:autoRedefine/>
    <w:semiHidden/>
    <w:rsid w:val="00A709CE"/>
    <w:pPr>
      <w:keepNext/>
      <w:spacing w:before="240"/>
      <w:jc w:val="left"/>
    </w:pPr>
    <w:rPr>
      <w:b/>
      <w:spacing w:val="-20"/>
      <w:sz w:val="36"/>
      <w:szCs w:val="36"/>
    </w:rPr>
  </w:style>
  <w:style w:type="character" w:customStyle="1" w:styleId="sysmessage1">
    <w:name w:val="sysmessage1"/>
    <w:semiHidden/>
    <w:rsid w:val="00A709CE"/>
    <w:rPr>
      <w:rFonts w:ascii="MS Sans Serif" w:hAnsi="MS Sans Serif" w:hint="default"/>
      <w:color w:val="006600"/>
      <w:sz w:val="17"/>
      <w:szCs w:val="17"/>
    </w:rPr>
  </w:style>
  <w:style w:type="table" w:customStyle="1" w:styleId="t1">
    <w:name w:val="t1"/>
    <w:basedOn w:val="TableNormal"/>
    <w:semiHidden/>
    <w:rsid w:val="00A709CE"/>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table" w:customStyle="1" w:styleId="TableGridBorder">
    <w:name w:val="Table Grid Border"/>
    <w:basedOn w:val="TableNormal"/>
    <w:semiHidden/>
    <w:rsid w:val="00A709CE"/>
    <w:pPr>
      <w:ind w:left="113" w:right="113"/>
    </w:pPr>
    <w:rPr>
      <w:rFonts w:ascii="Arial" w:hAnsi="Arial"/>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cPr>
      <w:tcMar>
        <w:left w:w="0" w:type="dxa"/>
        <w:right w:w="0" w:type="dxa"/>
      </w:tcMar>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BorderShadedLeftColumn">
    <w:name w:val="Table Grid BorderShadedLeftColumn"/>
    <w:basedOn w:val="TableNormal"/>
    <w:semiHidden/>
    <w:rsid w:val="00A709CE"/>
    <w:pPr>
      <w:ind w:left="113" w:right="113"/>
    </w:pPr>
    <w:rPr>
      <w:rFonts w:ascii="Arial" w:hAnsi="Arial"/>
    </w:rPr>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0" w:type="dxa"/>
        <w:bottom w:w="0" w:type="dxa"/>
        <w:right w:w="0" w:type="dxa"/>
      </w:tblCellMar>
    </w:tblPr>
    <w:tblStylePr w:type="firstRow">
      <w:rPr>
        <w:rFonts w:ascii="Arial" w:hAnsi="Arial"/>
      </w:rPr>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cBorders>
      </w:tcPr>
    </w:tblStylePr>
    <w:tblStylePr w:type="lastRow">
      <w:rPr>
        <w:rFonts w:ascii="Arial" w:hAnsi="Arial"/>
      </w:rPr>
    </w:tblStylePr>
    <w:tblStylePr w:type="firstCol">
      <w:rPr>
        <w:rFonts w:ascii="Arial" w:hAnsi="Arial"/>
      </w:rPr>
      <w:tblPr/>
      <w:tcPr>
        <w:shd w:val="clear" w:color="auto" w:fill="E6E6E6"/>
      </w:tcPr>
    </w:tblStylePr>
    <w:tblStylePr w:type="lastCol">
      <w:rPr>
        <w:rFonts w:ascii="Arial" w:hAnsi="Arial"/>
      </w:rPr>
    </w:tblStylePr>
  </w:style>
  <w:style w:type="table" w:customStyle="1" w:styleId="TableGridNoBorder">
    <w:name w:val="Table Grid NoBorder"/>
    <w:basedOn w:val="TableNormal"/>
    <w:rsid w:val="00A709CE"/>
    <w:rPr>
      <w:rFonts w:cs="Arial"/>
    </w:rPr>
    <w:tblPr>
      <w:tblCellSpacing w:w="0" w:type="dxa"/>
      <w:tblInd w:w="0" w:type="dxa"/>
      <w:tblCellMar>
        <w:top w:w="0" w:type="dxa"/>
        <w:left w:w="108" w:type="dxa"/>
        <w:bottom w:w="0" w:type="dxa"/>
        <w:right w:w="108" w:type="dxa"/>
      </w:tblCellMar>
    </w:tblPr>
    <w:trPr>
      <w:tblCellSpacing w:w="0" w:type="dxa"/>
    </w:trPr>
    <w:tcPr>
      <w:shd w:val="clear" w:color="auto" w:fill="auto"/>
      <w:tcMar>
        <w:top w:w="0" w:type="dxa"/>
        <w:left w:w="113" w:type="dxa"/>
        <w:bottom w:w="0" w:type="dxa"/>
        <w:right w:w="113" w:type="dxa"/>
      </w:tcMar>
    </w:tcPr>
  </w:style>
  <w:style w:type="table" w:customStyle="1" w:styleId="TableGridNoborderShaded">
    <w:name w:val="Table Grid NoborderShaded"/>
    <w:basedOn w:val="TableNormal"/>
    <w:semiHidden/>
    <w:rsid w:val="00A709CE"/>
    <w:pPr>
      <w:ind w:left="113" w:right="113"/>
    </w:pPr>
    <w:rPr>
      <w:rFonts w:ascii="Arial" w:hAnsi="Arial"/>
    </w:rPr>
    <w:tblPr>
      <w:tblInd w:w="0" w:type="dxa"/>
      <w:tblCellMar>
        <w:top w:w="0" w:type="dxa"/>
        <w:left w:w="0" w:type="dxa"/>
        <w:bottom w:w="0" w:type="dxa"/>
        <w:right w:w="0" w:type="dxa"/>
      </w:tblCellMar>
    </w:tblPr>
    <w:tcPr>
      <w:shd w:val="clear" w:color="auto" w:fill="E6E6E6"/>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NoBorderShaded0">
    <w:name w:val="Table Grid NoBorderShaded"/>
    <w:basedOn w:val="TableNormal"/>
    <w:semiHidden/>
    <w:rsid w:val="00A709CE"/>
    <w:pPr>
      <w:ind w:left="113" w:right="113"/>
    </w:pPr>
    <w:rPr>
      <w:rFonts w:ascii="Arial" w:hAnsi="Arial"/>
    </w:rPr>
    <w:tblPr>
      <w:tblInd w:w="0" w:type="dxa"/>
      <w:tblCellMar>
        <w:top w:w="0" w:type="dxa"/>
        <w:left w:w="0" w:type="dxa"/>
        <w:bottom w:w="0" w:type="dxa"/>
        <w:right w:w="0" w:type="dxa"/>
      </w:tblCellMar>
    </w:tblPr>
    <w:tcPr>
      <w:shd w:val="clear" w:color="auto" w:fill="E6E6E6"/>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Shaded">
    <w:name w:val="Table Grid Shaded"/>
    <w:basedOn w:val="TableNormal"/>
    <w:semiHidden/>
    <w:rsid w:val="00A709CE"/>
    <w:pPr>
      <w:ind w:left="113" w:right="113"/>
    </w:pPr>
    <w:rPr>
      <w:rFonts w:ascii="Arial" w:hAnsi="Arial"/>
    </w:rPr>
    <w:tblPr>
      <w:tblInd w:w="0" w:type="dxa"/>
      <w:tblCellMar>
        <w:top w:w="0" w:type="dxa"/>
        <w:left w:w="0" w:type="dxa"/>
        <w:bottom w:w="0" w:type="dxa"/>
        <w:right w:w="0" w:type="dxa"/>
      </w:tblCellMar>
    </w:tblPr>
    <w:tcPr>
      <w:shd w:val="clear" w:color="auto" w:fill="E6E6E6"/>
    </w:tcPr>
    <w:tblStylePr w:type="firstRow">
      <w:rPr>
        <w:rFonts w:ascii="Arial" w:hAnsi="Arial"/>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GridWhiteBorder">
    <w:name w:val="Table Grid WhiteBorder"/>
    <w:basedOn w:val="TableNormal"/>
    <w:semiHidden/>
    <w:rsid w:val="00A709CE"/>
    <w:pPr>
      <w:ind w:left="113" w:right="113"/>
    </w:pPr>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tcMar>
        <w:left w:w="0" w:type="dxa"/>
        <w:right w:w="0" w:type="dxa"/>
      </w:tcMar>
    </w:tcPr>
    <w:tblStylePr w:type="firstRow">
      <w:rPr>
        <w:rFonts w:ascii="Arial" w:hAnsi="Arial"/>
        <w:b w:val="0"/>
      </w:rPr>
    </w:tblStylePr>
    <w:tblStylePr w:type="lastRow">
      <w:rPr>
        <w:rFonts w:ascii="Arial" w:hAnsi="Arial"/>
      </w:rPr>
    </w:tblStylePr>
    <w:tblStylePr w:type="firstCol">
      <w:rPr>
        <w:rFonts w:ascii="Arial" w:hAnsi="Arial"/>
      </w:rPr>
    </w:tblStylePr>
    <w:tblStylePr w:type="lastCol">
      <w:rPr>
        <w:rFonts w:ascii="Arial" w:hAnsi="Arial"/>
      </w:rPr>
    </w:tblStylePr>
  </w:style>
  <w:style w:type="table" w:customStyle="1" w:styleId="Tabletemp">
    <w:name w:val="Table_temp"/>
    <w:basedOn w:val="TableNormal"/>
    <w:semiHidden/>
    <w:rsid w:val="00A709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Caption"/>
    <w:basedOn w:val="Normal"/>
    <w:autoRedefine/>
    <w:rsid w:val="00A709CE"/>
    <w:pPr>
      <w:keepNext/>
      <w:keepLines/>
      <w:spacing w:before="120" w:after="120"/>
    </w:pPr>
    <w:rPr>
      <w:b/>
    </w:rPr>
  </w:style>
  <w:style w:type="paragraph" w:customStyle="1" w:styleId="TableCellNum">
    <w:name w:val="TableCellNum"/>
    <w:basedOn w:val="List"/>
    <w:autoRedefine/>
    <w:rsid w:val="00A709CE"/>
    <w:pPr>
      <w:numPr>
        <w:numId w:val="61"/>
      </w:numPr>
      <w:spacing w:before="120" w:after="0"/>
      <w:ind w:left="1474" w:hanging="1134"/>
      <w:jc w:val="left"/>
    </w:pPr>
  </w:style>
  <w:style w:type="paragraph" w:customStyle="1" w:styleId="TableHeading">
    <w:name w:val="TableHeading"/>
    <w:basedOn w:val="Prototype"/>
    <w:rsid w:val="00A709CE"/>
    <w:pPr>
      <w:keepNext/>
      <w:keepLines/>
      <w:shd w:val="clear" w:color="auto" w:fill="CCCCCC"/>
      <w:spacing w:after="0"/>
      <w:ind w:left="113" w:right="113"/>
      <w:jc w:val="left"/>
    </w:pPr>
    <w:rPr>
      <w:b/>
      <w:szCs w:val="16"/>
    </w:rPr>
  </w:style>
  <w:style w:type="paragraph" w:customStyle="1" w:styleId="TableListBul">
    <w:name w:val="TableListBul"/>
    <w:basedOn w:val="List"/>
    <w:autoRedefine/>
    <w:rsid w:val="00A709CE"/>
    <w:pPr>
      <w:numPr>
        <w:numId w:val="104"/>
      </w:numPr>
      <w:suppressAutoHyphens/>
      <w:spacing w:before="120" w:after="0"/>
      <w:jc w:val="left"/>
    </w:pPr>
    <w:rPr>
      <w:rFonts w:cs="Arial"/>
    </w:rPr>
  </w:style>
  <w:style w:type="paragraph" w:customStyle="1" w:styleId="TableListBul2">
    <w:name w:val="TableListBul 2"/>
    <w:basedOn w:val="ListBullet"/>
    <w:autoRedefine/>
    <w:rsid w:val="00A709CE"/>
    <w:pPr>
      <w:numPr>
        <w:numId w:val="105"/>
      </w:numPr>
      <w:spacing w:before="120" w:after="0"/>
      <w:jc w:val="left"/>
    </w:pPr>
  </w:style>
  <w:style w:type="paragraph" w:customStyle="1" w:styleId="TableListBul3">
    <w:name w:val="TableListBul 3"/>
    <w:basedOn w:val="ListBullet"/>
    <w:autoRedefine/>
    <w:rsid w:val="00A709CE"/>
    <w:pPr>
      <w:numPr>
        <w:numId w:val="107"/>
      </w:numPr>
      <w:spacing w:before="120" w:after="0"/>
      <w:jc w:val="left"/>
    </w:pPr>
  </w:style>
  <w:style w:type="paragraph" w:customStyle="1" w:styleId="TableListBul4">
    <w:name w:val="TableListBul 4"/>
    <w:basedOn w:val="ListBullet"/>
    <w:autoRedefine/>
    <w:rsid w:val="00A709CE"/>
    <w:pPr>
      <w:numPr>
        <w:numId w:val="109"/>
      </w:numPr>
      <w:spacing w:before="120" w:after="0"/>
      <w:jc w:val="left"/>
    </w:pPr>
  </w:style>
  <w:style w:type="paragraph" w:customStyle="1" w:styleId="TableListBul5">
    <w:name w:val="TableListBul 5"/>
    <w:basedOn w:val="ListBullet"/>
    <w:autoRedefine/>
    <w:rsid w:val="00A709CE"/>
    <w:pPr>
      <w:numPr>
        <w:numId w:val="111"/>
      </w:numPr>
      <w:spacing w:before="120" w:after="0"/>
      <w:jc w:val="left"/>
    </w:pPr>
  </w:style>
  <w:style w:type="paragraph" w:customStyle="1" w:styleId="TableListBul6">
    <w:name w:val="TableListBul 6"/>
    <w:basedOn w:val="Normal"/>
    <w:autoRedefine/>
    <w:rsid w:val="00A709CE"/>
    <w:pPr>
      <w:numPr>
        <w:numId w:val="62"/>
      </w:numPr>
      <w:tabs>
        <w:tab w:val="clear" w:pos="1843"/>
      </w:tabs>
      <w:spacing w:before="120" w:after="0"/>
      <w:ind w:left="1190" w:hanging="198"/>
    </w:pPr>
  </w:style>
  <w:style w:type="paragraph" w:customStyle="1" w:styleId="TableListBul7">
    <w:name w:val="TableListBul 7"/>
    <w:basedOn w:val="TableListBul6"/>
    <w:semiHidden/>
    <w:rsid w:val="00A709CE"/>
    <w:pPr>
      <w:numPr>
        <w:numId w:val="63"/>
      </w:numPr>
      <w:tabs>
        <w:tab w:val="left" w:pos="2268"/>
        <w:tab w:val="left" w:pos="3119"/>
        <w:tab w:val="left" w:pos="3969"/>
      </w:tabs>
    </w:pPr>
  </w:style>
  <w:style w:type="paragraph" w:customStyle="1" w:styleId="TableListBul8">
    <w:name w:val="TableListBul 8"/>
    <w:basedOn w:val="TableListBul7"/>
    <w:semiHidden/>
    <w:rsid w:val="00A709CE"/>
    <w:pPr>
      <w:numPr>
        <w:numId w:val="64"/>
      </w:numPr>
      <w:tabs>
        <w:tab w:val="clear" w:pos="2268"/>
        <w:tab w:val="clear" w:pos="3119"/>
        <w:tab w:val="left" w:pos="2552"/>
      </w:tabs>
    </w:pPr>
  </w:style>
  <w:style w:type="paragraph" w:customStyle="1" w:styleId="TableListBul9">
    <w:name w:val="TableListBul 9"/>
    <w:basedOn w:val="TableListBul8"/>
    <w:semiHidden/>
    <w:rsid w:val="00A709CE"/>
    <w:pPr>
      <w:numPr>
        <w:numId w:val="65"/>
      </w:numPr>
      <w:tabs>
        <w:tab w:val="clear" w:pos="2552"/>
        <w:tab w:val="left" w:pos="2835"/>
        <w:tab w:val="left" w:pos="3119"/>
      </w:tabs>
    </w:pPr>
  </w:style>
  <w:style w:type="paragraph" w:customStyle="1" w:styleId="TableListBulTiny1">
    <w:name w:val="TableListBulTiny 1"/>
    <w:basedOn w:val="Prototype"/>
    <w:semiHidden/>
    <w:rsid w:val="00A709CE"/>
    <w:pPr>
      <w:numPr>
        <w:numId w:val="66"/>
      </w:numPr>
      <w:tabs>
        <w:tab w:val="clear" w:pos="1418"/>
      </w:tabs>
      <w:spacing w:after="0"/>
      <w:ind w:right="113"/>
      <w:jc w:val="left"/>
    </w:pPr>
    <w:rPr>
      <w:sz w:val="12"/>
    </w:rPr>
  </w:style>
  <w:style w:type="paragraph" w:customStyle="1" w:styleId="TableListBulTiny2">
    <w:name w:val="TableListBulTiny 2"/>
    <w:basedOn w:val="TableListBulTiny1"/>
    <w:semiHidden/>
    <w:rsid w:val="00A709CE"/>
    <w:pPr>
      <w:numPr>
        <w:numId w:val="67"/>
      </w:numPr>
      <w:tabs>
        <w:tab w:val="clear" w:pos="1701"/>
      </w:tabs>
    </w:pPr>
  </w:style>
  <w:style w:type="paragraph" w:customStyle="1" w:styleId="TableListBulTiny3">
    <w:name w:val="TableListBulTiny 3"/>
    <w:basedOn w:val="TableListBulTiny2"/>
    <w:semiHidden/>
    <w:rsid w:val="00A709CE"/>
    <w:pPr>
      <w:numPr>
        <w:numId w:val="68"/>
      </w:numPr>
      <w:tabs>
        <w:tab w:val="left" w:pos="1418"/>
      </w:tabs>
    </w:pPr>
    <w:rPr>
      <w:lang w:val="ru-RU"/>
    </w:rPr>
  </w:style>
  <w:style w:type="paragraph" w:customStyle="1" w:styleId="TableListCont">
    <w:name w:val="TableListCont"/>
    <w:basedOn w:val="List"/>
    <w:autoRedefine/>
    <w:rsid w:val="00A709CE"/>
    <w:pPr>
      <w:suppressAutoHyphens/>
      <w:spacing w:before="120" w:after="0"/>
      <w:ind w:left="198" w:firstLine="0"/>
      <w:jc w:val="left"/>
    </w:pPr>
    <w:rPr>
      <w:rFonts w:cs="Arial"/>
    </w:rPr>
  </w:style>
  <w:style w:type="paragraph" w:customStyle="1" w:styleId="TableListCont2">
    <w:name w:val="TableListCont 2"/>
    <w:basedOn w:val="ListContinue"/>
    <w:autoRedefine/>
    <w:rsid w:val="00A709CE"/>
    <w:pPr>
      <w:suppressAutoHyphens/>
      <w:spacing w:before="120" w:after="0"/>
      <w:ind w:left="397"/>
    </w:pPr>
  </w:style>
  <w:style w:type="paragraph" w:customStyle="1" w:styleId="TableListCont3">
    <w:name w:val="TableListCont 3"/>
    <w:basedOn w:val="ListContinue"/>
    <w:autoRedefine/>
    <w:rsid w:val="00A709CE"/>
    <w:pPr>
      <w:spacing w:before="120" w:after="0"/>
      <w:ind w:left="595"/>
    </w:pPr>
  </w:style>
  <w:style w:type="paragraph" w:customStyle="1" w:styleId="TableListCont4">
    <w:name w:val="TableListCont 4"/>
    <w:basedOn w:val="ListContinue"/>
    <w:autoRedefine/>
    <w:rsid w:val="00A709CE"/>
    <w:pPr>
      <w:spacing w:before="120" w:after="0"/>
      <w:ind w:left="794"/>
    </w:pPr>
  </w:style>
  <w:style w:type="paragraph" w:customStyle="1" w:styleId="TableListCont5">
    <w:name w:val="TableListCont 5"/>
    <w:basedOn w:val="ListContinue"/>
    <w:autoRedefine/>
    <w:rsid w:val="00A709CE"/>
    <w:pPr>
      <w:spacing w:before="120" w:after="0"/>
      <w:ind w:left="992"/>
    </w:pPr>
  </w:style>
  <w:style w:type="paragraph" w:customStyle="1" w:styleId="TableListCont6">
    <w:name w:val="TableListCont 6"/>
    <w:basedOn w:val="Normal"/>
    <w:autoRedefine/>
    <w:rsid w:val="00A709CE"/>
    <w:pPr>
      <w:spacing w:before="120" w:after="0"/>
      <w:ind w:left="1191"/>
    </w:pPr>
  </w:style>
  <w:style w:type="paragraph" w:customStyle="1" w:styleId="TableListCont7">
    <w:name w:val="TableListCont 7"/>
    <w:basedOn w:val="TableListCont6"/>
    <w:semiHidden/>
    <w:rsid w:val="00A709CE"/>
    <w:pPr>
      <w:ind w:left="2126"/>
    </w:pPr>
  </w:style>
  <w:style w:type="paragraph" w:customStyle="1" w:styleId="TableListCont8">
    <w:name w:val="TableListCont 8"/>
    <w:basedOn w:val="TableListCont7"/>
    <w:semiHidden/>
    <w:rsid w:val="00A709CE"/>
    <w:pPr>
      <w:ind w:left="2410"/>
    </w:pPr>
  </w:style>
  <w:style w:type="paragraph" w:customStyle="1" w:styleId="TableListCont9">
    <w:name w:val="TableListCont 9"/>
    <w:basedOn w:val="TableListCont8"/>
    <w:semiHidden/>
    <w:rsid w:val="00A709CE"/>
    <w:pPr>
      <w:ind w:left="2693"/>
    </w:pPr>
  </w:style>
  <w:style w:type="paragraph" w:customStyle="1" w:styleId="TableListContTiny1">
    <w:name w:val="TableListContTiny 1"/>
    <w:basedOn w:val="Prototype"/>
    <w:semiHidden/>
    <w:rsid w:val="00A709CE"/>
    <w:pPr>
      <w:spacing w:after="0"/>
      <w:ind w:left="227" w:right="113"/>
      <w:jc w:val="left"/>
    </w:pPr>
    <w:rPr>
      <w:sz w:val="12"/>
    </w:rPr>
  </w:style>
  <w:style w:type="paragraph" w:customStyle="1" w:styleId="TableListContTiny2">
    <w:name w:val="TableListContTiny 2"/>
    <w:basedOn w:val="TableListContTiny1"/>
    <w:semiHidden/>
    <w:rsid w:val="00A709CE"/>
    <w:pPr>
      <w:ind w:left="340"/>
    </w:pPr>
  </w:style>
  <w:style w:type="paragraph" w:customStyle="1" w:styleId="TableListContTiny3">
    <w:name w:val="TableListContTiny 3"/>
    <w:basedOn w:val="TableListContTiny2"/>
    <w:semiHidden/>
    <w:rsid w:val="00A709CE"/>
    <w:pPr>
      <w:ind w:left="454"/>
    </w:pPr>
  </w:style>
  <w:style w:type="paragraph" w:customStyle="1" w:styleId="TableListNum">
    <w:name w:val="TableListNum"/>
    <w:basedOn w:val="List"/>
    <w:autoRedefine/>
    <w:rsid w:val="00A709CE"/>
    <w:pPr>
      <w:numPr>
        <w:numId w:val="102"/>
      </w:numPr>
      <w:suppressAutoHyphens/>
      <w:spacing w:before="120" w:after="0"/>
      <w:jc w:val="left"/>
    </w:pPr>
    <w:rPr>
      <w:rFonts w:cs="Arial"/>
    </w:rPr>
  </w:style>
  <w:style w:type="paragraph" w:customStyle="1" w:styleId="TableListNum2">
    <w:name w:val="TableListNum 2"/>
    <w:basedOn w:val="ListNumber"/>
    <w:autoRedefine/>
    <w:rsid w:val="00A709CE"/>
    <w:pPr>
      <w:numPr>
        <w:numId w:val="103"/>
      </w:numPr>
      <w:suppressAutoHyphens/>
      <w:spacing w:before="120" w:after="0"/>
      <w:jc w:val="left"/>
    </w:pPr>
  </w:style>
  <w:style w:type="paragraph" w:customStyle="1" w:styleId="TableListNum3">
    <w:name w:val="TableListNum 3"/>
    <w:basedOn w:val="ListNumber"/>
    <w:autoRedefine/>
    <w:rsid w:val="00A709CE"/>
    <w:pPr>
      <w:numPr>
        <w:numId w:val="106"/>
      </w:numPr>
      <w:suppressAutoHyphens/>
      <w:spacing w:before="120" w:after="0"/>
      <w:jc w:val="left"/>
    </w:pPr>
  </w:style>
  <w:style w:type="paragraph" w:customStyle="1" w:styleId="TableListNum4">
    <w:name w:val="TableListNum 4"/>
    <w:basedOn w:val="ListNumber"/>
    <w:autoRedefine/>
    <w:rsid w:val="00A709CE"/>
    <w:pPr>
      <w:numPr>
        <w:numId w:val="108"/>
      </w:numPr>
      <w:suppressAutoHyphens/>
      <w:spacing w:before="120" w:after="0"/>
      <w:jc w:val="left"/>
    </w:pPr>
  </w:style>
  <w:style w:type="paragraph" w:customStyle="1" w:styleId="TableListNum5">
    <w:name w:val="TableListNum 5"/>
    <w:basedOn w:val="ListNumber"/>
    <w:autoRedefine/>
    <w:rsid w:val="00A709CE"/>
    <w:pPr>
      <w:numPr>
        <w:numId w:val="110"/>
      </w:numPr>
      <w:suppressAutoHyphens/>
      <w:spacing w:before="120" w:after="0"/>
      <w:jc w:val="left"/>
    </w:pPr>
  </w:style>
  <w:style w:type="paragraph" w:customStyle="1" w:styleId="TableListNum6">
    <w:name w:val="TableListNum 6"/>
    <w:basedOn w:val="Normal"/>
    <w:autoRedefine/>
    <w:rsid w:val="00A709CE"/>
    <w:pPr>
      <w:numPr>
        <w:numId w:val="69"/>
      </w:numPr>
      <w:spacing w:before="120" w:after="0"/>
      <w:ind w:left="1190" w:hanging="198"/>
      <w:jc w:val="left"/>
    </w:pPr>
  </w:style>
  <w:style w:type="paragraph" w:customStyle="1" w:styleId="TableListNum7">
    <w:name w:val="TableListNum 7"/>
    <w:basedOn w:val="TableListNum6"/>
    <w:semiHidden/>
    <w:rsid w:val="00A709CE"/>
    <w:pPr>
      <w:numPr>
        <w:numId w:val="70"/>
      </w:numPr>
      <w:tabs>
        <w:tab w:val="left" w:pos="1134"/>
        <w:tab w:val="left" w:pos="1418"/>
        <w:tab w:val="left" w:pos="3402"/>
      </w:tabs>
    </w:pPr>
  </w:style>
  <w:style w:type="paragraph" w:customStyle="1" w:styleId="TableListNum8">
    <w:name w:val="TableListNum 8"/>
    <w:basedOn w:val="TableListNum7"/>
    <w:semiHidden/>
    <w:rsid w:val="00A709CE"/>
    <w:pPr>
      <w:numPr>
        <w:numId w:val="71"/>
      </w:numPr>
      <w:tabs>
        <w:tab w:val="clear" w:pos="1418"/>
        <w:tab w:val="left" w:pos="851"/>
        <w:tab w:val="left" w:pos="3686"/>
      </w:tabs>
    </w:pPr>
  </w:style>
  <w:style w:type="paragraph" w:customStyle="1" w:styleId="TableListNum9">
    <w:name w:val="TableListNum 9"/>
    <w:basedOn w:val="TableListNum8"/>
    <w:semiHidden/>
    <w:rsid w:val="00A709CE"/>
    <w:pPr>
      <w:numPr>
        <w:numId w:val="72"/>
      </w:numPr>
      <w:tabs>
        <w:tab w:val="clear" w:pos="1134"/>
        <w:tab w:val="left" w:pos="1418"/>
        <w:tab w:val="left" w:pos="3969"/>
      </w:tabs>
    </w:pPr>
  </w:style>
  <w:style w:type="paragraph" w:customStyle="1" w:styleId="TableListNumEngCap">
    <w:name w:val="TableListNumEngCap"/>
    <w:basedOn w:val="List"/>
    <w:autoRedefine/>
    <w:rsid w:val="00A709CE"/>
    <w:pPr>
      <w:numPr>
        <w:numId w:val="113"/>
      </w:numPr>
      <w:spacing w:before="120" w:after="0"/>
      <w:jc w:val="left"/>
    </w:pPr>
  </w:style>
  <w:style w:type="paragraph" w:customStyle="1" w:styleId="TableListNumEngCap2">
    <w:name w:val="TableListNumEngCap 2"/>
    <w:basedOn w:val="ListNumber"/>
    <w:autoRedefine/>
    <w:rsid w:val="00A709CE"/>
    <w:pPr>
      <w:numPr>
        <w:numId w:val="115"/>
      </w:numPr>
      <w:spacing w:before="120" w:after="0"/>
      <w:jc w:val="left"/>
    </w:pPr>
  </w:style>
  <w:style w:type="paragraph" w:customStyle="1" w:styleId="TableListNumEngCap3">
    <w:name w:val="TableListNumEngCap 3"/>
    <w:basedOn w:val="ListNumber"/>
    <w:autoRedefine/>
    <w:rsid w:val="00A709CE"/>
    <w:pPr>
      <w:numPr>
        <w:numId w:val="117"/>
      </w:numPr>
      <w:spacing w:before="120" w:after="0"/>
      <w:jc w:val="left"/>
    </w:pPr>
  </w:style>
  <w:style w:type="paragraph" w:customStyle="1" w:styleId="TableListNumEngCap4">
    <w:name w:val="TableListNumEngCap 4"/>
    <w:basedOn w:val="ListNumber"/>
    <w:autoRedefine/>
    <w:rsid w:val="00A709CE"/>
    <w:pPr>
      <w:numPr>
        <w:numId w:val="119"/>
      </w:numPr>
      <w:spacing w:before="120" w:after="0"/>
      <w:jc w:val="left"/>
    </w:pPr>
  </w:style>
  <w:style w:type="paragraph" w:customStyle="1" w:styleId="TableListNumEngCap5">
    <w:name w:val="TableListNumEngCap 5"/>
    <w:basedOn w:val="ListNumber"/>
    <w:autoRedefine/>
    <w:rsid w:val="00A709CE"/>
    <w:pPr>
      <w:numPr>
        <w:numId w:val="121"/>
      </w:numPr>
      <w:spacing w:before="120" w:after="0"/>
      <w:jc w:val="left"/>
    </w:pPr>
  </w:style>
  <w:style w:type="paragraph" w:customStyle="1" w:styleId="TableListNumEngCap6">
    <w:name w:val="TableListNumEngCap 6"/>
    <w:basedOn w:val="TableListNum6"/>
    <w:autoRedefine/>
    <w:rsid w:val="00A709CE"/>
    <w:pPr>
      <w:numPr>
        <w:numId w:val="73"/>
      </w:numPr>
      <w:ind w:left="1190" w:hanging="198"/>
    </w:pPr>
  </w:style>
  <w:style w:type="paragraph" w:customStyle="1" w:styleId="TableListNumEngCap7">
    <w:name w:val="TableListNumEngCap 7"/>
    <w:basedOn w:val="TableListNum7"/>
    <w:semiHidden/>
    <w:rsid w:val="00A709CE"/>
    <w:pPr>
      <w:numPr>
        <w:numId w:val="74"/>
      </w:numPr>
      <w:tabs>
        <w:tab w:val="clear" w:pos="1418"/>
        <w:tab w:val="left" w:pos="3969"/>
      </w:tabs>
    </w:pPr>
  </w:style>
  <w:style w:type="paragraph" w:customStyle="1" w:styleId="TableListNumEngCap8">
    <w:name w:val="TableListNumEngCap 8"/>
    <w:basedOn w:val="TableListNum8"/>
    <w:semiHidden/>
    <w:rsid w:val="00A709CE"/>
    <w:pPr>
      <w:numPr>
        <w:numId w:val="75"/>
      </w:numPr>
      <w:tabs>
        <w:tab w:val="left" w:pos="1418"/>
      </w:tabs>
    </w:pPr>
  </w:style>
  <w:style w:type="paragraph" w:customStyle="1" w:styleId="TableListNumEngCap9">
    <w:name w:val="TableListNumEngCap 9"/>
    <w:basedOn w:val="TableListNum9"/>
    <w:semiHidden/>
    <w:rsid w:val="00A709CE"/>
    <w:pPr>
      <w:numPr>
        <w:numId w:val="76"/>
      </w:numPr>
      <w:tabs>
        <w:tab w:val="left" w:pos="1134"/>
      </w:tabs>
    </w:pPr>
  </w:style>
  <w:style w:type="paragraph" w:customStyle="1" w:styleId="TableListNumEngSmall">
    <w:name w:val="TableListNumEngSmall"/>
    <w:basedOn w:val="List"/>
    <w:autoRedefine/>
    <w:rsid w:val="00A709CE"/>
    <w:pPr>
      <w:numPr>
        <w:numId w:val="123"/>
      </w:numPr>
      <w:spacing w:before="120" w:after="0"/>
      <w:jc w:val="left"/>
    </w:pPr>
  </w:style>
  <w:style w:type="paragraph" w:customStyle="1" w:styleId="TableListNumEngSmall2">
    <w:name w:val="TableListNumEngSmall 2"/>
    <w:basedOn w:val="ListNumber"/>
    <w:autoRedefine/>
    <w:rsid w:val="00A709CE"/>
    <w:pPr>
      <w:numPr>
        <w:numId w:val="125"/>
      </w:numPr>
      <w:spacing w:before="120" w:after="0"/>
      <w:jc w:val="left"/>
    </w:pPr>
  </w:style>
  <w:style w:type="paragraph" w:customStyle="1" w:styleId="TableListNumEngSmall3">
    <w:name w:val="TableListNumEngSmall 3"/>
    <w:basedOn w:val="ListNumber"/>
    <w:autoRedefine/>
    <w:rsid w:val="00A709CE"/>
    <w:pPr>
      <w:numPr>
        <w:numId w:val="127"/>
      </w:numPr>
      <w:spacing w:before="120" w:after="0"/>
      <w:jc w:val="left"/>
    </w:pPr>
  </w:style>
  <w:style w:type="paragraph" w:customStyle="1" w:styleId="TableListNumEngSmall4">
    <w:name w:val="TableListNumEngSmall 4"/>
    <w:basedOn w:val="ListNumber"/>
    <w:autoRedefine/>
    <w:rsid w:val="00A709CE"/>
    <w:pPr>
      <w:numPr>
        <w:numId w:val="129"/>
      </w:numPr>
      <w:spacing w:before="120" w:after="0"/>
      <w:jc w:val="left"/>
    </w:pPr>
  </w:style>
  <w:style w:type="paragraph" w:customStyle="1" w:styleId="TableListNumEngSmall5">
    <w:name w:val="TableListNumEngSmall 5"/>
    <w:basedOn w:val="ListNumber"/>
    <w:autoRedefine/>
    <w:rsid w:val="00A709CE"/>
    <w:pPr>
      <w:numPr>
        <w:numId w:val="131"/>
      </w:numPr>
      <w:spacing w:before="120" w:after="0"/>
      <w:jc w:val="left"/>
    </w:pPr>
  </w:style>
  <w:style w:type="paragraph" w:customStyle="1" w:styleId="TableListNumEngSmall6">
    <w:name w:val="TableListNumEngSmall 6"/>
    <w:basedOn w:val="TableListNum6"/>
    <w:autoRedefine/>
    <w:rsid w:val="00A709CE"/>
    <w:pPr>
      <w:numPr>
        <w:numId w:val="77"/>
      </w:numPr>
      <w:ind w:left="1190" w:hanging="198"/>
    </w:pPr>
  </w:style>
  <w:style w:type="paragraph" w:customStyle="1" w:styleId="TableListNumEngSmall7">
    <w:name w:val="TableListNumEngSmall 7"/>
    <w:basedOn w:val="TableListNum7"/>
    <w:semiHidden/>
    <w:rsid w:val="00A709CE"/>
    <w:pPr>
      <w:numPr>
        <w:numId w:val="78"/>
      </w:numPr>
      <w:tabs>
        <w:tab w:val="clear" w:pos="1418"/>
        <w:tab w:val="left" w:pos="851"/>
        <w:tab w:val="left" w:pos="3686"/>
      </w:tabs>
    </w:pPr>
  </w:style>
  <w:style w:type="paragraph" w:customStyle="1" w:styleId="TableListNumEngSmall8">
    <w:name w:val="TableListNumEngSmall 8"/>
    <w:basedOn w:val="TableListNum8"/>
    <w:semiHidden/>
    <w:rsid w:val="00A709CE"/>
    <w:pPr>
      <w:numPr>
        <w:numId w:val="79"/>
      </w:numPr>
      <w:tabs>
        <w:tab w:val="clear" w:pos="3402"/>
        <w:tab w:val="left" w:pos="1418"/>
        <w:tab w:val="left" w:pos="3969"/>
      </w:tabs>
    </w:pPr>
  </w:style>
  <w:style w:type="paragraph" w:customStyle="1" w:styleId="TableListNumEngSmall9">
    <w:name w:val="TableListNumEngSmall 9"/>
    <w:basedOn w:val="TableListNum9"/>
    <w:semiHidden/>
    <w:rsid w:val="00A709CE"/>
    <w:pPr>
      <w:numPr>
        <w:numId w:val="80"/>
      </w:numPr>
      <w:tabs>
        <w:tab w:val="clear" w:pos="1418"/>
        <w:tab w:val="clear" w:pos="3402"/>
        <w:tab w:val="clear" w:pos="3969"/>
      </w:tabs>
    </w:pPr>
  </w:style>
  <w:style w:type="paragraph" w:customStyle="1" w:styleId="TableListNumRusCap">
    <w:name w:val="TableListNumRusCap"/>
    <w:basedOn w:val="List"/>
    <w:autoRedefine/>
    <w:rsid w:val="00A709CE"/>
    <w:pPr>
      <w:numPr>
        <w:numId w:val="112"/>
      </w:numPr>
      <w:spacing w:before="120" w:after="0"/>
      <w:jc w:val="left"/>
    </w:pPr>
  </w:style>
  <w:style w:type="paragraph" w:customStyle="1" w:styleId="TableListNumRusCap2">
    <w:name w:val="TableListNumRusCap 2"/>
    <w:basedOn w:val="ListNumber"/>
    <w:autoRedefine/>
    <w:rsid w:val="00A709CE"/>
    <w:pPr>
      <w:numPr>
        <w:numId w:val="114"/>
      </w:numPr>
      <w:spacing w:before="120" w:after="0"/>
      <w:jc w:val="left"/>
    </w:pPr>
  </w:style>
  <w:style w:type="paragraph" w:customStyle="1" w:styleId="TableListNumRusCap3">
    <w:name w:val="TableListNumRusCap 3"/>
    <w:basedOn w:val="ListNumber"/>
    <w:autoRedefine/>
    <w:rsid w:val="00A709CE"/>
    <w:pPr>
      <w:numPr>
        <w:numId w:val="116"/>
      </w:numPr>
      <w:spacing w:before="120" w:after="0"/>
      <w:jc w:val="left"/>
    </w:pPr>
  </w:style>
  <w:style w:type="paragraph" w:customStyle="1" w:styleId="TableListNumRusCap4">
    <w:name w:val="TableListNumRusCap 4"/>
    <w:basedOn w:val="ListNumber"/>
    <w:autoRedefine/>
    <w:rsid w:val="00A709CE"/>
    <w:pPr>
      <w:numPr>
        <w:numId w:val="118"/>
      </w:numPr>
      <w:spacing w:before="120" w:after="0"/>
      <w:jc w:val="left"/>
    </w:pPr>
  </w:style>
  <w:style w:type="paragraph" w:customStyle="1" w:styleId="TableListNumRusCap5">
    <w:name w:val="TableListNumRusCap 5"/>
    <w:basedOn w:val="ListNumber"/>
    <w:autoRedefine/>
    <w:rsid w:val="00A709CE"/>
    <w:pPr>
      <w:numPr>
        <w:numId w:val="120"/>
      </w:numPr>
      <w:spacing w:before="120" w:after="0"/>
      <w:jc w:val="left"/>
    </w:pPr>
  </w:style>
  <w:style w:type="paragraph" w:customStyle="1" w:styleId="TableListNumRusCap6">
    <w:name w:val="TableListNumRusCap 6"/>
    <w:basedOn w:val="TableListNum6"/>
    <w:autoRedefine/>
    <w:rsid w:val="00A709CE"/>
    <w:pPr>
      <w:numPr>
        <w:numId w:val="81"/>
      </w:numPr>
      <w:ind w:left="1190" w:hanging="198"/>
    </w:pPr>
  </w:style>
  <w:style w:type="paragraph" w:customStyle="1" w:styleId="TableListNumRusCap7">
    <w:name w:val="TableListNumRusCap 7"/>
    <w:basedOn w:val="TableListNum7"/>
    <w:semiHidden/>
    <w:rsid w:val="00A709CE"/>
    <w:pPr>
      <w:numPr>
        <w:numId w:val="82"/>
      </w:numPr>
      <w:tabs>
        <w:tab w:val="clear" w:pos="1134"/>
        <w:tab w:val="left" w:pos="3686"/>
      </w:tabs>
    </w:pPr>
  </w:style>
  <w:style w:type="paragraph" w:customStyle="1" w:styleId="TableListNumRusCap8">
    <w:name w:val="TableListNumRusCap 8"/>
    <w:basedOn w:val="TableListNum8"/>
    <w:semiHidden/>
    <w:rsid w:val="00A709CE"/>
    <w:pPr>
      <w:numPr>
        <w:numId w:val="83"/>
      </w:numPr>
      <w:tabs>
        <w:tab w:val="clear" w:pos="1134"/>
        <w:tab w:val="left" w:pos="1418"/>
        <w:tab w:val="left" w:pos="3969"/>
      </w:tabs>
    </w:pPr>
  </w:style>
  <w:style w:type="paragraph" w:customStyle="1" w:styleId="TableListNumRusCap9">
    <w:name w:val="TableListNumRusCap 9"/>
    <w:basedOn w:val="TableListNum9"/>
    <w:semiHidden/>
    <w:rsid w:val="00A709CE"/>
    <w:pPr>
      <w:numPr>
        <w:numId w:val="84"/>
      </w:numPr>
      <w:tabs>
        <w:tab w:val="clear" w:pos="1418"/>
        <w:tab w:val="left" w:pos="2835"/>
      </w:tabs>
    </w:pPr>
  </w:style>
  <w:style w:type="paragraph" w:customStyle="1" w:styleId="TableListNumRusSmall">
    <w:name w:val="TableListNumRusSmall"/>
    <w:basedOn w:val="List"/>
    <w:autoRedefine/>
    <w:rsid w:val="00A709CE"/>
    <w:pPr>
      <w:numPr>
        <w:numId w:val="122"/>
      </w:numPr>
      <w:spacing w:before="120" w:after="0"/>
      <w:jc w:val="left"/>
    </w:pPr>
  </w:style>
  <w:style w:type="paragraph" w:customStyle="1" w:styleId="TableListNumRusSmall2">
    <w:name w:val="TableListNumRusSmall 2"/>
    <w:basedOn w:val="ListNumber"/>
    <w:autoRedefine/>
    <w:rsid w:val="00A709CE"/>
    <w:pPr>
      <w:numPr>
        <w:numId w:val="124"/>
      </w:numPr>
      <w:spacing w:before="120" w:after="0"/>
      <w:jc w:val="left"/>
    </w:pPr>
  </w:style>
  <w:style w:type="paragraph" w:customStyle="1" w:styleId="TableListNumRusSmall3">
    <w:name w:val="TableListNumRusSmall 3"/>
    <w:basedOn w:val="ListNumber"/>
    <w:autoRedefine/>
    <w:rsid w:val="00A709CE"/>
    <w:pPr>
      <w:numPr>
        <w:numId w:val="126"/>
      </w:numPr>
      <w:spacing w:before="120" w:after="0"/>
      <w:jc w:val="left"/>
    </w:pPr>
  </w:style>
  <w:style w:type="paragraph" w:customStyle="1" w:styleId="TableListNumRusSmall4">
    <w:name w:val="TableListNumRusSmall 4"/>
    <w:basedOn w:val="ListNumber"/>
    <w:autoRedefine/>
    <w:rsid w:val="00A709CE"/>
    <w:pPr>
      <w:numPr>
        <w:numId w:val="128"/>
      </w:numPr>
      <w:spacing w:before="120" w:after="0"/>
      <w:jc w:val="left"/>
    </w:pPr>
  </w:style>
  <w:style w:type="paragraph" w:customStyle="1" w:styleId="TableListNumRusSmall5">
    <w:name w:val="TableListNumRusSmall 5"/>
    <w:basedOn w:val="ListNumber"/>
    <w:autoRedefine/>
    <w:rsid w:val="00A709CE"/>
    <w:pPr>
      <w:numPr>
        <w:numId w:val="130"/>
      </w:numPr>
      <w:spacing w:before="120" w:after="0"/>
      <w:jc w:val="left"/>
    </w:pPr>
  </w:style>
  <w:style w:type="paragraph" w:customStyle="1" w:styleId="TableListNumRusSmall6">
    <w:name w:val="TableListNumRusSmall 6"/>
    <w:basedOn w:val="TableListNum6"/>
    <w:autoRedefine/>
    <w:rsid w:val="00A709CE"/>
    <w:pPr>
      <w:numPr>
        <w:numId w:val="85"/>
      </w:numPr>
      <w:ind w:left="1190" w:hanging="198"/>
    </w:pPr>
  </w:style>
  <w:style w:type="paragraph" w:customStyle="1" w:styleId="TableListNumRusSmall7">
    <w:name w:val="TableListNumRusSmall 7"/>
    <w:basedOn w:val="TableListNum7"/>
    <w:semiHidden/>
    <w:rsid w:val="00A709CE"/>
    <w:pPr>
      <w:numPr>
        <w:numId w:val="86"/>
      </w:numPr>
      <w:tabs>
        <w:tab w:val="clear" w:pos="1418"/>
        <w:tab w:val="left" w:pos="851"/>
      </w:tabs>
    </w:pPr>
  </w:style>
  <w:style w:type="paragraph" w:customStyle="1" w:styleId="TableListNumRusSmall8">
    <w:name w:val="TableListNumRusSmall 8"/>
    <w:basedOn w:val="TableListNum8"/>
    <w:semiHidden/>
    <w:rsid w:val="00A709CE"/>
    <w:pPr>
      <w:numPr>
        <w:numId w:val="87"/>
      </w:numPr>
      <w:tabs>
        <w:tab w:val="left" w:pos="2835"/>
        <w:tab w:val="left" w:pos="3969"/>
      </w:tabs>
    </w:pPr>
  </w:style>
  <w:style w:type="paragraph" w:customStyle="1" w:styleId="TableListNumRusSmall9">
    <w:name w:val="TableListNumRusSmall 9"/>
    <w:basedOn w:val="TableListNum9"/>
    <w:semiHidden/>
    <w:rsid w:val="00A709CE"/>
    <w:pPr>
      <w:numPr>
        <w:numId w:val="88"/>
      </w:numPr>
      <w:tabs>
        <w:tab w:val="clear" w:pos="851"/>
        <w:tab w:val="clear" w:pos="1418"/>
        <w:tab w:val="clear" w:pos="3686"/>
        <w:tab w:val="left" w:pos="2835"/>
      </w:tabs>
    </w:pPr>
  </w:style>
  <w:style w:type="paragraph" w:customStyle="1" w:styleId="TableListNumTiny1">
    <w:name w:val="TableListNumTiny 1"/>
    <w:basedOn w:val="Prototype"/>
    <w:semiHidden/>
    <w:rsid w:val="00A709CE"/>
    <w:pPr>
      <w:numPr>
        <w:numId w:val="89"/>
      </w:numPr>
      <w:tabs>
        <w:tab w:val="clear" w:pos="1985"/>
        <w:tab w:val="clear" w:pos="2268"/>
        <w:tab w:val="left" w:pos="227"/>
      </w:tabs>
      <w:spacing w:after="0"/>
      <w:ind w:right="113"/>
      <w:jc w:val="left"/>
    </w:pPr>
    <w:rPr>
      <w:sz w:val="12"/>
    </w:rPr>
  </w:style>
  <w:style w:type="paragraph" w:customStyle="1" w:styleId="TableListNumTiny2">
    <w:name w:val="TableListNumTiny 2"/>
    <w:basedOn w:val="TableListNumTiny1"/>
    <w:semiHidden/>
    <w:rsid w:val="00A709CE"/>
    <w:pPr>
      <w:numPr>
        <w:numId w:val="90"/>
      </w:numPr>
      <w:tabs>
        <w:tab w:val="clear" w:pos="567"/>
        <w:tab w:val="clear" w:pos="2552"/>
        <w:tab w:val="left" w:pos="1985"/>
      </w:tabs>
    </w:pPr>
  </w:style>
  <w:style w:type="paragraph" w:customStyle="1" w:styleId="TableListNumTiny3">
    <w:name w:val="TableListNumTiny 3"/>
    <w:basedOn w:val="TableListNumTiny2"/>
    <w:semiHidden/>
    <w:rsid w:val="00A709CE"/>
    <w:pPr>
      <w:numPr>
        <w:numId w:val="91"/>
      </w:numPr>
      <w:tabs>
        <w:tab w:val="clear" w:pos="227"/>
        <w:tab w:val="clear" w:pos="284"/>
        <w:tab w:val="clear" w:pos="1418"/>
        <w:tab w:val="clear" w:pos="2835"/>
        <w:tab w:val="left" w:pos="567"/>
      </w:tabs>
    </w:pPr>
  </w:style>
  <w:style w:type="paragraph" w:customStyle="1" w:styleId="TableListtContTiny3">
    <w:name w:val="TableListtContTiny 3"/>
    <w:basedOn w:val="TableListContTiny2"/>
    <w:semiHidden/>
    <w:rsid w:val="00A709CE"/>
    <w:pPr>
      <w:ind w:left="454"/>
    </w:pPr>
  </w:style>
  <w:style w:type="paragraph" w:customStyle="1" w:styleId="TableNormalTiny">
    <w:name w:val="TableNormalTiny"/>
    <w:basedOn w:val="Normal"/>
    <w:semiHidden/>
    <w:rsid w:val="00A709CE"/>
    <w:pPr>
      <w:keepNext/>
      <w:keepLines/>
      <w:spacing w:after="0"/>
    </w:pPr>
    <w:rPr>
      <w:sz w:val="12"/>
      <w:szCs w:val="16"/>
    </w:rPr>
  </w:style>
  <w:style w:type="paragraph" w:customStyle="1" w:styleId="TableSubheading">
    <w:name w:val="TableSubheading"/>
    <w:basedOn w:val="TableHeading"/>
    <w:semiHidden/>
    <w:rsid w:val="00A709CE"/>
    <w:pPr>
      <w:shd w:val="clear" w:color="auto" w:fill="E6E6E6"/>
    </w:pPr>
    <w:rPr>
      <w:b w:val="0"/>
      <w:szCs w:val="18"/>
    </w:rPr>
  </w:style>
  <w:style w:type="paragraph" w:customStyle="1" w:styleId="TableTopic">
    <w:name w:val="TableTopic"/>
    <w:basedOn w:val="TableNormal0"/>
    <w:autoRedefine/>
    <w:rsid w:val="00A709CE"/>
    <w:pPr>
      <w:keepNext/>
    </w:pPr>
    <w:rPr>
      <w:b/>
      <w:lang w:val="ru-RU"/>
    </w:rPr>
  </w:style>
  <w:style w:type="paragraph" w:customStyle="1" w:styleId="TOCe1">
    <w:name w:val="TOCe1"/>
    <w:basedOn w:val="Normal"/>
    <w:semiHidden/>
    <w:locked/>
    <w:rsid w:val="00A709CE"/>
    <w:pPr>
      <w:numPr>
        <w:numId w:val="92"/>
      </w:numPr>
    </w:pPr>
    <w:rPr>
      <w:b/>
    </w:rPr>
  </w:style>
  <w:style w:type="paragraph" w:customStyle="1" w:styleId="Topic">
    <w:name w:val="Topic"/>
    <w:basedOn w:val="Normal"/>
    <w:autoRedefine/>
    <w:rsid w:val="00A709CE"/>
    <w:pPr>
      <w:keepNext/>
      <w:keepLines/>
    </w:pPr>
    <w:rPr>
      <w:b/>
    </w:rPr>
  </w:style>
  <w:style w:type="paragraph" w:customStyle="1" w:styleId="TopicGroup">
    <w:name w:val="TopicGroup"/>
    <w:basedOn w:val="Prototype"/>
    <w:semiHidden/>
    <w:rsid w:val="00A709CE"/>
    <w:pPr>
      <w:keepNext/>
      <w:spacing w:before="240"/>
      <w:ind w:left="1077"/>
      <w:jc w:val="left"/>
    </w:pPr>
    <w:rPr>
      <w:b/>
      <w:spacing w:val="-20"/>
      <w:sz w:val="28"/>
      <w:szCs w:val="28"/>
    </w:rPr>
  </w:style>
  <w:style w:type="table" w:customStyle="1" w:styleId="Tsub">
    <w:name w:val="Tsub"/>
    <w:basedOn w:val="TableNormal"/>
    <w:semiHidden/>
    <w:rsid w:val="00A709CE"/>
    <w:tblPr>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28" w:type="dxa"/>
        <w:left w:w="142" w:type="dxa"/>
        <w:bottom w:w="28" w:type="dxa"/>
        <w:right w:w="142" w:type="dxa"/>
      </w:tblCellMar>
    </w:tblPr>
    <w:tblStylePr w:type="firstRow">
      <w:tblPr/>
      <w:tcPr>
        <w:shd w:val="clear" w:color="auto" w:fill="CCCCCC"/>
      </w:tcPr>
    </w:tblStylePr>
  </w:style>
  <w:style w:type="table" w:customStyle="1" w:styleId="TTT">
    <w:name w:val="TTT"/>
    <w:basedOn w:val="TableNormal"/>
    <w:semiHidden/>
    <w:locked/>
    <w:rsid w:val="00A709CE"/>
    <w:tblPr>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0" w:type="dxa"/>
        <w:left w:w="108" w:type="dxa"/>
        <w:bottom w:w="0" w:type="dxa"/>
        <w:right w:w="108" w:type="dxa"/>
      </w:tblCellMar>
    </w:tblPr>
  </w:style>
  <w:style w:type="paragraph" w:styleId="HTMLAddress">
    <w:name w:val="HTML Address"/>
    <w:basedOn w:val="Normal"/>
    <w:link w:val="HTMLAddressChar"/>
    <w:rsid w:val="00A709CE"/>
    <w:rPr>
      <w:i/>
      <w:iCs/>
    </w:rPr>
  </w:style>
  <w:style w:type="character" w:customStyle="1" w:styleId="HTMLAddressChar">
    <w:name w:val="HTML Address Char"/>
    <w:link w:val="HTMLAddress"/>
    <w:rsid w:val="002B7F59"/>
    <w:rPr>
      <w:i/>
      <w:iCs/>
      <w:szCs w:val="24"/>
    </w:rPr>
  </w:style>
  <w:style w:type="paragraph" w:styleId="EnvelopeAddress">
    <w:name w:val="envelope address"/>
    <w:basedOn w:val="Normal"/>
    <w:rsid w:val="00A709CE"/>
    <w:pPr>
      <w:framePr w:w="7920" w:h="1980" w:hRule="exact" w:hSpace="180" w:wrap="auto" w:hAnchor="page" w:xAlign="center" w:yAlign="bottom"/>
      <w:ind w:left="2880"/>
    </w:pPr>
    <w:rPr>
      <w:sz w:val="24"/>
    </w:rPr>
  </w:style>
  <w:style w:type="character" w:styleId="HTMLAcronym">
    <w:name w:val="HTML Acronym"/>
    <w:basedOn w:val="DefaultParagraphFont"/>
    <w:rsid w:val="00A709CE"/>
  </w:style>
  <w:style w:type="table" w:styleId="TableWeb1">
    <w:name w:val="Table Web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teHeading0">
    <w:name w:val="Note Heading"/>
    <w:basedOn w:val="Normal"/>
    <w:next w:val="Normal"/>
    <w:link w:val="NoteHeadingChar"/>
    <w:rsid w:val="00A709CE"/>
  </w:style>
  <w:style w:type="character" w:customStyle="1" w:styleId="NoteHeadingChar">
    <w:name w:val="Note Heading Char"/>
    <w:link w:val="NoteHeading0"/>
    <w:rsid w:val="002B7F59"/>
    <w:rPr>
      <w:szCs w:val="24"/>
    </w:rPr>
  </w:style>
  <w:style w:type="table" w:styleId="TableElegant">
    <w:name w:val="Table Elegant"/>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ubtle1">
    <w:name w:val="Table Subtle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Keyboard">
    <w:name w:val="HTML Keyboard"/>
    <w:rsid w:val="00A709CE"/>
    <w:rPr>
      <w:rFonts w:ascii="Courier New" w:hAnsi="Courier New" w:cs="Courier New"/>
      <w:sz w:val="20"/>
      <w:szCs w:val="20"/>
    </w:rPr>
  </w:style>
  <w:style w:type="table" w:styleId="TableClassic1">
    <w:name w:val="Table Classic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odyTextFirstIndent">
    <w:name w:val="Body Text First Indent"/>
    <w:basedOn w:val="BodyText"/>
    <w:link w:val="BodyTextFirstIndentChar"/>
    <w:rsid w:val="00A709CE"/>
    <w:pPr>
      <w:ind w:firstLine="210"/>
    </w:pPr>
  </w:style>
  <w:style w:type="character" w:customStyle="1" w:styleId="BodyTextChar">
    <w:name w:val="Body Text Char"/>
    <w:link w:val="BodyText"/>
    <w:rsid w:val="002B7F59"/>
    <w:rPr>
      <w:szCs w:val="24"/>
    </w:rPr>
  </w:style>
  <w:style w:type="character" w:customStyle="1" w:styleId="BodyTextFirstIndentChar">
    <w:name w:val="Body Text First Indent Char"/>
    <w:basedOn w:val="BodyTextChar"/>
    <w:link w:val="BodyTextFirstIndent"/>
    <w:rsid w:val="002B7F59"/>
    <w:rPr>
      <w:szCs w:val="24"/>
    </w:rPr>
  </w:style>
  <w:style w:type="paragraph" w:styleId="BodyTextFirstIndent2">
    <w:name w:val="Body Text First Indent 2"/>
    <w:basedOn w:val="BodyTextIndent"/>
    <w:link w:val="BodyTextFirstIndent2Char"/>
    <w:rsid w:val="00A709CE"/>
    <w:pPr>
      <w:ind w:firstLine="210"/>
    </w:pPr>
  </w:style>
  <w:style w:type="character" w:customStyle="1" w:styleId="BodyTextIndentChar">
    <w:name w:val="Body Text Indent Char"/>
    <w:link w:val="BodyTextIndent"/>
    <w:rsid w:val="002B7F59"/>
    <w:rPr>
      <w:spacing w:val="-5"/>
      <w:lang w:val="en-US" w:eastAsia="en-US"/>
    </w:rPr>
  </w:style>
  <w:style w:type="character" w:customStyle="1" w:styleId="BodyTextFirstIndent2Char">
    <w:name w:val="Body Text First Indent 2 Char"/>
    <w:basedOn w:val="BodyTextIndentChar"/>
    <w:link w:val="BodyTextFirstIndent2"/>
    <w:rsid w:val="002B7F59"/>
    <w:rPr>
      <w:spacing w:val="-5"/>
      <w:lang w:val="en-US" w:eastAsia="en-US"/>
    </w:rPr>
  </w:style>
  <w:style w:type="paragraph" w:customStyle="1" w:styleId="60">
    <w:name w:val="Маркированный список 6"/>
    <w:basedOn w:val="ListBullet"/>
    <w:semiHidden/>
    <w:rsid w:val="00A709CE"/>
    <w:pPr>
      <w:numPr>
        <w:numId w:val="98"/>
      </w:numPr>
    </w:pPr>
  </w:style>
  <w:style w:type="paragraph" w:customStyle="1" w:styleId="6">
    <w:name w:val="Нумерованный список 6"/>
    <w:basedOn w:val="ListNumber"/>
    <w:semiHidden/>
    <w:rsid w:val="00A709CE"/>
    <w:pPr>
      <w:numPr>
        <w:numId w:val="100"/>
      </w:numPr>
    </w:pPr>
  </w:style>
  <w:style w:type="character" w:styleId="HTMLSample">
    <w:name w:val="HTML Sample"/>
    <w:rsid w:val="00A709CE"/>
    <w:rPr>
      <w:rFonts w:ascii="Courier New" w:hAnsi="Courier New" w:cs="Courier New"/>
    </w:rPr>
  </w:style>
  <w:style w:type="paragraph" w:styleId="EnvelopeReturn">
    <w:name w:val="envelope return"/>
    <w:basedOn w:val="Normal"/>
    <w:rsid w:val="00A709CE"/>
  </w:style>
  <w:style w:type="table" w:styleId="Table3Deffects1">
    <w:name w:val="Table 3D effects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rsid w:val="00A709CE"/>
    <w:rPr>
      <w:sz w:val="24"/>
    </w:rPr>
  </w:style>
  <w:style w:type="paragraph" w:styleId="NormalIndent">
    <w:name w:val="Normal Indent"/>
    <w:basedOn w:val="Normal"/>
    <w:rsid w:val="00A709CE"/>
    <w:pPr>
      <w:ind w:left="1440"/>
    </w:pPr>
  </w:style>
  <w:style w:type="character" w:styleId="HTMLDefinition">
    <w:name w:val="HTML Definition"/>
    <w:rsid w:val="00A709CE"/>
    <w:rPr>
      <w:i/>
      <w:iCs/>
    </w:rPr>
  </w:style>
  <w:style w:type="paragraph" w:styleId="BodyText2">
    <w:name w:val="Body Text 2"/>
    <w:basedOn w:val="Normal"/>
    <w:link w:val="BodyText2Char"/>
    <w:rsid w:val="00A709CE"/>
    <w:pPr>
      <w:spacing w:line="480" w:lineRule="auto"/>
    </w:pPr>
  </w:style>
  <w:style w:type="character" w:customStyle="1" w:styleId="BodyText2Char">
    <w:name w:val="Body Text 2 Char"/>
    <w:link w:val="BodyText2"/>
    <w:rsid w:val="002B7F59"/>
    <w:rPr>
      <w:szCs w:val="24"/>
    </w:rPr>
  </w:style>
  <w:style w:type="paragraph" w:styleId="BodyText3">
    <w:name w:val="Body Text 3"/>
    <w:basedOn w:val="Normal"/>
    <w:link w:val="BodyText3Char"/>
    <w:rsid w:val="00A709CE"/>
    <w:rPr>
      <w:sz w:val="16"/>
      <w:szCs w:val="16"/>
    </w:rPr>
  </w:style>
  <w:style w:type="character" w:customStyle="1" w:styleId="BodyText3Char">
    <w:name w:val="Body Text 3 Char"/>
    <w:link w:val="BodyText3"/>
    <w:rsid w:val="002B7F59"/>
    <w:rPr>
      <w:sz w:val="16"/>
      <w:szCs w:val="16"/>
    </w:rPr>
  </w:style>
  <w:style w:type="paragraph" w:styleId="BodyTextIndent2">
    <w:name w:val="Body Text Indent 2"/>
    <w:basedOn w:val="Normal"/>
    <w:link w:val="BodyTextIndent2Char"/>
    <w:rsid w:val="00A709CE"/>
    <w:pPr>
      <w:spacing w:line="480" w:lineRule="auto"/>
      <w:ind w:left="283"/>
    </w:pPr>
  </w:style>
  <w:style w:type="character" w:customStyle="1" w:styleId="BodyTextIndent2Char">
    <w:name w:val="Body Text Indent 2 Char"/>
    <w:link w:val="BodyTextIndent2"/>
    <w:rsid w:val="002B7F59"/>
    <w:rPr>
      <w:szCs w:val="24"/>
    </w:rPr>
  </w:style>
  <w:style w:type="paragraph" w:styleId="BodyTextIndent3">
    <w:name w:val="Body Text Indent 3"/>
    <w:basedOn w:val="Normal"/>
    <w:link w:val="BodyTextIndent3Char"/>
    <w:rsid w:val="00A709CE"/>
    <w:pPr>
      <w:ind w:left="283"/>
    </w:pPr>
    <w:rPr>
      <w:sz w:val="16"/>
      <w:szCs w:val="16"/>
    </w:rPr>
  </w:style>
  <w:style w:type="character" w:customStyle="1" w:styleId="BodyTextIndent3Char">
    <w:name w:val="Body Text Indent 3 Char"/>
    <w:link w:val="BodyTextIndent3"/>
    <w:rsid w:val="002B7F59"/>
    <w:rPr>
      <w:sz w:val="16"/>
      <w:szCs w:val="16"/>
    </w:rPr>
  </w:style>
  <w:style w:type="character" w:styleId="HTMLVariable">
    <w:name w:val="HTML Variable"/>
    <w:rsid w:val="00A709CE"/>
    <w:rPr>
      <w:i/>
      <w:iCs/>
    </w:rPr>
  </w:style>
  <w:style w:type="character" w:styleId="HTMLTypewriter">
    <w:name w:val="HTML Typewriter"/>
    <w:rsid w:val="00A709CE"/>
    <w:rPr>
      <w:rFonts w:ascii="Courier New" w:hAnsi="Courier New" w:cs="Courier New"/>
      <w:sz w:val="20"/>
      <w:szCs w:val="20"/>
    </w:rPr>
  </w:style>
  <w:style w:type="paragraph" w:styleId="Signature">
    <w:name w:val="Signature"/>
    <w:basedOn w:val="Normal"/>
    <w:link w:val="SignatureChar"/>
    <w:rsid w:val="00A709CE"/>
    <w:pPr>
      <w:ind w:left="4252"/>
    </w:pPr>
  </w:style>
  <w:style w:type="character" w:customStyle="1" w:styleId="SignatureChar">
    <w:name w:val="Signature Char"/>
    <w:link w:val="Signature"/>
    <w:rsid w:val="002B7F59"/>
    <w:rPr>
      <w:szCs w:val="24"/>
    </w:rPr>
  </w:style>
  <w:style w:type="paragraph" w:styleId="Salutation">
    <w:name w:val="Salutation"/>
    <w:basedOn w:val="Normal"/>
    <w:next w:val="Normal"/>
    <w:link w:val="SalutationChar"/>
    <w:rsid w:val="00A709CE"/>
  </w:style>
  <w:style w:type="character" w:customStyle="1" w:styleId="SalutationChar">
    <w:name w:val="Salutation Char"/>
    <w:link w:val="Salutation"/>
    <w:rsid w:val="002B7F59"/>
    <w:rPr>
      <w:szCs w:val="24"/>
    </w:rPr>
  </w:style>
  <w:style w:type="paragraph" w:customStyle="1" w:styleId="61">
    <w:name w:val="Продолжение списка 6"/>
    <w:basedOn w:val="ListContinue"/>
    <w:semiHidden/>
    <w:rsid w:val="00A709CE"/>
    <w:pPr>
      <w:ind w:left="3597"/>
    </w:pPr>
  </w:style>
  <w:style w:type="table" w:styleId="TableSimple1">
    <w:name w:val="Table Simple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link w:val="ClosingChar"/>
    <w:rsid w:val="00A709CE"/>
    <w:pPr>
      <w:ind w:left="4252"/>
    </w:pPr>
  </w:style>
  <w:style w:type="character" w:customStyle="1" w:styleId="ClosingChar">
    <w:name w:val="Closing Char"/>
    <w:link w:val="Closing"/>
    <w:rsid w:val="002B7F59"/>
    <w:rPr>
      <w:szCs w:val="24"/>
    </w:rPr>
  </w:style>
  <w:style w:type="table" w:styleId="TableGrid">
    <w:name w:val="Table Grid"/>
    <w:basedOn w:val="TableNormal"/>
    <w:rsid w:val="00A709CE"/>
    <w:pPr>
      <w:suppressAutoHyphens/>
    </w:pPr>
    <w:rPr>
      <w:rFonts w:cs="Arial"/>
    </w:rPr>
    <w:tblPr>
      <w:tblCellSpacing w:w="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tblCellSpacing w:w="0" w:type="dxa"/>
    </w:trPr>
    <w:tcPr>
      <w:shd w:val="clear" w:color="auto" w:fill="auto"/>
      <w:tcMar>
        <w:top w:w="0" w:type="dxa"/>
        <w:left w:w="113" w:type="dxa"/>
        <w:bottom w:w="0" w:type="dxa"/>
        <w:right w:w="113" w:type="dxa"/>
      </w:tcMar>
    </w:tcPr>
    <w:tblStylePr w:type="firstRow">
      <w:rPr>
        <w:rFonts w:ascii="Times New Roman" w:hAnsi="Times New Roman"/>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20" w:color="auto" w:fill="auto"/>
      </w:tcPr>
    </w:tblStylePr>
  </w:style>
  <w:style w:type="table" w:styleId="TableGrid1">
    <w:name w:val="Table Grid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ntemporary">
    <w:name w:val="Table Contemporary"/>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62">
    <w:name w:val="Список 6"/>
    <w:basedOn w:val="Normal"/>
    <w:semiHidden/>
    <w:rsid w:val="00A709CE"/>
    <w:pPr>
      <w:ind w:left="3597"/>
    </w:pPr>
  </w:style>
  <w:style w:type="table" w:styleId="TableProfessional">
    <w:name w:val="Table Professional"/>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HTMLPreformatted">
    <w:name w:val="HTML Preformatted"/>
    <w:basedOn w:val="Normal"/>
    <w:link w:val="HTMLPreformattedChar"/>
    <w:rsid w:val="00A709CE"/>
    <w:rPr>
      <w:rFonts w:ascii="Courier New" w:hAnsi="Courier New" w:cs="Courier New"/>
    </w:rPr>
  </w:style>
  <w:style w:type="character" w:customStyle="1" w:styleId="HTMLPreformattedChar">
    <w:name w:val="HTML Preformatted Char"/>
    <w:link w:val="HTMLPreformatted"/>
    <w:rsid w:val="002B7F59"/>
    <w:rPr>
      <w:rFonts w:ascii="Courier New" w:hAnsi="Courier New" w:cs="Courier New"/>
      <w:szCs w:val="24"/>
    </w:rPr>
  </w:style>
  <w:style w:type="numbering" w:styleId="ArticleSection">
    <w:name w:val="Outline List 3"/>
    <w:basedOn w:val="NoList"/>
    <w:rsid w:val="00A709CE"/>
    <w:pPr>
      <w:numPr>
        <w:numId w:val="101"/>
      </w:numPr>
    </w:pPr>
  </w:style>
  <w:style w:type="table" w:styleId="TableColumns1">
    <w:name w:val="Table Columns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Strong">
    <w:name w:val="Strong"/>
    <w:qFormat/>
    <w:rsid w:val="00A709CE"/>
    <w:rPr>
      <w:b/>
      <w:bCs/>
      <w:i/>
    </w:rPr>
  </w:style>
  <w:style w:type="table" w:styleId="TableList1">
    <w:name w:val="Table List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link w:val="PlainTextChar"/>
    <w:rsid w:val="00A709CE"/>
    <w:rPr>
      <w:rFonts w:ascii="Courier New" w:hAnsi="Courier New" w:cs="Courier New"/>
    </w:rPr>
  </w:style>
  <w:style w:type="character" w:customStyle="1" w:styleId="PlainTextChar">
    <w:name w:val="Plain Text Char"/>
    <w:link w:val="PlainText"/>
    <w:rsid w:val="002B7F59"/>
    <w:rPr>
      <w:rFonts w:ascii="Courier New" w:hAnsi="Courier New" w:cs="Courier New"/>
      <w:szCs w:val="24"/>
    </w:rPr>
  </w:style>
  <w:style w:type="paragraph" w:styleId="BalloonText">
    <w:name w:val="Balloon Text"/>
    <w:basedOn w:val="Normal"/>
    <w:link w:val="BalloonTextChar"/>
    <w:rsid w:val="00A709CE"/>
    <w:rPr>
      <w:rFonts w:ascii="Tahoma" w:hAnsi="Tahoma" w:cs="Tahoma"/>
      <w:sz w:val="16"/>
      <w:szCs w:val="16"/>
    </w:rPr>
  </w:style>
  <w:style w:type="character" w:customStyle="1" w:styleId="BalloonTextChar">
    <w:name w:val="Balloon Text Char"/>
    <w:link w:val="BalloonText"/>
    <w:rsid w:val="002B7F59"/>
    <w:rPr>
      <w:rFonts w:ascii="Tahoma" w:hAnsi="Tahoma" w:cs="Tahoma"/>
      <w:sz w:val="16"/>
      <w:szCs w:val="16"/>
    </w:rPr>
  </w:style>
  <w:style w:type="paragraph" w:styleId="CommentSubject">
    <w:name w:val="annotation subject"/>
    <w:basedOn w:val="CommentText"/>
    <w:next w:val="CommentText"/>
    <w:link w:val="CommentSubjectChar"/>
    <w:rsid w:val="00A709CE"/>
    <w:rPr>
      <w:b/>
      <w:bCs/>
    </w:rPr>
  </w:style>
  <w:style w:type="character" w:customStyle="1" w:styleId="CommentTextChar">
    <w:name w:val="Comment Text Char"/>
    <w:link w:val="CommentText"/>
    <w:rsid w:val="002B7F59"/>
    <w:rPr>
      <w:spacing w:val="-5"/>
      <w:lang w:val="en-US" w:eastAsia="en-US"/>
    </w:rPr>
  </w:style>
  <w:style w:type="character" w:customStyle="1" w:styleId="CommentSubjectChar">
    <w:name w:val="Comment Subject Char"/>
    <w:link w:val="CommentSubject"/>
    <w:rsid w:val="002B7F59"/>
    <w:rPr>
      <w:b/>
      <w:bCs/>
      <w:spacing w:val="-5"/>
      <w:lang w:val="en-US" w:eastAsia="en-US"/>
    </w:rPr>
  </w:style>
  <w:style w:type="table" w:styleId="TableTheme">
    <w:name w:val="Table Theme"/>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A709C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240"/>
      <w:ind w:left="1134"/>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BlockText">
    <w:name w:val="Block Text"/>
    <w:basedOn w:val="Normal"/>
    <w:rsid w:val="00A709CE"/>
    <w:pPr>
      <w:ind w:left="1440" w:right="1440"/>
    </w:pPr>
  </w:style>
  <w:style w:type="character" w:styleId="HTMLCite">
    <w:name w:val="HTML Cite"/>
    <w:rsid w:val="00A709CE"/>
    <w:rPr>
      <w:i/>
      <w:iCs/>
    </w:rPr>
  </w:style>
  <w:style w:type="paragraph" w:styleId="E-mailSignature">
    <w:name w:val="E-mail Signature"/>
    <w:basedOn w:val="Normal"/>
    <w:link w:val="E-mailSignatureChar"/>
    <w:rsid w:val="00A709CE"/>
  </w:style>
  <w:style w:type="character" w:customStyle="1" w:styleId="E-mailSignatureChar">
    <w:name w:val="E-mail Signature Char"/>
    <w:link w:val="E-mailSignature"/>
    <w:rsid w:val="002B7F59"/>
    <w:rPr>
      <w:szCs w:val="24"/>
    </w:rPr>
  </w:style>
  <w:style w:type="paragraph" w:customStyle="1" w:styleId="List6">
    <w:name w:val="List 6"/>
    <w:basedOn w:val="List"/>
    <w:autoRedefine/>
    <w:rsid w:val="00A709CE"/>
    <w:pPr>
      <w:ind w:left="2512"/>
    </w:pPr>
    <w:rPr>
      <w:lang w:val="en-US"/>
    </w:rPr>
  </w:style>
  <w:style w:type="character" w:customStyle="1" w:styleId="Strong7">
    <w:name w:val="Strong7"/>
    <w:rsid w:val="002A4849"/>
    <w:rPr>
      <w:b/>
      <w:i/>
    </w:rPr>
  </w:style>
  <w:style w:type="paragraph" w:customStyle="1" w:styleId="TableImageBody2">
    <w:name w:val="Table Image Body 2"/>
    <w:basedOn w:val="TableImageBody"/>
    <w:autoRedefine/>
    <w:qFormat/>
    <w:rsid w:val="00A709CE"/>
  </w:style>
  <w:style w:type="paragraph" w:customStyle="1" w:styleId="TableImageBody3">
    <w:name w:val="Table Image Body 3"/>
    <w:basedOn w:val="TableImageBody"/>
    <w:autoRedefine/>
    <w:qFormat/>
    <w:rsid w:val="00A709CE"/>
  </w:style>
  <w:style w:type="paragraph" w:customStyle="1" w:styleId="TableImageBody4">
    <w:name w:val="Table Image Body 4"/>
    <w:basedOn w:val="TableImageBody"/>
    <w:autoRedefine/>
    <w:qFormat/>
    <w:rsid w:val="00A709CE"/>
  </w:style>
  <w:style w:type="paragraph" w:customStyle="1" w:styleId="TableImageBody5">
    <w:name w:val="Table Image Body 5"/>
    <w:basedOn w:val="TableImageBody"/>
    <w:autoRedefine/>
    <w:qFormat/>
    <w:rsid w:val="00A709CE"/>
  </w:style>
  <w:style w:type="paragraph" w:customStyle="1" w:styleId="TableImageBodyNormal">
    <w:name w:val="Table Image Body Normal"/>
    <w:basedOn w:val="TableImageBody"/>
    <w:autoRedefine/>
    <w:qFormat/>
    <w:rsid w:val="00A709CE"/>
  </w:style>
  <w:style w:type="table" w:customStyle="1" w:styleId="TableImage2">
    <w:name w:val="Table Image 2"/>
    <w:basedOn w:val="TableImage"/>
    <w:rsid w:val="00A709CE"/>
    <w:tblPr>
      <w:tblInd w:w="1077"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nleImageNormal">
    <w:name w:val="Tanle Image Normal"/>
    <w:basedOn w:val="TableImage"/>
    <w:rsid w:val="00A709CE"/>
    <w:tblPr>
      <w:tblInd w:w="720"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3">
    <w:name w:val="Table Image 3"/>
    <w:basedOn w:val="TableImage"/>
    <w:rsid w:val="00A709CE"/>
    <w:tblPr>
      <w:tblInd w:w="1435"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4">
    <w:name w:val="Table Image 4"/>
    <w:basedOn w:val="TableImage"/>
    <w:rsid w:val="00A709CE"/>
    <w:tblPr>
      <w:tblInd w:w="1792"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5">
    <w:name w:val="Table Image 5"/>
    <w:basedOn w:val="TableImage"/>
    <w:rsid w:val="00A709CE"/>
    <w:tblPr>
      <w:tblInd w:w="2155"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table" w:customStyle="1" w:styleId="TableImageNormal">
    <w:name w:val="Table Image Normal"/>
    <w:basedOn w:val="TableImage"/>
    <w:rsid w:val="00A709CE"/>
    <w:tblPr>
      <w:tblInd w:w="0" w:type="dxa"/>
      <w:tblCellMar>
        <w:top w:w="0" w:type="dxa"/>
        <w:left w:w="108" w:type="dxa"/>
        <w:bottom w:w="0" w:type="dxa"/>
        <w:right w:w="108" w:type="dxa"/>
      </w:tblCellMar>
    </w:tblPr>
    <w:tcPr>
      <w:tcMar>
        <w:left w:w="0" w:type="dxa"/>
        <w:right w:w="0" w:type="dxa"/>
      </w:tcMar>
    </w:tcPr>
    <w:tblStylePr w:type="firstRow">
      <w:tblPr/>
      <w:tcPr>
        <w:tcBorders>
          <w:top w:val="single" w:sz="4" w:space="0" w:color="auto"/>
          <w:left w:val="single" w:sz="4" w:space="0" w:color="auto"/>
          <w:bottom w:val="single" w:sz="4" w:space="0" w:color="auto"/>
          <w:right w:val="single" w:sz="4" w:space="0" w:color="auto"/>
        </w:tcBorders>
      </w:tcPr>
    </w:tblStylePr>
    <w:tblStylePr w:type="lastRow">
      <w:tblPr/>
      <w:tcPr>
        <w:tcBorders>
          <w:top w:val="single" w:sz="4" w:space="0" w:color="auto"/>
        </w:tcBorders>
      </w:tcPr>
    </w:tblStylePr>
  </w:style>
  <w:style w:type="character" w:customStyle="1" w:styleId="Strong2">
    <w:name w:val="Strong2"/>
    <w:rsid w:val="00FA2422"/>
    <w:rPr>
      <w:b/>
      <w:i/>
    </w:rPr>
  </w:style>
  <w:style w:type="character" w:customStyle="1" w:styleId="Strong3">
    <w:name w:val="Strong3"/>
    <w:rsid w:val="0062245C"/>
    <w:rPr>
      <w:b/>
      <w:i/>
    </w:rPr>
  </w:style>
  <w:style w:type="character" w:customStyle="1" w:styleId="Strong4">
    <w:name w:val="Strong4"/>
    <w:rsid w:val="00C13C71"/>
    <w:rPr>
      <w:b/>
      <w:i/>
    </w:rPr>
  </w:style>
  <w:style w:type="character" w:customStyle="1" w:styleId="Strong5">
    <w:name w:val="Strong5"/>
    <w:rsid w:val="0026687C"/>
    <w:rPr>
      <w:b/>
      <w:i/>
    </w:rPr>
  </w:style>
  <w:style w:type="character" w:customStyle="1" w:styleId="Strong6">
    <w:name w:val="Strong6"/>
    <w:rsid w:val="009C33FA"/>
    <w:rPr>
      <w:b/>
      <w:i/>
    </w:rPr>
  </w:style>
  <w:style w:type="character" w:customStyle="1" w:styleId="Strong8">
    <w:name w:val="Strong8"/>
    <w:rsid w:val="005035A2"/>
    <w:rPr>
      <w:b/>
      <w:i/>
    </w:rPr>
  </w:style>
  <w:style w:type="character" w:customStyle="1" w:styleId="Strong9">
    <w:name w:val="Strong9"/>
    <w:rsid w:val="00020320"/>
    <w:rPr>
      <w:b/>
      <w:i/>
    </w:rPr>
  </w:style>
  <w:style w:type="character" w:customStyle="1" w:styleId="Strong10">
    <w:name w:val="Strong10"/>
    <w:rsid w:val="000829CC"/>
    <w:rPr>
      <w:b/>
      <w:i/>
    </w:rPr>
  </w:style>
  <w:style w:type="character" w:customStyle="1" w:styleId="Strong11">
    <w:name w:val="Strong11"/>
    <w:rsid w:val="00A94000"/>
    <w:rPr>
      <w:b/>
      <w:i/>
    </w:rPr>
  </w:style>
  <w:style w:type="character" w:customStyle="1" w:styleId="Strong12">
    <w:name w:val="Strong12"/>
    <w:rsid w:val="00DB44AA"/>
    <w:rPr>
      <w:b/>
      <w:i/>
    </w:rPr>
  </w:style>
  <w:style w:type="character" w:customStyle="1" w:styleId="Strong13">
    <w:name w:val="Strong13"/>
    <w:rsid w:val="007D79A8"/>
    <w:rPr>
      <w:b/>
      <w:i/>
    </w:rPr>
  </w:style>
  <w:style w:type="character" w:customStyle="1" w:styleId="Strong14">
    <w:name w:val="Strong14"/>
    <w:rsid w:val="00F82B8B"/>
    <w:rPr>
      <w:b/>
      <w:i/>
    </w:rPr>
  </w:style>
  <w:style w:type="character" w:customStyle="1" w:styleId="Strong15">
    <w:name w:val="Strong15"/>
    <w:rsid w:val="00DC4BB1"/>
    <w:rPr>
      <w:b/>
      <w:i/>
    </w:rPr>
  </w:style>
  <w:style w:type="character" w:customStyle="1" w:styleId="Strong16">
    <w:name w:val="Strong16"/>
    <w:rsid w:val="00B318F6"/>
    <w:rPr>
      <w:b/>
      <w:i/>
    </w:rPr>
  </w:style>
  <w:style w:type="character" w:customStyle="1" w:styleId="Strong17">
    <w:name w:val="Strong17"/>
    <w:rsid w:val="00670406"/>
    <w:rPr>
      <w:b/>
      <w:i/>
    </w:rPr>
  </w:style>
  <w:style w:type="character" w:customStyle="1" w:styleId="Strong18">
    <w:name w:val="Strong18"/>
    <w:rsid w:val="0040212F"/>
    <w:rPr>
      <w:b/>
      <w:i/>
    </w:rPr>
  </w:style>
  <w:style w:type="character" w:customStyle="1" w:styleId="Strong19">
    <w:name w:val="Strong19"/>
    <w:rsid w:val="005A692C"/>
    <w:rPr>
      <w:b/>
      <w:i/>
    </w:rPr>
  </w:style>
  <w:style w:type="paragraph" w:styleId="ListParagraph">
    <w:name w:val="List Paragraph"/>
    <w:basedOn w:val="Normal"/>
    <w:uiPriority w:val="34"/>
    <w:qFormat/>
    <w:rsid w:val="005A692C"/>
    <w:pPr>
      <w:ind w:left="720"/>
      <w:contextualSpacing/>
    </w:pPr>
  </w:style>
  <w:style w:type="character" w:customStyle="1" w:styleId="Strong20">
    <w:name w:val="Strong20"/>
    <w:rsid w:val="008D7867"/>
    <w:rPr>
      <w:b/>
      <w:i/>
    </w:rPr>
  </w:style>
  <w:style w:type="character" w:customStyle="1" w:styleId="Strong21">
    <w:name w:val="Strong21"/>
    <w:rsid w:val="0064018C"/>
    <w:rPr>
      <w:b/>
      <w:i/>
    </w:rPr>
  </w:style>
  <w:style w:type="character" w:customStyle="1" w:styleId="htmltag1">
    <w:name w:val="html_tag1"/>
    <w:basedOn w:val="DefaultParagraphFont"/>
    <w:rsid w:val="00360B11"/>
    <w:rPr>
      <w:color w:val="0000FF"/>
    </w:rPr>
  </w:style>
  <w:style w:type="character" w:customStyle="1" w:styleId="htmlelm1">
    <w:name w:val="html_elm1"/>
    <w:basedOn w:val="DefaultParagraphFont"/>
    <w:rsid w:val="00360B11"/>
    <w:rPr>
      <w:color w:val="800000"/>
    </w:rPr>
  </w:style>
  <w:style w:type="character" w:customStyle="1" w:styleId="htmlatr1">
    <w:name w:val="html_atr1"/>
    <w:basedOn w:val="DefaultParagraphFont"/>
    <w:rsid w:val="00360B11"/>
    <w:rPr>
      <w:color w:val="FF0000"/>
    </w:rPr>
  </w:style>
  <w:style w:type="character" w:customStyle="1" w:styleId="htmlval1">
    <w:name w:val="html_val1"/>
    <w:basedOn w:val="DefaultParagraphFont"/>
    <w:rsid w:val="00360B11"/>
    <w:rPr>
      <w:color w:val="0000FF"/>
    </w:rPr>
  </w:style>
  <w:style w:type="character" w:customStyle="1" w:styleId="Strong22">
    <w:name w:val="Strong22"/>
    <w:rsid w:val="00A709CE"/>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061218">
      <w:bodyDiv w:val="1"/>
      <w:marLeft w:val="0"/>
      <w:marRight w:val="0"/>
      <w:marTop w:val="0"/>
      <w:marBottom w:val="0"/>
      <w:divBdr>
        <w:top w:val="none" w:sz="0" w:space="0" w:color="auto"/>
        <w:left w:val="none" w:sz="0" w:space="0" w:color="auto"/>
        <w:bottom w:val="none" w:sz="0" w:space="0" w:color="auto"/>
        <w:right w:val="none" w:sz="0" w:space="0" w:color="auto"/>
      </w:divBdr>
    </w:div>
    <w:div w:id="1790733761">
      <w:bodyDiv w:val="1"/>
      <w:marLeft w:val="0"/>
      <w:marRight w:val="0"/>
      <w:marTop w:val="0"/>
      <w:marBottom w:val="0"/>
      <w:divBdr>
        <w:top w:val="none" w:sz="0" w:space="0" w:color="auto"/>
        <w:left w:val="none" w:sz="0" w:space="0" w:color="auto"/>
        <w:bottom w:val="none" w:sz="0" w:space="0" w:color="auto"/>
        <w:right w:val="none" w:sz="0" w:space="0" w:color="auto"/>
      </w:divBdr>
      <w:divsChild>
        <w:div w:id="447700361">
          <w:marLeft w:val="0"/>
          <w:marRight w:val="0"/>
          <w:marTop w:val="0"/>
          <w:marBottom w:val="0"/>
          <w:divBdr>
            <w:top w:val="none" w:sz="0" w:space="0" w:color="auto"/>
            <w:left w:val="none" w:sz="0" w:space="0" w:color="auto"/>
            <w:bottom w:val="none" w:sz="0" w:space="0" w:color="auto"/>
            <w:right w:val="none" w:sz="0" w:space="0" w:color="auto"/>
          </w:divBdr>
          <w:divsChild>
            <w:div w:id="397168009">
              <w:marLeft w:val="0"/>
              <w:marRight w:val="1080"/>
              <w:marTop w:val="0"/>
              <w:marBottom w:val="0"/>
              <w:divBdr>
                <w:top w:val="none" w:sz="0" w:space="0" w:color="auto"/>
                <w:left w:val="single" w:sz="6"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hyperhelp.dtn.ru/hhtech.ht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mvps.org/htmlhelpcenter/"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go.microsoft.com/fwlink/?LinkId=14188"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Luxoft_tw\Templates\Styled\Luxoft_Extended_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7196F-9642-4EA5-8E88-CD9C689DC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Luxoft_Extended_Manual.dot</Template>
  <TotalTime>0</TotalTime>
  <Pages>53</Pages>
  <Words>23300</Words>
  <Characters>156582</Characters>
  <Application>Microsoft Office Word</Application>
  <DocSecurity>0</DocSecurity>
  <Lines>4349</Lines>
  <Paragraphs>2569</Paragraphs>
  <ScaleCrop>false</ScaleCrop>
  <HeadingPairs>
    <vt:vector size="2" baseType="variant">
      <vt:variant>
        <vt:lpstr>Title</vt:lpstr>
      </vt:variant>
      <vt:variant>
        <vt:i4>1</vt:i4>
      </vt:variant>
    </vt:vector>
  </HeadingPairs>
  <TitlesOfParts>
    <vt:vector size="1" baseType="lpstr">
      <vt:lpstr>GenHelp</vt:lpstr>
    </vt:vector>
  </TitlesOfParts>
  <Company>Luxoft</Company>
  <LinksUpToDate>false</LinksUpToDate>
  <CharactersWithSpaces>177313</CharactersWithSpaces>
  <SharedDoc>false</SharedDoc>
  <HLinks>
    <vt:vector size="420" baseType="variant">
      <vt:variant>
        <vt:i4>71630886</vt:i4>
      </vt:variant>
      <vt:variant>
        <vt:i4>492</vt:i4>
      </vt:variant>
      <vt:variant>
        <vt:i4>0</vt:i4>
      </vt:variant>
      <vt:variant>
        <vt:i4>5</vt:i4>
      </vt:variant>
      <vt:variant>
        <vt:lpwstr/>
      </vt:variant>
      <vt:variant>
        <vt:lpwstr>_Порядок_настройки_внешнего</vt:lpwstr>
      </vt:variant>
      <vt:variant>
        <vt:i4>1638442</vt:i4>
      </vt:variant>
      <vt:variant>
        <vt:i4>489</vt:i4>
      </vt:variant>
      <vt:variant>
        <vt:i4>0</vt:i4>
      </vt:variant>
      <vt:variant>
        <vt:i4>5</vt:i4>
      </vt:variant>
      <vt:variant>
        <vt:lpwstr/>
      </vt:variant>
      <vt:variant>
        <vt:lpwstr>sec_podgotovka_pervoistotchnika_</vt:lpwstr>
      </vt:variant>
      <vt:variant>
        <vt:i4>71958612</vt:i4>
      </vt:variant>
      <vt:variant>
        <vt:i4>486</vt:i4>
      </vt:variant>
      <vt:variant>
        <vt:i4>0</vt:i4>
      </vt:variant>
      <vt:variant>
        <vt:i4>5</vt:i4>
      </vt:variant>
      <vt:variant>
        <vt:lpwstr/>
      </vt:variant>
      <vt:variant>
        <vt:lpwstr>_Подготовка_исходного_документа</vt:lpwstr>
      </vt:variant>
      <vt:variant>
        <vt:i4>5963782</vt:i4>
      </vt:variant>
      <vt:variant>
        <vt:i4>480</vt:i4>
      </vt:variant>
      <vt:variant>
        <vt:i4>0</vt:i4>
      </vt:variant>
      <vt:variant>
        <vt:i4>5</vt:i4>
      </vt:variant>
      <vt:variant>
        <vt:lpwstr>http://home.htm/</vt:lpwstr>
      </vt:variant>
      <vt:variant>
        <vt:lpwstr/>
      </vt:variant>
      <vt:variant>
        <vt:i4>71630886</vt:i4>
      </vt:variant>
      <vt:variant>
        <vt:i4>474</vt:i4>
      </vt:variant>
      <vt:variant>
        <vt:i4>0</vt:i4>
      </vt:variant>
      <vt:variant>
        <vt:i4>5</vt:i4>
      </vt:variant>
      <vt:variant>
        <vt:lpwstr/>
      </vt:variant>
      <vt:variant>
        <vt:lpwstr>_Порядок_настройки_внешнего</vt:lpwstr>
      </vt:variant>
      <vt:variant>
        <vt:i4>2818061</vt:i4>
      </vt:variant>
      <vt:variant>
        <vt:i4>471</vt:i4>
      </vt:variant>
      <vt:variant>
        <vt:i4>0</vt:i4>
      </vt:variant>
      <vt:variant>
        <vt:i4>5</vt:i4>
      </vt:variant>
      <vt:variant>
        <vt:lpwstr/>
      </vt:variant>
      <vt:variant>
        <vt:lpwstr>_Файл_complete.bat</vt:lpwstr>
      </vt:variant>
      <vt:variant>
        <vt:i4>71435326</vt:i4>
      </vt:variant>
      <vt:variant>
        <vt:i4>468</vt:i4>
      </vt:variant>
      <vt:variant>
        <vt:i4>0</vt:i4>
      </vt:variant>
      <vt:variant>
        <vt:i4>5</vt:i4>
      </vt:variant>
      <vt:variant>
        <vt:lpwstr/>
      </vt:variant>
      <vt:variant>
        <vt:lpwstr>_Возможности_настройки</vt:lpwstr>
      </vt:variant>
      <vt:variant>
        <vt:i4>525335</vt:i4>
      </vt:variant>
      <vt:variant>
        <vt:i4>465</vt:i4>
      </vt:variant>
      <vt:variant>
        <vt:i4>0</vt:i4>
      </vt:variant>
      <vt:variant>
        <vt:i4>5</vt:i4>
      </vt:variant>
      <vt:variant>
        <vt:lpwstr/>
      </vt:variant>
      <vt:variant>
        <vt:lpwstr>_Построение_предметного_указателя</vt:lpwstr>
      </vt:variant>
      <vt:variant>
        <vt:i4>2490415</vt:i4>
      </vt:variant>
      <vt:variant>
        <vt:i4>462</vt:i4>
      </vt:variant>
      <vt:variant>
        <vt:i4>0</vt:i4>
      </vt:variant>
      <vt:variant>
        <vt:i4>5</vt:i4>
      </vt:variant>
      <vt:variant>
        <vt:lpwstr/>
      </vt:variant>
      <vt:variant>
        <vt:lpwstr>sec_nastrojka_vneshnego_vida_aes_v_forma</vt:lpwstr>
      </vt:variant>
      <vt:variant>
        <vt:i4>74121230</vt:i4>
      </vt:variant>
      <vt:variant>
        <vt:i4>459</vt:i4>
      </vt:variant>
      <vt:variant>
        <vt:i4>0</vt:i4>
      </vt:variant>
      <vt:variant>
        <vt:i4>5</vt:i4>
      </vt:variant>
      <vt:variant>
        <vt:lpwstr/>
      </vt:variant>
      <vt:variant>
        <vt:lpwstr>_Настройка_внешнего_вида</vt:lpwstr>
      </vt:variant>
      <vt:variant>
        <vt:i4>2490415</vt:i4>
      </vt:variant>
      <vt:variant>
        <vt:i4>456</vt:i4>
      </vt:variant>
      <vt:variant>
        <vt:i4>0</vt:i4>
      </vt:variant>
      <vt:variant>
        <vt:i4>5</vt:i4>
      </vt:variant>
      <vt:variant>
        <vt:lpwstr/>
      </vt:variant>
      <vt:variant>
        <vt:lpwstr>sec_nastrojka_vneshnego_vida_aes_v_forma</vt:lpwstr>
      </vt:variant>
      <vt:variant>
        <vt:i4>74121230</vt:i4>
      </vt:variant>
      <vt:variant>
        <vt:i4>453</vt:i4>
      </vt:variant>
      <vt:variant>
        <vt:i4>0</vt:i4>
      </vt:variant>
      <vt:variant>
        <vt:i4>5</vt:i4>
      </vt:variant>
      <vt:variant>
        <vt:lpwstr/>
      </vt:variant>
      <vt:variant>
        <vt:lpwstr>_Настройка_внешнего_вида</vt:lpwstr>
      </vt:variant>
      <vt:variant>
        <vt:i4>3080224</vt:i4>
      </vt:variant>
      <vt:variant>
        <vt:i4>450</vt:i4>
      </vt:variant>
      <vt:variant>
        <vt:i4>0</vt:i4>
      </vt:variant>
      <vt:variant>
        <vt:i4>5</vt:i4>
      </vt:variant>
      <vt:variant>
        <vt:lpwstr/>
      </vt:variant>
      <vt:variant>
        <vt:lpwstr>sec_poisk_informatsii_sredstvami_aes_</vt:lpwstr>
      </vt:variant>
      <vt:variant>
        <vt:i4>72941658</vt:i4>
      </vt:variant>
      <vt:variant>
        <vt:i4>447</vt:i4>
      </vt:variant>
      <vt:variant>
        <vt:i4>0</vt:i4>
      </vt:variant>
      <vt:variant>
        <vt:i4>5</vt:i4>
      </vt:variant>
      <vt:variant>
        <vt:lpwstr/>
      </vt:variant>
      <vt:variant>
        <vt:lpwstr>_Поиск_информации_средствами_1</vt:lpwstr>
      </vt:variant>
      <vt:variant>
        <vt:i4>2490415</vt:i4>
      </vt:variant>
      <vt:variant>
        <vt:i4>444</vt:i4>
      </vt:variant>
      <vt:variant>
        <vt:i4>0</vt:i4>
      </vt:variant>
      <vt:variant>
        <vt:i4>5</vt:i4>
      </vt:variant>
      <vt:variant>
        <vt:lpwstr/>
      </vt:variant>
      <vt:variant>
        <vt:lpwstr>sec_nastrojka_vneshnego_vida_aes_v_forma</vt:lpwstr>
      </vt:variant>
      <vt:variant>
        <vt:i4>74121230</vt:i4>
      </vt:variant>
      <vt:variant>
        <vt:i4>441</vt:i4>
      </vt:variant>
      <vt:variant>
        <vt:i4>0</vt:i4>
      </vt:variant>
      <vt:variant>
        <vt:i4>5</vt:i4>
      </vt:variant>
      <vt:variant>
        <vt:lpwstr/>
      </vt:variant>
      <vt:variant>
        <vt:lpwstr>_Настройка_внешнего_вида</vt:lpwstr>
      </vt:variant>
      <vt:variant>
        <vt:i4>6488117</vt:i4>
      </vt:variant>
      <vt:variant>
        <vt:i4>438</vt:i4>
      </vt:variant>
      <vt:variant>
        <vt:i4>0</vt:i4>
      </vt:variant>
      <vt:variant>
        <vt:i4>5</vt:i4>
      </vt:variant>
      <vt:variant>
        <vt:lpwstr>http://hyperhelp.dtn.ru/hhtech.htm</vt:lpwstr>
      </vt:variant>
      <vt:variant>
        <vt:lpwstr/>
      </vt:variant>
      <vt:variant>
        <vt:i4>2818157</vt:i4>
      </vt:variant>
      <vt:variant>
        <vt:i4>435</vt:i4>
      </vt:variant>
      <vt:variant>
        <vt:i4>0</vt:i4>
      </vt:variant>
      <vt:variant>
        <vt:i4>5</vt:i4>
      </vt:variant>
      <vt:variant>
        <vt:lpwstr>http://mvps.org/htmlhelpcenter/</vt:lpwstr>
      </vt:variant>
      <vt:variant>
        <vt:lpwstr/>
      </vt:variant>
      <vt:variant>
        <vt:i4>394263</vt:i4>
      </vt:variant>
      <vt:variant>
        <vt:i4>432</vt:i4>
      </vt:variant>
      <vt:variant>
        <vt:i4>0</vt:i4>
      </vt:variant>
      <vt:variant>
        <vt:i4>5</vt:i4>
      </vt:variant>
      <vt:variant>
        <vt:lpwstr/>
      </vt:variant>
      <vt:variant>
        <vt:lpwstr>_Вызов_пользовательского_макроса</vt:lpwstr>
      </vt:variant>
      <vt:variant>
        <vt:i4>525335</vt:i4>
      </vt:variant>
      <vt:variant>
        <vt:i4>429</vt:i4>
      </vt:variant>
      <vt:variant>
        <vt:i4>0</vt:i4>
      </vt:variant>
      <vt:variant>
        <vt:i4>5</vt:i4>
      </vt:variant>
      <vt:variant>
        <vt:lpwstr/>
      </vt:variant>
      <vt:variant>
        <vt:lpwstr>_Построение_предметного_указателя</vt:lpwstr>
      </vt:variant>
      <vt:variant>
        <vt:i4>2752544</vt:i4>
      </vt:variant>
      <vt:variant>
        <vt:i4>426</vt:i4>
      </vt:variant>
      <vt:variant>
        <vt:i4>0</vt:i4>
      </vt:variant>
      <vt:variant>
        <vt:i4>5</vt:i4>
      </vt:variant>
      <vt:variant>
        <vt:lpwstr/>
      </vt:variant>
      <vt:variant>
        <vt:lpwstr>sec_aetapy_generatsii_aes_v_formate_html</vt:lpwstr>
      </vt:variant>
      <vt:variant>
        <vt:i4>72024106</vt:i4>
      </vt:variant>
      <vt:variant>
        <vt:i4>423</vt:i4>
      </vt:variant>
      <vt:variant>
        <vt:i4>0</vt:i4>
      </vt:variant>
      <vt:variant>
        <vt:i4>5</vt:i4>
      </vt:variant>
      <vt:variant>
        <vt:lpwstr/>
      </vt:variant>
      <vt:variant>
        <vt:lpwstr>_Этапы_генерации_ЭС</vt:lpwstr>
      </vt:variant>
      <vt:variant>
        <vt:i4>74121230</vt:i4>
      </vt:variant>
      <vt:variant>
        <vt:i4>420</vt:i4>
      </vt:variant>
      <vt:variant>
        <vt:i4>0</vt:i4>
      </vt:variant>
      <vt:variant>
        <vt:i4>5</vt:i4>
      </vt:variant>
      <vt:variant>
        <vt:lpwstr/>
      </vt:variant>
      <vt:variant>
        <vt:lpwstr>_Настройка_внешнего_вида</vt:lpwstr>
      </vt:variant>
      <vt:variant>
        <vt:i4>2490415</vt:i4>
      </vt:variant>
      <vt:variant>
        <vt:i4>417</vt:i4>
      </vt:variant>
      <vt:variant>
        <vt:i4>0</vt:i4>
      </vt:variant>
      <vt:variant>
        <vt:i4>5</vt:i4>
      </vt:variant>
      <vt:variant>
        <vt:lpwstr/>
      </vt:variant>
      <vt:variant>
        <vt:lpwstr>sec_nastrojka_vneshnego_vida_aes_v_forma</vt:lpwstr>
      </vt:variant>
      <vt:variant>
        <vt:i4>74121230</vt:i4>
      </vt:variant>
      <vt:variant>
        <vt:i4>414</vt:i4>
      </vt:variant>
      <vt:variant>
        <vt:i4>0</vt:i4>
      </vt:variant>
      <vt:variant>
        <vt:i4>5</vt:i4>
      </vt:variant>
      <vt:variant>
        <vt:lpwstr/>
      </vt:variant>
      <vt:variant>
        <vt:lpwstr>_Настройка_внешнего_вида</vt:lpwstr>
      </vt:variant>
      <vt:variant>
        <vt:i4>131095</vt:i4>
      </vt:variant>
      <vt:variant>
        <vt:i4>411</vt:i4>
      </vt:variant>
      <vt:variant>
        <vt:i4>0</vt:i4>
      </vt:variant>
      <vt:variant>
        <vt:i4>5</vt:i4>
      </vt:variant>
      <vt:variant>
        <vt:lpwstr/>
      </vt:variant>
      <vt:variant>
        <vt:lpwstr>sec_polutchenie_dokumenta_v_formate_doc_</vt:lpwstr>
      </vt:variant>
      <vt:variant>
        <vt:i4>71696421</vt:i4>
      </vt:variant>
      <vt:variant>
        <vt:i4>408</vt:i4>
      </vt:variant>
      <vt:variant>
        <vt:i4>0</vt:i4>
      </vt:variant>
      <vt:variant>
        <vt:i4>5</vt:i4>
      </vt:variant>
      <vt:variant>
        <vt:lpwstr/>
      </vt:variant>
      <vt:variant>
        <vt:lpwstr>_Получение_документа_в</vt:lpwstr>
      </vt:variant>
      <vt:variant>
        <vt:i4>67436593</vt:i4>
      </vt:variant>
      <vt:variant>
        <vt:i4>405</vt:i4>
      </vt:variant>
      <vt:variant>
        <vt:i4>0</vt:i4>
      </vt:variant>
      <vt:variant>
        <vt:i4>5</vt:i4>
      </vt:variant>
      <vt:variant>
        <vt:lpwstr/>
      </vt:variant>
      <vt:variant>
        <vt:lpwstr>_Выполнение_GenHelp_в_1</vt:lpwstr>
      </vt:variant>
      <vt:variant>
        <vt:i4>6095929</vt:i4>
      </vt:variant>
      <vt:variant>
        <vt:i4>402</vt:i4>
      </vt:variant>
      <vt:variant>
        <vt:i4>0</vt:i4>
      </vt:variant>
      <vt:variant>
        <vt:i4>5</vt:i4>
      </vt:variant>
      <vt:variant>
        <vt:lpwstr/>
      </vt:variant>
      <vt:variant>
        <vt:lpwstr>_Настройка_параметров_генерации</vt:lpwstr>
      </vt:variant>
      <vt:variant>
        <vt:i4>7734288</vt:i4>
      </vt:variant>
      <vt:variant>
        <vt:i4>399</vt:i4>
      </vt:variant>
      <vt:variant>
        <vt:i4>0</vt:i4>
      </vt:variant>
      <vt:variant>
        <vt:i4>5</vt:i4>
      </vt:variant>
      <vt:variant>
        <vt:lpwstr/>
      </vt:variant>
      <vt:variant>
        <vt:lpwstr>_Выбор_существующего_проекта</vt:lpwstr>
      </vt:variant>
      <vt:variant>
        <vt:i4>2490420</vt:i4>
      </vt:variant>
      <vt:variant>
        <vt:i4>396</vt:i4>
      </vt:variant>
      <vt:variant>
        <vt:i4>0</vt:i4>
      </vt:variant>
      <vt:variant>
        <vt:i4>5</vt:i4>
      </vt:variant>
      <vt:variant>
        <vt:lpwstr/>
      </vt:variant>
      <vt:variant>
        <vt:lpwstr>sec_sozdanie_novogo_proekta_</vt:lpwstr>
      </vt:variant>
      <vt:variant>
        <vt:i4>68419593</vt:i4>
      </vt:variant>
      <vt:variant>
        <vt:i4>393</vt:i4>
      </vt:variant>
      <vt:variant>
        <vt:i4>0</vt:i4>
      </vt:variant>
      <vt:variant>
        <vt:i4>5</vt:i4>
      </vt:variant>
      <vt:variant>
        <vt:lpwstr/>
      </vt:variant>
      <vt:variant>
        <vt:lpwstr>_Создание_нового_проекта</vt:lpwstr>
      </vt:variant>
      <vt:variant>
        <vt:i4>655368</vt:i4>
      </vt:variant>
      <vt:variant>
        <vt:i4>372</vt:i4>
      </vt:variant>
      <vt:variant>
        <vt:i4>0</vt:i4>
      </vt:variant>
      <vt:variant>
        <vt:i4>5</vt:i4>
      </vt:variant>
      <vt:variant>
        <vt:lpwstr/>
      </vt:variant>
      <vt:variant>
        <vt:lpwstr>_Генерация_ЭС</vt:lpwstr>
      </vt:variant>
      <vt:variant>
        <vt:i4>6095929</vt:i4>
      </vt:variant>
      <vt:variant>
        <vt:i4>369</vt:i4>
      </vt:variant>
      <vt:variant>
        <vt:i4>0</vt:i4>
      </vt:variant>
      <vt:variant>
        <vt:i4>5</vt:i4>
      </vt:variant>
      <vt:variant>
        <vt:lpwstr/>
      </vt:variant>
      <vt:variant>
        <vt:lpwstr>_Настройка_параметров_генерации</vt:lpwstr>
      </vt:variant>
      <vt:variant>
        <vt:i4>71958612</vt:i4>
      </vt:variant>
      <vt:variant>
        <vt:i4>360</vt:i4>
      </vt:variant>
      <vt:variant>
        <vt:i4>0</vt:i4>
      </vt:variant>
      <vt:variant>
        <vt:i4>5</vt:i4>
      </vt:variant>
      <vt:variant>
        <vt:lpwstr/>
      </vt:variant>
      <vt:variant>
        <vt:lpwstr>_Подготовка_исходного_документа</vt:lpwstr>
      </vt:variant>
      <vt:variant>
        <vt:i4>655368</vt:i4>
      </vt:variant>
      <vt:variant>
        <vt:i4>357</vt:i4>
      </vt:variant>
      <vt:variant>
        <vt:i4>0</vt:i4>
      </vt:variant>
      <vt:variant>
        <vt:i4>5</vt:i4>
      </vt:variant>
      <vt:variant>
        <vt:lpwstr/>
      </vt:variant>
      <vt:variant>
        <vt:lpwstr>_Генерация_ЭС</vt:lpwstr>
      </vt:variant>
      <vt:variant>
        <vt:i4>6095929</vt:i4>
      </vt:variant>
      <vt:variant>
        <vt:i4>354</vt:i4>
      </vt:variant>
      <vt:variant>
        <vt:i4>0</vt:i4>
      </vt:variant>
      <vt:variant>
        <vt:i4>5</vt:i4>
      </vt:variant>
      <vt:variant>
        <vt:lpwstr/>
      </vt:variant>
      <vt:variant>
        <vt:lpwstr>_Настройка_параметров_генерации</vt:lpwstr>
      </vt:variant>
      <vt:variant>
        <vt:i4>7734288</vt:i4>
      </vt:variant>
      <vt:variant>
        <vt:i4>351</vt:i4>
      </vt:variant>
      <vt:variant>
        <vt:i4>0</vt:i4>
      </vt:variant>
      <vt:variant>
        <vt:i4>5</vt:i4>
      </vt:variant>
      <vt:variant>
        <vt:lpwstr/>
      </vt:variant>
      <vt:variant>
        <vt:lpwstr>_Выбор_существующего_проекта</vt:lpwstr>
      </vt:variant>
      <vt:variant>
        <vt:i4>2490420</vt:i4>
      </vt:variant>
      <vt:variant>
        <vt:i4>348</vt:i4>
      </vt:variant>
      <vt:variant>
        <vt:i4>0</vt:i4>
      </vt:variant>
      <vt:variant>
        <vt:i4>5</vt:i4>
      </vt:variant>
      <vt:variant>
        <vt:lpwstr/>
      </vt:variant>
      <vt:variant>
        <vt:lpwstr>sec_sozdanie_novogo_proekta_</vt:lpwstr>
      </vt:variant>
      <vt:variant>
        <vt:i4>68419593</vt:i4>
      </vt:variant>
      <vt:variant>
        <vt:i4>345</vt:i4>
      </vt:variant>
      <vt:variant>
        <vt:i4>0</vt:i4>
      </vt:variant>
      <vt:variant>
        <vt:i4>5</vt:i4>
      </vt:variant>
      <vt:variant>
        <vt:lpwstr/>
      </vt:variant>
      <vt:variant>
        <vt:lpwstr>_Создание_нового_проекта</vt:lpwstr>
      </vt:variant>
      <vt:variant>
        <vt:i4>8323199</vt:i4>
      </vt:variant>
      <vt:variant>
        <vt:i4>342</vt:i4>
      </vt:variant>
      <vt:variant>
        <vt:i4>0</vt:i4>
      </vt:variant>
      <vt:variant>
        <vt:i4>5</vt:i4>
      </vt:variant>
      <vt:variant>
        <vt:lpwstr/>
      </vt:variant>
      <vt:variant>
        <vt:lpwstr>sec_postroenie_predmetnogo_ukazatelya_</vt:lpwstr>
      </vt:variant>
      <vt:variant>
        <vt:i4>525335</vt:i4>
      </vt:variant>
      <vt:variant>
        <vt:i4>339</vt:i4>
      </vt:variant>
      <vt:variant>
        <vt:i4>0</vt:i4>
      </vt:variant>
      <vt:variant>
        <vt:i4>5</vt:i4>
      </vt:variant>
      <vt:variant>
        <vt:lpwstr/>
      </vt:variant>
      <vt:variant>
        <vt:lpwstr>_Построение_предметного_указателя</vt:lpwstr>
      </vt:variant>
      <vt:variant>
        <vt:i4>6029355</vt:i4>
      </vt:variant>
      <vt:variant>
        <vt:i4>336</vt:i4>
      </vt:variant>
      <vt:variant>
        <vt:i4>0</vt:i4>
      </vt:variant>
      <vt:variant>
        <vt:i4>5</vt:i4>
      </vt:variant>
      <vt:variant>
        <vt:lpwstr/>
      </vt:variant>
      <vt:variant>
        <vt:lpwstr>_Подготовка_первоисточника</vt:lpwstr>
      </vt:variant>
      <vt:variant>
        <vt:i4>6029355</vt:i4>
      </vt:variant>
      <vt:variant>
        <vt:i4>333</vt:i4>
      </vt:variant>
      <vt:variant>
        <vt:i4>0</vt:i4>
      </vt:variant>
      <vt:variant>
        <vt:i4>5</vt:i4>
      </vt:variant>
      <vt:variant>
        <vt:lpwstr/>
      </vt:variant>
      <vt:variant>
        <vt:lpwstr>_Подготовка_первоисточника</vt:lpwstr>
      </vt:variant>
      <vt:variant>
        <vt:i4>1133</vt:i4>
      </vt:variant>
      <vt:variant>
        <vt:i4>330</vt:i4>
      </vt:variant>
      <vt:variant>
        <vt:i4>0</vt:i4>
      </vt:variant>
      <vt:variant>
        <vt:i4>5</vt:i4>
      </vt:variant>
      <vt:variant>
        <vt:lpwstr/>
      </vt:variant>
      <vt:variant>
        <vt:lpwstr>_Требования_к_первоисточнику</vt:lpwstr>
      </vt:variant>
      <vt:variant>
        <vt:i4>2555957</vt:i4>
      </vt:variant>
      <vt:variant>
        <vt:i4>327</vt:i4>
      </vt:variant>
      <vt:variant>
        <vt:i4>0</vt:i4>
      </vt:variant>
      <vt:variant>
        <vt:i4>5</vt:i4>
      </vt:variant>
      <vt:variant>
        <vt:lpwstr/>
      </vt:variant>
      <vt:variant>
        <vt:lpwstr>sec_realizatsiya_kontseptsii_edinogo_per</vt:lpwstr>
      </vt:variant>
      <vt:variant>
        <vt:i4>328720</vt:i4>
      </vt:variant>
      <vt:variant>
        <vt:i4>324</vt:i4>
      </vt:variant>
      <vt:variant>
        <vt:i4>0</vt:i4>
      </vt:variant>
      <vt:variant>
        <vt:i4>5</vt:i4>
      </vt:variant>
      <vt:variant>
        <vt:lpwstr/>
      </vt:variant>
      <vt:variant>
        <vt:lpwstr>_Реализация_концепции_единого</vt:lpwstr>
      </vt:variant>
      <vt:variant>
        <vt:i4>2490420</vt:i4>
      </vt:variant>
      <vt:variant>
        <vt:i4>321</vt:i4>
      </vt:variant>
      <vt:variant>
        <vt:i4>0</vt:i4>
      </vt:variant>
      <vt:variant>
        <vt:i4>5</vt:i4>
      </vt:variant>
      <vt:variant>
        <vt:lpwstr/>
      </vt:variant>
      <vt:variant>
        <vt:lpwstr>sec_sozdanie_novogo_proekta_</vt:lpwstr>
      </vt:variant>
      <vt:variant>
        <vt:i4>68419593</vt:i4>
      </vt:variant>
      <vt:variant>
        <vt:i4>318</vt:i4>
      </vt:variant>
      <vt:variant>
        <vt:i4>0</vt:i4>
      </vt:variant>
      <vt:variant>
        <vt:i4>5</vt:i4>
      </vt:variant>
      <vt:variant>
        <vt:lpwstr/>
      </vt:variant>
      <vt:variant>
        <vt:lpwstr>_Создание_нового_проекта</vt:lpwstr>
      </vt:variant>
      <vt:variant>
        <vt:i4>67436593</vt:i4>
      </vt:variant>
      <vt:variant>
        <vt:i4>315</vt:i4>
      </vt:variant>
      <vt:variant>
        <vt:i4>0</vt:i4>
      </vt:variant>
      <vt:variant>
        <vt:i4>5</vt:i4>
      </vt:variant>
      <vt:variant>
        <vt:lpwstr/>
      </vt:variant>
      <vt:variant>
        <vt:lpwstr>_Выполнение_GenHelp_в_1</vt:lpwstr>
      </vt:variant>
      <vt:variant>
        <vt:i4>3801109</vt:i4>
      </vt:variant>
      <vt:variant>
        <vt:i4>312</vt:i4>
      </vt:variant>
      <vt:variant>
        <vt:i4>0</vt:i4>
      </vt:variant>
      <vt:variant>
        <vt:i4>5</vt:i4>
      </vt:variant>
      <vt:variant>
        <vt:lpwstr/>
      </vt:variant>
      <vt:variant>
        <vt:lpwstr>sec_rabota_s_genhelp_</vt:lpwstr>
      </vt:variant>
      <vt:variant>
        <vt:i4>72482892</vt:i4>
      </vt:variant>
      <vt:variant>
        <vt:i4>309</vt:i4>
      </vt:variant>
      <vt:variant>
        <vt:i4>0</vt:i4>
      </vt:variant>
      <vt:variant>
        <vt:i4>5</vt:i4>
      </vt:variant>
      <vt:variant>
        <vt:lpwstr/>
      </vt:variant>
      <vt:variant>
        <vt:lpwstr>_Работа_с_GenHelp</vt:lpwstr>
      </vt:variant>
      <vt:variant>
        <vt:i4>72482892</vt:i4>
      </vt:variant>
      <vt:variant>
        <vt:i4>303</vt:i4>
      </vt:variant>
      <vt:variant>
        <vt:i4>0</vt:i4>
      </vt:variant>
      <vt:variant>
        <vt:i4>5</vt:i4>
      </vt:variant>
      <vt:variant>
        <vt:lpwstr/>
      </vt:variant>
      <vt:variant>
        <vt:lpwstr>_Работа_с_GenHelp</vt:lpwstr>
      </vt:variant>
      <vt:variant>
        <vt:i4>70582359</vt:i4>
      </vt:variant>
      <vt:variant>
        <vt:i4>300</vt:i4>
      </vt:variant>
      <vt:variant>
        <vt:i4>0</vt:i4>
      </vt:variant>
      <vt:variant>
        <vt:i4>5</vt:i4>
      </vt:variant>
      <vt:variant>
        <vt:lpwstr/>
      </vt:variant>
      <vt:variant>
        <vt:lpwstr>_Переменные</vt:lpwstr>
      </vt:variant>
      <vt:variant>
        <vt:i4>72286255</vt:i4>
      </vt:variant>
      <vt:variant>
        <vt:i4>297</vt:i4>
      </vt:variant>
      <vt:variant>
        <vt:i4>0</vt:i4>
      </vt:variant>
      <vt:variant>
        <vt:i4>5</vt:i4>
      </vt:variant>
      <vt:variant>
        <vt:lpwstr/>
      </vt:variant>
      <vt:variant>
        <vt:lpwstr>_Соглашения</vt:lpwstr>
      </vt:variant>
      <vt:variant>
        <vt:i4>72089621</vt:i4>
      </vt:variant>
      <vt:variant>
        <vt:i4>294</vt:i4>
      </vt:variant>
      <vt:variant>
        <vt:i4>0</vt:i4>
      </vt:variant>
      <vt:variant>
        <vt:i4>5</vt:i4>
      </vt:variant>
      <vt:variant>
        <vt:lpwstr/>
      </vt:variant>
      <vt:variant>
        <vt:lpwstr>_Папка_GenHelp_Documentation_eng</vt:lpwstr>
      </vt:variant>
      <vt:variant>
        <vt:i4>72286222</vt:i4>
      </vt:variant>
      <vt:variant>
        <vt:i4>291</vt:i4>
      </vt:variant>
      <vt:variant>
        <vt:i4>0</vt:i4>
      </vt:variant>
      <vt:variant>
        <vt:i4>5</vt:i4>
      </vt:variant>
      <vt:variant>
        <vt:lpwstr/>
      </vt:variant>
      <vt:variant>
        <vt:lpwstr>_Папка_GenHelp_Documentation_rus</vt:lpwstr>
      </vt:variant>
      <vt:variant>
        <vt:i4>70189154</vt:i4>
      </vt:variant>
      <vt:variant>
        <vt:i4>288</vt:i4>
      </vt:variant>
      <vt:variant>
        <vt:i4>0</vt:i4>
      </vt:variant>
      <vt:variant>
        <vt:i4>5</vt:i4>
      </vt:variant>
      <vt:variant>
        <vt:lpwstr/>
      </vt:variant>
      <vt:variant>
        <vt:lpwstr>_Папка_HHW</vt:lpwstr>
      </vt:variant>
      <vt:variant>
        <vt:i4>72941583</vt:i4>
      </vt:variant>
      <vt:variant>
        <vt:i4>285</vt:i4>
      </vt:variant>
      <vt:variant>
        <vt:i4>0</vt:i4>
      </vt:variant>
      <vt:variant>
        <vt:i4>5</vt:i4>
      </vt:variant>
      <vt:variant>
        <vt:lpwstr/>
      </vt:variant>
      <vt:variant>
        <vt:lpwstr>_Папка_Skins</vt:lpwstr>
      </vt:variant>
      <vt:variant>
        <vt:i4>73334807</vt:i4>
      </vt:variant>
      <vt:variant>
        <vt:i4>282</vt:i4>
      </vt:variant>
      <vt:variant>
        <vt:i4>0</vt:i4>
      </vt:variant>
      <vt:variant>
        <vt:i4>5</vt:i4>
      </vt:variant>
      <vt:variant>
        <vt:lpwstr/>
      </vt:variant>
      <vt:variant>
        <vt:lpwstr>_Папка_Filter</vt:lpwstr>
      </vt:variant>
      <vt:variant>
        <vt:i4>71172126</vt:i4>
      </vt:variant>
      <vt:variant>
        <vt:i4>279</vt:i4>
      </vt:variant>
      <vt:variant>
        <vt:i4>0</vt:i4>
      </vt:variant>
      <vt:variant>
        <vt:i4>5</vt:i4>
      </vt:variant>
      <vt:variant>
        <vt:lpwstr/>
      </vt:variant>
      <vt:variant>
        <vt:lpwstr>_Папка_Project_0000</vt:lpwstr>
      </vt:variant>
      <vt:variant>
        <vt:i4>1441795</vt:i4>
      </vt:variant>
      <vt:variant>
        <vt:i4>267</vt:i4>
      </vt:variant>
      <vt:variant>
        <vt:i4>0</vt:i4>
      </vt:variant>
      <vt:variant>
        <vt:i4>5</vt:i4>
      </vt:variant>
      <vt:variant>
        <vt:lpwstr>http://go.microsoft.com/fwlink/?LinkId=14188</vt:lpwstr>
      </vt:variant>
      <vt:variant>
        <vt:lpwstr/>
      </vt:variant>
      <vt:variant>
        <vt:i4>2884665</vt:i4>
      </vt:variant>
      <vt:variant>
        <vt:i4>264</vt:i4>
      </vt:variant>
      <vt:variant>
        <vt:i4>0</vt:i4>
      </vt:variant>
      <vt:variant>
        <vt:i4>5</vt:i4>
      </vt:variant>
      <vt:variant>
        <vt:lpwstr/>
      </vt:variant>
      <vt:variant>
        <vt:lpwstr>_Порядок_разработки_ЭС</vt:lpwstr>
      </vt:variant>
      <vt:variant>
        <vt:i4>74908794</vt:i4>
      </vt:variant>
      <vt:variant>
        <vt:i4>261</vt:i4>
      </vt:variant>
      <vt:variant>
        <vt:i4>0</vt:i4>
      </vt:variant>
      <vt:variant>
        <vt:i4>5</vt:i4>
      </vt:variant>
      <vt:variant>
        <vt:lpwstr/>
      </vt:variant>
      <vt:variant>
        <vt:lpwstr>_Запуск_GenHelp</vt:lpwstr>
      </vt:variant>
      <vt:variant>
        <vt:i4>68943984</vt:i4>
      </vt:variant>
      <vt:variant>
        <vt:i4>258</vt:i4>
      </vt:variant>
      <vt:variant>
        <vt:i4>0</vt:i4>
      </vt:variant>
      <vt:variant>
        <vt:i4>5</vt:i4>
      </vt:variant>
      <vt:variant>
        <vt:lpwstr/>
      </vt:variant>
      <vt:variant>
        <vt:lpwstr>_Настройка_браузера_1</vt:lpwstr>
      </vt:variant>
      <vt:variant>
        <vt:i4>590871</vt:i4>
      </vt:variant>
      <vt:variant>
        <vt:i4>255</vt:i4>
      </vt:variant>
      <vt:variant>
        <vt:i4>0</vt:i4>
      </vt:variant>
      <vt:variant>
        <vt:i4>5</vt:i4>
      </vt:variant>
      <vt:variant>
        <vt:lpwstr/>
      </vt:variant>
      <vt:variant>
        <vt:lpwstr>_Настройка_и_локализация</vt:lpwstr>
      </vt:variant>
      <vt:variant>
        <vt:i4>5046368</vt:i4>
      </vt:variant>
      <vt:variant>
        <vt:i4>252</vt:i4>
      </vt:variant>
      <vt:variant>
        <vt:i4>0</vt:i4>
      </vt:variant>
      <vt:variant>
        <vt:i4>5</vt:i4>
      </vt:variant>
      <vt:variant>
        <vt:lpwstr/>
      </vt:variant>
      <vt:variant>
        <vt:lpwstr>_Назначение_файлов_GenHelp</vt:lpwstr>
      </vt:variant>
      <vt:variant>
        <vt:i4>69337108</vt:i4>
      </vt:variant>
      <vt:variant>
        <vt:i4>249</vt:i4>
      </vt:variant>
      <vt:variant>
        <vt:i4>0</vt:i4>
      </vt:variant>
      <vt:variant>
        <vt:i4>5</vt:i4>
      </vt:variant>
      <vt:variant>
        <vt:lpwstr/>
      </vt:variant>
      <vt:variant>
        <vt:lpwstr>_Установка_GenHelp</vt:lpwstr>
      </vt:variant>
      <vt:variant>
        <vt:i4>6029393</vt:i4>
      </vt:variant>
      <vt:variant>
        <vt:i4>246</vt:i4>
      </vt:variant>
      <vt:variant>
        <vt:i4>0</vt:i4>
      </vt:variant>
      <vt:variant>
        <vt:i4>5</vt:i4>
      </vt:variant>
      <vt:variant>
        <vt:lpwstr/>
      </vt:variant>
      <vt:variant>
        <vt:lpwstr>sec_osnovnye_vozmozhnosti_genhelp_</vt:lpwstr>
      </vt:variant>
      <vt:variant>
        <vt:i4>72548411</vt:i4>
      </vt:variant>
      <vt:variant>
        <vt:i4>243</vt:i4>
      </vt:variant>
      <vt:variant>
        <vt:i4>0</vt:i4>
      </vt:variant>
      <vt:variant>
        <vt:i4>5</vt:i4>
      </vt:variant>
      <vt:variant>
        <vt:lpwstr/>
      </vt:variant>
      <vt:variant>
        <vt:lpwstr>_Основные_возможности_GenHelp</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GenHelp</dc:title>
  <dc:subject>Руководство пользователя</dc:subject>
  <dc:creator>Y.Shindin</dc:creator>
  <cp:lastModifiedBy>_x0005_</cp:lastModifiedBy>
  <cp:revision>4</cp:revision>
  <cp:lastPrinted>2005-05-16T10:12:00Z</cp:lastPrinted>
  <dcterms:created xsi:type="dcterms:W3CDTF">2017-03-09T13:13:00Z</dcterms:created>
  <dcterms:modified xsi:type="dcterms:W3CDTF">2017-03-09T13:13:00Z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SP_Fig_cap_prefix">
    <vt:lpwstr>Рисунок</vt:lpwstr>
  </property>
  <property fmtid="{D5CDD505-2E9C-101B-9397-08002B2CF9AE}" pid="3" name="ESP_Tab_cap_prefix">
    <vt:lpwstr>Таблица</vt:lpwstr>
  </property>
  <property fmtid="{D5CDD505-2E9C-101B-9397-08002B2CF9AE}" pid="4" name="ESP_Note_cap_prefix">
    <vt:lpwstr>Примечание</vt:lpwstr>
  </property>
</Properties>
</file>